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3ADD" w14:textId="77777777" w:rsidR="00553FCA" w:rsidRPr="00BA41C3" w:rsidRDefault="00553FCA" w:rsidP="00553FCA">
      <w:bookmarkStart w:id="0" w:name="_Hlk211250380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BB01CA" wp14:editId="05722E19">
            <wp:simplePos x="0" y="0"/>
            <wp:positionH relativeFrom="column">
              <wp:posOffset>2732405</wp:posOffset>
            </wp:positionH>
            <wp:positionV relativeFrom="paragraph">
              <wp:posOffset>-46355</wp:posOffset>
            </wp:positionV>
            <wp:extent cx="3449181" cy="2543175"/>
            <wp:effectExtent l="0" t="0" r="0" b="0"/>
            <wp:wrapNone/>
            <wp:docPr id="2" name="Picture 2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81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E0985" w14:textId="77777777" w:rsidR="00553FCA" w:rsidRPr="008048B2" w:rsidRDefault="00553FCA" w:rsidP="00553FCA"/>
    <w:p w14:paraId="61A04054" w14:textId="77777777" w:rsidR="00553FCA" w:rsidRPr="008048B2" w:rsidRDefault="00553FCA" w:rsidP="00553FCA"/>
    <w:p w14:paraId="5BD0D106" w14:textId="77777777" w:rsidR="00553FCA" w:rsidRPr="008048B2" w:rsidRDefault="00553FCA" w:rsidP="00553FCA"/>
    <w:p w14:paraId="74EFAC57" w14:textId="77777777" w:rsidR="00553FCA" w:rsidRPr="008048B2" w:rsidRDefault="00553FCA" w:rsidP="00553FCA"/>
    <w:p w14:paraId="29B38BA7" w14:textId="77777777" w:rsidR="00553FCA" w:rsidRPr="008048B2" w:rsidRDefault="00553FCA" w:rsidP="00553FCA"/>
    <w:p w14:paraId="68015DDB" w14:textId="77777777" w:rsidR="00553FCA" w:rsidRPr="008048B2" w:rsidRDefault="00553FCA" w:rsidP="00553FCA"/>
    <w:p w14:paraId="177A92BF" w14:textId="77777777" w:rsidR="00553FCA" w:rsidRPr="008048B2" w:rsidRDefault="00553FCA" w:rsidP="00553FCA"/>
    <w:p w14:paraId="545C6A59" w14:textId="77777777" w:rsidR="00553FCA" w:rsidRPr="008048B2" w:rsidRDefault="00553FCA" w:rsidP="00553FCA"/>
    <w:p w14:paraId="7868C4AD" w14:textId="77777777" w:rsidR="00553FCA" w:rsidRPr="008048B2" w:rsidRDefault="00553FCA" w:rsidP="00553FCA"/>
    <w:p w14:paraId="664E13B6" w14:textId="77777777" w:rsidR="00553FCA" w:rsidRDefault="00553FCA" w:rsidP="00553FCA"/>
    <w:p w14:paraId="5C57187D" w14:textId="77777777" w:rsidR="00553FCA" w:rsidRDefault="00553FCA" w:rsidP="00553FCA"/>
    <w:p w14:paraId="1453586B" w14:textId="77777777" w:rsidR="00553FCA" w:rsidRPr="00BA41C3" w:rsidRDefault="00553FCA" w:rsidP="00553FCA"/>
    <w:p w14:paraId="5C73AEA7" w14:textId="77777777" w:rsidR="00553FCA" w:rsidRDefault="00553FCA" w:rsidP="00553FCA"/>
    <w:p w14:paraId="5D0015D5" w14:textId="77777777" w:rsidR="00553FCA" w:rsidRDefault="00553FCA" w:rsidP="00553FCA"/>
    <w:p w14:paraId="67526C0F" w14:textId="77777777" w:rsidR="00553FCA" w:rsidRDefault="00553FCA" w:rsidP="00553FCA"/>
    <w:p w14:paraId="600879ED" w14:textId="77777777" w:rsidR="00553FCA" w:rsidRDefault="00553FCA" w:rsidP="00553FCA"/>
    <w:p w14:paraId="403A6A51" w14:textId="77777777" w:rsidR="00553FCA" w:rsidRDefault="00553FCA" w:rsidP="00553FCA"/>
    <w:p w14:paraId="1C0D6A83" w14:textId="77777777" w:rsidR="00553FCA" w:rsidRDefault="00553FCA" w:rsidP="00553FCA"/>
    <w:p w14:paraId="49BBE933" w14:textId="77777777" w:rsidR="00553FCA" w:rsidRDefault="00553FCA" w:rsidP="00553FCA"/>
    <w:p w14:paraId="48EE198D" w14:textId="77777777" w:rsidR="00553FCA" w:rsidRPr="00BA41C3" w:rsidRDefault="00553FCA" w:rsidP="00553FCA"/>
    <w:p w14:paraId="4A02FDF3" w14:textId="77777777" w:rsidR="008A6C5C" w:rsidRDefault="008A6C5C" w:rsidP="008A6C5C">
      <w:pPr>
        <w:pStyle w:val="Cover-L2"/>
      </w:pPr>
      <w:r w:rsidRPr="004B6701">
        <w:rPr>
          <w:bCs/>
          <w:color w:val="E1251B"/>
          <w:sz w:val="48"/>
          <w:szCs w:val="48"/>
        </w:rPr>
        <w:t>AS-BUILT CONFIGURATION REFERENCE</w:t>
      </w:r>
    </w:p>
    <w:p w14:paraId="6FD5203A" w14:textId="45E4F641" w:rsidR="008A6C5C" w:rsidRDefault="00000000" w:rsidP="008A6C5C">
      <w:pPr>
        <w:pStyle w:val="Cover-L3"/>
        <w:rPr>
          <w:sz w:val="44"/>
          <w:szCs w:val="44"/>
        </w:rPr>
      </w:pPr>
      <w:sdt>
        <w:sdtPr>
          <w:rPr>
            <w:sz w:val="44"/>
            <w:szCs w:val="44"/>
          </w:rPr>
          <w:alias w:val="Title"/>
          <w:tag w:val=""/>
          <w:id w:val="1296959293"/>
          <w:placeholder>
            <w:docPart w:val="C7FDD631E5644FC2ABFC1AD814A9D5E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23759">
            <w:rPr>
              <w:sz w:val="44"/>
              <w:szCs w:val="44"/>
            </w:rPr>
            <w:t>Solution Name [Lenovo DE]</w:t>
          </w:r>
        </w:sdtContent>
      </w:sdt>
    </w:p>
    <w:p w14:paraId="5E423FD0" w14:textId="77777777" w:rsidR="008A6C5C" w:rsidRDefault="008A6C5C" w:rsidP="008A6C5C">
      <w:pPr>
        <w:pStyle w:val="Cover-L3"/>
      </w:pPr>
    </w:p>
    <w:p w14:paraId="2E96FA63" w14:textId="74F6ECA2" w:rsidR="008A6C5C" w:rsidRPr="00BD7546" w:rsidRDefault="008A6C5C" w:rsidP="008A6C5C">
      <w:pPr>
        <w:pStyle w:val="Cover-L3"/>
        <w:rPr>
          <w:sz w:val="40"/>
          <w:szCs w:val="40"/>
        </w:rPr>
      </w:pPr>
      <w:r w:rsidRPr="00BB29F1">
        <w:rPr>
          <w:sz w:val="40"/>
          <w:szCs w:val="40"/>
        </w:rPr>
        <w:t xml:space="preserve">For </w:t>
      </w:r>
      <w:sdt>
        <w:sdtPr>
          <w:rPr>
            <w:color w:val="FF0000"/>
            <w:sz w:val="40"/>
            <w:szCs w:val="40"/>
          </w:rPr>
          <w:alias w:val="Customer Name"/>
          <w:tag w:val="Enter Customer Name"/>
          <w:id w:val="1364635287"/>
          <w:placeholder>
            <w:docPart w:val="0F2876686CEC4CF78CBBC477D2DC9757"/>
          </w:placeholder>
        </w:sdtPr>
        <w:sdtEndPr>
          <w:rPr>
            <w:color w:val="auto"/>
          </w:rPr>
        </w:sdtEndPr>
        <w:sdtContent>
          <w:r w:rsidRPr="00BD7546">
            <w:rPr>
              <w:sz w:val="40"/>
              <w:szCs w:val="40"/>
            </w:rPr>
            <w:fldChar w:fldCharType="begin"/>
          </w:r>
          <w:r w:rsidRPr="00BD7546">
            <w:rPr>
              <w:sz w:val="40"/>
              <w:szCs w:val="40"/>
            </w:rPr>
            <w:instrText xml:space="preserve"> DOCPROPERTY "Customer" \* MERGEFORMAT </w:instrText>
          </w:r>
          <w:r w:rsidRPr="00BD7546">
            <w:rPr>
              <w:sz w:val="40"/>
              <w:szCs w:val="40"/>
            </w:rPr>
            <w:fldChar w:fldCharType="separate"/>
          </w:r>
          <w:r w:rsidR="008806BE" w:rsidRPr="00BD7546">
            <w:rPr>
              <w:sz w:val="40"/>
              <w:szCs w:val="40"/>
            </w:rPr>
            <w:t>Customer</w:t>
          </w:r>
          <w:r w:rsidRPr="00BD7546">
            <w:rPr>
              <w:sz w:val="40"/>
              <w:szCs w:val="40"/>
            </w:rPr>
            <w:fldChar w:fldCharType="end"/>
          </w:r>
        </w:sdtContent>
      </w:sdt>
    </w:p>
    <w:p w14:paraId="71106A0D" w14:textId="77777777" w:rsidR="008A6C5C" w:rsidRDefault="008A6C5C" w:rsidP="008A6C5C">
      <w:pPr>
        <w:pStyle w:val="Cover-L2"/>
      </w:pPr>
    </w:p>
    <w:p w14:paraId="1DC15682" w14:textId="35700B25" w:rsidR="008A6C5C" w:rsidRDefault="008A6C5C" w:rsidP="008A6C5C">
      <w:pPr>
        <w:pStyle w:val="Cover-L2"/>
      </w:pPr>
      <w:r w:rsidRPr="00A664EF">
        <w:rPr>
          <w:bCs/>
        </w:rPr>
        <w:t xml:space="preserve">Environment: </w:t>
      </w:r>
      <w:r w:rsidR="008806BE">
        <w:rPr>
          <w:bCs/>
        </w:rPr>
        <w:fldChar w:fldCharType="begin"/>
      </w:r>
      <w:r w:rsidR="008806BE">
        <w:rPr>
          <w:bCs/>
        </w:rPr>
        <w:instrText xml:space="preserve"> DOCPROPERTY  Environment  \* MERGEFORMAT </w:instrText>
      </w:r>
      <w:r w:rsidR="008806BE">
        <w:rPr>
          <w:bCs/>
        </w:rPr>
        <w:fldChar w:fldCharType="separate"/>
      </w:r>
      <w:r w:rsidR="008806BE">
        <w:rPr>
          <w:bCs/>
        </w:rPr>
        <w:t>Production</w:t>
      </w:r>
      <w:r w:rsidR="008806BE">
        <w:rPr>
          <w:bCs/>
        </w:rPr>
        <w:fldChar w:fldCharType="end"/>
      </w:r>
    </w:p>
    <w:p w14:paraId="1D206E5A" w14:textId="77777777" w:rsidR="008A6C5C" w:rsidRDefault="008A6C5C" w:rsidP="008A6C5C">
      <w:pPr>
        <w:pStyle w:val="Cover-L2"/>
      </w:pPr>
    </w:p>
    <w:p w14:paraId="00364439" w14:textId="77777777" w:rsidR="008A6C5C" w:rsidRDefault="008A6C5C" w:rsidP="008A6C5C">
      <w:pPr>
        <w:pStyle w:val="Cover-L3"/>
        <w:rPr>
          <w:bCs/>
        </w:rPr>
      </w:pPr>
    </w:p>
    <w:p w14:paraId="3CE3E3CC" w14:textId="77777777" w:rsidR="008A6C5C" w:rsidRDefault="008A6C5C" w:rsidP="008A6C5C">
      <w:pPr>
        <w:pStyle w:val="Cover-L3"/>
        <w:rPr>
          <w:bCs/>
        </w:rPr>
      </w:pPr>
    </w:p>
    <w:p w14:paraId="0DA6DF95" w14:textId="77777777" w:rsidR="008A6C5C" w:rsidRDefault="008A6C5C" w:rsidP="008A6C5C">
      <w:pPr>
        <w:pStyle w:val="Cover-L3"/>
        <w:rPr>
          <w:bCs/>
        </w:rPr>
      </w:pPr>
    </w:p>
    <w:p w14:paraId="55DC0A27" w14:textId="429B9991" w:rsidR="008A6C5C" w:rsidRPr="00761BDE" w:rsidRDefault="008A6C5C" w:rsidP="008A6C5C">
      <w:pPr>
        <w:pStyle w:val="Cover-L3"/>
        <w:rPr>
          <w:lang w:val="en-US"/>
        </w:rPr>
      </w:pPr>
      <w:r w:rsidRPr="001A1306">
        <w:rPr>
          <w:bCs/>
        </w:rPr>
        <w:t>Document Version:</w:t>
      </w:r>
      <w:r>
        <w:rPr>
          <w:bCs/>
        </w:rPr>
        <w:t xml:space="preserve"> </w:t>
      </w:r>
      <w:r w:rsidR="00BD7546">
        <w:rPr>
          <w:bCs/>
        </w:rPr>
        <w:fldChar w:fldCharType="begin"/>
      </w:r>
      <w:r w:rsidR="00BD7546">
        <w:rPr>
          <w:bCs/>
        </w:rPr>
        <w:instrText xml:space="preserve"> DOCPROPERTY  LNV.Version  \* MERGEFORMAT </w:instrText>
      </w:r>
      <w:r w:rsidR="00BD7546">
        <w:rPr>
          <w:bCs/>
        </w:rPr>
        <w:fldChar w:fldCharType="separate"/>
      </w:r>
      <w:r w:rsidR="00BD7546">
        <w:rPr>
          <w:bCs/>
        </w:rPr>
        <w:t>v1.0.0</w:t>
      </w:r>
      <w:r w:rsidR="00BD7546">
        <w:rPr>
          <w:bCs/>
        </w:rPr>
        <w:fldChar w:fldCharType="end"/>
      </w:r>
    </w:p>
    <w:p w14:paraId="757E6EC1" w14:textId="4B0FFAE1" w:rsidR="008A6C5C" w:rsidRPr="00761BDE" w:rsidRDefault="008A6C5C" w:rsidP="008A6C5C">
      <w:pPr>
        <w:pStyle w:val="Cover-L3"/>
        <w:rPr>
          <w:lang w:val="en-US"/>
        </w:rPr>
      </w:pPr>
      <w:r w:rsidRPr="008840B4">
        <w:rPr>
          <w:bCs/>
        </w:rPr>
        <w:t>Configuration Snapshot Date</w:t>
      </w:r>
      <w:r w:rsidRPr="0019059A">
        <w:rPr>
          <w:bCs/>
        </w:rPr>
        <w:t xml:space="preserve">: </w:t>
      </w:r>
      <w:r w:rsidR="00BD7546">
        <w:rPr>
          <w:bCs/>
        </w:rPr>
        <w:fldChar w:fldCharType="begin"/>
      </w:r>
      <w:r w:rsidR="00BD7546">
        <w:rPr>
          <w:bCs/>
        </w:rPr>
        <w:instrText xml:space="preserve"> DOCPROPERTY  LNV.ConfigSnapDate  \* MERGEFORMAT </w:instrText>
      </w:r>
      <w:r w:rsidR="00BD7546">
        <w:rPr>
          <w:bCs/>
        </w:rPr>
        <w:fldChar w:fldCharType="separate"/>
      </w:r>
      <w:proofErr w:type="spellStart"/>
      <w:r w:rsidR="00BD7546">
        <w:rPr>
          <w:bCs/>
        </w:rPr>
        <w:t>ConfigSnapDate</w:t>
      </w:r>
      <w:proofErr w:type="spellEnd"/>
      <w:r w:rsidR="00BD7546">
        <w:rPr>
          <w:bCs/>
        </w:rPr>
        <w:fldChar w:fldCharType="end"/>
      </w:r>
    </w:p>
    <w:p w14:paraId="5698613C" w14:textId="3D80FC8B" w:rsidR="00553FCA" w:rsidRPr="00761BDE" w:rsidRDefault="008A6C5C" w:rsidP="008A6C5C">
      <w:pPr>
        <w:pStyle w:val="Cover-L3"/>
        <w:rPr>
          <w:lang w:val="en-US"/>
        </w:rPr>
      </w:pPr>
      <w:r w:rsidRPr="001C5CBF">
        <w:rPr>
          <w:bCs/>
        </w:rPr>
        <w:t xml:space="preserve">Reference ID: </w:t>
      </w:r>
      <w:r w:rsidR="00BD7546">
        <w:rPr>
          <w:bCs/>
        </w:rPr>
        <w:fldChar w:fldCharType="begin"/>
      </w:r>
      <w:r w:rsidR="00BD7546">
        <w:rPr>
          <w:bCs/>
        </w:rPr>
        <w:instrText xml:space="preserve"> DOCPROPERTY  LNV.ReferenceID  \* MERGEFORMAT </w:instrText>
      </w:r>
      <w:r w:rsidR="00BD7546">
        <w:rPr>
          <w:bCs/>
        </w:rPr>
        <w:fldChar w:fldCharType="separate"/>
      </w:r>
      <w:proofErr w:type="spellStart"/>
      <w:r w:rsidR="00BD7546">
        <w:rPr>
          <w:bCs/>
        </w:rPr>
        <w:t>ReferenceID</w:t>
      </w:r>
      <w:proofErr w:type="spellEnd"/>
      <w:r w:rsidR="00BD7546">
        <w:rPr>
          <w:bCs/>
        </w:rPr>
        <w:fldChar w:fldCharType="end"/>
      </w:r>
    </w:p>
    <w:p w14:paraId="2ED70E91" w14:textId="77777777" w:rsidR="00553FCA" w:rsidRPr="00761BDE" w:rsidRDefault="00553FCA" w:rsidP="00553FCA">
      <w:pPr>
        <w:rPr>
          <w:lang w:val="en-US"/>
        </w:rPr>
      </w:pPr>
    </w:p>
    <w:p w14:paraId="0B56AD5E" w14:textId="59D53889" w:rsidR="00553FCA" w:rsidRPr="00761BDE" w:rsidRDefault="00553FCA" w:rsidP="001D0ACC">
      <w:pPr>
        <w:ind w:left="0"/>
        <w:rPr>
          <w:lang w:val="en-US"/>
        </w:rPr>
      </w:pPr>
    </w:p>
    <w:bookmarkEnd w:id="0"/>
    <w:p w14:paraId="1ABFD7F0" w14:textId="77777777" w:rsidR="00553FCA" w:rsidRDefault="00553FCA" w:rsidP="00553FCA">
      <w:pPr>
        <w:spacing w:after="200"/>
        <w:ind w:left="0"/>
        <w:rPr>
          <w:rFonts w:cstheme="minorHAnsi"/>
          <w:sz w:val="20"/>
        </w:rPr>
        <w:sectPr w:rsidR="00553FCA" w:rsidSect="008211A8">
          <w:headerReference w:type="default" r:id="rId12"/>
          <w:footerReference w:type="default" r:id="rId13"/>
          <w:pgSz w:w="11907" w:h="16839" w:code="9"/>
          <w:pgMar w:top="1157" w:right="1440" w:bottom="1157" w:left="1837" w:header="567" w:footer="397" w:gutter="0"/>
          <w:cols w:space="720"/>
          <w:titlePg/>
          <w:docGrid w:linePitch="360"/>
        </w:sectPr>
      </w:pPr>
    </w:p>
    <w:p w14:paraId="043E231A" w14:textId="77777777" w:rsidR="00D97B9C" w:rsidRPr="000233C5" w:rsidRDefault="00D97B9C" w:rsidP="00D97B9C">
      <w:pPr>
        <w:pStyle w:val="Non-TOCHeading"/>
      </w:pPr>
      <w:r w:rsidRPr="000233C5">
        <w:lastRenderedPageBreak/>
        <w:t>Contents</w:t>
      </w:r>
    </w:p>
    <w:p w14:paraId="6271BD34" w14:textId="7ED4B2C6" w:rsidR="005A442D" w:rsidRDefault="00D97B9C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r>
        <w:rPr>
          <w:rFonts w:ascii="Century Gothic" w:hAnsi="Century Gothic"/>
        </w:rPr>
        <w:fldChar w:fldCharType="begin"/>
      </w:r>
      <w:r>
        <w:rPr>
          <w:rFonts w:ascii="Century Gothic" w:hAnsi="Century Gothic"/>
        </w:rPr>
        <w:instrText xml:space="preserve"> TOC \o "1-2" \h \z \u </w:instrText>
      </w:r>
      <w:r>
        <w:rPr>
          <w:rFonts w:ascii="Century Gothic" w:hAnsi="Century Gothic"/>
        </w:rPr>
        <w:fldChar w:fldCharType="separate"/>
      </w:r>
      <w:hyperlink w:anchor="_Toc224652309" w:history="1">
        <w:r w:rsidR="005A442D" w:rsidRPr="00665D17">
          <w:rPr>
            <w:rStyle w:val="Hyperlink"/>
            <w:rFonts w:cstheme="majorBidi"/>
          </w:rPr>
          <w:t>1</w:t>
        </w:r>
        <w:r w:rsidR="005A442D"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="005A442D" w:rsidRPr="00665D17">
          <w:rPr>
            <w:rStyle w:val="Hyperlink"/>
          </w:rPr>
          <w:t>Document Control</w:t>
        </w:r>
        <w:r w:rsidR="005A442D">
          <w:rPr>
            <w:webHidden/>
          </w:rPr>
          <w:tab/>
        </w:r>
        <w:r w:rsidR="005A442D">
          <w:rPr>
            <w:webHidden/>
          </w:rPr>
          <w:fldChar w:fldCharType="begin"/>
        </w:r>
        <w:r w:rsidR="005A442D">
          <w:rPr>
            <w:webHidden/>
          </w:rPr>
          <w:instrText xml:space="preserve"> PAGEREF _Toc224652309 \h </w:instrText>
        </w:r>
        <w:r w:rsidR="005A442D">
          <w:rPr>
            <w:webHidden/>
          </w:rPr>
        </w:r>
        <w:r w:rsidR="005A442D">
          <w:rPr>
            <w:webHidden/>
          </w:rPr>
          <w:fldChar w:fldCharType="separate"/>
        </w:r>
        <w:r w:rsidR="005A442D">
          <w:rPr>
            <w:webHidden/>
          </w:rPr>
          <w:t>4</w:t>
        </w:r>
        <w:r w:rsidR="005A442D">
          <w:rPr>
            <w:webHidden/>
          </w:rPr>
          <w:fldChar w:fldCharType="end"/>
        </w:r>
      </w:hyperlink>
    </w:p>
    <w:p w14:paraId="407470A6" w14:textId="63029BD0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0" w:history="1">
        <w:r w:rsidRPr="00665D17">
          <w:rPr>
            <w:rStyle w:val="Hyperlink"/>
            <w:noProof/>
          </w:rPr>
          <w:t>1.1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125457" w14:textId="5F6E0D97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1" w:history="1">
        <w:r w:rsidRPr="00665D17">
          <w:rPr>
            <w:rStyle w:val="Hyperlink"/>
            <w:noProof/>
          </w:rPr>
          <w:t>1.2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Authors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3A64C0" w14:textId="550664D1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12" w:history="1">
        <w:r w:rsidRPr="00665D17">
          <w:rPr>
            <w:rStyle w:val="Hyperlink"/>
          </w:rPr>
          <w:t>2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System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B37D6BE" w14:textId="056950B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3" w:history="1">
        <w:r w:rsidRPr="00665D17">
          <w:rPr>
            <w:rStyle w:val="Hyperlink"/>
            <w:noProof/>
          </w:rPr>
          <w:t>2.1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Platform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360B52" w14:textId="33A2C201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4" w:history="1">
        <w:r w:rsidRPr="00665D17">
          <w:rPr>
            <w:rStyle w:val="Hyperlink"/>
            <w:noProof/>
          </w:rPr>
          <w:t>2.2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Controller Topology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5D0988" w14:textId="4D076604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5" w:history="1">
        <w:r w:rsidRPr="00665D17">
          <w:rPr>
            <w:rStyle w:val="Hyperlink"/>
            <w:noProof/>
          </w:rPr>
          <w:t>2.3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Version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43577B" w14:textId="132DDE49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6" w:history="1">
        <w:r w:rsidRPr="00665D17">
          <w:rPr>
            <w:rStyle w:val="Hyperlink"/>
            <w:noProof/>
          </w:rPr>
          <w:t>2.4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Key Design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8008E9" w14:textId="468C006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7" w:history="1">
        <w:r w:rsidRPr="00665D17">
          <w:rPr>
            <w:rStyle w:val="Hyperlink"/>
            <w:noProof/>
          </w:rPr>
          <w:t>2.5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Management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E2BCD2" w14:textId="68A5EF63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18" w:history="1">
        <w:r w:rsidRPr="00665D17">
          <w:rPr>
            <w:rStyle w:val="Hyperlink"/>
          </w:rPr>
          <w:t>3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Architecture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172869A" w14:textId="1577818F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19" w:history="1">
        <w:r w:rsidRPr="00665D17">
          <w:rPr>
            <w:rStyle w:val="Hyperlink"/>
            <w:noProof/>
          </w:rPr>
          <w:t>3.1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Logical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A29244" w14:textId="5F0D6306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0" w:history="1">
        <w:r w:rsidRPr="00665D17">
          <w:rPr>
            <w:rStyle w:val="Hyperlink"/>
            <w:noProof/>
          </w:rPr>
          <w:t>3.2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Physical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D2301E" w14:textId="7CCD0B90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1" w:history="1">
        <w:r w:rsidRPr="00665D17">
          <w:rPr>
            <w:rStyle w:val="Hyperlink"/>
            <w:noProof/>
          </w:rPr>
          <w:t>3.3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SAN Fabric Architecture (Conditional)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8CBA93" w14:textId="67761C28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22" w:history="1">
        <w:r w:rsidRPr="00665D17">
          <w:rPr>
            <w:rStyle w:val="Hyperlink"/>
          </w:rPr>
          <w:t>4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Platform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DE84C6" w14:textId="21D9A55B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3" w:history="1">
        <w:r w:rsidRPr="00665D17">
          <w:rPr>
            <w:rStyle w:val="Hyperlink"/>
            <w:noProof/>
          </w:rPr>
          <w:t>4.1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Hardware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988502" w14:textId="67C109C6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4" w:history="1">
        <w:r w:rsidRPr="00665D17">
          <w:rPr>
            <w:rStyle w:val="Hyperlink"/>
            <w:noProof/>
          </w:rPr>
          <w:t>4.2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Controller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378EA" w14:textId="37393028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5" w:history="1">
        <w:r w:rsidRPr="00665D17">
          <w:rPr>
            <w:rStyle w:val="Hyperlink"/>
            <w:noProof/>
          </w:rPr>
          <w:t>4.3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Storage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B28505" w14:textId="62596B4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6" w:history="1">
        <w:r w:rsidRPr="00665D17">
          <w:rPr>
            <w:rStyle w:val="Hyperlink"/>
            <w:noProof/>
          </w:rPr>
          <w:t>4.4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Host Connectivity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A5ECC1" w14:textId="6805510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7" w:history="1">
        <w:r w:rsidRPr="00665D17">
          <w:rPr>
            <w:rStyle w:val="Hyperlink"/>
            <w:noProof/>
            <w:lang w:val="en-US"/>
          </w:rPr>
          <w:t>4.5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  <w:lang w:val="en-US"/>
          </w:rPr>
          <w:t>Performance &amp; Cache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787D14" w14:textId="6097F89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8" w:history="1">
        <w:r w:rsidRPr="00665D17">
          <w:rPr>
            <w:rStyle w:val="Hyperlink"/>
            <w:noProof/>
          </w:rPr>
          <w:t>4.6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Security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6367B8" w14:textId="09D60A9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29" w:history="1">
        <w:r w:rsidRPr="00665D17">
          <w:rPr>
            <w:rStyle w:val="Hyperlink"/>
            <w:noProof/>
          </w:rPr>
          <w:t>4.7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Data Protection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8ED6A2" w14:textId="68E4B743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30" w:history="1">
        <w:r w:rsidRPr="00665D17">
          <w:rPr>
            <w:rStyle w:val="Hyperlink"/>
          </w:rPr>
          <w:t>5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Operational Behaviour (Day-2)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CCE80F" w14:textId="1C33A33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1" w:history="1">
        <w:r w:rsidRPr="00665D17">
          <w:rPr>
            <w:rStyle w:val="Hyperlink"/>
            <w:noProof/>
          </w:rPr>
          <w:t>5.1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Access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EF4DCF" w14:textId="43256EA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2" w:history="1">
        <w:r w:rsidRPr="00665D17">
          <w:rPr>
            <w:rStyle w:val="Hyperlink"/>
            <w:noProof/>
          </w:rPr>
          <w:t>5.2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Monitoring &amp; Alert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88C72F" w14:textId="71BF76B2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3" w:history="1">
        <w:r w:rsidRPr="00665D17">
          <w:rPr>
            <w:rStyle w:val="Hyperlink"/>
            <w:noProof/>
          </w:rPr>
          <w:t>5.3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Firmware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4E0666" w14:textId="727B68FD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4" w:history="1">
        <w:r w:rsidRPr="00665D17">
          <w:rPr>
            <w:rStyle w:val="Hyperlink"/>
            <w:noProof/>
          </w:rPr>
          <w:t>5.4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Failure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587D55" w14:textId="05E44F2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5" w:history="1">
        <w:r w:rsidRPr="00665D17">
          <w:rPr>
            <w:rStyle w:val="Hyperlink"/>
            <w:noProof/>
          </w:rPr>
          <w:t>5.5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Recovery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CCD1B6" w14:textId="54A783B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6" w:history="1">
        <w:r w:rsidRPr="00665D17">
          <w:rPr>
            <w:rStyle w:val="Hyperlink"/>
            <w:noProof/>
          </w:rPr>
          <w:t>5.6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Shutdown / Startup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9616ED" w14:textId="65ABBE8D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37" w:history="1">
        <w:r w:rsidRPr="00665D17">
          <w:rPr>
            <w:rStyle w:val="Hyperlink"/>
          </w:rPr>
          <w:t>6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Constraints &amp; 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CFA3379" w14:textId="46055C3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8" w:history="1">
        <w:r w:rsidRPr="00665D17">
          <w:rPr>
            <w:rStyle w:val="Hyperlink"/>
            <w:noProof/>
          </w:rPr>
          <w:t>6.1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Capacity Thresholds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59DB3" w14:textId="1958526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39" w:history="1">
        <w:r w:rsidRPr="00665D17">
          <w:rPr>
            <w:rStyle w:val="Hyperlink"/>
            <w:noProof/>
          </w:rPr>
          <w:t>6.2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Environmental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F8F5A" w14:textId="5E782B35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0" w:history="1">
        <w:r w:rsidRPr="00665D17">
          <w:rPr>
            <w:rStyle w:val="Hyperlink"/>
            <w:noProof/>
          </w:rPr>
          <w:t>6.3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Design Trade-offs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BB59CB" w14:textId="691021EB" w:rsidR="005A442D" w:rsidRDefault="005A442D">
      <w:pPr>
        <w:pStyle w:val="TOC1"/>
        <w:rPr>
          <w:rFonts w:eastAsiaTheme="minorEastAsia" w:cstheme="minorBidi"/>
          <w:b w:val="0"/>
          <w:bCs w:val="0"/>
          <w:kern w:val="2"/>
          <w:sz w:val="24"/>
          <w:szCs w:val="24"/>
          <w:lang w:val="en-US"/>
          <w14:ligatures w14:val="standardContextual"/>
        </w:rPr>
      </w:pPr>
      <w:hyperlink w:anchor="_Toc224652341" w:history="1">
        <w:r w:rsidRPr="00665D17">
          <w:rPr>
            <w:rStyle w:val="Hyperlink"/>
          </w:rPr>
          <w:t>7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</w:rPr>
          <w:t>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_Toc224652341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70A261" w14:textId="7C24EF2A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2" w:history="1">
        <w:r w:rsidRPr="00665D17">
          <w:rPr>
            <w:rStyle w:val="Hyperlink"/>
            <w:noProof/>
          </w:rPr>
          <w:t>7.1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Detailed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1230B8" w14:textId="3C215BCD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3" w:history="1">
        <w:r w:rsidRPr="00665D17">
          <w:rPr>
            <w:rStyle w:val="Hyperlink"/>
            <w:noProof/>
          </w:rPr>
          <w:t>7.2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Version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E3AF48" w14:textId="7479E7AC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4" w:history="1">
        <w:r w:rsidRPr="00665D17">
          <w:rPr>
            <w:rStyle w:val="Hyperlink"/>
            <w:noProof/>
          </w:rPr>
          <w:t>7.3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Configuration Exports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C8059F" w14:textId="06E36A0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5" w:history="1">
        <w:r w:rsidRPr="00665D17">
          <w:rPr>
            <w:rStyle w:val="Hyperlink"/>
            <w:noProof/>
          </w:rPr>
          <w:t>7.4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SAN Fabric Detail (Conditional)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8C728A" w14:textId="34E7786F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6" w:history="1">
        <w:r w:rsidRPr="00665D17">
          <w:rPr>
            <w:rStyle w:val="Hyperlink"/>
            <w:noProof/>
          </w:rPr>
          <w:t>7.5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Operational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12E070" w14:textId="32776E63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7" w:history="1">
        <w:r w:rsidRPr="00665D17">
          <w:rPr>
            <w:rStyle w:val="Hyperlink"/>
            <w:noProof/>
          </w:rPr>
          <w:t>7.6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Firmware &amp; Component Inventory (XCC)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390D64" w14:textId="713B414E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8" w:history="1">
        <w:r w:rsidRPr="00665D17">
          <w:rPr>
            <w:rStyle w:val="Hyperlink"/>
            <w:noProof/>
          </w:rPr>
          <w:t>7.7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Node-Level Driver Alignment (Critical Components)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C393F6" w14:textId="20CBE35E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49" w:history="1">
        <w:r w:rsidRPr="00665D17">
          <w:rPr>
            <w:rStyle w:val="Hyperlink"/>
            <w:noProof/>
          </w:rPr>
          <w:t>7.8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102E03" w14:textId="39A42DE4" w:rsidR="005A442D" w:rsidRDefault="005A442D">
      <w:pPr>
        <w:pStyle w:val="TOC2"/>
        <w:tabs>
          <w:tab w:val="left" w:pos="1440"/>
          <w:tab w:val="right" w:leader="dot" w:pos="9402"/>
        </w:tabs>
        <w:rPr>
          <w:rFonts w:eastAsiaTheme="minorEastAsia" w:cstheme="minorBidi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4652350" w:history="1">
        <w:r w:rsidRPr="00665D17">
          <w:rPr>
            <w:rStyle w:val="Hyperlink"/>
            <w:noProof/>
          </w:rPr>
          <w:t>7.9</w:t>
        </w:r>
        <w:r>
          <w:rPr>
            <w:rFonts w:eastAsiaTheme="minorEastAsia" w:cstheme="minorBidi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665D17">
          <w:rPr>
            <w:rStyle w:val="Hyperlink"/>
            <w:noProof/>
          </w:rPr>
          <w:t>SDT REF {{REMOVE SECTION}}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B6A0F3" w14:textId="65C22DC9" w:rsidR="00D97B9C" w:rsidRDefault="00D97B9C" w:rsidP="00D97B9C">
      <w:r>
        <w:fldChar w:fldCharType="end"/>
      </w:r>
      <w:r>
        <w:br w:type="page"/>
      </w:r>
    </w:p>
    <w:p w14:paraId="6EEE660A" w14:textId="457D7BFE" w:rsidR="00D97B9C" w:rsidRDefault="00D97B9C" w:rsidP="00D97B9C"/>
    <w:p w14:paraId="57926873" w14:textId="44C8D154" w:rsidR="00FA6678" w:rsidRDefault="00FA6678" w:rsidP="002816AB">
      <w:pPr>
        <w:pStyle w:val="LNVHeading1"/>
        <w:rPr>
          <w:rFonts w:eastAsiaTheme="majorEastAsia" w:cstheme="majorBidi"/>
          <w:bCs/>
        </w:rPr>
      </w:pPr>
      <w:bookmarkStart w:id="1" w:name="_Toc224652309"/>
      <w:r>
        <w:t>Document Control</w:t>
      </w:r>
      <w:bookmarkEnd w:id="1"/>
    </w:p>
    <w:p w14:paraId="26BDDE11" w14:textId="54ABDBFD" w:rsidR="00FA6678" w:rsidRDefault="00FA6678" w:rsidP="002816AB">
      <w:pPr>
        <w:pStyle w:val="LNVHeading2"/>
      </w:pPr>
      <w:bookmarkStart w:id="2" w:name="_Toc224652310"/>
      <w:r>
        <w:t>Revision History</w:t>
      </w:r>
      <w:bookmarkEnd w:id="2"/>
    </w:p>
    <w:p w14:paraId="5CFD074B" w14:textId="77777777" w:rsidR="00FA6678" w:rsidRDefault="00FA6678" w:rsidP="00FA6678">
      <w:pPr>
        <w:rPr>
          <w:i/>
        </w:rPr>
      </w:pPr>
      <w:r>
        <w:rPr>
          <w:i/>
        </w:rPr>
        <w:t>Record document updates only (not configuration state changes).</w:t>
      </w:r>
    </w:p>
    <w:p w14:paraId="0B349CCC" w14:textId="77777777" w:rsidR="00FA6678" w:rsidRDefault="00FA6678" w:rsidP="00FA6678">
      <w:pPr>
        <w:rPr>
          <w:i/>
        </w:rPr>
      </w:pPr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174"/>
        <w:gridCol w:w="1707"/>
        <w:gridCol w:w="2168"/>
        <w:gridCol w:w="3945"/>
      </w:tblGrid>
      <w:tr w:rsidR="00FA6678" w:rsidRPr="003B34C3" w14:paraId="119455B5" w14:textId="77777777" w:rsidTr="0092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525D684C" w14:textId="77777777" w:rsidR="00FA6678" w:rsidRPr="003B34C3" w:rsidRDefault="00FA6678" w:rsidP="00922F3B">
            <w:pPr>
              <w:pStyle w:val="LNVTableText1-9Pt-Indented"/>
            </w:pPr>
            <w:r w:rsidRPr="003B34C3">
              <w:t>Version</w:t>
            </w:r>
          </w:p>
        </w:tc>
        <w:tc>
          <w:tcPr>
            <w:tcW w:w="949" w:type="pct"/>
          </w:tcPr>
          <w:p w14:paraId="6476FC28" w14:textId="77777777" w:rsidR="00FA6678" w:rsidRPr="003B34C3" w:rsidRDefault="00FA6678" w:rsidP="00922F3B">
            <w:pPr>
              <w:pStyle w:val="LNVTableText1-9Pt-Indented"/>
            </w:pPr>
            <w:r w:rsidRPr="003B34C3">
              <w:t>Date</w:t>
            </w:r>
          </w:p>
        </w:tc>
        <w:tc>
          <w:tcPr>
            <w:tcW w:w="1205" w:type="pct"/>
          </w:tcPr>
          <w:p w14:paraId="43B46E7C" w14:textId="77777777" w:rsidR="00FA6678" w:rsidRPr="003B34C3" w:rsidRDefault="00FA6678" w:rsidP="00922F3B">
            <w:pPr>
              <w:pStyle w:val="LNVTableText1-9Pt-Indented"/>
            </w:pPr>
            <w:r w:rsidRPr="003B34C3">
              <w:t>Author</w:t>
            </w:r>
          </w:p>
        </w:tc>
        <w:tc>
          <w:tcPr>
            <w:tcW w:w="2193" w:type="pct"/>
          </w:tcPr>
          <w:p w14:paraId="7BFF70B9" w14:textId="77777777" w:rsidR="00FA6678" w:rsidRPr="003B34C3" w:rsidRDefault="00FA6678" w:rsidP="00922F3B">
            <w:pPr>
              <w:pStyle w:val="LNVTableText1-9Pt-Indented"/>
            </w:pPr>
            <w:r w:rsidRPr="003B34C3">
              <w:t>Reason for Issue</w:t>
            </w:r>
          </w:p>
        </w:tc>
      </w:tr>
      <w:tr w:rsidR="00FA6678" w:rsidRPr="003B34C3" w14:paraId="11EC631E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02A8B4D5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1D2E0C13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0A91ED54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1B4A7161" w14:textId="77777777" w:rsidR="00FA6678" w:rsidRPr="003B34C3" w:rsidRDefault="00FA6678" w:rsidP="00922F3B">
            <w:pPr>
              <w:pStyle w:val="LNVTableText1-9Pt-Indented"/>
            </w:pPr>
          </w:p>
        </w:tc>
      </w:tr>
      <w:tr w:rsidR="00FA6678" w:rsidRPr="003B34C3" w14:paraId="6C0E10A6" w14:textId="77777777" w:rsidTr="00922F3B">
        <w:trPr>
          <w:trHeight w:val="340"/>
        </w:trPr>
        <w:tc>
          <w:tcPr>
            <w:tcW w:w="653" w:type="pct"/>
          </w:tcPr>
          <w:p w14:paraId="34A33750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748DC17D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7D44D8E9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55425043" w14:textId="77777777" w:rsidR="00FA6678" w:rsidRPr="003B34C3" w:rsidRDefault="00FA6678" w:rsidP="00922F3B">
            <w:pPr>
              <w:pStyle w:val="LNVTableText1-9Pt-Indented"/>
            </w:pPr>
          </w:p>
        </w:tc>
      </w:tr>
      <w:tr w:rsidR="00FA6678" w:rsidRPr="003B34C3" w14:paraId="37872656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653" w:type="pct"/>
          </w:tcPr>
          <w:p w14:paraId="72A1A93C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949" w:type="pct"/>
          </w:tcPr>
          <w:p w14:paraId="3EE66998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1205" w:type="pct"/>
          </w:tcPr>
          <w:p w14:paraId="286DBD5E" w14:textId="77777777" w:rsidR="00FA6678" w:rsidRPr="003B34C3" w:rsidRDefault="00FA6678" w:rsidP="00922F3B">
            <w:pPr>
              <w:pStyle w:val="LNVTableText1-9Pt-Indented"/>
            </w:pPr>
          </w:p>
        </w:tc>
        <w:tc>
          <w:tcPr>
            <w:tcW w:w="2193" w:type="pct"/>
          </w:tcPr>
          <w:p w14:paraId="15068E20" w14:textId="77777777" w:rsidR="00FA6678" w:rsidRPr="003B34C3" w:rsidRDefault="00FA6678" w:rsidP="00922F3B">
            <w:pPr>
              <w:pStyle w:val="LNVTableText1-9Pt-Indented"/>
            </w:pPr>
          </w:p>
        </w:tc>
      </w:tr>
    </w:tbl>
    <w:p w14:paraId="6C494809" w14:textId="77777777" w:rsidR="00FA6678" w:rsidRDefault="00FA6678" w:rsidP="00FA6678"/>
    <w:p w14:paraId="095662BD" w14:textId="77777777" w:rsidR="00FA6678" w:rsidRPr="008F5F01" w:rsidRDefault="00FA6678" w:rsidP="002816AB">
      <w:pPr>
        <w:pStyle w:val="LNVHeading2"/>
      </w:pPr>
      <w:bookmarkStart w:id="3" w:name="_Toc102466204"/>
      <w:bookmarkStart w:id="4" w:name="_Toc224652311"/>
      <w:r w:rsidRPr="008F5F01">
        <w:t>Authors</w:t>
      </w:r>
      <w:bookmarkEnd w:id="3"/>
      <w:bookmarkEnd w:id="4"/>
    </w:p>
    <w:tbl>
      <w:tblPr>
        <w:tblStyle w:val="LNVTable1-9ptHeadBandedGrid"/>
        <w:tblW w:w="4783" w:type="pct"/>
        <w:tblLook w:val="0420" w:firstRow="1" w:lastRow="0" w:firstColumn="0" w:lastColumn="0" w:noHBand="0" w:noVBand="1"/>
      </w:tblPr>
      <w:tblGrid>
        <w:gridCol w:w="1405"/>
        <w:gridCol w:w="1372"/>
        <w:gridCol w:w="2475"/>
        <w:gridCol w:w="3742"/>
      </w:tblGrid>
      <w:tr w:rsidR="00FA6678" w:rsidRPr="00481B5F" w14:paraId="3F91B753" w14:textId="77777777" w:rsidTr="00922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81" w:type="pct"/>
          </w:tcPr>
          <w:p w14:paraId="5216AD8C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763" w:type="pct"/>
          </w:tcPr>
          <w:p w14:paraId="4B0CB93D" w14:textId="77777777" w:rsidR="00FA6678" w:rsidRPr="00481B5F" w:rsidRDefault="00FA6678" w:rsidP="00922F3B">
            <w:pPr>
              <w:pStyle w:val="LNVTableText1-9Pt-Indented"/>
            </w:pPr>
            <w:r w:rsidRPr="00481B5F">
              <w:t>Date</w:t>
            </w:r>
          </w:p>
        </w:tc>
        <w:tc>
          <w:tcPr>
            <w:tcW w:w="1376" w:type="pct"/>
          </w:tcPr>
          <w:p w14:paraId="422B29C8" w14:textId="77777777" w:rsidR="00FA6678" w:rsidRPr="00481B5F" w:rsidRDefault="00FA6678" w:rsidP="00922F3B">
            <w:pPr>
              <w:pStyle w:val="LNVTableText1-9Pt-Indented"/>
            </w:pPr>
            <w:r w:rsidRPr="00481B5F">
              <w:t>Author</w:t>
            </w:r>
          </w:p>
        </w:tc>
        <w:tc>
          <w:tcPr>
            <w:tcW w:w="2080" w:type="pct"/>
          </w:tcPr>
          <w:p w14:paraId="0CEEC895" w14:textId="77777777" w:rsidR="00FA6678" w:rsidRPr="00481B5F" w:rsidRDefault="00FA6678" w:rsidP="00922F3B">
            <w:pPr>
              <w:pStyle w:val="LNVTableText1-9Pt-Indented"/>
            </w:pPr>
            <w:r w:rsidRPr="00481B5F">
              <w:t>Title</w:t>
            </w:r>
          </w:p>
        </w:tc>
      </w:tr>
      <w:tr w:rsidR="00FA6678" w:rsidRPr="00481B5F" w14:paraId="0BB046DE" w14:textId="77777777" w:rsidTr="00922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781" w:type="pct"/>
          </w:tcPr>
          <w:p w14:paraId="5432B1A9" w14:textId="77777777" w:rsidR="00FA6678" w:rsidRPr="00481B5F" w:rsidRDefault="00FA6678" w:rsidP="00922F3B">
            <w:pPr>
              <w:pStyle w:val="LNVTableText1-9Pt-Indented"/>
            </w:pPr>
            <w:r w:rsidRPr="00481B5F">
              <w:t>Prepared:</w:t>
            </w:r>
          </w:p>
        </w:tc>
        <w:tc>
          <w:tcPr>
            <w:tcW w:w="763" w:type="pct"/>
          </w:tcPr>
          <w:p w14:paraId="37D67750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1376" w:type="pct"/>
          </w:tcPr>
          <w:p w14:paraId="39AC0683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2080" w:type="pct"/>
          </w:tcPr>
          <w:p w14:paraId="1782B040" w14:textId="77777777" w:rsidR="00FA6678" w:rsidRPr="00481B5F" w:rsidRDefault="00FA6678" w:rsidP="00922F3B">
            <w:pPr>
              <w:pStyle w:val="LNVTableText1-9Pt-Indented"/>
            </w:pPr>
          </w:p>
        </w:tc>
      </w:tr>
      <w:tr w:rsidR="00FA6678" w:rsidRPr="00481B5F" w14:paraId="0FC5421F" w14:textId="77777777" w:rsidTr="00922F3B">
        <w:trPr>
          <w:trHeight w:val="340"/>
        </w:trPr>
        <w:tc>
          <w:tcPr>
            <w:tcW w:w="781" w:type="pct"/>
          </w:tcPr>
          <w:p w14:paraId="049B6E4C" w14:textId="77777777" w:rsidR="00FA6678" w:rsidRPr="00481B5F" w:rsidRDefault="00FA6678" w:rsidP="00922F3B">
            <w:pPr>
              <w:pStyle w:val="LNVTableText1-9Pt-Indented"/>
            </w:pPr>
            <w:r w:rsidRPr="00481B5F">
              <w:t>Reviewed:</w:t>
            </w:r>
          </w:p>
        </w:tc>
        <w:tc>
          <w:tcPr>
            <w:tcW w:w="763" w:type="pct"/>
          </w:tcPr>
          <w:p w14:paraId="59E2FD33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1376" w:type="pct"/>
          </w:tcPr>
          <w:p w14:paraId="74187214" w14:textId="77777777" w:rsidR="00FA6678" w:rsidRPr="00481B5F" w:rsidRDefault="00FA6678" w:rsidP="00922F3B">
            <w:pPr>
              <w:pStyle w:val="LNVTableText1-9Pt-Indented"/>
            </w:pPr>
          </w:p>
        </w:tc>
        <w:tc>
          <w:tcPr>
            <w:tcW w:w="2080" w:type="pct"/>
          </w:tcPr>
          <w:p w14:paraId="68DD6053" w14:textId="77777777" w:rsidR="00FA6678" w:rsidRPr="00481B5F" w:rsidRDefault="00FA6678" w:rsidP="00922F3B">
            <w:pPr>
              <w:pStyle w:val="LNVTableText1-9Pt-Indented"/>
            </w:pPr>
          </w:p>
        </w:tc>
      </w:tr>
    </w:tbl>
    <w:p w14:paraId="2701C103" w14:textId="77777777" w:rsidR="00FA6678" w:rsidRDefault="00FA6678" w:rsidP="00FA6678"/>
    <w:p w14:paraId="4B8FA283" w14:textId="605A6949" w:rsidR="008A6C5C" w:rsidRDefault="008A6C5C">
      <w:pPr>
        <w:spacing w:after="200"/>
        <w:ind w:left="0"/>
      </w:pPr>
      <w:r>
        <w:br w:type="page"/>
      </w:r>
    </w:p>
    <w:p w14:paraId="720DAF45" w14:textId="6E195068" w:rsidR="00FA6678" w:rsidRDefault="00FA6678" w:rsidP="002816AB">
      <w:pPr>
        <w:pStyle w:val="LNVHeading1"/>
      </w:pPr>
      <w:bookmarkStart w:id="5" w:name="_Toc224652312"/>
      <w:r>
        <w:lastRenderedPageBreak/>
        <w:t>System Overview</w:t>
      </w:r>
      <w:bookmarkEnd w:id="5"/>
    </w:p>
    <w:p w14:paraId="1209E0E8" w14:textId="77777777" w:rsidR="00FA6678" w:rsidRDefault="00FA6678" w:rsidP="00FA6678">
      <w:r>
        <w:rPr>
          <w:i/>
        </w:rPr>
        <w:t>Provide a high-level orientation enabling a technical reader to understand the environment within minutes.</w:t>
      </w:r>
    </w:p>
    <w:p w14:paraId="6BBF7860" w14:textId="77777777" w:rsidR="0060278E" w:rsidRDefault="0060278E" w:rsidP="0060278E">
      <w:pPr>
        <w:pStyle w:val="LNVHeading2"/>
      </w:pPr>
      <w:bookmarkStart w:id="6" w:name="_Toc224652313"/>
      <w:r>
        <w:t>Platform Summary</w:t>
      </w:r>
      <w:bookmarkEnd w:id="6"/>
    </w:p>
    <w:p w14:paraId="2B79ED11" w14:textId="77777777" w:rsidR="0060278E" w:rsidRDefault="0060278E" w:rsidP="0060278E">
      <w:r>
        <w:rPr>
          <w:i/>
        </w:rPr>
        <w:t>Include array model, controller count, firmware version, drive count, and usable capacity.</w:t>
      </w:r>
    </w:p>
    <w:p w14:paraId="665627B1" w14:textId="77777777" w:rsidR="00BE090D" w:rsidRDefault="00BE090D" w:rsidP="00BE090D">
      <w:bookmarkStart w:id="7" w:name="_Toc224652314"/>
    </w:p>
    <w:p w14:paraId="69683529" w14:textId="15354999" w:rsidR="005A3225" w:rsidRDefault="006F0F9F" w:rsidP="00BE090D">
      <w:r w:rsidRPr="006F0F9F">
        <w:rPr>
          <w:highlight w:val="yellow"/>
        </w:rPr>
        <w:t>Can we place a Summary?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675"/>
        <w:gridCol w:w="338"/>
        <w:gridCol w:w="394"/>
        <w:gridCol w:w="844"/>
        <w:gridCol w:w="1013"/>
        <w:gridCol w:w="619"/>
        <w:gridCol w:w="900"/>
      </w:tblGrid>
      <w:tr>
        <w:tc>
          <w:tcPr>
            <w:tcW w:w="675" w:type="pct"/>
          </w:tcPr>
          <w:p>
            <w:pPr>
              <w:pStyle w:val="LNVTableText1-9Pt-Indented"/>
            </w:pPr>
            <w:r>
              <w:t>SystemName</w:t>
            </w:r>
          </w:p>
        </w:tc>
        <w:tc>
          <w:tcPr>
            <w:tcW w:w="338" w:type="pct"/>
          </w:tcPr>
          <w:p>
            <w:pPr>
              <w:pStyle w:val="LNVTableText1-9Pt-Indented"/>
            </w:pPr>
            <w:r>
              <w:t>Model</w:t>
            </w:r>
          </w:p>
        </w:tc>
        <w:tc>
          <w:tcPr>
            <w:tcW w:w="394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  <w:tc>
          <w:tcPr>
            <w:tcW w:w="844" w:type="pct"/>
          </w:tcPr>
          <w:p>
            <w:pPr>
              <w:pStyle w:val="LNVTableText1-9Pt-Indented"/>
            </w:pPr>
            <w:r>
              <w:t>FirmwareVersion</w:t>
            </w:r>
          </w:p>
        </w:tc>
        <w:tc>
          <w:tcPr>
            <w:tcW w:w="1013" w:type="pct"/>
          </w:tcPr>
          <w:p>
            <w:pPr>
              <w:pStyle w:val="LNVTableText1-9Pt-Indented"/>
            </w:pPr>
            <w:r>
              <w:t>ApplicationVersion</w:t>
            </w:r>
          </w:p>
        </w:tc>
        <w:tc>
          <w:tcPr>
            <w:tcW w:w="619" w:type="pct"/>
          </w:tcPr>
          <w:p>
            <w:pPr>
              <w:pStyle w:val="LNVTableText1-9Pt-Indented"/>
            </w:pPr>
            <w:r>
              <w:t>BootVersion</w:t>
            </w:r>
          </w:p>
        </w:tc>
        <w:tc>
          <w:tcPr>
            <w:tcW w:w="900" w:type="pct"/>
          </w:tcPr>
          <w:p>
            <w:pPr>
              <w:pStyle w:val="LNVTableText1-9Pt-Indented"/>
            </w:pPr>
            <w:r>
              <w:t>NvsramVersion</w:t>
            </w:r>
          </w:p>
        </w:tc>
      </w:tr>
      <w:tr>
        <w:tc>
          <w:tcPr>
            <w:tcW w:w="675" w:type="pct"/>
          </w:tcPr>
          <w:p>
            <w:pPr>
              <w:pStyle w:val="LNVTableText1-9Pt-Indented"/>
            </w:pPr>
            <w:r>
              <w:t xml:space="preserve">DE4200_Rack4</w:t>
            </w:r>
          </w:p>
        </w:tc>
        <w:tc>
          <w:tcPr>
            <w:tcW w:w="338" w:type="pct"/>
          </w:tcPr>
          <w:p>
            <w:pPr>
              <w:pStyle w:val="LNVTableText1-9Pt-Indented"/>
            </w:pPr>
            <w:r>
              <w:t xml:space="preserve">DE4200</w:t>
            </w:r>
          </w:p>
        </w:tc>
        <w:tc>
          <w:tcPr>
            <w:tcW w:w="394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844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1013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619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900" w:type="pct"/>
          </w:tcPr>
          <w:p>
            <w:pPr>
              <w:pStyle w:val="LNVTableText1-9Pt-Indented"/>
            </w:pPr>
            <w:r>
              <w:t xml:space="preserve">N4000-890870-D03</w:t>
            </w:r>
          </w:p>
        </w:tc>
      </w:tr>
    </w:tbl>
    <w:p w14:paraId="051860F0" w14:textId="77777777" w:rsidR="006F0F9F" w:rsidRDefault="006F0F9F" w:rsidP="00BE090D"/>
    <w:p w14:paraId="74742D38" w14:textId="5DA6591D" w:rsidR="0060278E" w:rsidRDefault="0060278E" w:rsidP="0060278E">
      <w:pPr>
        <w:pStyle w:val="LNVHeading2"/>
      </w:pPr>
      <w:r>
        <w:t>Controller Topology</w:t>
      </w:r>
      <w:bookmarkEnd w:id="7"/>
    </w:p>
    <w:p w14:paraId="787CA0E2" w14:textId="77777777" w:rsidR="005A442D" w:rsidRDefault="005A442D" w:rsidP="0060278E">
      <w:pPr>
        <w:rPr>
          <w:i/>
        </w:rPr>
      </w:pPr>
      <w:r w:rsidRPr="005A442D">
        <w:rPr>
          <w:i/>
        </w:rPr>
        <w:t>Describe controller A/B architecture, active ownership behaviour, host interface presentation, and redundancy model.</w:t>
      </w:r>
    </w:p>
    <w:p w14:paraId="60C7AB82" w14:textId="77777777" w:rsidR="00430FD1" w:rsidRDefault="00430FD1" w:rsidP="0060278E"/>
    <w:p w14:paraId="51A0CADE" w14:textId="77777777" w:rsidR="00430FD1" w:rsidRDefault="00430FD1" w:rsidP="0060278E"/>
    <w:p w14:paraId="0696D077" w14:textId="4DC24051" w:rsidR="0060278E" w:rsidRDefault="0060278E" w:rsidP="0060278E">
      <w:pPr>
        <w:pStyle w:val="LNVHeading2"/>
      </w:pPr>
      <w:bookmarkStart w:id="8" w:name="_Toc224652315"/>
      <w:r>
        <w:t>Version Matrix</w:t>
      </w:r>
      <w:bookmarkEnd w:id="8"/>
    </w:p>
    <w:p w14:paraId="62C823F2" w14:textId="77777777" w:rsidR="0060278E" w:rsidRDefault="0060278E" w:rsidP="0060278E">
      <w:r>
        <w:rPr>
          <w:i/>
        </w:rPr>
        <w:t xml:space="preserve">Provide </w:t>
      </w:r>
      <w:proofErr w:type="spellStart"/>
      <w:r>
        <w:rPr>
          <w:i/>
        </w:rPr>
        <w:t>SANtricity</w:t>
      </w:r>
      <w:proofErr w:type="spellEnd"/>
      <w:r>
        <w:rPr>
          <w:i/>
        </w:rPr>
        <w:t xml:space="preserve"> firmware, NVSRAM version, controller firmware and disk firmware baseline.</w:t>
      </w:r>
    </w:p>
    <w:p w14:paraId="1B2BB854" w14:textId="77777777" w:rsidR="00314C29" w:rsidRDefault="00314C29" w:rsidP="0060278E"/>
    <w:p w14:paraId="339785A2" w14:textId="77777777" w:rsidR="00314C29" w:rsidRDefault="00314C29" w:rsidP="0060278E"/>
    <w:p w14:paraId="5F491D8C" w14:textId="213E9FD0" w:rsidR="0060278E" w:rsidRDefault="0060278E" w:rsidP="0060278E">
      <w:pPr>
        <w:pStyle w:val="LNVHeading2"/>
      </w:pPr>
      <w:bookmarkStart w:id="9" w:name="_Toc224652316"/>
      <w:r>
        <w:t>Key Design Decisions</w:t>
      </w:r>
      <w:bookmarkEnd w:id="9"/>
    </w:p>
    <w:p w14:paraId="12FF7ED2" w14:textId="77777777" w:rsidR="0060278E" w:rsidRDefault="0060278E" w:rsidP="0060278E">
      <w:r>
        <w:rPr>
          <w:i/>
        </w:rPr>
        <w:t>Explain pool design (DDP vs RAID groups), connectivity model (FC/iSCSI), snapshot policies, and replication configuration.</w:t>
      </w:r>
    </w:p>
    <w:p w14:paraId="6EB0F489" w14:textId="7D5F5B24" w:rsidR="0060278E" w:rsidRDefault="0060278E" w:rsidP="0060278E">
      <w:pPr>
        <w:pStyle w:val="LNVHeading2"/>
      </w:pPr>
      <w:bookmarkStart w:id="10" w:name="_Toc224652317"/>
      <w:r>
        <w:t>Management Context</w:t>
      </w:r>
      <w:bookmarkEnd w:id="10"/>
    </w:p>
    <w:p w14:paraId="15A21918" w14:textId="77777777" w:rsidR="0060278E" w:rsidRDefault="0060278E" w:rsidP="0060278E">
      <w:r>
        <w:rPr>
          <w:i/>
        </w:rPr>
        <w:t>Clarify embedded management interface, monitoring integration, and management network scope.</w:t>
      </w:r>
    </w:p>
    <w:p w14:paraId="6F693E66" w14:textId="77777777" w:rsidR="00314C29" w:rsidRDefault="00314C29" w:rsidP="0060278E"/>
    <w:p w14:paraId="330C93C7" w14:textId="77777777" w:rsidR="00314C29" w:rsidRDefault="00314C29" w:rsidP="0060278E"/>
    <w:p w14:paraId="2B198BCE" w14:textId="7FF10258" w:rsidR="0060278E" w:rsidRDefault="0060278E" w:rsidP="00482790">
      <w:pPr>
        <w:pStyle w:val="LNVHeading1"/>
      </w:pPr>
      <w:bookmarkStart w:id="11" w:name="_Toc224652318"/>
      <w:r>
        <w:t>Architecture</w:t>
      </w:r>
      <w:bookmarkEnd w:id="11"/>
    </w:p>
    <w:p w14:paraId="0E151643" w14:textId="77777777" w:rsidR="0060278E" w:rsidRDefault="0060278E" w:rsidP="0060278E">
      <w:r>
        <w:rPr>
          <w:i/>
        </w:rPr>
        <w:t>Describe structural relationships between controllers, storage pools, volumes, and host connectivity.</w:t>
      </w:r>
    </w:p>
    <w:p w14:paraId="5A03B333" w14:textId="5AB2AFB0" w:rsidR="0060278E" w:rsidRDefault="0060278E" w:rsidP="0060278E">
      <w:pPr>
        <w:pStyle w:val="LNVHeading2"/>
      </w:pPr>
      <w:bookmarkStart w:id="12" w:name="_Toc224652319"/>
      <w:r>
        <w:t>Logical Architecture</w:t>
      </w:r>
      <w:bookmarkEnd w:id="12"/>
    </w:p>
    <w:p w14:paraId="5AFE8178" w14:textId="77777777" w:rsidR="0060278E" w:rsidRDefault="0060278E" w:rsidP="0060278E">
      <w:r>
        <w:rPr>
          <w:i/>
        </w:rPr>
        <w:t>Insert logical architecture diagram describing controller roles, pools, and volume layout.</w:t>
      </w:r>
    </w:p>
    <w:p w14:paraId="51FB4276" w14:textId="77777777" w:rsidR="00314C29" w:rsidRDefault="00314C29" w:rsidP="0060278E"/>
    <w:p w14:paraId="3DBBF1FC" w14:textId="77777777" w:rsidR="00314C29" w:rsidRDefault="00314C29" w:rsidP="0060278E"/>
    <w:p w14:paraId="20F6275E" w14:textId="5BF3F915" w:rsidR="0060278E" w:rsidRDefault="0060278E" w:rsidP="0060278E">
      <w:pPr>
        <w:pStyle w:val="LNVHeading2"/>
      </w:pPr>
      <w:bookmarkStart w:id="13" w:name="_Toc224652320"/>
      <w:r>
        <w:t>Physical Layout</w:t>
      </w:r>
      <w:bookmarkEnd w:id="13"/>
    </w:p>
    <w:p w14:paraId="1E50FBF8" w14:textId="77777777" w:rsidR="0060278E" w:rsidRDefault="0060278E" w:rsidP="0060278E">
      <w:r>
        <w:rPr>
          <w:i/>
        </w:rPr>
        <w:t>Insert rack diagram showing controller shelves and disk shelf placement.</w:t>
      </w:r>
    </w:p>
    <w:p w14:paraId="23DF2320" w14:textId="41EE8F9A" w:rsidR="0060278E" w:rsidRDefault="0060278E" w:rsidP="0060278E">
      <w:pPr>
        <w:pStyle w:val="LNVHeading2"/>
      </w:pPr>
      <w:bookmarkStart w:id="14" w:name="_Toc224652321"/>
      <w:r>
        <w:lastRenderedPageBreak/>
        <w:t>SAN Fabric Architecture (Conditional)</w:t>
      </w:r>
      <w:bookmarkEnd w:id="14"/>
    </w:p>
    <w:p w14:paraId="425347C9" w14:textId="77777777" w:rsidR="0060278E" w:rsidRDefault="0060278E" w:rsidP="0060278E">
      <w:r>
        <w:rPr>
          <w:i/>
        </w:rPr>
        <w:t>Describe FC fabric topology, zoning model, and switch redundancy.</w:t>
      </w:r>
    </w:p>
    <w:p w14:paraId="40281E07" w14:textId="77777777" w:rsidR="00FE3160" w:rsidRDefault="00FE3160" w:rsidP="0060278E"/>
    <w:p w14:paraId="5FE5B7B5" w14:textId="77777777" w:rsidR="00FE3160" w:rsidRDefault="00FE3160" w:rsidP="0060278E"/>
    <w:p w14:paraId="606AD77C" w14:textId="6058BB6C" w:rsidR="0060278E" w:rsidRDefault="0060278E" w:rsidP="00482790">
      <w:pPr>
        <w:pStyle w:val="LNVHeading1"/>
      </w:pPr>
      <w:bookmarkStart w:id="15" w:name="_Toc224652322"/>
      <w:r>
        <w:t>Platform Configuration</w:t>
      </w:r>
      <w:bookmarkEnd w:id="15"/>
    </w:p>
    <w:p w14:paraId="7DD989F5" w14:textId="77777777" w:rsidR="0060278E" w:rsidRDefault="0060278E" w:rsidP="0060278E">
      <w:r>
        <w:rPr>
          <w:i/>
        </w:rPr>
        <w:t>Document authoritative configuration state only. Avoid design narrative or operational procedures.</w:t>
      </w:r>
    </w:p>
    <w:p w14:paraId="1D8E7B03" w14:textId="293EA7A8" w:rsidR="0060278E" w:rsidRDefault="0060278E" w:rsidP="00482790">
      <w:pPr>
        <w:pStyle w:val="LNVHeading2"/>
      </w:pPr>
      <w:bookmarkStart w:id="16" w:name="_Toc224652323"/>
      <w:r>
        <w:t>Hardware Configuration</w:t>
      </w:r>
      <w:bookmarkEnd w:id="16"/>
    </w:p>
    <w:p w14:paraId="0EDCF4B7" w14:textId="77777777" w:rsidR="005A442D" w:rsidRDefault="005A442D" w:rsidP="0060278E">
      <w:pPr>
        <w:rPr>
          <w:i/>
        </w:rPr>
      </w:pPr>
      <w:r w:rsidRPr="005A442D">
        <w:rPr>
          <w:i/>
        </w:rPr>
        <w:t>Include drive inventory, media type, shelf placement, and underlying node hardware if present.</w:t>
      </w:r>
    </w:p>
    <w:p w14:paraId="4C1D9D92" w14:textId="77777777" w:rsidR="00FE3160" w:rsidRDefault="00FE3160" w:rsidP="0060278E"/>
    <w:p w14:paraId="302E00B9" w14:textId="77777777" w:rsidR="000102DD" w:rsidRDefault="000102DD" w:rsidP="000102DD">
      <w:r w:rsidRPr="000102DD">
        <w:rPr>
          <w:highlight w:val="green"/>
        </w:rPr>
        <w:t>Shelf Inventory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503"/>
        <w:gridCol w:w="944"/>
        <w:gridCol w:w="755"/>
        <w:gridCol w:w="629"/>
        <w:gridCol w:w="629"/>
        <w:gridCol w:w="944"/>
        <w:gridCol w:w="379"/>
      </w:tblGrid>
      <w:tr>
        <w:tc>
          <w:tcPr>
            <w:tcW w:w="503" w:type="pct"/>
          </w:tcPr>
          <w:p>
            <w:pPr>
              <w:pStyle w:val="LNVTableText1-9Pt-Indented"/>
            </w:pPr>
            <w:r>
              <w:t>TrayType</w:t>
            </w:r>
          </w:p>
        </w:tc>
        <w:tc>
          <w:tcPr>
            <w:tcW w:w="944" w:type="pct"/>
          </w:tcPr>
          <w:p>
            <w:pPr>
              <w:pStyle w:val="LNVTableText1-9Pt-Indented"/>
            </w:pPr>
            <w:r>
              <w:t>TrayRole</w:t>
            </w:r>
          </w:p>
        </w:tc>
        <w:tc>
          <w:tcPr>
            <w:tcW w:w="755" w:type="pct"/>
          </w:tcPr>
          <w:p>
            <w:pPr>
              <w:pStyle w:val="LNVTableText1-9Pt-Indented"/>
            </w:pPr>
            <w:r>
              <w:t>SerialNumber</w:t>
            </w:r>
          </w:p>
        </w:tc>
        <w:tc>
          <w:tcPr>
            <w:tcW w:w="629" w:type="pct"/>
          </w:tcPr>
          <w:p>
            <w:pPr>
              <w:pStyle w:val="LNVTableText1-9Pt-Indented"/>
            </w:pPr>
            <w:r>
              <w:t>PartNumber</w:t>
            </w:r>
          </w:p>
        </w:tc>
        <w:tc>
          <w:tcPr>
            <w:tcW w:w="629" w:type="pct"/>
          </w:tcPr>
          <w:p>
            <w:pPr>
              <w:pStyle w:val="LNVTableText1-9Pt-Indented"/>
            </w:pPr>
            <w:r>
              <w:t>DriveSlots</w:t>
            </w:r>
          </w:p>
        </w:tc>
        <w:tc>
          <w:tcPr>
            <w:tcW w:w="944" w:type="pct"/>
          </w:tcPr>
          <w:p>
            <w:pPr>
              <w:pStyle w:val="LNVTableText1-9Pt-Indented"/>
            </w:pPr>
            <w:r>
              <w:t>ControllerSlots</w:t>
            </w:r>
          </w:p>
        </w:tc>
        <w:tc>
          <w:tcPr>
            <w:tcW w:w="379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</w:tr>
      <w:tr>
        <w:tc>
          <w:tcPr>
            <w:tcW w:w="503" w:type="pct"/>
          </w:tcPr>
          <w:p>
            <w:pPr>
              <w:pStyle w:val="LNVTableText1-9Pt-Indented"/>
            </w:pPr>
            <w:r>
              <w:t xml:space="preserve">de224c</w:t>
            </w:r>
          </w:p>
        </w:tc>
        <w:tc>
          <w:tcPr>
            <w:tcW w:w="944" w:type="pct"/>
          </w:tcPr>
          <w:p>
            <w:pPr>
              <w:pStyle w:val="LNVTableText1-9Pt-Indented"/>
            </w:pPr>
            <w:r>
              <w:t xml:space="preserve">controller-tray</w:t>
            </w:r>
          </w:p>
        </w:tc>
        <w:tc>
          <w:tcPr>
            <w:tcW w:w="755" w:type="pct"/>
          </w:tcPr>
          <w:p>
            <w:pPr>
              <w:pStyle w:val="LNVTableText1-9Pt-Indented"/>
            </w:pPr>
            <w:r>
              <w:t xml:space="preserve">J7024YT4</w:t>
            </w:r>
          </w:p>
        </w:tc>
        <w:tc>
          <w:tcPr>
            <w:tcW w:w="629" w:type="pct"/>
          </w:tcPr>
          <w:p>
            <w:pPr>
              <w:pStyle w:val="LNVTableText1-9Pt-Indented"/>
            </w:pPr>
            <w:r>
              <w:t xml:space="preserve">7DCQCTO1WW</w:t>
            </w:r>
          </w:p>
        </w:tc>
        <w:tc>
          <w:tcPr>
            <w:tcW w:w="629" w:type="pct"/>
          </w:tcPr>
          <w:p>
            <w:pPr>
              <w:pStyle w:val="LNVTableText1-9Pt-Indented"/>
            </w:pPr>
            <w:r>
              <w:t xml:space="preserve">24</w:t>
            </w:r>
          </w:p>
        </w:tc>
        <w:tc>
          <w:tcPr>
            <w:tcW w:w="944" w:type="pct"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37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62966E83" w14:textId="77777777" w:rsidR="000102DD" w:rsidRDefault="000102DD" w:rsidP="000102DD"/>
    <w:p w14:paraId="1290D801" w14:textId="77777777" w:rsidR="00FF723E" w:rsidRDefault="00FF723E" w:rsidP="000102DD"/>
    <w:p w14:paraId="2BD52EF3" w14:textId="77777777" w:rsidR="000102DD" w:rsidRDefault="000102DD" w:rsidP="000102DD">
      <w:r w:rsidRPr="000102DD">
        <w:rPr>
          <w:highlight w:val="green"/>
        </w:rPr>
        <w:t>Drive Inventory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304"/>
        <w:gridCol w:w="759"/>
        <w:gridCol w:w="531"/>
        <w:gridCol w:w="531"/>
        <w:gridCol w:w="607"/>
        <w:gridCol w:w="531"/>
        <w:gridCol w:w="1520"/>
      </w:tblGrid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>Slot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>Media Type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>Raw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>Usable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>Firmware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>SerialNumber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S74ENC0Y901052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S74ENC0Y901048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3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S74ENC0Y901053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4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S74ENC0Y901050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5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S74ENC0Y901051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6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S74ENC0Y901055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7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S74ENC0Y901046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8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S74ENC0Y901049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9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WBMABYVD0000R6041DKR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10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WBMAC9T30000R6041DVA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11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WBMACDYY0000R604GWTG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12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WBMAC9QH0000R6041DL7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13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WBMAC1DQ0000R604E38A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14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WBMAC9V10000R6041DK2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15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WBMABMNY0000R604UUM6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16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WBMAC0Y60000R604PWKR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17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S74DNN0Y900571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18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S74DNN0Y900581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19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S74DNN0Y900576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20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S74DNN0Y900577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21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S74DNN0Y900575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22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S74DNN0Y900578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23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S74DNN0Y900579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24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S74DNN0Y900580</w:t>
            </w:r>
          </w:p>
        </w:tc>
      </w:tr>
    </w:tbl>
    <w:p w14:paraId="3201C02D" w14:textId="77777777" w:rsidR="000102DD" w:rsidRDefault="000102DD" w:rsidP="0060278E"/>
    <w:p w14:paraId="250D9BB4" w14:textId="77777777" w:rsidR="000102DD" w:rsidRDefault="000102DD" w:rsidP="0060278E"/>
    <w:p w14:paraId="4805A302" w14:textId="1073301C" w:rsidR="0060278E" w:rsidRDefault="0060278E" w:rsidP="00482790">
      <w:pPr>
        <w:pStyle w:val="LNVHeading2"/>
      </w:pPr>
      <w:bookmarkStart w:id="17" w:name="_Toc224652324"/>
      <w:r>
        <w:t>Controller Configuration</w:t>
      </w:r>
      <w:bookmarkEnd w:id="17"/>
    </w:p>
    <w:p w14:paraId="1B4B5AB9" w14:textId="77777777" w:rsidR="0060278E" w:rsidRDefault="0060278E" w:rsidP="0060278E">
      <w:r>
        <w:rPr>
          <w:i/>
        </w:rPr>
        <w:t>Document controller interfaces and host port configuration.</w:t>
      </w:r>
    </w:p>
    <w:p w14:paraId="5F40EE82" w14:textId="77777777" w:rsidR="00FE3160" w:rsidRDefault="00FE3160" w:rsidP="0060278E"/>
    <w:p w14:paraId="1B1E97F6" w14:textId="24BD09D8" w:rsidR="003E21E7" w:rsidRDefault="003E21E7" w:rsidP="0060278E">
      <w:r w:rsidRPr="006A51CC">
        <w:rPr>
          <w:highlight w:val="green"/>
        </w:rPr>
        <w:t>Controllers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870"/>
        <w:gridCol w:w="348"/>
        <w:gridCol w:w="609"/>
        <w:gridCol w:w="957"/>
        <w:gridCol w:w="957"/>
        <w:gridCol w:w="1042"/>
      </w:tblGrid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348" w:type="pct"/>
            <w:noWrap/>
          </w:tcPr>
          <w:p>
            <w:pPr>
              <w:pStyle w:val="LNVTableText1-9Pt-Indented"/>
            </w:pPr>
            <w:r>
              <w:t>Slot</w:t>
            </w:r>
          </w:p>
        </w:tc>
        <w:tc>
          <w:tcPr>
            <w:tcW w:w="609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>AppVersion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>BootVersion</w:t>
            </w:r>
          </w:p>
        </w:tc>
        <w:tc>
          <w:tcPr>
            <w:tcW w:w="1042" w:type="pct"/>
          </w:tcPr>
          <w:p>
            <w:pPr>
              <w:pStyle w:val="LNVTableText1-9Pt-Indented"/>
            </w:pPr>
            <w:r>
              <w:t>SerialNumber</w:t>
            </w:r>
          </w:p>
        </w:tc>
      </w:tr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3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609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1042" w:type="pct"/>
          </w:tcPr>
          <w:p>
            <w:pPr>
              <w:pStyle w:val="LNVTableText1-9Pt-Indented"/>
            </w:pPr>
            <w:r>
              <w:t xml:space="preserve">952529000086</w:t>
            </w:r>
          </w:p>
        </w:tc>
      </w:tr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3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609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 xml:space="preserve">08.90.09.00</w:t>
            </w:r>
          </w:p>
        </w:tc>
        <w:tc>
          <w:tcPr>
            <w:tcW w:w="1042" w:type="pct"/>
          </w:tcPr>
          <w:p>
            <w:pPr>
              <w:pStyle w:val="LNVTableText1-9Pt-Indented"/>
            </w:pPr>
            <w:r>
              <w:t xml:space="preserve">952529000077</w:t>
            </w:r>
          </w:p>
        </w:tc>
      </w:tr>
    </w:tbl>
    <w:p w14:paraId="33A7A1CE" w14:textId="77777777" w:rsidR="003E21E7" w:rsidRDefault="003E21E7" w:rsidP="0060278E"/>
    <w:p w14:paraId="79681958" w14:textId="1607A876" w:rsidR="006F0F9F" w:rsidRDefault="006F0F9F" w:rsidP="0060278E">
      <w:r w:rsidRPr="006A51CC">
        <w:rPr>
          <w:highlight w:val="green"/>
        </w:rPr>
        <w:t>Management Interfaces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646"/>
        <w:gridCol w:w="259"/>
        <w:gridCol w:w="259"/>
        <w:gridCol w:w="582"/>
        <w:gridCol w:w="646"/>
        <w:gridCol w:w="840"/>
        <w:gridCol w:w="840"/>
        <w:gridCol w:w="711"/>
      </w:tblGrid>
      <w:tr>
        <w:tc>
          <w:tcPr>
            <w:tcW w:w="646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259" w:type="pct"/>
            <w:noWrap/>
          </w:tcPr>
          <w:p>
            <w:pPr>
              <w:pStyle w:val="LNVTableText1-9Pt-Indented"/>
            </w:pPr>
            <w:r>
              <w:t>Slot</w:t>
            </w:r>
          </w:p>
        </w:tc>
        <w:tc>
          <w:tcPr>
            <w:tcW w:w="259" w:type="pct"/>
            <w:noWrap/>
          </w:tcPr>
          <w:p>
            <w:pPr>
              <w:pStyle w:val="LNVTableText1-9Pt-Indented"/>
            </w:pPr>
            <w:r>
              <w:t>Port</w:t>
            </w:r>
          </w:p>
        </w:tc>
        <w:tc>
          <w:tcPr>
            <w:tcW w:w="582" w:type="pct"/>
          </w:tcPr>
          <w:p>
            <w:pPr>
              <w:pStyle w:val="LNVTableText1-9Pt-Indented"/>
            </w:pPr>
            <w:r>
              <w:t>Interface</w:t>
            </w:r>
          </w:p>
        </w:tc>
        <w:tc>
          <w:tcPr>
            <w:tcW w:w="646" w:type="pct"/>
            <w:noWrap/>
          </w:tcPr>
          <w:p>
            <w:pPr>
              <w:pStyle w:val="LNVTableText1-9Pt-Indented"/>
            </w:pPr>
            <w:r>
              <w:t>LinkStatus</w:t>
            </w:r>
          </w:p>
        </w:tc>
        <w:tc>
          <w:tcPr>
            <w:tcW w:w="840" w:type="pct"/>
            <w:noWrap/>
          </w:tcPr>
          <w:p>
            <w:pPr>
              <w:pStyle w:val="LNVTableText1-9Pt-Indented"/>
            </w:pPr>
            <w:r>
              <w:t>Address</w:t>
            </w:r>
          </w:p>
        </w:tc>
        <w:tc>
          <w:tcPr>
            <w:tcW w:w="840" w:type="pct"/>
            <w:noWrap/>
          </w:tcPr>
          <w:p>
            <w:pPr>
              <w:pStyle w:val="LNVTableText1-9Pt-Indented"/>
            </w:pPr>
            <w:r>
              <w:t>Mask</w:t>
            </w:r>
          </w:p>
        </w:tc>
        <w:tc>
          <w:tcPr>
            <w:tcW w:w="711" w:type="pct"/>
            <w:noWrap/>
          </w:tcPr>
          <w:p>
            <w:pPr>
              <w:pStyle w:val="LNVTableText1-9Pt-Indented"/>
            </w:pPr>
            <w:r>
              <w:t>Gateway</w:t>
            </w:r>
          </w:p>
        </w:tc>
      </w:tr>
      <w:tr>
        <w:tc>
          <w:tcPr>
            <w:tcW w:w="646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59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59" w:type="pct"/>
            <w:noWrap/>
          </w:tcPr>
          <w:p>
            <w:pPr>
              <w:pStyle w:val="LNVTableText1-9Pt-Indented"/>
            </w:pPr>
            <w:r>
              <w:t xml:space="preserve">P1</w:t>
            </w:r>
          </w:p>
        </w:tc>
        <w:tc>
          <w:tcPr>
            <w:tcW w:w="582" w:type="pct"/>
          </w:tcPr>
          <w:p>
            <w:pPr>
              <w:pStyle w:val="LNVTableText1-9Pt-Indented"/>
            </w:pPr>
            <w:r>
              <w:t xml:space="preserve">wan0</w:t>
            </w:r>
          </w:p>
        </w:tc>
        <w:tc>
          <w:tcPr>
            <w:tcW w:w="646" w:type="pct"/>
            <w:noWrap/>
          </w:tcPr>
          <w:p>
            <w:pPr>
              <w:pStyle w:val="LNVTableText1-9Pt-Indented"/>
            </w:pPr>
            <w:r>
              <w:t xml:space="preserve">up</w:t>
            </w:r>
          </w:p>
        </w:tc>
        <w:tc>
          <w:tcPr>
            <w:tcW w:w="840" w:type="pct"/>
            <w:noWrap/>
          </w:tcPr>
          <w:p>
            <w:pPr>
              <w:pStyle w:val="LNVTableText1-9Pt-Indented"/>
            </w:pPr>
            <w:r>
              <w:t xml:space="preserve">10.240.59.30</w:t>
            </w:r>
          </w:p>
        </w:tc>
        <w:tc>
          <w:tcPr>
            <w:tcW w:w="840" w:type="pct"/>
            <w:noWrap/>
          </w:tcPr>
          <w:p>
            <w:pPr>
              <w:pStyle w:val="LNVTableText1-9Pt-Indented"/>
            </w:pPr>
            <w:r>
              <w:t xml:space="preserve">255.255.252.0</w:t>
            </w:r>
          </w:p>
        </w:tc>
        <w:tc>
          <w:tcPr>
            <w:tcW w:w="711" w:type="pct"/>
            <w:noWrap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  <w:tr>
        <w:tc>
          <w:tcPr>
            <w:tcW w:w="646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59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59" w:type="pct"/>
            <w:noWrap/>
          </w:tcPr>
          <w:p>
            <w:pPr>
              <w:pStyle w:val="LNVTableText1-9Pt-Indented"/>
            </w:pPr>
            <w:r>
              <w:t xml:space="preserve">P1</w:t>
            </w:r>
          </w:p>
        </w:tc>
        <w:tc>
          <w:tcPr>
            <w:tcW w:w="582" w:type="pct"/>
          </w:tcPr>
          <w:p>
            <w:pPr>
              <w:pStyle w:val="LNVTableText1-9Pt-Indented"/>
            </w:pPr>
            <w:r>
              <w:t xml:space="preserve">wan0</w:t>
            </w:r>
          </w:p>
        </w:tc>
        <w:tc>
          <w:tcPr>
            <w:tcW w:w="646" w:type="pct"/>
            <w:noWrap/>
          </w:tcPr>
          <w:p>
            <w:pPr>
              <w:pStyle w:val="LNVTableText1-9Pt-Indented"/>
            </w:pPr>
            <w:r>
              <w:t xml:space="preserve">up</w:t>
            </w:r>
          </w:p>
        </w:tc>
        <w:tc>
          <w:tcPr>
            <w:tcW w:w="840" w:type="pct"/>
            <w:noWrap/>
          </w:tcPr>
          <w:p>
            <w:pPr>
              <w:pStyle w:val="LNVTableText1-9Pt-Indented"/>
            </w:pPr>
            <w:r>
              <w:t xml:space="preserve">10.240.59.179</w:t>
            </w:r>
          </w:p>
        </w:tc>
        <w:tc>
          <w:tcPr>
            <w:tcW w:w="840" w:type="pct"/>
            <w:noWrap/>
          </w:tcPr>
          <w:p>
            <w:pPr>
              <w:pStyle w:val="LNVTableText1-9Pt-Indented"/>
            </w:pPr>
            <w:r>
              <w:t xml:space="preserve">255.255.252.0</w:t>
            </w:r>
          </w:p>
        </w:tc>
        <w:tc>
          <w:tcPr>
            <w:tcW w:w="711" w:type="pct"/>
            <w:noWrap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</w:tbl>
    <w:p w14:paraId="2974AB7E" w14:textId="77777777" w:rsidR="006F0F9F" w:rsidRDefault="006F0F9F" w:rsidP="0060278E"/>
    <w:p w14:paraId="1ADE7815" w14:textId="10F7631A" w:rsidR="006F0F9F" w:rsidRDefault="006F0F9F" w:rsidP="00FE3160">
      <w:r w:rsidRPr="006A51CC">
        <w:rPr>
          <w:highlight w:val="green"/>
        </w:rPr>
        <w:t>Time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870"/>
        <w:gridCol w:w="957"/>
        <w:gridCol w:w="870"/>
        <w:gridCol w:w="957"/>
        <w:gridCol w:w="1129"/>
      </w:tblGrid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957" w:type="pct"/>
            <w:noWrap/>
          </w:tcPr>
          <w:p>
            <w:pPr>
              <w:pStyle w:val="LNVTableText1-9Pt-Indented"/>
            </w:pPr>
            <w:r>
              <w:t>Acquisition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>NtpServers</w:t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>DhcpServers</w:t>
            </w:r>
          </w:p>
        </w:tc>
        <w:tc>
          <w:tcPr>
            <w:tcW w:w="1129" w:type="pct"/>
          </w:tcPr>
          <w:p>
            <w:pPr>
              <w:pStyle w:val="LNVTableText1-9Pt-Indented"/>
            </w:pPr>
            <w:r>
              <w:t>DefaultRouter</w:t>
            </w:r>
          </w:p>
        </w:tc>
      </w:tr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57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129" w:type="pct"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57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57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129" w:type="pct"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</w:tbl>
    <w:p w14:paraId="675A729C" w14:textId="77777777" w:rsidR="006F0F9F" w:rsidRDefault="006F0F9F" w:rsidP="00FE3160"/>
    <w:p w14:paraId="536BF7BE" w14:textId="682B46ED" w:rsidR="006F0F9F" w:rsidRDefault="006F0F9F" w:rsidP="00FE3160">
      <w:r w:rsidRPr="006A51CC">
        <w:rPr>
          <w:highlight w:val="green"/>
        </w:rPr>
        <w:t>DNS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870"/>
        <w:gridCol w:w="957"/>
        <w:gridCol w:w="870"/>
        <w:gridCol w:w="2086"/>
      </w:tblGrid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957" w:type="pct"/>
            <w:noWrap/>
          </w:tcPr>
          <w:p>
            <w:pPr>
              <w:pStyle w:val="LNVTableText1-9Pt-Indented"/>
            </w:pPr>
            <w:r>
              <w:t>Acquisition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>DnsServers</w:t>
            </w:r>
          </w:p>
        </w:tc>
        <w:tc>
          <w:tcPr>
            <w:tcW w:w="2086" w:type="pct"/>
          </w:tcPr>
          <w:p>
            <w:pPr>
              <w:pStyle w:val="LNVTableText1-9Pt-Indented"/>
            </w:pPr>
            <w:r>
              <w:t>DhcpServers</w:t>
            </w:r>
          </w:p>
        </w:tc>
      </w:tr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57" w:type="pct"/>
            <w:noWrap/>
          </w:tcPr>
          <w:p>
            <w:pPr>
              <w:pStyle w:val="LNVTableText1-9Pt-Indented"/>
            </w:pPr>
            <w:r>
              <w:t xml:space="preserve">dhcp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086" w:type="pct"/>
          </w:tcPr>
          <w:p>
            <w:pPr>
              <w:pStyle w:val="LNVTableText1-9Pt-Indented"/>
            </w:pPr>
            <w:r>
              <w:t xml:space="preserve">10.240.2.27, 10.240.2.21</w:t>
            </w:r>
          </w:p>
        </w:tc>
      </w:tr>
      <w:tr>
        <w:tc>
          <w:tcPr>
            <w:tcW w:w="870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57" w:type="pct"/>
            <w:noWrap/>
          </w:tcPr>
          <w:p>
            <w:pPr>
              <w:pStyle w:val="LNVTableText1-9Pt-Indented"/>
            </w:pPr>
            <w:r>
              <w:t xml:space="preserve">dhcp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086" w:type="pct"/>
          </w:tcPr>
          <w:p>
            <w:pPr>
              <w:pStyle w:val="LNVTableText1-9Pt-Indented"/>
            </w:pPr>
            <w:r>
              <w:t xml:space="preserve">10.240.2.27, 10.240.2.21</w:t>
            </w:r>
          </w:p>
        </w:tc>
      </w:tr>
    </w:tbl>
    <w:p w14:paraId="66438438" w14:textId="77777777" w:rsidR="006F0F9F" w:rsidRDefault="006F0F9F" w:rsidP="00FE3160"/>
    <w:p w14:paraId="6C2BFE6E" w14:textId="77777777" w:rsidR="006F0F9F" w:rsidRDefault="006F0F9F" w:rsidP="00FE3160"/>
    <w:p w14:paraId="3F4A6221" w14:textId="77777777" w:rsidR="006F0F9F" w:rsidRDefault="006F0F9F" w:rsidP="00FE3160"/>
    <w:p w14:paraId="3CF992C2" w14:textId="6F6833D6" w:rsidR="006F0F9F" w:rsidRPr="006F0F9F" w:rsidRDefault="006F0F9F" w:rsidP="00FE3160">
      <w:pPr>
        <w:rPr>
          <w:b/>
          <w:bCs w:val="0"/>
          <w:u w:val="single"/>
        </w:rPr>
      </w:pPr>
      <w:r w:rsidRPr="006F0F9F">
        <w:rPr>
          <w:b/>
          <w:bCs w:val="0"/>
          <w:u w:val="single"/>
        </w:rPr>
        <w:t>HOST CONFIG</w:t>
      </w:r>
    </w:p>
    <w:p w14:paraId="3FF9E008" w14:textId="77777777" w:rsidR="006F0F9F" w:rsidRDefault="006F0F9F" w:rsidP="00FE3160"/>
    <w:p w14:paraId="69C603F1" w14:textId="50B2BD63" w:rsidR="003E21E7" w:rsidRDefault="003E21E7" w:rsidP="00FE3160">
      <w:r w:rsidRPr="006A51CC">
        <w:rPr>
          <w:highlight w:val="green"/>
        </w:rPr>
        <w:t>Transport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875"/>
        <w:gridCol w:w="3908"/>
      </w:tblGrid>
      <w:tr>
        <w:tc>
          <w:tcPr>
            <w:tcW w:w="875" w:type="pct"/>
            <w:noWrap/>
          </w:tcPr>
          <w:p>
            <w:pPr>
              <w:pStyle w:val="LNVTableText1-9Pt-Indented"/>
            </w:pPr>
            <w:r>
              <w:t>ActiveTransport</w:t>
            </w:r>
          </w:p>
        </w:tc>
        <w:tc>
          <w:tcPr>
            <w:tcW w:w="3908" w:type="pct"/>
          </w:tcPr>
          <w:p>
            <w:pPr>
              <w:pStyle w:val="LNVTableText1-9Pt-Indented"/>
            </w:pPr>
            <w:r>
              <w:t>IscsiIqn</w:t>
            </w:r>
          </w:p>
        </w:tc>
      </w:tr>
      <w:tr>
        <w:tc>
          <w:tcPr>
            <w:tcW w:w="875" w:type="pct"/>
            <w:noWrap/>
          </w:tcPr>
          <w:p>
            <w:pPr>
              <w:pStyle w:val="LNVTableText1-9Pt-Indented"/>
            </w:pPr>
            <w:r>
              <w:t xml:space="preserve">iscsi</w:t>
            </w:r>
          </w:p>
        </w:tc>
        <w:tc>
          <w:tcPr>
            <w:tcW w:w="3908" w:type="pct"/>
          </w:tcPr>
          <w:p>
            <w:pPr>
              <w:pStyle w:val="LNVTableText1-9Pt-Indented"/>
            </w:pPr>
            <w:r>
              <w:t xml:space="preserve">iqn.2002-09.com.lenovo:thinksystem.6d039ea000d9f018000000006949701c</w:t>
            </w:r>
          </w:p>
        </w:tc>
      </w:tr>
    </w:tbl>
    <w:p w14:paraId="01C448A6" w14:textId="77777777" w:rsidR="003E21E7" w:rsidRDefault="003E21E7" w:rsidP="00FE3160"/>
    <w:p w14:paraId="2DFA1521" w14:textId="77777777" w:rsidR="00C1596D" w:rsidRDefault="00C1596D" w:rsidP="00C1596D">
      <w:r w:rsidRPr="00C1596D">
        <w:rPr>
          <w:highlight w:val="green"/>
        </w:rPr>
        <w:t>Host Port Configuration - iSCSI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621"/>
        <w:gridCol w:w="248"/>
        <w:gridCol w:w="248"/>
        <w:gridCol w:w="435"/>
        <w:gridCol w:w="621"/>
        <w:gridCol w:w="932"/>
        <w:gridCol w:w="808"/>
        <w:gridCol w:w="435"/>
        <w:gridCol w:w="435"/>
      </w:tblGrid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>Slot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>Port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>Channel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>LinkStatus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>Address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>Mask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>Gateway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>TcpPort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e0a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192.168.130.101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e0b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192.168.131.101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e1a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192.168.132.101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e1b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4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192.168.133.101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e1c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5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192.168.134.101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A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e1d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6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192.168.135.101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e0a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192.168.130.102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e0b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192.168.131.102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e1a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192.168.132.102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e1b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4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192.168.133.102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e1c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5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192.168.134.102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  <w:tr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248" w:type="pct"/>
            <w:noWrap/>
          </w:tcPr>
          <w:p>
            <w:pPr>
              <w:pStyle w:val="LNVTableText1-9Pt-Indented"/>
            </w:pPr>
            <w:r>
              <w:t xml:space="preserve">e1d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6</w:t>
            </w:r>
          </w:p>
        </w:tc>
        <w:tc>
          <w:tcPr>
            <w:tcW w:w="621" w:type="pct"/>
            <w:noWrap/>
          </w:tcPr>
          <w:p>
            <w:pPr>
              <w:pStyle w:val="LNVTableText1-9Pt-Indented"/>
            </w:pPr>
            <w:r>
              <w:t xml:space="preserve">down</w:t>
            </w:r>
          </w:p>
        </w:tc>
        <w:tc>
          <w:tcPr>
            <w:tcW w:w="932" w:type="pct"/>
            <w:noWrap/>
          </w:tcPr>
          <w:p>
            <w:pPr>
              <w:pStyle w:val="LNVTableText1-9Pt-Indented"/>
            </w:pPr>
            <w:r>
              <w:t xml:space="preserve">192.168.135.102</w:t>
            </w:r>
          </w:p>
        </w:tc>
        <w:tc>
          <w:tcPr>
            <w:tcW w:w="808" w:type="pct"/>
            <w:noWrap/>
          </w:tcPr>
          <w:p>
            <w:pPr>
              <w:pStyle w:val="LNVTableText1-9Pt-Indented"/>
            </w:pPr>
            <w:r>
              <w:t xml:space="preserve">255.255.255.0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0.0.0.0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3260</w:t>
            </w:r>
          </w:p>
        </w:tc>
      </w:tr>
    </w:tbl>
    <w:p w14:paraId="6E624AA2" w14:textId="77777777" w:rsidR="00C1596D" w:rsidRDefault="00C1596D" w:rsidP="00FE3160"/>
    <w:p w14:paraId="1E4DD038" w14:textId="26DC6DF0" w:rsidR="000102DD" w:rsidRDefault="000102DD" w:rsidP="000102DD">
      <w:r w:rsidRPr="00C1596D">
        <w:rPr>
          <w:highlight w:val="green"/>
        </w:rPr>
        <w:lastRenderedPageBreak/>
        <w:t xml:space="preserve">Host Port Configuration - </w:t>
      </w:r>
      <w:r>
        <w:t>FC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917"/>
        <w:gridCol w:w="262"/>
        <w:gridCol w:w="262"/>
        <w:gridCol w:w="459"/>
        <w:gridCol w:w="655"/>
        <w:gridCol w:w="786"/>
        <w:gridCol w:w="524"/>
        <w:gridCol w:w="459"/>
        <w:gridCol w:w="459"/>
      </w:tblGrid>
      <w:tr>
        <w:tc>
          <w:tcPr>
            <w:tcW w:w="917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262" w:type="pct"/>
            <w:noWrap/>
          </w:tcPr>
          <w:p>
            <w:pPr>
              <w:pStyle w:val="LNVTableText1-9Pt-Indented"/>
            </w:pPr>
            <w:r>
              <w:t>Slot</w:t>
            </w:r>
          </w:p>
        </w:tc>
        <w:tc>
          <w:tcPr>
            <w:tcW w:w="262" w:type="pct"/>
            <w:noWrap/>
          </w:tcPr>
          <w:p>
            <w:pPr>
              <w:pStyle w:val="LNVTableText1-9Pt-Indented"/>
            </w:pPr>
            <w:r>
              <w:t>Port</w:t>
            </w:r>
          </w:p>
        </w:tc>
        <w:tc>
          <w:tcPr>
            <w:tcW w:w="459" w:type="pct"/>
            <w:noWrap/>
          </w:tcPr>
          <w:p>
            <w:pPr>
              <w:pStyle w:val="LNVTableText1-9Pt-Indented"/>
            </w:pPr>
            <w:r>
              <w:t>Channel</w:t>
            </w:r>
          </w:p>
        </w:tc>
        <w:tc>
          <w:tcPr>
            <w:tcW w:w="655" w:type="pct"/>
            <w:noWrap/>
          </w:tcPr>
          <w:p>
            <w:pPr>
              <w:pStyle w:val="LNVTableText1-9Pt-Indented"/>
            </w:pPr>
            <w:r>
              <w:t>LinkStatus</w:t>
            </w:r>
          </w:p>
        </w:tc>
        <w:tc>
          <w:tcPr>
            <w:tcW w:w="786" w:type="pct"/>
          </w:tcPr>
          <w:p>
            <w:pPr>
              <w:pStyle w:val="LNVTableText1-9Pt-Indented"/>
            </w:pPr>
            <w:r>
              <w:t>CurrentSpeed</w:t>
            </w:r>
          </w:p>
        </w:tc>
        <w:tc>
          <w:tcPr>
            <w:tcW w:w="524" w:type="pct"/>
          </w:tcPr>
          <w:p>
            <w:pPr>
              <w:pStyle w:val="LNVTableText1-9Pt-Indented"/>
            </w:pPr>
            <w:r>
              <w:t>MaxSpeed</w:t>
            </w:r>
          </w:p>
        </w:tc>
        <w:tc>
          <w:tcPr>
            <w:tcW w:w="459" w:type="pct"/>
          </w:tcPr>
          <w:p>
            <w:pPr>
              <w:pStyle w:val="LNVTableText1-9Pt-Indented"/>
            </w:pPr>
            <w:r>
              <w:t>PortWWN</w:t>
            </w:r>
          </w:p>
        </w:tc>
        <w:tc>
          <w:tcPr>
            <w:tcW w:w="459" w:type="pct"/>
          </w:tcPr>
          <w:p>
            <w:pPr>
              <w:pStyle w:val="LNVTableText1-9Pt-Indented"/>
            </w:pPr>
            <w:r>
              <w:t>NodeWWN</w:t>
            </w:r>
          </w:p>
        </w:tc>
      </w:tr>
      <w:tr>
        <w:tc>
          <w:tcPr>
            <w:tcW w:w="917" w:type="pct"/>
            <w:noWrap/>
          </w:tcPr>
          <w:p>
            <w:pPr>
              <w:pStyle w:val="LNVTableText1-9Pt-Indented"/>
            </w:pPr>
            <w:r>
              <w:t xml:space="preserve">Not configured</w:t>
            </w:r>
          </w:p>
        </w:tc>
        <w:tc>
          <w:tcPr>
            <w:tcW w:w="262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62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5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655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786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24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59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59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17C41208" w14:textId="77777777" w:rsidR="000102DD" w:rsidRDefault="000102DD" w:rsidP="00FE3160"/>
    <w:p w14:paraId="32FEA27C" w14:textId="77777777" w:rsidR="000102DD" w:rsidRDefault="000102DD" w:rsidP="00FE3160"/>
    <w:p w14:paraId="2CEE6FBB" w14:textId="32C793D8" w:rsidR="0060278E" w:rsidRDefault="0060278E" w:rsidP="00482790">
      <w:pPr>
        <w:pStyle w:val="LNVHeading2"/>
      </w:pPr>
      <w:bookmarkStart w:id="18" w:name="_Toc224652325"/>
      <w:r>
        <w:t>Storage Configuration</w:t>
      </w:r>
      <w:bookmarkEnd w:id="18"/>
    </w:p>
    <w:p w14:paraId="259C425A" w14:textId="7E4AF02A" w:rsidR="005A442D" w:rsidRPr="005A442D" w:rsidRDefault="005A442D" w:rsidP="005A442D">
      <w:pPr>
        <w:rPr>
          <w:i/>
          <w:iCs/>
        </w:rPr>
      </w:pPr>
      <w:r w:rsidRPr="005A442D">
        <w:rPr>
          <w:i/>
        </w:rPr>
        <w:t>Describe pools, volumes, capacity utilisation, cache policies, provisioning settings, and volume-to-pool relationships.</w:t>
      </w:r>
      <w:r w:rsidRPr="005A442D">
        <w:rPr>
          <w:i/>
          <w:iCs/>
        </w:rPr>
        <w:t xml:space="preserve"> Ensure each volume clearly identifies its source pool or storage container.</w:t>
      </w:r>
    </w:p>
    <w:p w14:paraId="7BDB3F70" w14:textId="76AA4CA3" w:rsidR="005A442D" w:rsidRPr="00FE3160" w:rsidRDefault="005A442D" w:rsidP="0060278E">
      <w:pPr>
        <w:rPr>
          <w:iCs/>
        </w:rPr>
      </w:pPr>
    </w:p>
    <w:p w14:paraId="08907DBD" w14:textId="1372CBC4" w:rsidR="00FE3160" w:rsidRDefault="003E21E7" w:rsidP="00FE3160">
      <w:r w:rsidRPr="006A51CC">
        <w:rPr>
          <w:highlight w:val="green"/>
        </w:rPr>
        <w:t>Pools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556"/>
        <w:gridCol w:w="723"/>
        <w:gridCol w:w="501"/>
        <w:gridCol w:w="779"/>
        <w:gridCol w:w="445"/>
        <w:gridCol w:w="445"/>
        <w:gridCol w:w="501"/>
        <w:gridCol w:w="445"/>
        <w:gridCol w:w="388"/>
      </w:tblGrid>
      <w:tr>
        <w:tc>
          <w:tcPr>
            <w:tcW w:w="556" w:type="pct"/>
          </w:tcPr>
          <w:p>
            <w:pPr>
              <w:pStyle w:val="LNVTableText1-9Pt-Indented"/>
            </w:pPr>
            <w:r>
              <w:t>Name</w:t>
            </w:r>
          </w:p>
        </w:tc>
        <w:tc>
          <w:tcPr>
            <w:tcW w:w="723" w:type="pct"/>
          </w:tcPr>
          <w:p>
            <w:pPr>
              <w:pStyle w:val="LNVTableText1-9Pt-Indented"/>
            </w:pPr>
            <w:r>
              <w:t>ContainerType</w:t>
            </w:r>
          </w:p>
        </w:tc>
        <w:tc>
          <w:tcPr>
            <w:tcW w:w="501" w:type="pct"/>
          </w:tcPr>
          <w:p>
            <w:pPr>
              <w:pStyle w:val="LNVTableText1-9Pt-Indented"/>
            </w:pPr>
            <w:r>
              <w:t>RaidLevel</w:t>
            </w:r>
          </w:p>
        </w:tc>
        <w:tc>
          <w:tcPr>
            <w:tcW w:w="779" w:type="pct"/>
          </w:tcPr>
          <w:p>
            <w:pPr>
              <w:pStyle w:val="LNVTableText1-9Pt-Indented"/>
            </w:pPr>
            <w:r>
              <w:t>DriveMediaType</w:t>
            </w:r>
          </w:p>
        </w:tc>
        <w:tc>
          <w:tcPr>
            <w:tcW w:w="445" w:type="pct"/>
          </w:tcPr>
          <w:p>
            <w:pPr>
              <w:pStyle w:val="LNVTableText1-9Pt-Indented"/>
            </w:pPr>
            <w:r>
              <w:t>Total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>Used</w:t>
            </w:r>
          </w:p>
        </w:tc>
        <w:tc>
          <w:tcPr>
            <w:tcW w:w="501" w:type="pct"/>
            <w:noWrap/>
          </w:tcPr>
          <w:p>
            <w:pPr>
              <w:pStyle w:val="LNVTableText1-9Pt-Indented"/>
            </w:pPr>
            <w:r>
              <w:t>Free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>State</w:t>
            </w:r>
          </w:p>
        </w:tc>
        <w:tc>
          <w:tcPr>
            <w:tcW w:w="388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</w:tr>
      <w:tr>
        <w:tc>
          <w:tcPr>
            <w:tcW w:w="556" w:type="pct"/>
          </w:tcPr>
          <w:p>
            <w:pPr>
              <w:pStyle w:val="LNVTableText1-9Pt-Indented"/>
            </w:pPr>
            <w:r>
              <w:t xml:space="preserve">SampleVG_1</w:t>
            </w:r>
          </w:p>
        </w:tc>
        <w:tc>
          <w:tcPr>
            <w:tcW w:w="723" w:type="pct"/>
          </w:tcPr>
          <w:p>
            <w:pPr>
              <w:pStyle w:val="LNVTableText1-9Pt-Indented"/>
            </w:pPr>
            <w:r>
              <w:t xml:space="preserve">VolumeGroup</w:t>
            </w:r>
          </w:p>
        </w:tc>
        <w:tc>
          <w:tcPr>
            <w:tcW w:w="501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77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445" w:type="pct"/>
          </w:tcPr>
          <w:p>
            <w:pPr>
              <w:pStyle w:val="LNVTableText1-9Pt-Indented"/>
            </w:pPr>
            <w:r>
              <w:t xml:space="preserve">20.93 TB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 xml:space="preserve">20.93 TB</w:t>
            </w:r>
          </w:p>
        </w:tc>
        <w:tc>
          <w:tcPr>
            <w:tcW w:w="501" w:type="pct"/>
            <w:noWrap/>
          </w:tcPr>
          <w:p>
            <w:pPr>
              <w:pStyle w:val="LNVTableText1-9Pt-Indented"/>
            </w:pPr>
            <w:r>
              <w:t xml:space="preserve">0.00 B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 xml:space="preserve">complete</w:t>
            </w:r>
          </w:p>
        </w:tc>
        <w:tc>
          <w:tcPr>
            <w:tcW w:w="388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556" w:type="pct"/>
          </w:tcPr>
          <w:p>
            <w:pPr>
              <w:pStyle w:val="LNVTableText1-9Pt-Indented"/>
            </w:pPr>
            <w:r>
              <w:t xml:space="preserve">SampleVG_2</w:t>
            </w:r>
          </w:p>
        </w:tc>
        <w:tc>
          <w:tcPr>
            <w:tcW w:w="723" w:type="pct"/>
          </w:tcPr>
          <w:p>
            <w:pPr>
              <w:pStyle w:val="LNVTableText1-9Pt-Indented"/>
            </w:pPr>
            <w:r>
              <w:t xml:space="preserve">VolumeGroup</w:t>
            </w:r>
          </w:p>
        </w:tc>
        <w:tc>
          <w:tcPr>
            <w:tcW w:w="501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77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445" w:type="pct"/>
          </w:tcPr>
          <w:p>
            <w:pPr>
              <w:pStyle w:val="LNVTableText1-9Pt-Indented"/>
            </w:pPr>
            <w:r>
              <w:t xml:space="preserve">10.45 TB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 xml:space="preserve">9.77 TB</w:t>
            </w:r>
          </w:p>
        </w:tc>
        <w:tc>
          <w:tcPr>
            <w:tcW w:w="501" w:type="pct"/>
            <w:noWrap/>
          </w:tcPr>
          <w:p>
            <w:pPr>
              <w:pStyle w:val="LNVTableText1-9Pt-Indented"/>
            </w:pPr>
            <w:r>
              <w:t xml:space="preserve">697.98 GB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 xml:space="preserve">complete</w:t>
            </w:r>
          </w:p>
        </w:tc>
        <w:tc>
          <w:tcPr>
            <w:tcW w:w="388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556" w:type="pct"/>
          </w:tcPr>
          <w:p>
            <w:pPr>
              <w:pStyle w:val="LNVTableText1-9Pt-Indented"/>
            </w:pPr>
            <w:r>
              <w:t xml:space="preserve">SampleVG_3</w:t>
            </w:r>
          </w:p>
        </w:tc>
        <w:tc>
          <w:tcPr>
            <w:tcW w:w="723" w:type="pct"/>
          </w:tcPr>
          <w:p>
            <w:pPr>
              <w:pStyle w:val="LNVTableText1-9Pt-Indented"/>
            </w:pPr>
            <w:r>
              <w:t xml:space="preserve">VolumeGroup</w:t>
            </w:r>
          </w:p>
        </w:tc>
        <w:tc>
          <w:tcPr>
            <w:tcW w:w="501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77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445" w:type="pct"/>
          </w:tcPr>
          <w:p>
            <w:pPr>
              <w:pStyle w:val="LNVTableText1-9Pt-Indented"/>
            </w:pPr>
            <w:r>
              <w:t xml:space="preserve">13.07 TB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 xml:space="preserve">11.72 TB</w:t>
            </w:r>
          </w:p>
        </w:tc>
        <w:tc>
          <w:tcPr>
            <w:tcW w:w="501" w:type="pct"/>
            <w:noWrap/>
          </w:tcPr>
          <w:p>
            <w:pPr>
              <w:pStyle w:val="LNVTableText1-9Pt-Indented"/>
            </w:pPr>
            <w:r>
              <w:t xml:space="preserve">1.35 TB</w:t>
            </w:r>
          </w:p>
        </w:tc>
        <w:tc>
          <w:tcPr>
            <w:tcW w:w="445" w:type="pct"/>
            <w:noWrap/>
          </w:tcPr>
          <w:p>
            <w:pPr>
              <w:pStyle w:val="LNVTableText1-9Pt-Indented"/>
            </w:pPr>
            <w:r>
              <w:t xml:space="preserve">complete</w:t>
            </w:r>
          </w:p>
        </w:tc>
        <w:tc>
          <w:tcPr>
            <w:tcW w:w="388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</w:tbl>
    <w:p w14:paraId="797181FC" w14:textId="31ACC36D" w:rsidR="00FE3160" w:rsidRDefault="00FE3160" w:rsidP="00FE3160"/>
    <w:p w14:paraId="1990E9DF" w14:textId="2BB890A5" w:rsidR="003E21E7" w:rsidRDefault="003E21E7" w:rsidP="00FE3160">
      <w:r w:rsidRPr="006A51CC">
        <w:rPr>
          <w:highlight w:val="green"/>
        </w:rPr>
        <w:t>Volumes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323"/>
        <w:gridCol w:w="814"/>
        <w:gridCol w:w="712"/>
        <w:gridCol w:w="916"/>
        <w:gridCol w:w="1018"/>
      </w:tblGrid>
      <w:tr>
        <w:tc>
          <w:tcPr>
            <w:tcW w:w="1323" w:type="pct"/>
          </w:tcPr>
          <w:p>
            <w:pPr>
              <w:pStyle w:val="LNVTableText1-9Pt-Indented"/>
            </w:pPr>
            <w:r>
              <w:t>Name</w:t>
            </w:r>
          </w:p>
        </w:tc>
        <w:tc>
          <w:tcPr>
            <w:tcW w:w="814" w:type="pct"/>
            <w:noWrap/>
          </w:tcPr>
          <w:p>
            <w:pPr>
              <w:pStyle w:val="LNVTableText1-9Pt-Indented"/>
            </w:pPr>
            <w:r>
              <w:t>Size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  <w:tc>
          <w:tcPr>
            <w:tcW w:w="916" w:type="pct"/>
          </w:tcPr>
          <w:p>
            <w:pPr>
              <w:pStyle w:val="LNVTableText1-9Pt-Indented"/>
            </w:pPr>
            <w:r>
              <w:t>RaidLevel</w:t>
            </w:r>
          </w:p>
        </w:tc>
        <w:tc>
          <w:tcPr>
            <w:tcW w:w="1018" w:type="pct"/>
          </w:tcPr>
          <w:p>
            <w:pPr>
              <w:pStyle w:val="LNVTableText1-9Pt-Indented"/>
            </w:pPr>
            <w:r>
              <w:t>Container</w:t>
            </w:r>
          </w:p>
        </w:tc>
      </w:tr>
      <w:tr>
        <w:tc>
          <w:tcPr>
            <w:tcW w:w="1323" w:type="pct"/>
          </w:tcPr>
          <w:p>
            <w:pPr>
              <w:pStyle w:val="LNVTableText1-9Pt-Indented"/>
            </w:pPr>
            <w:r>
              <w:t xml:space="preserve">Hyper-V_Vol01</w:t>
            </w:r>
          </w:p>
        </w:tc>
        <w:tc>
          <w:tcPr>
            <w:tcW w:w="814" w:type="pct"/>
            <w:noWrap/>
          </w:tcPr>
          <w:p>
            <w:pPr>
              <w:pStyle w:val="LNVTableText1-9Pt-Indented"/>
            </w:pPr>
            <w:r>
              <w:t xml:space="preserve">19.53 TB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916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1018" w:type="pct"/>
          </w:tcPr>
          <w:p>
            <w:pPr>
              <w:pStyle w:val="LNVTableText1-9Pt-Indented"/>
            </w:pPr>
            <w:r>
              <w:t xml:space="preserve">SampleVG_1</w:t>
            </w:r>
          </w:p>
        </w:tc>
      </w:tr>
      <w:tr>
        <w:tc>
          <w:tcPr>
            <w:tcW w:w="1323" w:type="pct"/>
          </w:tcPr>
          <w:p>
            <w:pPr>
              <w:pStyle w:val="LNVTableText1-9Pt-Indented"/>
            </w:pPr>
            <w:r>
              <w:t xml:space="preserve">Hyper-V_Vol02</w:t>
            </w:r>
          </w:p>
        </w:tc>
        <w:tc>
          <w:tcPr>
            <w:tcW w:w="814" w:type="pct"/>
            <w:noWrap/>
          </w:tcPr>
          <w:p>
            <w:pPr>
              <w:pStyle w:val="LNVTableText1-9Pt-Indented"/>
            </w:pPr>
            <w:r>
              <w:t xml:space="preserve">9.77 TB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916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1018" w:type="pct"/>
          </w:tcPr>
          <w:p>
            <w:pPr>
              <w:pStyle w:val="LNVTableText1-9Pt-Indented"/>
            </w:pPr>
            <w:r>
              <w:t xml:space="preserve">SampleVG_2</w:t>
            </w:r>
          </w:p>
        </w:tc>
      </w:tr>
      <w:tr>
        <w:tc>
          <w:tcPr>
            <w:tcW w:w="1323" w:type="pct"/>
          </w:tcPr>
          <w:p>
            <w:pPr>
              <w:pStyle w:val="LNVTableText1-9Pt-Indented"/>
            </w:pPr>
            <w:r>
              <w:t xml:space="preserve">repos_0000</w:t>
            </w:r>
          </w:p>
        </w:tc>
        <w:tc>
          <w:tcPr>
            <w:tcW w:w="814" w:type="pct"/>
            <w:noWrap/>
          </w:tcPr>
          <w:p>
            <w:pPr>
              <w:pStyle w:val="LNVTableText1-9Pt-Indented"/>
            </w:pPr>
            <w:r>
              <w:t xml:space="preserve">1.40 TB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916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1018" w:type="pct"/>
          </w:tcPr>
          <w:p>
            <w:pPr>
              <w:pStyle w:val="LNVTableText1-9Pt-Indented"/>
            </w:pPr>
            <w:r>
              <w:t xml:space="preserve">SampleVG_1</w:t>
            </w:r>
          </w:p>
        </w:tc>
      </w:tr>
      <w:tr>
        <w:tc>
          <w:tcPr>
            <w:tcW w:w="1323" w:type="pct"/>
          </w:tcPr>
          <w:p>
            <w:pPr>
              <w:pStyle w:val="LNVTableText1-9Pt-Indented"/>
            </w:pPr>
            <w:r>
              <w:t xml:space="preserve">VeeamVol1</w:t>
            </w:r>
          </w:p>
        </w:tc>
        <w:tc>
          <w:tcPr>
            <w:tcW w:w="814" w:type="pct"/>
            <w:noWrap/>
          </w:tcPr>
          <w:p>
            <w:pPr>
              <w:pStyle w:val="LNVTableText1-9Pt-Indented"/>
            </w:pPr>
            <w:r>
              <w:t xml:space="preserve">11.72 TB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916" w:type="pct"/>
          </w:tcPr>
          <w:p>
            <w:pPr>
              <w:pStyle w:val="LNVTableText1-9Pt-Indented"/>
            </w:pPr>
            <w:r>
              <w:t xml:space="preserve">raid6</w:t>
            </w:r>
          </w:p>
        </w:tc>
        <w:tc>
          <w:tcPr>
            <w:tcW w:w="1018" w:type="pct"/>
          </w:tcPr>
          <w:p>
            <w:pPr>
              <w:pStyle w:val="LNVTableText1-9Pt-Indented"/>
            </w:pPr>
            <w:r>
              <w:t xml:space="preserve">SampleVG_3</w:t>
            </w:r>
          </w:p>
        </w:tc>
      </w:tr>
    </w:tbl>
    <w:p w14:paraId="1E6F95F9" w14:textId="77777777" w:rsidR="003E21E7" w:rsidRDefault="003E21E7" w:rsidP="00FE3160"/>
    <w:p w14:paraId="362AEE39" w14:textId="0EB8528B" w:rsidR="0060278E" w:rsidRDefault="0060278E" w:rsidP="00482790">
      <w:pPr>
        <w:pStyle w:val="LNVHeading2"/>
      </w:pPr>
      <w:bookmarkStart w:id="19" w:name="_Toc224652326"/>
      <w:r>
        <w:t>Host Connectivity</w:t>
      </w:r>
      <w:bookmarkEnd w:id="19"/>
    </w:p>
    <w:p w14:paraId="2DAFC328" w14:textId="77777777" w:rsidR="005A442D" w:rsidRDefault="005A442D" w:rsidP="0060278E">
      <w:pPr>
        <w:rPr>
          <w:i/>
        </w:rPr>
      </w:pPr>
      <w:r w:rsidRPr="005A442D">
        <w:rPr>
          <w:i/>
        </w:rPr>
        <w:t>Document host mappings, host groups, LUN presentation, and host type definitions affecting pathing and access behaviour.</w:t>
      </w:r>
    </w:p>
    <w:p w14:paraId="726D2791" w14:textId="77777777" w:rsidR="00C1596D" w:rsidRDefault="00C1596D" w:rsidP="0060278E"/>
    <w:p w14:paraId="48FDFA36" w14:textId="77777777" w:rsidR="00C1596D" w:rsidRDefault="00C1596D" w:rsidP="00C1596D"/>
    <w:p w14:paraId="1AC9B254" w14:textId="77777777" w:rsidR="00C1596D" w:rsidRDefault="00C1596D" w:rsidP="00C1596D">
      <w:r w:rsidRPr="00C1596D">
        <w:rPr>
          <w:highlight w:val="green"/>
        </w:rPr>
        <w:t>Host Definitions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196"/>
        <w:gridCol w:w="3587"/>
      </w:tblGrid>
      <w:tr>
        <w:tc>
          <w:tcPr>
            <w:tcW w:w="1196" w:type="pct"/>
          </w:tcPr>
          <w:p>
            <w:pPr>
              <w:pStyle w:val="LNVTableText1-9Pt-Indented"/>
            </w:pPr>
            <w:r>
              <w:t>Name</w:t>
            </w:r>
          </w:p>
        </w:tc>
        <w:tc>
          <w:tcPr>
            <w:tcW w:w="3587" w:type="pct"/>
          </w:tcPr>
          <w:p>
            <w:pPr>
              <w:pStyle w:val="LNVTableText1-9Pt-Indented"/>
            </w:pPr>
            <w:r>
              <w:t>HostType</w:t>
            </w:r>
          </w:p>
        </w:tc>
      </w:tr>
      <w:tr>
        <w:tc>
          <w:tcPr>
            <w:tcW w:w="1196" w:type="pct"/>
          </w:tcPr>
          <w:p>
            <w:pPr>
              <w:pStyle w:val="LNVTableText1-9Pt-Indented"/>
            </w:pPr>
            <w:r>
              <w:t xml:space="preserve">HostJupiter2</w:t>
            </w:r>
          </w:p>
        </w:tc>
        <w:tc>
          <w:tcPr>
            <w:tcW w:w="3587" w:type="pct"/>
          </w:tcPr>
          <w:p>
            <w:pPr>
              <w:pStyle w:val="LNVTableText1-9Pt-Indented"/>
            </w:pPr>
            <w:r>
              <w:t xml:space="preserve">Windows (clustered or non-clustered)</w:t>
            </w:r>
          </w:p>
        </w:tc>
      </w:tr>
      <w:tr>
        <w:tc>
          <w:tcPr>
            <w:tcW w:w="1196" w:type="pct"/>
          </w:tcPr>
          <w:p>
            <w:pPr>
              <w:pStyle w:val="LNVTableText1-9Pt-Indented"/>
            </w:pPr>
            <w:r>
              <w:t xml:space="preserve">HostNeptune1</w:t>
            </w:r>
          </w:p>
        </w:tc>
        <w:tc>
          <w:tcPr>
            <w:tcW w:w="3587" w:type="pct"/>
          </w:tcPr>
          <w:p>
            <w:pPr>
              <w:pStyle w:val="LNVTableText1-9Pt-Indented"/>
            </w:pPr>
            <w:r>
              <w:t xml:space="preserve">Windows (clustered or non-clustered)</w:t>
            </w:r>
          </w:p>
        </w:tc>
      </w:tr>
    </w:tbl>
    <w:p w14:paraId="6FC7C035" w14:textId="77777777" w:rsidR="00C1596D" w:rsidRDefault="00C1596D" w:rsidP="00C1596D"/>
    <w:p w14:paraId="44FCBF16" w14:textId="77777777" w:rsidR="00C1596D" w:rsidRDefault="00C1596D" w:rsidP="00C1596D">
      <w:r w:rsidRPr="00C1596D">
        <w:rPr>
          <w:highlight w:val="green"/>
        </w:rPr>
        <w:t>Host Groups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891"/>
        <w:gridCol w:w="2892"/>
      </w:tblGrid>
      <w:tr>
        <w:tc>
          <w:tcPr>
            <w:tcW w:w="1891" w:type="pct"/>
          </w:tcPr>
          <w:p>
            <w:pPr>
              <w:pStyle w:val="LNVTableText1-9Pt-Indented"/>
            </w:pPr>
            <w:r>
              <w:t>Name</w:t>
            </w:r>
          </w:p>
        </w:tc>
        <w:tc>
          <w:tcPr>
            <w:tcW w:w="2892" w:type="pct"/>
          </w:tcPr>
          <w:p>
            <w:pPr>
              <w:pStyle w:val="LNVTableText1-9Pt-Indented"/>
            </w:pPr>
            <w:r>
              <w:t>Members</w:t>
            </w:r>
          </w:p>
        </w:tc>
      </w:tr>
      <w:tr>
        <w:tc>
          <w:tcPr>
            <w:tcW w:w="1891" w:type="pct"/>
          </w:tcPr>
          <w:p>
            <w:pPr>
              <w:pStyle w:val="LNVTableText1-9Pt-Indented"/>
            </w:pPr>
            <w:r>
              <w:t xml:space="preserve">HostClusterGalaxy</w:t>
            </w:r>
          </w:p>
        </w:tc>
        <w:tc>
          <w:tcPr>
            <w:tcW w:w="2892" w:type="pct"/>
          </w:tcPr>
          <w:p>
            <w:pPr>
              <w:pStyle w:val="LNVTableText1-9Pt-Indented"/>
            </w:pPr>
            <w:r>
              <w:t xml:space="preserve">HostJupiter2, HostNeptune1</w:t>
            </w:r>
          </w:p>
        </w:tc>
      </w:tr>
    </w:tbl>
    <w:p w14:paraId="20165934" w14:textId="77777777" w:rsidR="00C1596D" w:rsidRDefault="00C1596D" w:rsidP="0060278E"/>
    <w:p w14:paraId="6F467065" w14:textId="77777777" w:rsidR="00C1596D" w:rsidRDefault="00C1596D" w:rsidP="00C1596D">
      <w:r w:rsidRPr="00C1596D">
        <w:rPr>
          <w:highlight w:val="green"/>
        </w:rPr>
        <w:t>Host to Host Group Relationships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883"/>
        <w:gridCol w:w="1251"/>
        <w:gridCol w:w="2649"/>
      </w:tblGrid>
      <w:tr>
        <w:tc>
          <w:tcPr>
            <w:tcW w:w="883" w:type="pct"/>
          </w:tcPr>
          <w:p>
            <w:pPr>
              <w:pStyle w:val="LNVTableText1-9Pt-Indented"/>
            </w:pPr>
            <w:r>
              <w:t>Host</w:t>
            </w:r>
          </w:p>
        </w:tc>
        <w:tc>
          <w:tcPr>
            <w:tcW w:w="1251" w:type="pct"/>
          </w:tcPr>
          <w:p>
            <w:pPr>
              <w:pStyle w:val="LNVTableText1-9Pt-Indented"/>
            </w:pPr>
            <w:r>
              <w:t>HostGroup</w:t>
            </w:r>
          </w:p>
        </w:tc>
        <w:tc>
          <w:tcPr>
            <w:tcW w:w="2649" w:type="pct"/>
          </w:tcPr>
          <w:p>
            <w:pPr>
              <w:pStyle w:val="LNVTableText1-9Pt-Indented"/>
            </w:pPr>
            <w:r>
              <w:t>HostType</w:t>
            </w:r>
          </w:p>
        </w:tc>
      </w:tr>
      <w:tr>
        <w:tc>
          <w:tcPr>
            <w:tcW w:w="883" w:type="pct"/>
          </w:tcPr>
          <w:p>
            <w:pPr>
              <w:pStyle w:val="LNVTableText1-9Pt-Indented"/>
            </w:pPr>
            <w:r>
              <w:t xml:space="preserve">HostJupiter2</w:t>
            </w:r>
          </w:p>
        </w:tc>
        <w:tc>
          <w:tcPr>
            <w:tcW w:w="1251" w:type="pct"/>
          </w:tcPr>
          <w:p>
            <w:pPr>
              <w:pStyle w:val="LNVTableText1-9Pt-Indented"/>
            </w:pPr>
            <w:r>
              <w:t xml:space="preserve">HostClusterGalaxy</w:t>
            </w:r>
          </w:p>
        </w:tc>
        <w:tc>
          <w:tcPr>
            <w:tcW w:w="2649" w:type="pct"/>
          </w:tcPr>
          <w:p>
            <w:pPr>
              <w:pStyle w:val="LNVTableText1-9Pt-Indented"/>
            </w:pPr>
            <w:r>
              <w:t xml:space="preserve">Windows (clustered or non-clustered)</w:t>
            </w:r>
          </w:p>
        </w:tc>
      </w:tr>
      <w:tr>
        <w:tc>
          <w:tcPr>
            <w:tcW w:w="883" w:type="pct"/>
          </w:tcPr>
          <w:p>
            <w:pPr>
              <w:pStyle w:val="LNVTableText1-9Pt-Indented"/>
            </w:pPr>
            <w:r>
              <w:t xml:space="preserve">HostNeptune1</w:t>
            </w:r>
          </w:p>
        </w:tc>
        <w:tc>
          <w:tcPr>
            <w:tcW w:w="1251" w:type="pct"/>
          </w:tcPr>
          <w:p>
            <w:pPr>
              <w:pStyle w:val="LNVTableText1-9Pt-Indented"/>
            </w:pPr>
            <w:r>
              <w:t xml:space="preserve">HostClusterGalaxy</w:t>
            </w:r>
          </w:p>
        </w:tc>
        <w:tc>
          <w:tcPr>
            <w:tcW w:w="2649" w:type="pct"/>
          </w:tcPr>
          <w:p>
            <w:pPr>
              <w:pStyle w:val="LNVTableText1-9Pt-Indented"/>
            </w:pPr>
            <w:r>
              <w:t xml:space="preserve">Windows (clustered or non-clustered)</w:t>
            </w:r>
          </w:p>
        </w:tc>
      </w:tr>
    </w:tbl>
    <w:p w14:paraId="7607BB47" w14:textId="77777777" w:rsidR="00C1596D" w:rsidRDefault="00C1596D" w:rsidP="00C1596D"/>
    <w:p w14:paraId="4A8ADE6D" w14:textId="77777777" w:rsidR="00C1596D" w:rsidRDefault="00C1596D" w:rsidP="00C1596D">
      <w:r w:rsidRPr="00C1596D">
        <w:rPr>
          <w:highlight w:val="green"/>
        </w:rPr>
        <w:t>Host Group to Volume Presentation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2464"/>
        <w:gridCol w:w="1884"/>
        <w:gridCol w:w="435"/>
      </w:tblGrid>
      <w:tr>
        <w:tc>
          <w:tcPr>
            <w:tcW w:w="2464" w:type="pct"/>
          </w:tcPr>
          <w:p>
            <w:pPr>
              <w:pStyle w:val="LNVTableText1-9Pt-Indented"/>
            </w:pPr>
            <w:r>
              <w:t>HostGroup</w:t>
            </w:r>
          </w:p>
        </w:tc>
        <w:tc>
          <w:tcPr>
            <w:tcW w:w="1884" w:type="pct"/>
          </w:tcPr>
          <w:p>
            <w:pPr>
              <w:pStyle w:val="LNVTableText1-9Pt-Indented"/>
            </w:pPr>
            <w:r>
              <w:t>Volume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>Lun</w:t>
            </w:r>
          </w:p>
        </w:tc>
      </w:tr>
      <w:tr>
        <w:tc>
          <w:tcPr>
            <w:tcW w:w="2464" w:type="pct"/>
          </w:tcPr>
          <w:p>
            <w:pPr>
              <w:pStyle w:val="LNVTableText1-9Pt-Indented"/>
            </w:pPr>
            <w:r>
              <w:t xml:space="preserve">HostClusterGalaxy</w:t>
            </w:r>
          </w:p>
        </w:tc>
        <w:tc>
          <w:tcPr>
            <w:tcW w:w="1884" w:type="pct"/>
          </w:tcPr>
          <w:p>
            <w:pPr>
              <w:pStyle w:val="LNVTableText1-9Pt-Indented"/>
            </w:pPr>
            <w:r>
              <w:t xml:space="preserve">Hyper-V_Vol02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</w:tr>
      <w:tr>
        <w:tc>
          <w:tcPr>
            <w:tcW w:w="2464" w:type="pct"/>
          </w:tcPr>
          <w:p>
            <w:pPr>
              <w:pStyle w:val="LNVTableText1-9Pt-Indented"/>
            </w:pPr>
            <w:r>
              <w:t xml:space="preserve">HostClusterGalaxy</w:t>
            </w:r>
          </w:p>
        </w:tc>
        <w:tc>
          <w:tcPr>
            <w:tcW w:w="1884" w:type="pct"/>
          </w:tcPr>
          <w:p>
            <w:pPr>
              <w:pStyle w:val="LNVTableText1-9Pt-Indented"/>
            </w:pPr>
            <w:r>
              <w:t xml:space="preserve">Hyper-V_Vol01</w:t>
            </w:r>
          </w:p>
        </w:tc>
        <w:tc>
          <w:tcPr>
            <w:tcW w:w="435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</w:tr>
    </w:tbl>
    <w:p w14:paraId="4CA28D98" w14:textId="77777777" w:rsidR="00C1596D" w:rsidRDefault="00C1596D" w:rsidP="00C1596D"/>
    <w:p w14:paraId="7CBDCE80" w14:textId="77777777" w:rsidR="00C1596D" w:rsidRDefault="00C1596D" w:rsidP="00C1596D">
      <w:r w:rsidRPr="000102DD">
        <w:rPr>
          <w:highlight w:val="green"/>
        </w:rPr>
        <w:t>Direct Host to Volume Presentation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2392"/>
        <w:gridCol w:w="1794"/>
        <w:gridCol w:w="597"/>
      </w:tblGrid>
      <w:tr>
        <w:tc>
          <w:tcPr>
            <w:tcW w:w="2392" w:type="pct"/>
          </w:tcPr>
          <w:p>
            <w:pPr>
              <w:pStyle w:val="LNVTableText1-9Pt-Indented"/>
            </w:pPr>
            <w:r>
              <w:t>Host</w:t>
            </w:r>
          </w:p>
        </w:tc>
        <w:tc>
          <w:tcPr>
            <w:tcW w:w="1794" w:type="pct"/>
          </w:tcPr>
          <w:p>
            <w:pPr>
              <w:pStyle w:val="LNVTableText1-9Pt-Indented"/>
            </w:pPr>
            <w:r>
              <w:t>Volume</w:t>
            </w:r>
          </w:p>
        </w:tc>
        <w:tc>
          <w:tcPr>
            <w:tcW w:w="597" w:type="pct"/>
            <w:noWrap/>
          </w:tcPr>
          <w:p>
            <w:pPr>
              <w:pStyle w:val="LNVTableText1-9Pt-Indented"/>
            </w:pPr>
            <w:r>
              <w:t>Lun</w:t>
            </w:r>
          </w:p>
        </w:tc>
      </w:tr>
      <w:tr>
        <w:tc>
          <w:tcPr>
            <w:tcW w:w="2392" w:type="pct"/>
          </w:tcPr>
          <w:p>
            <w:pPr>
              <w:pStyle w:val="LNVTableText1-9Pt-Indented"/>
            </w:pPr>
            <w:r>
              <w:t xml:space="preserve">HostNeptune1</w:t>
            </w:r>
          </w:p>
        </w:tc>
        <w:tc>
          <w:tcPr>
            <w:tcW w:w="1794" w:type="pct"/>
          </w:tcPr>
          <w:p>
            <w:pPr>
              <w:pStyle w:val="LNVTableText1-9Pt-Indented"/>
            </w:pPr>
            <w:r>
              <w:t xml:space="preserve">VeeamVol1</w:t>
            </w:r>
          </w:p>
        </w:tc>
        <w:tc>
          <w:tcPr>
            <w:tcW w:w="597" w:type="pct"/>
            <w:noWrap/>
          </w:tcPr>
          <w:p>
            <w:pPr>
              <w:pStyle w:val="LNVTableText1-9Pt-Indented"/>
            </w:pPr>
            <w:r>
              <w:t xml:space="preserve">3</w:t>
            </w:r>
          </w:p>
        </w:tc>
      </w:tr>
    </w:tbl>
    <w:p w14:paraId="62CE9420" w14:textId="77777777" w:rsidR="00C1596D" w:rsidRDefault="00C1596D" w:rsidP="00C1596D"/>
    <w:p w14:paraId="400BAFD1" w14:textId="7E96DBBE" w:rsidR="003E21E7" w:rsidRDefault="003E21E7" w:rsidP="00C1596D">
      <w:r w:rsidRPr="003E21E7">
        <w:rPr>
          <w:highlight w:val="yellow"/>
        </w:rPr>
        <w:t>Volume Mappings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2392"/>
        <w:gridCol w:w="552"/>
        <w:gridCol w:w="1839"/>
      </w:tblGrid>
      <w:tr>
        <w:tc>
          <w:tcPr>
            <w:tcW w:w="2392" w:type="pct"/>
          </w:tcPr>
          <w:p>
            <w:pPr>
              <w:pStyle w:val="LNVTableText1-9Pt-Indented"/>
            </w:pPr>
            <w:r>
              <w:t>Volume</w:t>
            </w:r>
          </w:p>
        </w:tc>
        <w:tc>
          <w:tcPr>
            <w:tcW w:w="552" w:type="pct"/>
            <w:noWrap/>
          </w:tcPr>
          <w:p>
            <w:pPr>
              <w:pStyle w:val="LNVTableText1-9Pt-Indented"/>
            </w:pPr>
            <w:r>
              <w:t>Lun</w:t>
            </w:r>
          </w:p>
        </w:tc>
        <w:tc>
          <w:tcPr>
            <w:tcW w:w="1839" w:type="pct"/>
          </w:tcPr>
          <w:p>
            <w:pPr>
              <w:pStyle w:val="LNVTableText1-9Pt-Indented"/>
            </w:pPr>
            <w:r>
              <w:t>TargetType</w:t>
            </w:r>
          </w:p>
        </w:tc>
      </w:tr>
      <w:tr>
        <w:tc>
          <w:tcPr>
            <w:tcW w:w="2392" w:type="pct"/>
          </w:tcPr>
          <w:p>
            <w:pPr>
              <w:pStyle w:val="LNVTableText1-9Pt-Indented"/>
            </w:pPr>
            <w:r>
              <w:t xml:space="preserve">Hyper-V_Vol02</w:t>
            </w:r>
          </w:p>
        </w:tc>
        <w:tc>
          <w:tcPr>
            <w:tcW w:w="552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1839" w:type="pct"/>
          </w:tcPr>
          <w:p>
            <w:pPr>
              <w:pStyle w:val="LNVTableText1-9Pt-Indented"/>
            </w:pPr>
            <w:r>
              <w:t xml:space="preserve">hostGroup</w:t>
            </w:r>
          </w:p>
        </w:tc>
      </w:tr>
      <w:tr>
        <w:tc>
          <w:tcPr>
            <w:tcW w:w="2392" w:type="pct"/>
          </w:tcPr>
          <w:p>
            <w:pPr>
              <w:pStyle w:val="LNVTableText1-9Pt-Indented"/>
            </w:pPr>
            <w:r>
              <w:t xml:space="preserve">Hyper-V_Vol01</w:t>
            </w:r>
          </w:p>
        </w:tc>
        <w:tc>
          <w:tcPr>
            <w:tcW w:w="552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1839" w:type="pct"/>
          </w:tcPr>
          <w:p>
            <w:pPr>
              <w:pStyle w:val="LNVTableText1-9Pt-Indented"/>
            </w:pPr>
            <w:r>
              <w:t xml:space="preserve">hostGroup</w:t>
            </w:r>
          </w:p>
        </w:tc>
      </w:tr>
      <w:tr>
        <w:tc>
          <w:tcPr>
            <w:tcW w:w="2392" w:type="pct"/>
          </w:tcPr>
          <w:p>
            <w:pPr>
              <w:pStyle w:val="LNVTableText1-9Pt-Indented"/>
            </w:pPr>
            <w:r>
              <w:t xml:space="preserve">VeeamVol1</w:t>
            </w:r>
          </w:p>
        </w:tc>
        <w:tc>
          <w:tcPr>
            <w:tcW w:w="552" w:type="pct"/>
            <w:noWrap/>
          </w:tcPr>
          <w:p>
            <w:pPr>
              <w:pStyle w:val="LNVTableText1-9Pt-Indented"/>
            </w:pPr>
            <w:r>
              <w:t xml:space="preserve">3</w:t>
            </w:r>
          </w:p>
        </w:tc>
        <w:tc>
          <w:tcPr>
            <w:tcW w:w="1839" w:type="pct"/>
          </w:tcPr>
          <w:p>
            <w:pPr>
              <w:pStyle w:val="LNVTableText1-9Pt-Indented"/>
            </w:pPr>
            <w:r>
              <w:t xml:space="preserve">host</w:t>
            </w:r>
          </w:p>
        </w:tc>
      </w:tr>
    </w:tbl>
    <w:p w14:paraId="31C3CDCD" w14:textId="77777777" w:rsidR="003E21E7" w:rsidRDefault="003E21E7" w:rsidP="00C1596D"/>
    <w:p w14:paraId="06B08219" w14:textId="77777777" w:rsidR="003E21E7" w:rsidRDefault="003E21E7" w:rsidP="00C1596D"/>
    <w:p w14:paraId="74B08237" w14:textId="3A1E72C5" w:rsidR="005A442D" w:rsidRPr="005A442D" w:rsidRDefault="005A442D" w:rsidP="005A442D">
      <w:pPr>
        <w:pStyle w:val="LNVHeading2"/>
        <w:rPr>
          <w:lang w:val="en-US"/>
        </w:rPr>
      </w:pPr>
      <w:bookmarkStart w:id="20" w:name="_Toc224652327"/>
      <w:r w:rsidRPr="005A442D">
        <w:rPr>
          <w:lang w:val="en-US"/>
        </w:rPr>
        <w:t>Performance &amp; Cache Configuration</w:t>
      </w:r>
      <w:bookmarkEnd w:id="20"/>
    </w:p>
    <w:p w14:paraId="015AF54C" w14:textId="77777777" w:rsidR="005A442D" w:rsidRPr="005A442D" w:rsidRDefault="005A442D" w:rsidP="005A442D">
      <w:pPr>
        <w:ind w:left="0" w:firstLine="425"/>
        <w:rPr>
          <w:lang w:val="en-US"/>
        </w:rPr>
      </w:pPr>
      <w:r w:rsidRPr="005A442D">
        <w:rPr>
          <w:i/>
          <w:iCs/>
          <w:lang w:val="en-US"/>
        </w:rPr>
        <w:t xml:space="preserve">Document array-level and volume-level cache </w:t>
      </w:r>
      <w:proofErr w:type="spellStart"/>
      <w:r w:rsidRPr="005A442D">
        <w:rPr>
          <w:i/>
          <w:iCs/>
          <w:lang w:val="en-US"/>
        </w:rPr>
        <w:t>behaviour</w:t>
      </w:r>
      <w:proofErr w:type="spellEnd"/>
      <w:r w:rsidRPr="005A442D">
        <w:rPr>
          <w:i/>
          <w:iCs/>
          <w:lang w:val="en-US"/>
        </w:rPr>
        <w:t xml:space="preserve"> relevant to performance and failover.</w:t>
      </w:r>
    </w:p>
    <w:p w14:paraId="3CE3E5FE" w14:textId="77777777" w:rsidR="005A442D" w:rsidRDefault="005A442D" w:rsidP="005A442D">
      <w:pPr>
        <w:ind w:left="0"/>
      </w:pPr>
    </w:p>
    <w:p w14:paraId="65FF1AA8" w14:textId="7721011C" w:rsidR="0060278E" w:rsidRDefault="0060278E" w:rsidP="00482790">
      <w:pPr>
        <w:pStyle w:val="LNVHeading2"/>
      </w:pPr>
      <w:bookmarkStart w:id="21" w:name="_Toc224652328"/>
      <w:r>
        <w:lastRenderedPageBreak/>
        <w:t>Security Configuration</w:t>
      </w:r>
      <w:bookmarkEnd w:id="21"/>
    </w:p>
    <w:p w14:paraId="06AE80AB" w14:textId="0FA9E0BA" w:rsidR="0060278E" w:rsidRDefault="0060278E" w:rsidP="00482790">
      <w:pPr>
        <w:pStyle w:val="LNVHeading3"/>
      </w:pPr>
      <w:r>
        <w:t>Authentication Sources</w:t>
      </w:r>
    </w:p>
    <w:p w14:paraId="6F8AC73B" w14:textId="77777777" w:rsidR="0060278E" w:rsidRDefault="0060278E" w:rsidP="0060278E">
      <w:r>
        <w:rPr>
          <w:i/>
        </w:rPr>
        <w:t>Document directory integration and authentication sources.</w:t>
      </w:r>
    </w:p>
    <w:p w14:paraId="1655FC40" w14:textId="77777777" w:rsidR="00356E42" w:rsidRDefault="00356E42" w:rsidP="0060278E"/>
    <w:p w14:paraId="498D3216" w14:textId="108B4D42" w:rsidR="00356E42" w:rsidRDefault="00356E42" w:rsidP="0060278E">
      <w:r w:rsidRPr="00356E42">
        <w:rPr>
          <w:highlight w:val="green"/>
        </w:rPr>
        <w:t>Identity Sources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957"/>
        <w:gridCol w:w="273"/>
        <w:gridCol w:w="478"/>
        <w:gridCol w:w="547"/>
        <w:gridCol w:w="547"/>
        <w:gridCol w:w="547"/>
        <w:gridCol w:w="342"/>
        <w:gridCol w:w="410"/>
        <w:gridCol w:w="682"/>
      </w:tblGrid>
      <w:tr>
        <w:tc>
          <w:tcPr>
            <w:tcW w:w="957" w:type="pct"/>
            <w:noWrap/>
          </w:tcPr>
          <w:p>
            <w:pPr>
              <w:pStyle w:val="LNVTableText1-9Pt-Indented"/>
            </w:pPr>
            <w:r>
              <w:t>Type</w:t>
            </w:r>
          </w:p>
        </w:tc>
        <w:tc>
          <w:tcPr>
            <w:tcW w:w="273" w:type="pct"/>
          </w:tcPr>
          <w:p>
            <w:pPr>
              <w:pStyle w:val="LNVTableText1-9Pt-Indented"/>
            </w:pPr>
            <w:r>
              <w:t>Name</w:t>
            </w:r>
          </w:p>
        </w:tc>
        <w:tc>
          <w:tcPr>
            <w:tcW w:w="478" w:type="pct"/>
            <w:noWrap/>
          </w:tcPr>
          <w:p>
            <w:pPr>
              <w:pStyle w:val="LNVTableText1-9Pt-Indented"/>
            </w:pPr>
            <w:r>
              <w:t>Enabled</w:t>
            </w:r>
          </w:p>
        </w:tc>
        <w:tc>
          <w:tcPr>
            <w:tcW w:w="547" w:type="pct"/>
          </w:tcPr>
          <w:p>
            <w:pPr>
              <w:pStyle w:val="LNVTableText1-9Pt-Indented"/>
            </w:pPr>
            <w:r>
              <w:t>Endpoint</w:t>
            </w:r>
          </w:p>
        </w:tc>
        <w:tc>
          <w:tcPr>
            <w:tcW w:w="547" w:type="pct"/>
            <w:noWrap/>
          </w:tcPr>
          <w:p>
            <w:pPr>
              <w:pStyle w:val="LNVTableText1-9Pt-Indented"/>
            </w:pPr>
            <w:r>
              <w:t>Protocol</w:t>
            </w:r>
          </w:p>
        </w:tc>
        <w:tc>
          <w:tcPr>
            <w:tcW w:w="547" w:type="pct"/>
          </w:tcPr>
          <w:p>
            <w:pPr>
              <w:pStyle w:val="LNVTableText1-9Pt-Indented"/>
            </w:pPr>
            <w:r>
              <w:t>AuthMode</w:t>
            </w:r>
          </w:p>
        </w:tc>
        <w:tc>
          <w:tcPr>
            <w:tcW w:w="342" w:type="pct"/>
            <w:noWrap/>
          </w:tcPr>
          <w:p>
            <w:pPr>
              <w:pStyle w:val="LNVTableText1-9Pt-Indented"/>
            </w:pPr>
            <w:r>
              <w:t>Scope</w:t>
            </w:r>
          </w:p>
        </w:tc>
        <w:tc>
          <w:tcPr>
            <w:tcW w:w="410" w:type="pct"/>
          </w:tcPr>
          <w:p>
            <w:pPr>
              <w:pStyle w:val="LNVTableText1-9Pt-Indented"/>
            </w:pPr>
            <w:r>
              <w:t>BaseDn</w:t>
            </w:r>
          </w:p>
        </w:tc>
        <w:tc>
          <w:tcPr>
            <w:tcW w:w="682" w:type="pct"/>
          </w:tcPr>
          <w:p>
            <w:pPr>
              <w:pStyle w:val="LNVTableText1-9Pt-Indented"/>
            </w:pPr>
            <w:r>
              <w:t>SearchBase</w:t>
            </w:r>
          </w:p>
        </w:tc>
      </w:tr>
      <w:tr>
        <w:tc>
          <w:tcPr>
            <w:tcW w:w="957" w:type="pct"/>
            <w:noWrap/>
          </w:tcPr>
          <w:p>
            <w:pPr>
              <w:pStyle w:val="LNVTableText1-9Pt-Indented"/>
            </w:pPr>
            <w:r>
              <w:t xml:space="preserve">Not configured</w:t>
            </w:r>
          </w:p>
        </w:tc>
        <w:tc>
          <w:tcPr>
            <w:tcW w:w="27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78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47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47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47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342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1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682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30D1651F" w14:textId="4A85E6A7" w:rsidR="0060278E" w:rsidRDefault="0060278E" w:rsidP="00482790">
      <w:pPr>
        <w:pStyle w:val="LNVHeading3"/>
      </w:pPr>
      <w:r>
        <w:t>Administrative Accounts</w:t>
      </w:r>
    </w:p>
    <w:p w14:paraId="6C211400" w14:textId="77777777" w:rsidR="0060278E" w:rsidRDefault="0060278E" w:rsidP="0060278E">
      <w:pPr>
        <w:rPr>
          <w:i/>
        </w:rPr>
      </w:pPr>
      <w:r>
        <w:rPr>
          <w:i/>
        </w:rPr>
        <w:t>List administrative groups or roles. Do not include passwords.</w:t>
      </w:r>
    </w:p>
    <w:p w14:paraId="6C3BB957" w14:textId="77777777" w:rsidR="00356E42" w:rsidRDefault="00356E42" w:rsidP="0060278E">
      <w:pPr>
        <w:rPr>
          <w:i/>
        </w:rPr>
      </w:pPr>
    </w:p>
    <w:p w14:paraId="0B4C68F3" w14:textId="2437B655" w:rsidR="00356E42" w:rsidRPr="00356E42" w:rsidRDefault="00356E42" w:rsidP="0060278E">
      <w:pPr>
        <w:rPr>
          <w:iCs/>
        </w:rPr>
      </w:pPr>
      <w:r w:rsidRPr="00356E42">
        <w:rPr>
          <w:iCs/>
          <w:highlight w:val="green"/>
        </w:rPr>
        <w:t>Admin Roles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378"/>
        <w:gridCol w:w="168"/>
        <w:gridCol w:w="420"/>
        <w:gridCol w:w="3063"/>
        <w:gridCol w:w="210"/>
        <w:gridCol w:w="294"/>
        <w:gridCol w:w="250"/>
      </w:tblGrid>
      <w:tr>
        <w:tc>
          <w:tcPr>
            <w:tcW w:w="378" w:type="pct"/>
          </w:tcPr>
          <w:p>
            <w:pPr>
              <w:pStyle w:val="LNVTableText1-9Pt-Indented"/>
            </w:pPr>
            <w:r>
              <w:t>Principal</w:t>
            </w:r>
          </w:p>
        </w:tc>
        <w:tc>
          <w:tcPr>
            <w:tcW w:w="168" w:type="pct"/>
            <w:noWrap/>
          </w:tcPr>
          <w:p>
            <w:pPr>
              <w:pStyle w:val="LNVTableText1-9Pt-Indented"/>
            </w:pPr>
            <w:r>
              <w:t>Type</w:t>
            </w:r>
          </w:p>
        </w:tc>
        <w:tc>
          <w:tcPr>
            <w:tcW w:w="420" w:type="pct"/>
          </w:tcPr>
          <w:p>
            <w:pPr>
              <w:pStyle w:val="LNVTableText1-9Pt-Indented"/>
            </w:pPr>
            <w:r>
              <w:t>AuthSource</w:t>
            </w:r>
          </w:p>
        </w:tc>
        <w:tc>
          <w:tcPr>
            <w:tcW w:w="3063" w:type="pct"/>
          </w:tcPr>
          <w:p>
            <w:pPr>
              <w:pStyle w:val="LNVTableText1-9Pt-Indented"/>
            </w:pPr>
            <w:r>
              <w:t>Role</w:t>
            </w:r>
          </w:p>
        </w:tc>
        <w:tc>
          <w:tcPr>
            <w:tcW w:w="210" w:type="pct"/>
          </w:tcPr>
          <w:p>
            <w:pPr>
              <w:pStyle w:val="LNVTableText1-9Pt-Indented"/>
            </w:pPr>
            <w:r>
              <w:t>Group</w:t>
            </w:r>
          </w:p>
        </w:tc>
        <w:tc>
          <w:tcPr>
            <w:tcW w:w="294" w:type="pct"/>
            <w:noWrap/>
          </w:tcPr>
          <w:p>
            <w:pPr>
              <w:pStyle w:val="LNVTableText1-9Pt-Indented"/>
            </w:pPr>
            <w:r>
              <w:t>Enabled</w:t>
            </w:r>
          </w:p>
        </w:tc>
        <w:tc>
          <w:tcPr>
            <w:tcW w:w="250" w:type="pct"/>
          </w:tcPr>
          <w:p>
            <w:pPr>
              <w:pStyle w:val="LNVTableText1-9Pt-Indented"/>
            </w:pPr>
            <w:r>
              <w:t>Locked</w:t>
            </w:r>
          </w:p>
        </w:tc>
      </w:tr>
      <w:tr>
        <w:tc>
          <w:tcPr>
            <w:tcW w:w="378" w:type="pct"/>
          </w:tcPr>
          <w:p>
            <w:pPr>
              <w:pStyle w:val="LNVTableText1-9Pt-Indented"/>
            </w:pPr>
            <w:r>
              <w:t xml:space="preserve">admin</w:t>
            </w:r>
          </w:p>
        </w:tc>
        <w:tc>
          <w:tcPr>
            <w:tcW w:w="168" w:type="pct"/>
            <w:noWrap/>
          </w:tcPr>
          <w:p>
            <w:pPr>
              <w:pStyle w:val="LNVTableText1-9Pt-Indented"/>
            </w:pPr>
            <w:r>
              <w:t xml:space="preserve">User</w:t>
            </w:r>
          </w:p>
        </w:tc>
        <w:tc>
          <w:tcPr>
            <w:tcW w:w="420" w:type="pct"/>
          </w:tcPr>
          <w:p>
            <w:pPr>
              <w:pStyle w:val="LNVTableText1-9Pt-Indented"/>
            </w:pPr>
            <w:r>
              <w:t xml:space="preserve">Local</w:t>
            </w:r>
          </w:p>
        </w:tc>
        <w:tc>
          <w:tcPr>
            <w:tcW w:w="3063" w:type="pct"/>
          </w:tcPr>
          <w:p>
            <w:pPr>
              <w:pStyle w:val="LNVTableText1-9Pt-Indented"/>
            </w:pPr>
            <w:r>
              <w:t xml:space="preserve">security.admin, storage.admin, storage.monitor, support.admin, root.admin</w:t>
            </w:r>
          </w:p>
        </w:tc>
        <w:tc>
          <w:tcPr>
            <w:tcW w:w="21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94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50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  <w:tr>
        <w:tc>
          <w:tcPr>
            <w:tcW w:w="378" w:type="pct"/>
          </w:tcPr>
          <w:p>
            <w:pPr>
              <w:pStyle w:val="LNVTableText1-9Pt-Indented"/>
            </w:pPr>
            <w:r>
              <w:t xml:space="preserve">monitor</w:t>
            </w:r>
          </w:p>
        </w:tc>
        <w:tc>
          <w:tcPr>
            <w:tcW w:w="168" w:type="pct"/>
            <w:noWrap/>
          </w:tcPr>
          <w:p>
            <w:pPr>
              <w:pStyle w:val="LNVTableText1-9Pt-Indented"/>
            </w:pPr>
            <w:r>
              <w:t xml:space="preserve">User</w:t>
            </w:r>
          </w:p>
        </w:tc>
        <w:tc>
          <w:tcPr>
            <w:tcW w:w="420" w:type="pct"/>
          </w:tcPr>
          <w:p>
            <w:pPr>
              <w:pStyle w:val="LNVTableText1-9Pt-Indented"/>
            </w:pPr>
            <w:r>
              <w:t xml:space="preserve">Local</w:t>
            </w:r>
          </w:p>
        </w:tc>
        <w:tc>
          <w:tcPr>
            <w:tcW w:w="3063" w:type="pct"/>
          </w:tcPr>
          <w:p>
            <w:pPr>
              <w:pStyle w:val="LNVTableText1-9Pt-Indented"/>
            </w:pPr>
            <w:r>
              <w:t xml:space="preserve">storage.monitor</w:t>
            </w:r>
          </w:p>
        </w:tc>
        <w:tc>
          <w:tcPr>
            <w:tcW w:w="21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94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50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  <w:tr>
        <w:tc>
          <w:tcPr>
            <w:tcW w:w="378" w:type="pct"/>
          </w:tcPr>
          <w:p>
            <w:pPr>
              <w:pStyle w:val="LNVTableText1-9Pt-Indented"/>
            </w:pPr>
            <w:r>
              <w:t xml:space="preserve">security</w:t>
            </w:r>
          </w:p>
        </w:tc>
        <w:tc>
          <w:tcPr>
            <w:tcW w:w="168" w:type="pct"/>
            <w:noWrap/>
          </w:tcPr>
          <w:p>
            <w:pPr>
              <w:pStyle w:val="LNVTableText1-9Pt-Indented"/>
            </w:pPr>
            <w:r>
              <w:t xml:space="preserve">User</w:t>
            </w:r>
          </w:p>
        </w:tc>
        <w:tc>
          <w:tcPr>
            <w:tcW w:w="420" w:type="pct"/>
          </w:tcPr>
          <w:p>
            <w:pPr>
              <w:pStyle w:val="LNVTableText1-9Pt-Indented"/>
            </w:pPr>
            <w:r>
              <w:t xml:space="preserve">Local</w:t>
            </w:r>
          </w:p>
        </w:tc>
        <w:tc>
          <w:tcPr>
            <w:tcW w:w="3063" w:type="pct"/>
          </w:tcPr>
          <w:p>
            <w:pPr>
              <w:pStyle w:val="LNVTableText1-9Pt-Indented"/>
            </w:pPr>
            <w:r>
              <w:t xml:space="preserve">security.admin, storage.monitor</w:t>
            </w:r>
          </w:p>
        </w:tc>
        <w:tc>
          <w:tcPr>
            <w:tcW w:w="21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94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50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  <w:tr>
        <w:tc>
          <w:tcPr>
            <w:tcW w:w="378" w:type="pct"/>
          </w:tcPr>
          <w:p>
            <w:pPr>
              <w:pStyle w:val="LNVTableText1-9Pt-Indented"/>
            </w:pPr>
            <w:r>
              <w:t xml:space="preserve">storage</w:t>
            </w:r>
          </w:p>
        </w:tc>
        <w:tc>
          <w:tcPr>
            <w:tcW w:w="168" w:type="pct"/>
            <w:noWrap/>
          </w:tcPr>
          <w:p>
            <w:pPr>
              <w:pStyle w:val="LNVTableText1-9Pt-Indented"/>
            </w:pPr>
            <w:r>
              <w:t xml:space="preserve">User</w:t>
            </w:r>
          </w:p>
        </w:tc>
        <w:tc>
          <w:tcPr>
            <w:tcW w:w="420" w:type="pct"/>
          </w:tcPr>
          <w:p>
            <w:pPr>
              <w:pStyle w:val="LNVTableText1-9Pt-Indented"/>
            </w:pPr>
            <w:r>
              <w:t xml:space="preserve">Local</w:t>
            </w:r>
          </w:p>
        </w:tc>
        <w:tc>
          <w:tcPr>
            <w:tcW w:w="3063" w:type="pct"/>
          </w:tcPr>
          <w:p>
            <w:pPr>
              <w:pStyle w:val="LNVTableText1-9Pt-Indented"/>
            </w:pPr>
            <w:r>
              <w:t xml:space="preserve">storage.admin, support.admin, storage.monitor</w:t>
            </w:r>
          </w:p>
        </w:tc>
        <w:tc>
          <w:tcPr>
            <w:tcW w:w="21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94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50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  <w:tr>
        <w:tc>
          <w:tcPr>
            <w:tcW w:w="378" w:type="pct"/>
          </w:tcPr>
          <w:p>
            <w:pPr>
              <w:pStyle w:val="LNVTableText1-9Pt-Indented"/>
            </w:pPr>
            <w:r>
              <w:t xml:space="preserve">support</w:t>
            </w:r>
          </w:p>
        </w:tc>
        <w:tc>
          <w:tcPr>
            <w:tcW w:w="168" w:type="pct"/>
            <w:noWrap/>
          </w:tcPr>
          <w:p>
            <w:pPr>
              <w:pStyle w:val="LNVTableText1-9Pt-Indented"/>
            </w:pPr>
            <w:r>
              <w:t xml:space="preserve">User</w:t>
            </w:r>
          </w:p>
        </w:tc>
        <w:tc>
          <w:tcPr>
            <w:tcW w:w="420" w:type="pct"/>
          </w:tcPr>
          <w:p>
            <w:pPr>
              <w:pStyle w:val="LNVTableText1-9Pt-Indented"/>
            </w:pPr>
            <w:r>
              <w:t xml:space="preserve">Local</w:t>
            </w:r>
          </w:p>
        </w:tc>
        <w:tc>
          <w:tcPr>
            <w:tcW w:w="3063" w:type="pct"/>
          </w:tcPr>
          <w:p>
            <w:pPr>
              <w:pStyle w:val="LNVTableText1-9Pt-Indented"/>
            </w:pPr>
            <w:r>
              <w:t xml:space="preserve">support.admin, storage.monitor</w:t>
            </w:r>
          </w:p>
        </w:tc>
        <w:tc>
          <w:tcPr>
            <w:tcW w:w="21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94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50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4C09379D" w14:textId="177728D8" w:rsidR="0060278E" w:rsidRDefault="0060278E" w:rsidP="00482790">
      <w:pPr>
        <w:pStyle w:val="LNVHeading3"/>
      </w:pPr>
      <w:r>
        <w:t>RBAC</w:t>
      </w:r>
    </w:p>
    <w:p w14:paraId="18A7665E" w14:textId="77777777" w:rsidR="0060278E" w:rsidRDefault="0060278E" w:rsidP="0060278E">
      <w:r>
        <w:rPr>
          <w:i/>
        </w:rPr>
        <w:t>Document role definitions and access privileges.</w:t>
      </w:r>
    </w:p>
    <w:p w14:paraId="7AB1F870" w14:textId="5ABDE43A" w:rsidR="0060278E" w:rsidRDefault="0060278E" w:rsidP="00482790">
      <w:pPr>
        <w:pStyle w:val="LNVHeading3"/>
      </w:pPr>
      <w:r>
        <w:t>Certificates</w:t>
      </w:r>
    </w:p>
    <w:p w14:paraId="1894E35D" w14:textId="77777777" w:rsidR="0060278E" w:rsidRDefault="0060278E" w:rsidP="0060278E">
      <w:pPr>
        <w:rPr>
          <w:i/>
        </w:rPr>
      </w:pPr>
      <w:r>
        <w:rPr>
          <w:i/>
        </w:rPr>
        <w:t>Document certificate issuer and expiry information.</w:t>
      </w:r>
    </w:p>
    <w:p w14:paraId="1C645D25" w14:textId="77777777" w:rsidR="00356E42" w:rsidRDefault="00356E42" w:rsidP="0060278E">
      <w:pPr>
        <w:rPr>
          <w:i/>
        </w:rPr>
      </w:pPr>
    </w:p>
    <w:p w14:paraId="6CD68FE7" w14:textId="7C5D8B04" w:rsidR="00356E42" w:rsidRPr="00356E42" w:rsidRDefault="00356E42" w:rsidP="0060278E">
      <w:pPr>
        <w:rPr>
          <w:iCs/>
        </w:rPr>
      </w:pPr>
      <w:r w:rsidRPr="00356E42">
        <w:rPr>
          <w:iCs/>
          <w:highlight w:val="green"/>
        </w:rPr>
        <w:t>Certificates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321"/>
        <w:gridCol w:w="385"/>
        <w:gridCol w:w="385"/>
        <w:gridCol w:w="385"/>
        <w:gridCol w:w="2054"/>
        <w:gridCol w:w="289"/>
        <w:gridCol w:w="225"/>
        <w:gridCol w:w="225"/>
        <w:gridCol w:w="514"/>
      </w:tblGrid>
      <w:tr>
        <w:tc>
          <w:tcPr>
            <w:tcW w:w="321" w:type="pct"/>
          </w:tcPr>
          <w:p>
            <w:pPr>
              <w:pStyle w:val="LNVTableText1-9Pt-Indented"/>
            </w:pPr>
            <w:r>
              <w:t>Purpose</w:t>
            </w:r>
          </w:p>
        </w:tc>
        <w:tc>
          <w:tcPr>
            <w:tcW w:w="385" w:type="pct"/>
          </w:tcPr>
          <w:p>
            <w:pPr>
              <w:pStyle w:val="LNVTableText1-9Pt-Indented"/>
            </w:pPr>
            <w:r>
              <w:t>Subject</w:t>
            </w:r>
          </w:p>
        </w:tc>
        <w:tc>
          <w:tcPr>
            <w:tcW w:w="385" w:type="pct"/>
          </w:tcPr>
          <w:p>
            <w:pPr>
              <w:pStyle w:val="LNVTableText1-9Pt-Indented"/>
            </w:pPr>
            <w:r>
              <w:t>Issuer</w:t>
            </w:r>
          </w:p>
        </w:tc>
        <w:tc>
          <w:tcPr>
            <w:tcW w:w="385" w:type="pct"/>
          </w:tcPr>
          <w:p>
            <w:pPr>
              <w:pStyle w:val="LNVTableText1-9Pt-Indented"/>
            </w:pPr>
            <w:r>
              <w:t>SerialNumber</w:t>
            </w:r>
          </w:p>
        </w:tc>
        <w:tc>
          <w:tcPr>
            <w:tcW w:w="2054" w:type="pct"/>
          </w:tcPr>
          <w:p>
            <w:pPr>
              <w:pStyle w:val="LNVTableText1-9Pt-Indented"/>
            </w:pPr>
            <w:r>
              <w:t>Thumbprint</w:t>
            </w:r>
          </w:p>
        </w:tc>
        <w:tc>
          <w:tcPr>
            <w:tcW w:w="289" w:type="pct"/>
          </w:tcPr>
          <w:p>
            <w:pPr>
              <w:pStyle w:val="LNVTableText1-9Pt-Indented"/>
            </w:pPr>
            <w:r>
              <w:t>ValidFrom</w:t>
            </w:r>
          </w:p>
        </w:tc>
        <w:tc>
          <w:tcPr>
            <w:tcW w:w="225" w:type="pct"/>
          </w:tcPr>
          <w:p>
            <w:pPr>
              <w:pStyle w:val="LNVTableText1-9Pt-Indented"/>
            </w:pPr>
            <w:r>
              <w:t>ValidTo</w:t>
            </w:r>
          </w:p>
        </w:tc>
        <w:tc>
          <w:tcPr>
            <w:tcW w:w="225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  <w:tc>
          <w:tcPr>
            <w:tcW w:w="514" w:type="pct"/>
            <w:noWrap/>
          </w:tcPr>
          <w:p>
            <w:pPr>
              <w:pStyle w:val="LNVTableText1-9Pt-Indented"/>
            </w:pPr>
            <w:r>
              <w:t>Scope</w:t>
            </w:r>
          </w:p>
        </w:tc>
      </w:tr>
      <w:tr>
        <w:tc>
          <w:tcPr>
            <w:tcW w:w="321" w:type="pct"/>
          </w:tcPr>
          <w:p>
            <w:pPr>
              <w:pStyle w:val="LNVTableText1-9Pt-Indented"/>
            </w:pPr>
            <w:r>
              <w:t xml:space="preserve">selfSigned</w:t>
            </w:r>
          </w:p>
        </w:tc>
        <w:tc>
          <w:tcPr>
            <w:tcW w:w="385" w:type="pct"/>
          </w:tcPr>
          <w:p>
            <w:pPr>
              <w:pStyle w:val="LNVTableText1-9Pt-Indented"/>
            </w:pPr>
            <w:r>
              <w:t xml:space="preserve">CN=localhost</w:t>
            </w:r>
          </w:p>
        </w:tc>
        <w:tc>
          <w:tcPr>
            <w:tcW w:w="385" w:type="pct"/>
          </w:tcPr>
          <w:p>
            <w:pPr>
              <w:pStyle w:val="LNVTableText1-9Pt-Indented"/>
            </w:pPr>
            <w:r>
              <w:t xml:space="preserve">CN=localhost</w:t>
            </w:r>
          </w:p>
        </w:tc>
        <w:tc>
          <w:tcPr>
            <w:tcW w:w="385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054" w:type="pct"/>
          </w:tcPr>
          <w:p>
            <w:pPr>
              <w:pStyle w:val="LNVTableText1-9Pt-Indented"/>
            </w:pPr>
            <w:r>
              <w:t xml:space="preserve">8b0220c8da1aa3d2e7c6b7dc6572f653626db0944e0f0abb870c5d582214f9d2</w:t>
            </w:r>
          </w:p>
        </w:tc>
        <w:tc>
          <w:tcPr>
            <w:tcW w:w="289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25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25" w:type="pct"/>
            <w:noWrap/>
          </w:tcPr>
          <w:p>
            <w:pPr>
              <w:pStyle w:val="LNVTableText1-9Pt-Indented"/>
            </w:pPr>
            <w:r>
              <w:t xml:space="preserve">trusted</w:t>
            </w:r>
          </w:p>
        </w:tc>
        <w:tc>
          <w:tcPr>
            <w:tcW w:w="514" w:type="pct"/>
            <w:noWrap/>
          </w:tcPr>
          <w:p>
            <w:pPr>
              <w:pStyle w:val="LNVTableText1-9Pt-Indented"/>
            </w:pPr>
            <w:r>
              <w:t xml:space="preserve">ManagementServer</w:t>
            </w:r>
          </w:p>
        </w:tc>
      </w:tr>
    </w:tbl>
    <w:p w14:paraId="4F220E01" w14:textId="77777777" w:rsidR="005A442D" w:rsidRDefault="005A442D" w:rsidP="0060278E"/>
    <w:p w14:paraId="7108F691" w14:textId="1C9B9F80" w:rsidR="005A442D" w:rsidRPr="005A442D" w:rsidRDefault="005A442D" w:rsidP="005A442D">
      <w:pPr>
        <w:pStyle w:val="LNVHeading3"/>
        <w:rPr>
          <w:lang w:val="en-US"/>
        </w:rPr>
      </w:pPr>
      <w:r w:rsidRPr="005A442D">
        <w:rPr>
          <w:lang w:val="en-US"/>
        </w:rPr>
        <w:t xml:space="preserve">Alerts &amp; </w:t>
      </w:r>
      <w:proofErr w:type="spellStart"/>
      <w:r w:rsidRPr="005A442D">
        <w:rPr>
          <w:lang w:val="en-US"/>
        </w:rPr>
        <w:t>AutoSupport</w:t>
      </w:r>
      <w:proofErr w:type="spellEnd"/>
    </w:p>
    <w:p w14:paraId="02E785E8" w14:textId="77777777" w:rsidR="005A442D" w:rsidRPr="005A442D" w:rsidRDefault="005A442D" w:rsidP="005A442D">
      <w:pPr>
        <w:rPr>
          <w:lang w:val="en-US"/>
        </w:rPr>
      </w:pPr>
      <w:r w:rsidRPr="005A442D">
        <w:rPr>
          <w:i/>
          <w:iCs/>
          <w:lang w:val="en-US"/>
        </w:rPr>
        <w:t xml:space="preserve">Document alerting, </w:t>
      </w:r>
      <w:proofErr w:type="spellStart"/>
      <w:r w:rsidRPr="005A442D">
        <w:rPr>
          <w:i/>
          <w:iCs/>
          <w:lang w:val="en-US"/>
        </w:rPr>
        <w:t>AutoSupport</w:t>
      </w:r>
      <w:proofErr w:type="spellEnd"/>
      <w:r w:rsidRPr="005A442D">
        <w:rPr>
          <w:i/>
          <w:iCs/>
          <w:lang w:val="en-US"/>
        </w:rPr>
        <w:t xml:space="preserve"> delivery configuration, and health-state reporting integration.</w:t>
      </w:r>
    </w:p>
    <w:p w14:paraId="4EF38991" w14:textId="77777777" w:rsidR="00C1596D" w:rsidRDefault="00C1596D" w:rsidP="005A442D">
      <w:pPr>
        <w:rPr>
          <w:lang w:val="en-US"/>
        </w:rPr>
      </w:pPr>
    </w:p>
    <w:p w14:paraId="719FBF99" w14:textId="5C3EEB29" w:rsidR="000102DD" w:rsidRPr="00C1596D" w:rsidRDefault="00C1596D" w:rsidP="000102DD">
      <w:pPr>
        <w:rPr>
          <w:lang w:val="en-US"/>
        </w:rPr>
      </w:pPr>
      <w:r w:rsidRPr="000102DD">
        <w:rPr>
          <w:highlight w:val="green"/>
          <w:lang w:val="en-US"/>
        </w:rPr>
        <w:t>A</w:t>
      </w:r>
      <w:r w:rsidR="000102DD" w:rsidRPr="000102DD">
        <w:rPr>
          <w:highlight w:val="green"/>
          <w:lang w:val="en-US"/>
        </w:rPr>
        <w:t>SUP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683"/>
        <w:gridCol w:w="932"/>
        <w:gridCol w:w="683"/>
        <w:gridCol w:w="870"/>
        <w:gridCol w:w="683"/>
        <w:gridCol w:w="497"/>
        <w:gridCol w:w="435"/>
      </w:tblGrid>
      <w:tr>
        <w:tc>
          <w:tcPr>
            <w:tcW w:w="683" w:type="pct"/>
          </w:tcPr>
          <w:p>
            <w:pPr>
              <w:pStyle w:val="LNVTableText1-9Pt-Indented"/>
            </w:pPr>
            <w:r>
              <w:t>AsupEnabled</w:t>
            </w:r>
          </w:p>
        </w:tc>
        <w:tc>
          <w:tcPr>
            <w:tcW w:w="932" w:type="pct"/>
          </w:tcPr>
          <w:p>
            <w:pPr>
              <w:pStyle w:val="LNVTableText1-9Pt-Indented"/>
            </w:pPr>
            <w:r>
              <w:t>OnDemandEnabled</w:t>
            </w:r>
          </w:p>
        </w:tc>
        <w:tc>
          <w:tcPr>
            <w:tcW w:w="683" w:type="pct"/>
          </w:tcPr>
          <w:p>
            <w:pPr>
              <w:pStyle w:val="LNVTableText1-9Pt-Indented"/>
            </w:pPr>
            <w:r>
              <w:t>RemoteDiags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>DeliveryMethod</w:t>
            </w:r>
          </w:p>
        </w:tc>
        <w:tc>
          <w:tcPr>
            <w:tcW w:w="683" w:type="pct"/>
          </w:tcPr>
          <w:p>
            <w:pPr>
              <w:pStyle w:val="LNVTableText1-9Pt-Indented"/>
            </w:pPr>
            <w:r>
              <w:t>RoutingType</w:t>
            </w:r>
          </w:p>
        </w:tc>
        <w:tc>
          <w:tcPr>
            <w:tcW w:w="497" w:type="pct"/>
          </w:tcPr>
          <w:p>
            <w:pPr>
              <w:pStyle w:val="LNVTableText1-9Pt-Indented"/>
            </w:pPr>
            <w:r>
              <w:t>MaxHttps</w:t>
            </w:r>
          </w:p>
        </w:tc>
        <w:tc>
          <w:tcPr>
            <w:tcW w:w="435" w:type="pct"/>
          </w:tcPr>
          <w:p>
            <w:pPr>
              <w:pStyle w:val="LNVTableText1-9Pt-Indented"/>
            </w:pPr>
            <w:r>
              <w:t>MaxSmtp</w:t>
            </w:r>
          </w:p>
        </w:tc>
      </w:tr>
      <w:tr>
        <w:tc>
          <w:tcPr>
            <w:tcW w:w="683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932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683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870" w:type="pct"/>
          </w:tcPr>
          <w:p>
            <w:pPr>
              <w:pStyle w:val="LNVTableText1-9Pt-Indented"/>
            </w:pPr>
            <w:r>
              <w:t xml:space="preserve">https</w:t>
            </w:r>
          </w:p>
        </w:tc>
        <w:tc>
          <w:tcPr>
            <w:tcW w:w="683" w:type="pct"/>
          </w:tcPr>
          <w:p>
            <w:pPr>
              <w:pStyle w:val="LNVTableText1-9Pt-Indented"/>
            </w:pPr>
            <w:r>
              <w:t xml:space="preserve">direct</w:t>
            </w:r>
          </w:p>
        </w:tc>
        <w:tc>
          <w:tcPr>
            <w:tcW w:w="497" w:type="pct"/>
          </w:tcPr>
          <w:p>
            <w:pPr>
              <w:pStyle w:val="LNVTableText1-9Pt-Indented"/>
            </w:pPr>
            <w:r>
              <w:t xml:space="preserve">50.00 MB</w:t>
            </w:r>
          </w:p>
        </w:tc>
        <w:tc>
          <w:tcPr>
            <w:tcW w:w="435" w:type="pct"/>
          </w:tcPr>
          <w:p>
            <w:pPr>
              <w:pStyle w:val="LNVTableText1-9Pt-Indented"/>
            </w:pPr>
            <w:r>
              <w:t xml:space="preserve">5.00 MB</w:t>
            </w:r>
          </w:p>
        </w:tc>
      </w:tr>
    </w:tbl>
    <w:p w14:paraId="67A6152C" w14:textId="77777777" w:rsidR="000102DD" w:rsidRDefault="000102DD" w:rsidP="005A442D">
      <w:pPr>
        <w:rPr>
          <w:lang w:val="en-US"/>
        </w:rPr>
      </w:pPr>
    </w:p>
    <w:p w14:paraId="743028B6" w14:textId="397C7A11" w:rsidR="00A17D61" w:rsidRPr="00356E42" w:rsidRDefault="00A17D61" w:rsidP="005A442D">
      <w:pPr>
        <w:rPr>
          <w:lang w:val="en-US"/>
        </w:rPr>
      </w:pPr>
      <w:r w:rsidRPr="00356E42">
        <w:rPr>
          <w:highlight w:val="green"/>
          <w:lang w:val="en-US"/>
        </w:rPr>
        <w:t>Alerts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446"/>
        <w:gridCol w:w="284"/>
        <w:gridCol w:w="1581"/>
        <w:gridCol w:w="608"/>
        <w:gridCol w:w="446"/>
        <w:gridCol w:w="486"/>
        <w:gridCol w:w="932"/>
      </w:tblGrid>
      <w:tr>
        <w:tc>
          <w:tcPr>
            <w:tcW w:w="446" w:type="pct"/>
          </w:tcPr>
          <w:p>
            <w:pPr>
              <w:pStyle w:val="LNVTableText1-9Pt-Indented"/>
            </w:pPr>
            <w:r>
              <w:t>Mechanism</w:t>
            </w:r>
          </w:p>
        </w:tc>
        <w:tc>
          <w:tcPr>
            <w:tcW w:w="284" w:type="pct"/>
            <w:noWrap/>
          </w:tcPr>
          <w:p>
            <w:pPr>
              <w:pStyle w:val="LNVTableText1-9Pt-Indented"/>
            </w:pPr>
            <w:r>
              <w:t>Enabled</w:t>
            </w:r>
          </w:p>
        </w:tc>
        <w:tc>
          <w:tcPr>
            <w:tcW w:w="1581" w:type="pct"/>
          </w:tcPr>
          <w:p>
            <w:pPr>
              <w:pStyle w:val="LNVTableText1-9Pt-Indented"/>
            </w:pPr>
            <w:r>
              <w:t>Destination</w:t>
            </w:r>
          </w:p>
        </w:tc>
        <w:tc>
          <w:tcPr>
            <w:tcW w:w="608" w:type="pct"/>
          </w:tcPr>
          <w:p>
            <w:pPr>
              <w:pStyle w:val="LNVTableText1-9Pt-Indented"/>
            </w:pPr>
            <w:r>
              <w:t>SeverityProfile</w:t>
            </w:r>
          </w:p>
        </w:tc>
        <w:tc>
          <w:tcPr>
            <w:tcW w:w="446" w:type="pct"/>
          </w:tcPr>
          <w:p>
            <w:pPr>
              <w:pStyle w:val="LNVTableText1-9Pt-Indented"/>
            </w:pPr>
            <w:r>
              <w:t>RoutingType</w:t>
            </w:r>
          </w:p>
        </w:tc>
        <w:tc>
          <w:tcPr>
            <w:tcW w:w="486" w:type="pct"/>
          </w:tcPr>
          <w:p>
            <w:pPr>
              <w:pStyle w:val="LNVTableText1-9Pt-Indented"/>
            </w:pPr>
            <w:r>
              <w:t>AuthRequired</w:t>
            </w:r>
          </w:p>
        </w:tc>
        <w:tc>
          <w:tcPr>
            <w:tcW w:w="932" w:type="pct"/>
          </w:tcPr>
          <w:p>
            <w:pPr>
              <w:pStyle w:val="LNVTableText1-9Pt-Indented"/>
            </w:pPr>
            <w:r>
              <w:t>Notes</w:t>
            </w:r>
          </w:p>
        </w:tc>
      </w:tr>
      <w:tr>
        <w:tc>
          <w:tcPr>
            <w:tcW w:w="446" w:type="pct"/>
          </w:tcPr>
          <w:p>
            <w:pPr>
              <w:pStyle w:val="LNVTableText1-9Pt-Indented"/>
            </w:pPr>
            <w:r>
              <w:t xml:space="preserve">AutoSupport</w:t>
            </w:r>
          </w:p>
        </w:tc>
        <w:tc>
          <w:tcPr>
            <w:tcW w:w="284" w:type="pct"/>
            <w:noWrap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1581" w:type="pct"/>
          </w:tcPr>
          <w:p>
            <w:pPr>
              <w:pStyle w:val="LNVTableText1-9Pt-Indented"/>
            </w:pPr>
            <w:r>
              <w:t xml:space="preserve">https://support.netapp.com/put/AsupPut/</w:t>
            </w:r>
          </w:p>
        </w:tc>
        <w:tc>
          <w:tcPr>
            <w:tcW w:w="608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46" w:type="pct"/>
          </w:tcPr>
          <w:p>
            <w:pPr>
              <w:pStyle w:val="LNVTableText1-9Pt-Indented"/>
            </w:pPr>
            <w:r>
              <w:t xml:space="preserve">direct</w:t>
            </w:r>
          </w:p>
        </w:tc>
        <w:tc>
          <w:tcPr>
            <w:tcW w:w="486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32" w:type="pct"/>
          </w:tcPr>
          <w:p>
            <w:pPr>
              <w:pStyle w:val="LNVTableText1-9Pt-Indented"/>
            </w:pPr>
            <w:r>
              <w:t xml:space="preserve">https</w:t>
            </w:r>
          </w:p>
        </w:tc>
      </w:tr>
      <w:tr>
        <w:tc>
          <w:tcPr>
            <w:tcW w:w="446" w:type="pct"/>
          </w:tcPr>
          <w:p>
            <w:pPr>
              <w:pStyle w:val="LNVTableText1-9Pt-Indented"/>
            </w:pPr>
            <w:r>
              <w:t xml:space="preserve">Email</w:t>
            </w:r>
          </w:p>
        </w:tc>
        <w:tc>
          <w:tcPr>
            <w:tcW w:w="284" w:type="pct"/>
            <w:noWrap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1581" w:type="pct"/>
          </w:tcPr>
          <w:p>
            <w:pPr>
              <w:pStyle w:val="LNVTableText1-9Pt-Indented"/>
            </w:pPr>
            <w:r>
              <w:t xml:space="preserve">test@internal.lab</w:t>
            </w:r>
          </w:p>
        </w:tc>
        <w:tc>
          <w:tcPr>
            <w:tcW w:w="608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46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86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32" w:type="pct"/>
          </w:tcPr>
          <w:p>
            <w:pPr>
              <w:pStyle w:val="LNVTableText1-9Pt-Indented"/>
            </w:pPr>
            <w:r>
              <w:t xml:space="preserve">mail.internal.lab; none</w:t>
            </w:r>
          </w:p>
        </w:tc>
      </w:tr>
    </w:tbl>
    <w:p w14:paraId="7F1072B4" w14:textId="77777777" w:rsidR="005A442D" w:rsidRDefault="005A442D" w:rsidP="0060278E"/>
    <w:p w14:paraId="0D0DB4D5" w14:textId="40DFDA42" w:rsidR="00C1596D" w:rsidRDefault="00C1596D">
      <w:pPr>
        <w:pStyle w:val="LNVHeading2"/>
      </w:pPr>
      <w:bookmarkStart w:id="22" w:name="_Toc224652329"/>
      <w:r>
        <w:t>Feature Enablement</w:t>
      </w:r>
    </w:p>
    <w:p w14:paraId="2CE04EB6" w14:textId="77777777" w:rsidR="00C1596D" w:rsidRDefault="00C1596D" w:rsidP="00C1596D"/>
    <w:p w14:paraId="181D631F" w14:textId="2EC87755" w:rsidR="00C1596D" w:rsidRDefault="00C1596D" w:rsidP="00C1596D">
      <w:r w:rsidRPr="000102DD">
        <w:rPr>
          <w:highlight w:val="green"/>
        </w:rPr>
        <w:t>Capabilities Summary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525"/>
        <w:gridCol w:w="1248"/>
        <w:gridCol w:w="555"/>
        <w:gridCol w:w="693"/>
        <w:gridCol w:w="762"/>
      </w:tblGrid>
      <w:tr>
        <w:tc>
          <w:tcPr>
            <w:tcW w:w="1525" w:type="pct"/>
          </w:tcPr>
          <w:p>
            <w:pPr>
              <w:pStyle w:val="LNVTableText1-9Pt-Indented"/>
            </w:pPr>
            <w:r>
              <w:t>Feature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>Category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>State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>Compliance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>Entitlement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Storage Partitions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Host Access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Snapshot Services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Data Protection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Volume Copy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Data Services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Remote Mirroring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Data Protection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Licensed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Mixed Drive Types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Media Support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Performance Tiering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Performance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RAID 6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Storage Resiliency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Secure Volume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Security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Protection Information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Storage Resiliency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SSD Support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Media Support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Thin Volumes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Scale Limits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Compliant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525" w:type="pct"/>
          </w:tcPr>
          <w:p>
            <w:pPr>
              <w:pStyle w:val="LNVTableText1-9Pt-Indented"/>
            </w:pPr>
            <w:r>
              <w:t xml:space="preserve">AutoSupport</w:t>
            </w:r>
          </w:p>
        </w:tc>
        <w:tc>
          <w:tcPr>
            <w:tcW w:w="1248" w:type="pct"/>
          </w:tcPr>
          <w:p>
            <w:pPr>
              <w:pStyle w:val="LNVTableText1-9Pt-Indented"/>
            </w:pPr>
            <w:r>
              <w:t xml:space="preserve">Operations</w:t>
            </w:r>
          </w:p>
        </w:tc>
        <w:tc>
          <w:tcPr>
            <w:tcW w:w="555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762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</w:tbl>
    <w:p w14:paraId="05394E99" w14:textId="77777777" w:rsidR="00C1596D" w:rsidRDefault="00C1596D" w:rsidP="00C1596D"/>
    <w:p w14:paraId="0288FCD5" w14:textId="3C59DFD6" w:rsidR="00C1596D" w:rsidRDefault="00C1596D" w:rsidP="00C1596D">
      <w:r w:rsidRPr="000102DD">
        <w:rPr>
          <w:highlight w:val="green"/>
        </w:rPr>
        <w:t>Key Features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369"/>
        <w:gridCol w:w="134"/>
        <w:gridCol w:w="185"/>
        <w:gridCol w:w="4095"/>
      </w:tblGrid>
      <w:tr>
        <w:tc>
          <w:tcPr>
            <w:tcW w:w="369" w:type="pct"/>
          </w:tcPr>
          <w:p>
            <w:pPr>
              <w:pStyle w:val="LNVTableText1-9Pt-Indented"/>
            </w:pPr>
            <w:r>
              <w:t>Feature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>State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>License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>Notes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Storage Partitions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Controls host access segmentation and multi-tenant style partitioning. Runtime capabilities: storagePoolsType2 Limit is present, but source data does not expose current usage for threshold evaluation.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Snapshot Services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Base snapshot capability used for point-in-time data protection. Runtime capabilities: snapshotsType2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Volume Copy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Array-based full volume copy service. Runtime capabilities: volumeCopy Limit is present, but source data does not expose current usage for threshold evaluation.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Remote Mirroring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KeyRequired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Covers synchronous or asynchronous replication style features when supported. Runtime capabilities: remoteMirroringType2, totalNumberOfArvmMirrorsPerArray Limit is present, but source data does not expose current usage for threshold evaluation.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Mixed Drive Types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Permits mixed media classes in the supported Lenovo DE configuration envelope. Runtime capabilities: mixedDriveTypes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Performance Tiering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Represents optional cache or performance tier functions exposed by SANtricity. Runtime capabilities: performanceTier, flashReadCache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RAID 6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Double-parity RAID support. Runtime capabilities: raid6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Secure Volume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Encryption-at-rest and related key management capability. Runtime capabilities: secureVolume, fdeProxyKeyManagement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Protection Information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T10/DIF style end-to-end data integrity support. Runtime capabilities: protectionInformation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SSD Support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Captures whether SSD media is supported and, where available, associated platform limits. Runtime capabilities: ssdSupport, driveSlotLimit Limit is present, but source data does not expose current usage for threshold evaluation.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Thin Volumes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Enabled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Maximum supported thin volume count for the array. Runtime capabilities: totalNumberOfThinVolumesPerArray Limit is present, but source data does not expose current usage for threshold evaluation.</w:t>
            </w:r>
          </w:p>
        </w:tc>
      </w:tr>
      <w:tr>
        <w:tc>
          <w:tcPr>
            <w:tcW w:w="369" w:type="pct"/>
          </w:tcPr>
          <w:p>
            <w:pPr>
              <w:pStyle w:val="LNVTableText1-9Pt-Indented"/>
            </w:pPr>
            <w:r>
              <w:t xml:space="preserve">AutoSupport</w:t>
            </w:r>
          </w:p>
        </w:tc>
        <w:tc>
          <w:tcPr>
            <w:tcW w:w="134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185" w:type="pct"/>
          </w:tcPr>
          <w:p>
            <w:pPr>
              <w:pStyle w:val="LNVTableText1-9Pt-Indented"/>
            </w:pPr>
            <w:r>
              <w:t xml:space="preserve">None</w:t>
            </w:r>
          </w:p>
        </w:tc>
        <w:tc>
          <w:tcPr>
            <w:tcW w:w="4095" w:type="pct"/>
          </w:tcPr>
          <w:p>
            <w:pPr>
              <w:pStyle w:val="LNVTableText1-9Pt-Indented"/>
            </w:pPr>
            <w:r>
              <w:t xml:space="preserve">Support telemetry and serviceability capability.</w:t>
            </w:r>
          </w:p>
        </w:tc>
      </w:tr>
    </w:tbl>
    <w:p w14:paraId="3C23743C" w14:textId="77777777" w:rsidR="00C1596D" w:rsidRDefault="00C1596D" w:rsidP="00C1596D"/>
    <w:p w14:paraId="372EFD83" w14:textId="5EECF3C0" w:rsidR="00C1596D" w:rsidRDefault="00C1596D" w:rsidP="00C1596D">
      <w:r w:rsidRPr="000102DD">
        <w:rPr>
          <w:highlight w:val="green"/>
        </w:rPr>
        <w:t>Feature Limits / Consumption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794"/>
        <w:gridCol w:w="498"/>
        <w:gridCol w:w="399"/>
        <w:gridCol w:w="996"/>
        <w:gridCol w:w="1096"/>
      </w:tblGrid>
      <w:tr>
        <w:tc>
          <w:tcPr>
            <w:tcW w:w="1794" w:type="pct"/>
          </w:tcPr>
          <w:p>
            <w:pPr>
              <w:pStyle w:val="LNVTableText1-9Pt-Indented"/>
            </w:pPr>
            <w:r>
              <w:t>Feature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>Limit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>Used</w:t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>LimitState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>Entitlement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Storage Partitions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128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Volume Copy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511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Remote Mirroring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32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Licensed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SSD Support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96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Snapshot Images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256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Thin Volumes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512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Bundled</w:t>
            </w:r>
          </w:p>
        </w:tc>
      </w:tr>
      <w:tr>
        <w:tc>
          <w:tcPr>
            <w:tcW w:w="1794" w:type="pct"/>
          </w:tcPr>
          <w:p>
            <w:pPr>
              <w:pStyle w:val="LNVTableText1-9Pt-Indented"/>
            </w:pPr>
            <w:r>
              <w:t xml:space="preserve">Volume Scale</w:t>
            </w:r>
          </w:p>
        </w:tc>
        <w:tc>
          <w:tcPr>
            <w:tcW w:w="498" w:type="pct"/>
          </w:tcPr>
          <w:p>
            <w:pPr>
              <w:pStyle w:val="LNVTableText1-9Pt-Indented"/>
            </w:pPr>
            <w:r>
              <w:t xml:space="preserve">512</w:t>
            </w:r>
          </w:p>
        </w:tc>
        <w:tc>
          <w:tcPr>
            <w:tcW w:w="399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96" w:type="pct"/>
          </w:tcPr>
          <w:p>
            <w:pPr>
              <w:pStyle w:val="LNVTableText1-9Pt-Indented"/>
            </w:pPr>
            <w:r>
              <w:t xml:space="preserve">Unknown</w:t>
            </w:r>
          </w:p>
        </w:tc>
        <w:tc>
          <w:tcPr>
            <w:tcW w:w="1096" w:type="pct"/>
          </w:tcPr>
          <w:p>
            <w:pPr>
              <w:pStyle w:val="LNVTableText1-9Pt-Indented"/>
            </w:pPr>
            <w:r>
              <w:t xml:space="preserve">Limited</w:t>
            </w:r>
          </w:p>
        </w:tc>
      </w:tr>
    </w:tbl>
    <w:p w14:paraId="5D5CE9C5" w14:textId="77777777" w:rsidR="000102DD" w:rsidRDefault="000102DD" w:rsidP="00C1596D"/>
    <w:p w14:paraId="01F11A49" w14:textId="48A25057" w:rsidR="0060278E" w:rsidRDefault="0060278E" w:rsidP="00482790">
      <w:pPr>
        <w:pStyle w:val="LNVHeading2"/>
      </w:pPr>
      <w:r>
        <w:lastRenderedPageBreak/>
        <w:t>Data Protection</w:t>
      </w:r>
      <w:bookmarkEnd w:id="22"/>
    </w:p>
    <w:p w14:paraId="198A16BF" w14:textId="77777777" w:rsidR="0060278E" w:rsidRDefault="0060278E" w:rsidP="0060278E">
      <w:r>
        <w:rPr>
          <w:i/>
        </w:rPr>
        <w:t>Describe snapshot groups, remote mirroring and replication configuration.</w:t>
      </w:r>
    </w:p>
    <w:p w14:paraId="73FA714F" w14:textId="77777777" w:rsidR="00356E42" w:rsidRDefault="00356E42" w:rsidP="0060278E"/>
    <w:p w14:paraId="6637102E" w14:textId="77777777" w:rsidR="00356E42" w:rsidRDefault="00356E42" w:rsidP="0060278E"/>
    <w:p w14:paraId="38AA1C18" w14:textId="5174EF0F" w:rsidR="00356E42" w:rsidRDefault="00356E42" w:rsidP="0060278E">
      <w:r w:rsidRPr="00356E42">
        <w:rPr>
          <w:highlight w:val="green"/>
        </w:rPr>
        <w:t>Snapshot Policies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377"/>
        <w:gridCol w:w="2899"/>
        <w:gridCol w:w="507"/>
      </w:tblGrid>
      <w:tr>
        <w:tc>
          <w:tcPr>
            <w:tcW w:w="1377" w:type="pct"/>
          </w:tcPr>
          <w:p>
            <w:pPr>
              <w:pStyle w:val="LNVTableText1-9Pt-Indented"/>
            </w:pPr>
            <w:r>
              <w:t>Policy</w:t>
            </w:r>
          </w:p>
        </w:tc>
        <w:tc>
          <w:tcPr>
            <w:tcW w:w="2899" w:type="pct"/>
          </w:tcPr>
          <w:p>
            <w:pPr>
              <w:pStyle w:val="LNVTableText1-9Pt-Indented"/>
            </w:pPr>
            <w:r>
              <w:t>BaseObject</w:t>
            </w:r>
          </w:p>
        </w:tc>
        <w:tc>
          <w:tcPr>
            <w:tcW w:w="507" w:type="pct"/>
            <w:noWrap/>
          </w:tcPr>
          <w:p>
            <w:pPr>
              <w:pStyle w:val="LNVTableText1-9Pt-Indented"/>
            </w:pPr>
            <w:r>
              <w:t>State</w:t>
            </w:r>
          </w:p>
        </w:tc>
      </w:tr>
      <w:tr>
        <w:tc>
          <w:tcPr>
            <w:tcW w:w="1377" w:type="pct"/>
          </w:tcPr>
          <w:p>
            <w:pPr>
              <w:pStyle w:val="LNVTableText1-9Pt-Indented"/>
            </w:pPr>
            <w:r>
              <w:t xml:space="preserve">Hyper-V_Vol01_SG_01</w:t>
            </w:r>
          </w:p>
        </w:tc>
        <w:tc>
          <w:tcPr>
            <w:tcW w:w="2899" w:type="pct"/>
          </w:tcPr>
          <w:p>
            <w:pPr>
              <w:pStyle w:val="LNVTableText1-9Pt-Indented"/>
            </w:pPr>
            <w:r>
              <w:t xml:space="preserve">020000006D039EA000D9F0180000012969894FD3</w:t>
            </w:r>
          </w:p>
        </w:tc>
        <w:tc>
          <w:tcPr>
            <w:tcW w:w="507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</w:tbl>
    <w:p w14:paraId="4924D231" w14:textId="77777777" w:rsidR="00356E42" w:rsidRDefault="00356E42" w:rsidP="00356E42">
      <w:pPr>
        <w:rPr>
          <w:lang w:val="en-US"/>
        </w:rPr>
      </w:pPr>
    </w:p>
    <w:p w14:paraId="3A2D25D7" w14:textId="127BD608" w:rsidR="00356E42" w:rsidRPr="00356E42" w:rsidRDefault="00356E42" w:rsidP="00356E42">
      <w:r w:rsidRPr="00356E42">
        <w:rPr>
          <w:highlight w:val="green"/>
        </w:rPr>
        <w:t xml:space="preserve">Snapshot </w:t>
      </w:r>
      <w:r w:rsidRPr="00356E42">
        <w:rPr>
          <w:highlight w:val="green"/>
        </w:rPr>
        <w:t>Schedule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3243"/>
        <w:gridCol w:w="1540"/>
      </w:tblGrid>
      <w:tr>
        <w:tc>
          <w:tcPr>
            <w:tcW w:w="3243" w:type="pct"/>
          </w:tcPr>
          <w:p>
            <w:pPr>
              <w:pStyle w:val="LNVTableText1-9Pt-Indented"/>
            </w:pPr>
            <w:r>
              <w:t>Schedule</w:t>
            </w:r>
          </w:p>
        </w:tc>
        <w:tc>
          <w:tcPr>
            <w:tcW w:w="1540" w:type="pct"/>
          </w:tcPr>
          <w:p>
            <w:pPr>
              <w:pStyle w:val="LNVTableText1-9Pt-Indented"/>
            </w:pPr>
            <w:r>
              <w:t>CreatedAt</w:t>
            </w:r>
          </w:p>
        </w:tc>
      </w:tr>
      <w:tr>
        <w:tc>
          <w:tcPr>
            <w:tcW w:w="3243" w:type="pct"/>
          </w:tcPr>
          <w:p>
            <w:pPr>
              <w:pStyle w:val="LNVTableText1-9Pt-Indented"/>
            </w:pPr>
            <w:r>
              <w:t xml:space="preserve">320000006D039EA000D9F018005F013D69E592AE</w:t>
            </w:r>
          </w:p>
        </w:tc>
        <w:tc>
          <w:tcPr>
            <w:tcW w:w="1540" w:type="pct"/>
          </w:tcPr>
          <w:p>
            <w:pPr>
              <w:pStyle w:val="LNVTableText1-9Pt-Indented"/>
            </w:pPr>
            <w:r>
              <w:t xml:space="preserve">04/20/2026 12:46:42</w:t>
            </w:r>
          </w:p>
        </w:tc>
      </w:tr>
    </w:tbl>
    <w:p w14:paraId="45892A3A" w14:textId="77777777" w:rsidR="00356E42" w:rsidRDefault="00356E42" w:rsidP="00356E42"/>
    <w:p w14:paraId="57DF508E" w14:textId="271FFA7A" w:rsidR="00356E42" w:rsidRDefault="00356E42" w:rsidP="00356E42">
      <w:r w:rsidRPr="00356E42">
        <w:rPr>
          <w:highlight w:val="green"/>
        </w:rPr>
        <w:t xml:space="preserve">Snapshot </w:t>
      </w:r>
      <w:r w:rsidRPr="00356E42">
        <w:rPr>
          <w:highlight w:val="green"/>
        </w:rPr>
        <w:t>Images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4071"/>
        <w:gridCol w:w="712"/>
      </w:tblGrid>
      <w:tr>
        <w:tc>
          <w:tcPr>
            <w:tcW w:w="4071" w:type="pct"/>
          </w:tcPr>
          <w:p>
            <w:pPr>
              <w:pStyle w:val="LNVTableText1-9Pt-Indented"/>
            </w:pPr>
            <w:r>
              <w:t>Image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>State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340000006D039EA000D9F0180063013E69E6307B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340000006D039EA000D9F0180063014069E781F9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340000006D039EA000D9F0180063014269E8D377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340000006D039EA000D9F0180063014469EA24F4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340000006D039EA000D9F0180063014669EB7672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340000006D039EA000D9F0180063014869ECC7F0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340000006D039EA000D9F0180063014A69EE196E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  <w:tr>
        <w:tc>
          <w:tcPr>
            <w:tcW w:w="4071" w:type="pct"/>
          </w:tcPr>
          <w:p>
            <w:pPr>
              <w:pStyle w:val="LNVTableText1-9Pt-Indented"/>
            </w:pPr>
            <w:r>
              <w:t xml:space="preserve">340000006D039EA000D9F0180063014C69EF6AEC</w:t>
            </w:r>
          </w:p>
        </w:tc>
        <w:tc>
          <w:tcPr>
            <w:tcW w:w="712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</w:tr>
    </w:tbl>
    <w:p w14:paraId="558C306D" w14:textId="77777777" w:rsidR="00356E42" w:rsidRDefault="00356E42" w:rsidP="0060278E"/>
    <w:p w14:paraId="3F6CEECC" w14:textId="0235D0B8" w:rsidR="00356E42" w:rsidRDefault="00356E42" w:rsidP="0060278E">
      <w:r w:rsidRPr="00356E42">
        <w:rPr>
          <w:highlight w:val="yellow"/>
        </w:rPr>
        <w:t>Replication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788"/>
        <w:gridCol w:w="225"/>
        <w:gridCol w:w="675"/>
        <w:gridCol w:w="675"/>
        <w:gridCol w:w="506"/>
        <w:gridCol w:w="281"/>
        <w:gridCol w:w="563"/>
        <w:gridCol w:w="450"/>
        <w:gridCol w:w="338"/>
        <w:gridCol w:w="282"/>
      </w:tblGrid>
      <w:tr>
        <w:tc>
          <w:tcPr>
            <w:tcW w:w="788" w:type="pct"/>
          </w:tcPr>
          <w:p>
            <w:pPr>
              <w:pStyle w:val="LNVTableText1-9Pt-Indented"/>
            </w:pPr>
            <w:r>
              <w:t>Relationship</w:t>
            </w:r>
          </w:p>
        </w:tc>
        <w:tc>
          <w:tcPr>
            <w:tcW w:w="225" w:type="pct"/>
            <w:noWrap/>
          </w:tcPr>
          <w:p>
            <w:pPr>
              <w:pStyle w:val="LNVTableText1-9Pt-Indented"/>
            </w:pPr>
            <w:r>
              <w:t>Mode</w:t>
            </w:r>
          </w:p>
        </w:tc>
        <w:tc>
          <w:tcPr>
            <w:tcW w:w="675" w:type="pct"/>
          </w:tcPr>
          <w:p>
            <w:pPr>
              <w:pStyle w:val="LNVTableText1-9Pt-Indented"/>
            </w:pPr>
            <w:r>
              <w:t>SourceObject</w:t>
            </w:r>
          </w:p>
        </w:tc>
        <w:tc>
          <w:tcPr>
            <w:tcW w:w="675" w:type="pct"/>
          </w:tcPr>
          <w:p>
            <w:pPr>
              <w:pStyle w:val="LNVTableText1-9Pt-Indented"/>
            </w:pPr>
            <w:r>
              <w:t>TargetObject</w:t>
            </w:r>
          </w:p>
        </w:tc>
        <w:tc>
          <w:tcPr>
            <w:tcW w:w="506" w:type="pct"/>
          </w:tcPr>
          <w:p>
            <w:pPr>
              <w:pStyle w:val="LNVTableText1-9Pt-Indented"/>
            </w:pPr>
            <w:r>
              <w:t>Direction</w:t>
            </w:r>
          </w:p>
        </w:tc>
        <w:tc>
          <w:tcPr>
            <w:tcW w:w="281" w:type="pct"/>
            <w:noWrap/>
          </w:tcPr>
          <w:p>
            <w:pPr>
              <w:pStyle w:val="LNVTableText1-9Pt-Indented"/>
            </w:pPr>
            <w:r>
              <w:t>State</w:t>
            </w:r>
          </w:p>
        </w:tc>
        <w:tc>
          <w:tcPr>
            <w:tcW w:w="563" w:type="pct"/>
          </w:tcPr>
          <w:p>
            <w:pPr>
              <w:pStyle w:val="LNVTableText1-9Pt-Indented"/>
            </w:pPr>
            <w:r>
              <w:t>SyncPolicy</w:t>
            </w:r>
          </w:p>
        </w:tc>
        <w:tc>
          <w:tcPr>
            <w:tcW w:w="450" w:type="pct"/>
          </w:tcPr>
          <w:p>
            <w:pPr>
              <w:pStyle w:val="LNVTableText1-9Pt-Indented"/>
            </w:pPr>
            <w:r>
              <w:t>Schedule</w:t>
            </w:r>
          </w:p>
        </w:tc>
        <w:tc>
          <w:tcPr>
            <w:tcW w:w="338" w:type="pct"/>
          </w:tcPr>
          <w:p>
            <w:pPr>
              <w:pStyle w:val="LNVTableText1-9Pt-Indented"/>
            </w:pPr>
            <w:r>
              <w:t>Health</w:t>
            </w:r>
          </w:p>
        </w:tc>
        <w:tc>
          <w:tcPr>
            <w:tcW w:w="282" w:type="pct"/>
          </w:tcPr>
          <w:p>
            <w:pPr>
              <w:pStyle w:val="LNVTableText1-9Pt-Indented"/>
            </w:pPr>
            <w:r>
              <w:t>Notes</w:t>
            </w:r>
          </w:p>
        </w:tc>
      </w:tr>
      <w:tr>
        <w:tc>
          <w:tcPr>
            <w:tcW w:w="788" w:type="pct"/>
          </w:tcPr>
          <w:p>
            <w:pPr>
              <w:pStyle w:val="LNVTableText1-9Pt-Indented"/>
            </w:pPr>
            <w:r>
              <w:t xml:space="preserve">Not configured</w:t>
            </w:r>
          </w:p>
        </w:tc>
        <w:tc>
          <w:tcPr>
            <w:tcW w:w="225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675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675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06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81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6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450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338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282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20340CE9" w14:textId="77777777" w:rsidR="00356E42" w:rsidRDefault="00356E42" w:rsidP="0060278E"/>
    <w:p w14:paraId="70A97BE7" w14:textId="55316B2F" w:rsidR="0060278E" w:rsidRDefault="0060278E" w:rsidP="00482790">
      <w:pPr>
        <w:pStyle w:val="LNVHeading1"/>
      </w:pPr>
      <w:bookmarkStart w:id="23" w:name="_Toc224652330"/>
      <w:r>
        <w:t>Operational Behaviour (Day-2)</w:t>
      </w:r>
      <w:bookmarkEnd w:id="23"/>
    </w:p>
    <w:p w14:paraId="31034302" w14:textId="77777777" w:rsidR="0060278E" w:rsidRDefault="0060278E" w:rsidP="0060278E">
      <w:r>
        <w:rPr>
          <w:i/>
        </w:rPr>
        <w:t>Describe expected system behaviour. Do not include procedural instructions.</w:t>
      </w:r>
    </w:p>
    <w:p w14:paraId="652E6164" w14:textId="67D03F98" w:rsidR="0060278E" w:rsidRDefault="0060278E" w:rsidP="00482790">
      <w:pPr>
        <w:pStyle w:val="LNVHeading2"/>
      </w:pPr>
      <w:bookmarkStart w:id="24" w:name="_Toc224652331"/>
      <w:r>
        <w:t>Access Model</w:t>
      </w:r>
      <w:bookmarkEnd w:id="24"/>
    </w:p>
    <w:p w14:paraId="3F5B25F9" w14:textId="61D47C93" w:rsidR="0060278E" w:rsidRDefault="0060278E" w:rsidP="00482790">
      <w:pPr>
        <w:pStyle w:val="LNVHeading2"/>
      </w:pPr>
      <w:bookmarkStart w:id="25" w:name="_Toc224652332"/>
      <w:r>
        <w:t>Monitoring &amp; Alert Flow</w:t>
      </w:r>
      <w:bookmarkEnd w:id="25"/>
    </w:p>
    <w:p w14:paraId="46F848EA" w14:textId="709E3601" w:rsidR="005A442D" w:rsidRPr="005A442D" w:rsidRDefault="005A442D" w:rsidP="005A442D">
      <w:pPr>
        <w:rPr>
          <w:i/>
          <w:iCs/>
        </w:rPr>
      </w:pPr>
      <w:r w:rsidRPr="005A442D">
        <w:rPr>
          <w:i/>
          <w:iCs/>
        </w:rPr>
        <w:t xml:space="preserve">Describe how alerts are surfaced from the array, including </w:t>
      </w:r>
      <w:proofErr w:type="spellStart"/>
      <w:r w:rsidRPr="005A442D">
        <w:rPr>
          <w:i/>
          <w:iCs/>
        </w:rPr>
        <w:t>AutoSupport</w:t>
      </w:r>
      <w:proofErr w:type="spellEnd"/>
      <w:r w:rsidRPr="005A442D">
        <w:rPr>
          <w:i/>
          <w:iCs/>
        </w:rPr>
        <w:t>, email, SNMP, or external monitoring integrations.</w:t>
      </w:r>
    </w:p>
    <w:p w14:paraId="26CCA9D6" w14:textId="56072A33" w:rsidR="0060278E" w:rsidRDefault="0060278E" w:rsidP="00482790">
      <w:pPr>
        <w:pStyle w:val="LNVHeading2"/>
      </w:pPr>
      <w:bookmarkStart w:id="26" w:name="_Toc224652333"/>
      <w:r>
        <w:t>Firmware Lifecycle</w:t>
      </w:r>
      <w:bookmarkEnd w:id="26"/>
    </w:p>
    <w:p w14:paraId="149C2B32" w14:textId="5C291677" w:rsidR="0060278E" w:rsidRDefault="0060278E" w:rsidP="00482790">
      <w:pPr>
        <w:pStyle w:val="LNVHeading2"/>
      </w:pPr>
      <w:bookmarkStart w:id="27" w:name="_Toc224652334"/>
      <w:r>
        <w:t>Failure Scenarios</w:t>
      </w:r>
      <w:bookmarkEnd w:id="27"/>
    </w:p>
    <w:p w14:paraId="4631D656" w14:textId="2742FE7C" w:rsidR="0060278E" w:rsidRDefault="00482790" w:rsidP="00482790">
      <w:pPr>
        <w:pStyle w:val="LNVHeading3"/>
      </w:pPr>
      <w:r>
        <w:t>C</w:t>
      </w:r>
      <w:r w:rsidR="0060278E">
        <w:t>ontroller Failure</w:t>
      </w:r>
    </w:p>
    <w:p w14:paraId="00F86B6D" w14:textId="117BBD28" w:rsidR="0060278E" w:rsidRDefault="0060278E" w:rsidP="00482790">
      <w:pPr>
        <w:pStyle w:val="LNVHeading3"/>
      </w:pPr>
      <w:r>
        <w:t>Disk Failure</w:t>
      </w:r>
    </w:p>
    <w:p w14:paraId="553DE154" w14:textId="3A767EA7" w:rsidR="0060278E" w:rsidRDefault="0060278E" w:rsidP="00482790">
      <w:pPr>
        <w:pStyle w:val="LNVHeading3"/>
      </w:pPr>
      <w:r>
        <w:t>Shelf Failure</w:t>
      </w:r>
    </w:p>
    <w:p w14:paraId="41FA3E37" w14:textId="231875F3" w:rsidR="0060278E" w:rsidRDefault="0060278E" w:rsidP="00482790">
      <w:pPr>
        <w:pStyle w:val="LNVHeading2"/>
      </w:pPr>
      <w:bookmarkStart w:id="28" w:name="_Toc224652335"/>
      <w:r>
        <w:t>Recovery Expectations</w:t>
      </w:r>
      <w:bookmarkEnd w:id="28"/>
    </w:p>
    <w:p w14:paraId="38319C19" w14:textId="4AF2D9F1" w:rsidR="0060278E" w:rsidRDefault="0060278E" w:rsidP="00482790">
      <w:pPr>
        <w:pStyle w:val="LNVHeading2"/>
      </w:pPr>
      <w:bookmarkStart w:id="29" w:name="_Toc224652336"/>
      <w:r>
        <w:t>Shutdown / Startup Expectations</w:t>
      </w:r>
      <w:bookmarkEnd w:id="29"/>
    </w:p>
    <w:p w14:paraId="623E35EF" w14:textId="77777777" w:rsidR="0060278E" w:rsidRDefault="0060278E" w:rsidP="0060278E">
      <w:r>
        <w:rPr>
          <w:i/>
        </w:rPr>
        <w:t>Detailed procedures are documented in Appendix 7.5.</w:t>
      </w:r>
    </w:p>
    <w:p w14:paraId="07A7FD46" w14:textId="49BEB205" w:rsidR="0060278E" w:rsidRDefault="0060278E" w:rsidP="00482790">
      <w:pPr>
        <w:pStyle w:val="LNVHeading1"/>
      </w:pPr>
      <w:bookmarkStart w:id="30" w:name="_Toc224652337"/>
      <w:r>
        <w:t>Constraints &amp; Assumptions</w:t>
      </w:r>
      <w:bookmarkEnd w:id="30"/>
    </w:p>
    <w:p w14:paraId="52AC2C0A" w14:textId="77777777" w:rsidR="0060278E" w:rsidRDefault="0060278E" w:rsidP="0060278E">
      <w:r>
        <w:rPr>
          <w:i/>
        </w:rPr>
        <w:t>Document environmental boundaries and design trade-offs.</w:t>
      </w:r>
    </w:p>
    <w:p w14:paraId="32224BA8" w14:textId="5F996975" w:rsidR="0060278E" w:rsidRDefault="0060278E" w:rsidP="00482790">
      <w:pPr>
        <w:pStyle w:val="LNVHeading2"/>
      </w:pPr>
      <w:bookmarkStart w:id="31" w:name="_Toc224652338"/>
      <w:r>
        <w:lastRenderedPageBreak/>
        <w:t>Capacity Thresholds</w:t>
      </w:r>
      <w:bookmarkEnd w:id="31"/>
    </w:p>
    <w:p w14:paraId="68BD4592" w14:textId="6931D365" w:rsidR="0060278E" w:rsidRDefault="0060278E" w:rsidP="00482790">
      <w:pPr>
        <w:pStyle w:val="LNVHeading2"/>
      </w:pPr>
      <w:bookmarkStart w:id="32" w:name="_Toc224652339"/>
      <w:r>
        <w:t>Environmental Dependencies</w:t>
      </w:r>
      <w:bookmarkEnd w:id="32"/>
    </w:p>
    <w:p w14:paraId="4022CE34" w14:textId="05BE9B9A" w:rsidR="0060278E" w:rsidRDefault="0060278E" w:rsidP="00482790">
      <w:pPr>
        <w:pStyle w:val="LNVHeading2"/>
      </w:pPr>
      <w:bookmarkStart w:id="33" w:name="_Toc224652340"/>
      <w:r>
        <w:t>Design Trade-offs</w:t>
      </w:r>
      <w:bookmarkEnd w:id="33"/>
    </w:p>
    <w:p w14:paraId="124D6467" w14:textId="28ED85B0" w:rsidR="0060278E" w:rsidRDefault="0060278E" w:rsidP="00482790">
      <w:pPr>
        <w:pStyle w:val="LNVHeading1"/>
      </w:pPr>
      <w:bookmarkStart w:id="34" w:name="_Toc224652341"/>
      <w:r>
        <w:t>Appendices</w:t>
      </w:r>
      <w:bookmarkEnd w:id="34"/>
    </w:p>
    <w:p w14:paraId="3E119025" w14:textId="59154DF2" w:rsidR="0060278E" w:rsidRDefault="0060278E" w:rsidP="00482790">
      <w:pPr>
        <w:pStyle w:val="LNVHeading2"/>
      </w:pPr>
      <w:bookmarkStart w:id="35" w:name="_Toc224652342"/>
      <w:r>
        <w:t>Detailed Inventory</w:t>
      </w:r>
      <w:bookmarkEnd w:id="35"/>
    </w:p>
    <w:p w14:paraId="43B7232A" w14:textId="77777777" w:rsidR="00A17D61" w:rsidRDefault="00A17D61" w:rsidP="0060278E"/>
    <w:p w14:paraId="42F9B5B7" w14:textId="0EB72755" w:rsidR="00A17D61" w:rsidRDefault="00A17D61" w:rsidP="0060278E">
      <w:r w:rsidRPr="00A17D61">
        <w:rPr>
          <w:highlight w:val="green"/>
        </w:rPr>
        <w:t>Drives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304"/>
        <w:gridCol w:w="759"/>
        <w:gridCol w:w="531"/>
        <w:gridCol w:w="531"/>
        <w:gridCol w:w="607"/>
        <w:gridCol w:w="531"/>
        <w:gridCol w:w="1520"/>
      </w:tblGrid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>Slot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>Media Type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>Raw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>Usable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>Firmware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>Status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>SerialNumber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S74ENC0Y901052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S74ENC0Y901048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3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S74ENC0Y901053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4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S74ENC0Y901050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5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S74ENC0Y901051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6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S74ENC0Y901055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7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S74ENC0Y901046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8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1.75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1.74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S74ENC0Y901049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9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WBMABYVD0000R6041DKR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10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WBMAC9T30000R6041DVA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11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WBMACDYY0000R604GWTG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12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WBMAC9QH0000R6041DL7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13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WBMAC1DQ0000R604E38A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14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WBMAC9V10000R6041DK2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15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WBMABMNY0000R604UUM6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16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hdd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2.18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LE05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WBMAC0Y60000R604PWKR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17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S74DNN0Y900571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18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S74DNN0Y900581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19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S74DNN0Y900576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20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S74DNN0Y900577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21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S74DNN0Y900575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22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S74DNN0Y900578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23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S74DNN0Y900579</w:t>
            </w:r>
          </w:p>
        </w:tc>
      </w:tr>
      <w:tr>
        <w:tc>
          <w:tcPr>
            <w:tcW w:w="304" w:type="pct"/>
            <w:noWrap/>
          </w:tcPr>
          <w:p>
            <w:pPr>
              <w:pStyle w:val="LNVTableText1-9Pt-Indented"/>
            </w:pPr>
            <w:r>
              <w:t xml:space="preserve">24</w:t>
            </w:r>
          </w:p>
        </w:tc>
        <w:tc>
          <w:tcPr>
            <w:tcW w:w="759" w:type="pct"/>
          </w:tcPr>
          <w:p>
            <w:pPr>
              <w:pStyle w:val="LNVTableText1-9Pt-Indented"/>
            </w:pPr>
            <w:r>
              <w:t xml:space="preserve">ssd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3.49 TB</w:t>
            </w:r>
          </w:p>
        </w:tc>
        <w:tc>
          <w:tcPr>
            <w:tcW w:w="607" w:type="pct"/>
            <w:noWrap/>
          </w:tcPr>
          <w:p>
            <w:pPr>
              <w:pStyle w:val="LNVTableText1-9Pt-Indented"/>
            </w:pPr>
            <w:r>
              <w:t xml:space="preserve">LE00</w:t>
            </w:r>
          </w:p>
        </w:tc>
        <w:tc>
          <w:tcPr>
            <w:tcW w:w="531" w:type="pct"/>
            <w:noWrap/>
          </w:tcPr>
          <w:p>
            <w:pPr>
              <w:pStyle w:val="LNVTableText1-9Pt-Indented"/>
            </w:pPr>
            <w:r>
              <w:t xml:space="preserve">optimal</w:t>
            </w:r>
          </w:p>
        </w:tc>
        <w:tc>
          <w:tcPr>
            <w:tcW w:w="1520" w:type="pct"/>
          </w:tcPr>
          <w:p>
            <w:pPr>
              <w:pStyle w:val="LNVTableText1-9Pt-Indented"/>
            </w:pPr>
            <w:r>
              <w:t xml:space="preserve">S74DNN0Y900580</w:t>
            </w:r>
          </w:p>
        </w:tc>
      </w:tr>
    </w:tbl>
    <w:p w14:paraId="4EDE5CD4" w14:textId="476DD50A" w:rsidR="0060278E" w:rsidRDefault="0060278E" w:rsidP="00482790">
      <w:pPr>
        <w:pStyle w:val="LNVHeading2"/>
      </w:pPr>
      <w:bookmarkStart w:id="36" w:name="_Toc224652343"/>
      <w:r>
        <w:t>Version Summary</w:t>
      </w:r>
      <w:bookmarkEnd w:id="36"/>
    </w:p>
    <w:p w14:paraId="439C0A68" w14:textId="77777777" w:rsidR="0060278E" w:rsidRDefault="0060278E" w:rsidP="0060278E">
      <w:r>
        <w:t>&lt;&lt;SDT: LNV.Lenovo.DE.System[ArrayName].Tables.Version&gt;&gt;</w:t>
      </w:r>
    </w:p>
    <w:p w14:paraId="54480601" w14:textId="5C3DB417" w:rsidR="0060278E" w:rsidRDefault="0060278E" w:rsidP="00482790">
      <w:pPr>
        <w:pStyle w:val="LNVHeading2"/>
      </w:pPr>
      <w:bookmarkStart w:id="37" w:name="_Toc224652344"/>
      <w:r>
        <w:t>Configuration Exports</w:t>
      </w:r>
      <w:bookmarkEnd w:id="37"/>
    </w:p>
    <w:p w14:paraId="6A1B467A" w14:textId="77777777" w:rsidR="0060278E" w:rsidRDefault="0060278E" w:rsidP="0060278E">
      <w:bookmarkStart w:id="38" w:name="_Hlk227137335"/>
      <w:r>
        <w:t xml:space="preserve">&lt;&lt;SDT: </w:t>
      </w:r>
      <w:bookmarkEnd w:id="38"/>
      <w:r>
        <w:t>LNV.Lenovo.DE.System[ArrayName].Evidence.Placeholder&gt;&gt;</w:t>
      </w:r>
    </w:p>
    <w:p w14:paraId="336BA8A9" w14:textId="06049DDF" w:rsidR="0060278E" w:rsidRDefault="0060278E" w:rsidP="00482790">
      <w:pPr>
        <w:pStyle w:val="LNVHeading2"/>
      </w:pPr>
      <w:bookmarkStart w:id="39" w:name="_Toc224652345"/>
      <w:r>
        <w:t>SAN Fabric Detail (Conditional)</w:t>
      </w:r>
      <w:bookmarkEnd w:id="39"/>
    </w:p>
    <w:p w14:paraId="44323C47" w14:textId="77777777" w:rsidR="0060278E" w:rsidRDefault="0060278E" w:rsidP="0060278E">
      <w:r>
        <w:t>&lt;&lt;SDT: LNV.Lenovo.SAN.Fabric.Fabric[FabricName].Tables.Zones&gt;&gt;</w:t>
      </w:r>
    </w:p>
    <w:p w14:paraId="563F4450" w14:textId="452F90BF" w:rsidR="0060278E" w:rsidRDefault="0060278E" w:rsidP="00482790">
      <w:pPr>
        <w:pStyle w:val="LNVHeading2"/>
      </w:pPr>
      <w:bookmarkStart w:id="40" w:name="_Toc224652346"/>
      <w:r>
        <w:t>Operational Procedures</w:t>
      </w:r>
      <w:bookmarkEnd w:id="40"/>
    </w:p>
    <w:p w14:paraId="542C86B4" w14:textId="5F6EA036" w:rsidR="0060278E" w:rsidRDefault="0060278E" w:rsidP="00482790">
      <w:pPr>
        <w:pStyle w:val="LNVHeading3"/>
      </w:pPr>
      <w:r>
        <w:t>Planned Shutdown</w:t>
      </w:r>
    </w:p>
    <w:p w14:paraId="4B3898D5" w14:textId="30B5ADDD" w:rsidR="0060278E" w:rsidRDefault="0060278E" w:rsidP="00482790">
      <w:pPr>
        <w:pStyle w:val="LNVHeading3"/>
      </w:pPr>
      <w:r>
        <w:t>Planned Startup</w:t>
      </w:r>
    </w:p>
    <w:p w14:paraId="554BFD5E" w14:textId="118E84D3" w:rsidR="0060278E" w:rsidRDefault="0060278E" w:rsidP="00482790">
      <w:pPr>
        <w:pStyle w:val="LNVHeading3"/>
      </w:pPr>
      <w:r>
        <w:t>Emergency Shutdown</w:t>
      </w:r>
    </w:p>
    <w:p w14:paraId="5F43DEC1" w14:textId="7A53A8BC" w:rsidR="0060278E" w:rsidRDefault="0060278E" w:rsidP="00482790">
      <w:pPr>
        <w:pStyle w:val="LNVHeading2"/>
      </w:pPr>
      <w:bookmarkStart w:id="41" w:name="_Toc224652347"/>
      <w:r>
        <w:t>Firmware &amp; Component Inventory (XCC)</w:t>
      </w:r>
      <w:bookmarkEnd w:id="41"/>
    </w:p>
    <w:p w14:paraId="49C589A0" w14:textId="77777777" w:rsidR="0060278E" w:rsidRDefault="0060278E" w:rsidP="0060278E">
      <w:r>
        <w:t>&lt;&lt;SDT: LNV.Lenovo.XCC.Node[NodeName].Tables.FirmwareInventory&gt;&gt;</w:t>
      </w:r>
    </w:p>
    <w:p w14:paraId="3A3D8E1A" w14:textId="18E31A77" w:rsidR="0060278E" w:rsidRDefault="0060278E" w:rsidP="00482790">
      <w:pPr>
        <w:pStyle w:val="LNVHeading2"/>
      </w:pPr>
      <w:bookmarkStart w:id="42" w:name="_Toc224652348"/>
      <w:r>
        <w:t>Node-Level Driver Alignment (Critical Components)</w:t>
      </w:r>
      <w:bookmarkEnd w:id="42"/>
    </w:p>
    <w:p w14:paraId="66814027" w14:textId="77777777" w:rsidR="0060278E" w:rsidRDefault="0060278E" w:rsidP="0060278E">
      <w:r>
        <w:t>&lt;&lt;SDT: LNV.Microsoft.WindowsS2D.Node[NodeName].Tables.CriticalDrivers&gt;&gt;</w:t>
      </w:r>
    </w:p>
    <w:p w14:paraId="078707AA" w14:textId="77777777" w:rsidR="0060278E" w:rsidRDefault="0060278E" w:rsidP="0060278E">
      <w:r>
        <w:t>&lt;&lt;SDT: LNV.VMware.vSphere.Host[HostFQDN].Tables.CriticalDrivers&gt;&gt;</w:t>
      </w:r>
    </w:p>
    <w:p w14:paraId="1D75E2E2" w14:textId="3D8CE897" w:rsidR="00FA6678" w:rsidRDefault="00FA6678" w:rsidP="00C708B9">
      <w:pPr>
        <w:pStyle w:val="LNVHeading2"/>
      </w:pPr>
      <w:bookmarkStart w:id="43" w:name="_Toc224652349"/>
      <w:r>
        <w:t>References</w:t>
      </w:r>
      <w:bookmarkEnd w:id="43"/>
    </w:p>
    <w:p w14:paraId="2ECA631D" w14:textId="77777777" w:rsidR="003D20F5" w:rsidRDefault="003D20F5" w:rsidP="00553FCA"/>
    <w:p w14:paraId="77A630BE" w14:textId="77777777" w:rsidR="005A442D" w:rsidRPr="00553FCA" w:rsidRDefault="005A442D" w:rsidP="00553FCA"/>
    <w:p w14:paraId="60F34D6F" w14:textId="071F5987" w:rsidR="001F023C" w:rsidRDefault="001F023C">
      <w:pPr>
        <w:pStyle w:val="LNVHeading2"/>
      </w:pPr>
      <w:r>
        <w:t>Testing</w:t>
      </w:r>
    </w:p>
    <w:p w14:paraId="7C24BDD7" w14:textId="77777777" w:rsidR="001F023C" w:rsidRDefault="001F023C" w:rsidP="001F023C"/>
    <w:p w14:paraId="7782F4C6" w14:textId="77777777" w:rsidR="001F023C" w:rsidRDefault="001F023C" w:rsidP="001F023C"/>
    <w:p w14:paraId="674397B9" w14:textId="77777777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LNV.Lenovo.DE.System[ArrayName].Narrative.Config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556"/>
        <w:gridCol w:w="501"/>
        <w:gridCol w:w="1335"/>
        <w:gridCol w:w="1780"/>
        <w:gridCol w:w="611"/>
      </w:tblGrid>
      <w:tr>
        <w:tc>
          <w:tcPr>
            <w:tcW w:w="556" w:type="pct"/>
          </w:tcPr>
          <w:p>
            <w:pPr>
              <w:pStyle w:val="LNVTableText1-9Pt-Indented"/>
            </w:pPr>
            <w:r>
              <w:t>DriveCount</w:t>
            </w:r>
          </w:p>
        </w:tc>
        <w:tc>
          <w:tcPr>
            <w:tcW w:w="501" w:type="pct"/>
          </w:tcPr>
          <w:p>
            <w:pPr>
              <w:pStyle w:val="LNVTableText1-9Pt-Indented"/>
            </w:pPr>
            <w:r>
              <w:t>TrayCount</w:t>
            </w:r>
          </w:p>
        </w:tc>
        <w:tc>
          <w:tcPr>
            <w:tcW w:w="1335" w:type="pct"/>
          </w:tcPr>
          <w:p>
            <w:pPr>
              <w:pStyle w:val="LNVTableText1-9Pt-Indented"/>
            </w:pPr>
            <w:r>
              <w:t>AutoLoadBalancingEnabled</w:t>
            </w:r>
          </w:p>
        </w:tc>
        <w:tc>
          <w:tcPr>
            <w:tcW w:w="1780" w:type="pct"/>
          </w:tcPr>
          <w:p>
            <w:pPr>
              <w:pStyle w:val="LNVTableText1-9Pt-Indented"/>
            </w:pPr>
            <w:r>
              <w:t>HostConnectivityReportingEnabled</w:t>
            </w:r>
          </w:p>
        </w:tc>
        <w:tc>
          <w:tcPr>
            <w:tcW w:w="611" w:type="pct"/>
          </w:tcPr>
          <w:p>
            <w:pPr>
              <w:pStyle w:val="LNVTableText1-9Pt-Indented"/>
            </w:pPr>
            <w:r>
              <w:t>AsupEnabled</w:t>
            </w:r>
          </w:p>
        </w:tc>
      </w:tr>
      <w:tr>
        <w:tc>
          <w:tcPr>
            <w:tcW w:w="556" w:type="pct"/>
          </w:tcPr>
          <w:p>
            <w:pPr>
              <w:pStyle w:val="LNVTableText1-9Pt-Indented"/>
            </w:pPr>
            <w:r>
              <w:t xml:space="preserve">24</w:t>
            </w:r>
          </w:p>
        </w:tc>
        <w:tc>
          <w:tcPr>
            <w:tcW w:w="501" w:type="pct"/>
          </w:tcPr>
          <w:p>
            <w:pPr>
              <w:pStyle w:val="LNVTableText1-9Pt-Indented"/>
            </w:pPr>
            <w:r>
              <w:t xml:space="preserve">1</w:t>
            </w:r>
          </w:p>
        </w:tc>
        <w:tc>
          <w:tcPr>
            <w:tcW w:w="1335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1780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611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</w:tr>
    </w:tbl>
    <w:p w14:paraId="7D6187FC" w14:textId="77777777" w:rsidR="001F023C" w:rsidRDefault="001F023C" w:rsidP="001F023C">
      <w:pPr>
        <w:ind w:left="720"/>
        <w:rPr>
          <w:lang w:val="en-US"/>
        </w:rPr>
      </w:pPr>
    </w:p>
    <w:p w14:paraId="27207371" w14:textId="560E4B09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LNV.Lenovo.DE.System[ArrayName].Narrative.DNS.Scope1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664"/>
        <w:gridCol w:w="763"/>
        <w:gridCol w:w="693"/>
        <w:gridCol w:w="1663"/>
      </w:tblGrid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>DnsServers</w:t>
            </w:r>
          </w:p>
        </w:tc>
        <w:tc>
          <w:tcPr>
            <w:tcW w:w="1663" w:type="pct"/>
          </w:tcPr>
          <w:p>
            <w:pPr>
              <w:pStyle w:val="LNVTableText1-9Pt-Indented"/>
            </w:pPr>
            <w:r>
              <w:t>DhcpServers</w:t>
            </w:r>
          </w:p>
        </w:tc>
      </w:tr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 xml:space="preserve">070000000000000000000002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 xml:space="preserve">dhcp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663" w:type="pct"/>
          </w:tcPr>
          <w:p>
            <w:pPr>
              <w:pStyle w:val="LNVTableText1-9Pt-Indented"/>
            </w:pPr>
            <w:r>
              <w:t xml:space="preserve">10.240.2.27, 10.240.2.21</w:t>
            </w:r>
          </w:p>
        </w:tc>
      </w:tr>
    </w:tbl>
    <w:p w14:paraId="2FCA9915" w14:textId="77777777" w:rsidR="001F023C" w:rsidRDefault="001F023C" w:rsidP="001F023C">
      <w:pPr>
        <w:ind w:left="720"/>
        <w:rPr>
          <w:lang w:val="en-US"/>
        </w:rPr>
      </w:pPr>
    </w:p>
    <w:p w14:paraId="22F98AB9" w14:textId="21AAC815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LNV.Lenovo.DE.System[ArrayName].Narrative.DNS.Scope2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664"/>
        <w:gridCol w:w="763"/>
        <w:gridCol w:w="693"/>
        <w:gridCol w:w="1663"/>
      </w:tblGrid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>DnsServers</w:t>
            </w:r>
          </w:p>
        </w:tc>
        <w:tc>
          <w:tcPr>
            <w:tcW w:w="1663" w:type="pct"/>
          </w:tcPr>
          <w:p>
            <w:pPr>
              <w:pStyle w:val="LNVTableText1-9Pt-Indented"/>
            </w:pPr>
            <w:r>
              <w:t>DhcpServers</w:t>
            </w:r>
          </w:p>
        </w:tc>
      </w:tr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 xml:space="preserve">070000000000000000000002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 xml:space="preserve">dhcp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663" w:type="pct"/>
          </w:tcPr>
          <w:p>
            <w:pPr>
              <w:pStyle w:val="LNVTableText1-9Pt-Indented"/>
            </w:pPr>
            <w:r>
              <w:t xml:space="preserve">10.240.2.27, 10.240.2.21</w:t>
            </w:r>
          </w:p>
        </w:tc>
      </w:tr>
    </w:tbl>
    <w:p w14:paraId="2086C8D2" w14:textId="77777777" w:rsidR="001F023C" w:rsidRDefault="001F023C" w:rsidP="001F023C">
      <w:pPr>
        <w:ind w:left="720"/>
        <w:rPr>
          <w:lang w:val="en-US"/>
        </w:rPr>
      </w:pPr>
    </w:p>
    <w:p w14:paraId="5A4B986C" w14:textId="46A41A03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LNV.Lenovo.DE.System[ArrayName].Narrative.Evidence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875"/>
        <w:gridCol w:w="3908"/>
      </w:tblGrid>
      <w:tr>
        <w:tc>
          <w:tcPr>
            <w:tcW w:w="875" w:type="pct"/>
            <w:noWrap/>
          </w:tcPr>
          <w:p>
            <w:pPr>
              <w:pStyle w:val="LNVTableText1-9Pt-Indented"/>
            </w:pPr>
            <w:r>
              <w:t>ActiveTransport</w:t>
            </w:r>
          </w:p>
        </w:tc>
        <w:tc>
          <w:tcPr>
            <w:tcW w:w="3908" w:type="pct"/>
          </w:tcPr>
          <w:p>
            <w:pPr>
              <w:pStyle w:val="LNVTableText1-9Pt-Indented"/>
            </w:pPr>
            <w:r>
              <w:t>IscsiIqn</w:t>
            </w:r>
          </w:p>
        </w:tc>
      </w:tr>
      <w:tr>
        <w:tc>
          <w:tcPr>
            <w:tcW w:w="875" w:type="pct"/>
            <w:noWrap/>
          </w:tcPr>
          <w:p>
            <w:pPr>
              <w:pStyle w:val="LNVTableText1-9Pt-Indented"/>
            </w:pPr>
            <w:r>
              <w:t xml:space="preserve">iscsi</w:t>
            </w:r>
          </w:p>
        </w:tc>
        <w:tc>
          <w:tcPr>
            <w:tcW w:w="3908" w:type="pct"/>
          </w:tcPr>
          <w:p>
            <w:pPr>
              <w:pStyle w:val="LNVTableText1-9Pt-Indented"/>
            </w:pPr>
            <w:r>
              <w:t xml:space="preserve">iqn.2002-09.com.lenovo:thinksystem.6d039ea000d9f018000000006949701c</w:t>
            </w:r>
          </w:p>
        </w:tc>
      </w:tr>
    </w:tbl>
    <w:p w14:paraId="0F4E3717" w14:textId="77777777" w:rsidR="001F023C" w:rsidRDefault="001F023C" w:rsidP="001F023C">
      <w:pPr>
        <w:ind w:left="720"/>
        <w:rPr>
          <w:lang w:val="en-US"/>
        </w:rPr>
      </w:pPr>
    </w:p>
    <w:p w14:paraId="21235070" w14:textId="0A5F911A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LNV.Lenovo.DE.System[ArrayName].Narrative.HostPorts.Port1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456"/>
        <w:gridCol w:w="182"/>
        <w:gridCol w:w="410"/>
        <w:gridCol w:w="683"/>
        <w:gridCol w:w="3052"/>
      </w:tblGrid>
      <w:tr>
        <w:tc>
          <w:tcPr>
            <w:tcW w:w="456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182" w:type="pct"/>
            <w:noWrap/>
          </w:tcPr>
          <w:p>
            <w:pPr>
              <w:pStyle w:val="LNVTableText1-9Pt-Indented"/>
            </w:pPr>
            <w:r>
              <w:t>Port</w:t>
            </w:r>
          </w:p>
        </w:tc>
        <w:tc>
          <w:tcPr>
            <w:tcW w:w="410" w:type="pct"/>
            <w:noWrap/>
          </w:tcPr>
          <w:p>
            <w:pPr>
              <w:pStyle w:val="LNVTableText1-9Pt-Indented"/>
            </w:pPr>
            <w:r>
              <w:t>Transport</w:t>
            </w:r>
          </w:p>
        </w:tc>
        <w:tc>
          <w:tcPr>
            <w:tcW w:w="683" w:type="pct"/>
            <w:noWrap/>
          </w:tcPr>
          <w:p>
            <w:pPr>
              <w:pStyle w:val="LNVTableText1-9Pt-Indented"/>
            </w:pPr>
            <w:r>
              <w:t>Address</w:t>
            </w:r>
          </w:p>
        </w:tc>
        <w:tc>
          <w:tcPr>
            <w:tcW w:w="3052" w:type="pct"/>
          </w:tcPr>
          <w:p>
            <w:pPr>
              <w:pStyle w:val="LNVTableText1-9Pt-Indented"/>
            </w:pPr>
            <w:r>
              <w:t>IQN</w:t>
            </w:r>
          </w:p>
        </w:tc>
      </w:tr>
      <w:tr>
        <w:tc>
          <w:tcPr>
            <w:tcW w:w="456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182" w:type="pct"/>
            <w:noWrap/>
          </w:tcPr>
          <w:p>
            <w:pPr>
              <w:pStyle w:val="LNVTableText1-9Pt-Indented"/>
            </w:pPr>
            <w:r>
              <w:t xml:space="preserve">e1a</w:t>
            </w:r>
          </w:p>
        </w:tc>
        <w:tc>
          <w:tcPr>
            <w:tcW w:w="410" w:type="pct"/>
            <w:noWrap/>
          </w:tcPr>
          <w:p>
            <w:pPr>
              <w:pStyle w:val="LNVTableText1-9Pt-Indented"/>
            </w:pPr>
            <w:r>
              <w:t xml:space="preserve">iscsi</w:t>
            </w:r>
          </w:p>
        </w:tc>
        <w:tc>
          <w:tcPr>
            <w:tcW w:w="683" w:type="pct"/>
            <w:noWrap/>
          </w:tcPr>
          <w:p>
            <w:pPr>
              <w:pStyle w:val="LNVTableText1-9Pt-Indented"/>
            </w:pPr>
            <w:r>
              <w:t xml:space="preserve">192.168.132.102</w:t>
            </w:r>
          </w:p>
        </w:tc>
        <w:tc>
          <w:tcPr>
            <w:tcW w:w="3052" w:type="pct"/>
          </w:tcPr>
          <w:p>
            <w:pPr>
              <w:pStyle w:val="LNVTableText1-9Pt-Indented"/>
            </w:pPr>
            <w:r>
              <w:t xml:space="preserve">iqn.2002-09.com.lenovo:thinksystem.6d039ea000d9f018000000006949701c</w:t>
            </w:r>
          </w:p>
        </w:tc>
      </w:tr>
    </w:tbl>
    <w:p w14:paraId="5076C54F" w14:textId="77777777" w:rsidR="001F023C" w:rsidRDefault="001F023C" w:rsidP="001F023C">
      <w:pPr>
        <w:ind w:left="720"/>
        <w:rPr>
          <w:lang w:val="en-US"/>
        </w:rPr>
      </w:pPr>
    </w:p>
    <w:p w14:paraId="62D18D10" w14:textId="6DD2F10F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LNV.Lenovo.DE.System[ArrayName].Narrative.HostPorts.Port2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456"/>
        <w:gridCol w:w="182"/>
        <w:gridCol w:w="410"/>
        <w:gridCol w:w="683"/>
        <w:gridCol w:w="3052"/>
      </w:tblGrid>
      <w:tr>
        <w:tc>
          <w:tcPr>
            <w:tcW w:w="456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182" w:type="pct"/>
            <w:noWrap/>
          </w:tcPr>
          <w:p>
            <w:pPr>
              <w:pStyle w:val="LNVTableText1-9Pt-Indented"/>
            </w:pPr>
            <w:r>
              <w:t>Port</w:t>
            </w:r>
          </w:p>
        </w:tc>
        <w:tc>
          <w:tcPr>
            <w:tcW w:w="410" w:type="pct"/>
            <w:noWrap/>
          </w:tcPr>
          <w:p>
            <w:pPr>
              <w:pStyle w:val="LNVTableText1-9Pt-Indented"/>
            </w:pPr>
            <w:r>
              <w:t>Transport</w:t>
            </w:r>
          </w:p>
        </w:tc>
        <w:tc>
          <w:tcPr>
            <w:tcW w:w="683" w:type="pct"/>
            <w:noWrap/>
          </w:tcPr>
          <w:p>
            <w:pPr>
              <w:pStyle w:val="LNVTableText1-9Pt-Indented"/>
            </w:pPr>
            <w:r>
              <w:t>Address</w:t>
            </w:r>
          </w:p>
        </w:tc>
        <w:tc>
          <w:tcPr>
            <w:tcW w:w="3052" w:type="pct"/>
          </w:tcPr>
          <w:p>
            <w:pPr>
              <w:pStyle w:val="LNVTableText1-9Pt-Indented"/>
            </w:pPr>
            <w:r>
              <w:t>IQN</w:t>
            </w:r>
          </w:p>
        </w:tc>
      </w:tr>
      <w:tr>
        <w:tc>
          <w:tcPr>
            <w:tcW w:w="456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182" w:type="pct"/>
            <w:noWrap/>
          </w:tcPr>
          <w:p>
            <w:pPr>
              <w:pStyle w:val="LNVTableText1-9Pt-Indented"/>
            </w:pPr>
            <w:r>
              <w:t xml:space="preserve">e1a</w:t>
            </w:r>
          </w:p>
        </w:tc>
        <w:tc>
          <w:tcPr>
            <w:tcW w:w="410" w:type="pct"/>
            <w:noWrap/>
          </w:tcPr>
          <w:p>
            <w:pPr>
              <w:pStyle w:val="LNVTableText1-9Pt-Indented"/>
            </w:pPr>
            <w:r>
              <w:t xml:space="preserve">iscsi</w:t>
            </w:r>
          </w:p>
        </w:tc>
        <w:tc>
          <w:tcPr>
            <w:tcW w:w="683" w:type="pct"/>
            <w:noWrap/>
          </w:tcPr>
          <w:p>
            <w:pPr>
              <w:pStyle w:val="LNVTableText1-9Pt-Indented"/>
            </w:pPr>
            <w:r>
              <w:t xml:space="preserve">192.168.132.102</w:t>
            </w:r>
          </w:p>
        </w:tc>
        <w:tc>
          <w:tcPr>
            <w:tcW w:w="3052" w:type="pct"/>
          </w:tcPr>
          <w:p>
            <w:pPr>
              <w:pStyle w:val="LNVTableText1-9Pt-Indented"/>
            </w:pPr>
            <w:r>
              <w:t xml:space="preserve">iqn.2002-09.com.lenovo:thinksystem.6d039ea000d9f018000000006949701c</w:t>
            </w:r>
          </w:p>
        </w:tc>
      </w:tr>
    </w:tbl>
    <w:p w14:paraId="74D9DD94" w14:textId="77777777" w:rsidR="001F023C" w:rsidRDefault="001F023C" w:rsidP="001F023C">
      <w:pPr>
        <w:ind w:left="720"/>
        <w:rPr>
          <w:lang w:val="en-US"/>
        </w:rPr>
      </w:pPr>
    </w:p>
    <w:p w14:paraId="1C1D7761" w14:textId="777C4116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LNV.Lenovo.DE.System[ArrayName].Narrative.Management.ControllerA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2093"/>
        <w:gridCol w:w="1046"/>
        <w:gridCol w:w="598"/>
        <w:gridCol w:w="1046"/>
      </w:tblGrid>
      <w:tr>
        <w:tc>
          <w:tcPr>
            <w:tcW w:w="2093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1046" w:type="pct"/>
            <w:noWrap/>
          </w:tcPr>
          <w:p>
            <w:pPr>
              <w:pStyle w:val="LNVTableText1-9Pt-Indented"/>
            </w:pPr>
            <w:r>
              <w:t>Address</w:t>
            </w:r>
          </w:p>
        </w:tc>
        <w:tc>
          <w:tcPr>
            <w:tcW w:w="598" w:type="pct"/>
            <w:noWrap/>
          </w:tcPr>
          <w:p>
            <w:pPr>
              <w:pStyle w:val="LNVTableText1-9Pt-Indented"/>
            </w:pPr>
            <w:r>
              <w:t>Mask</w:t>
            </w:r>
          </w:p>
        </w:tc>
        <w:tc>
          <w:tcPr>
            <w:tcW w:w="1046" w:type="pct"/>
            <w:noWrap/>
          </w:tcPr>
          <w:p>
            <w:pPr>
              <w:pStyle w:val="LNVTableText1-9Pt-Indented"/>
            </w:pPr>
            <w:r>
              <w:t>Gateway</w:t>
            </w:r>
          </w:p>
        </w:tc>
      </w:tr>
      <w:tr>
        <w:tc>
          <w:tcPr>
            <w:tcW w:w="2093" w:type="pct"/>
            <w:noWrap/>
          </w:tcPr>
          <w:p>
            <w:pPr>
              <w:pStyle w:val="LNVTableText1-9Pt-Indented"/>
            </w:pPr>
            <w:r>
              <w:t xml:space="preserve">Not configured</w:t>
            </w:r>
          </w:p>
        </w:tc>
        <w:tc>
          <w:tcPr>
            <w:tcW w:w="1046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598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046" w:type="pct"/>
            <w:noWrap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27C27228" w14:textId="77777777" w:rsidR="001F023C" w:rsidRDefault="001F023C" w:rsidP="001F023C">
      <w:pPr>
        <w:ind w:left="720"/>
        <w:rPr>
          <w:lang w:val="en-US"/>
        </w:rPr>
      </w:pPr>
    </w:p>
    <w:p w14:paraId="3179928A" w14:textId="651668E1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LNV.Lenovo.DE.System[ArrayName].Narrative.Management.ControllerB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018"/>
        <w:gridCol w:w="1323"/>
        <w:gridCol w:w="1323"/>
        <w:gridCol w:w="1119"/>
      </w:tblGrid>
      <w:tr>
        <w:tc>
          <w:tcPr>
            <w:tcW w:w="1018" w:type="pct"/>
            <w:noWrap/>
          </w:tcPr>
          <w:p>
            <w:pPr>
              <w:pStyle w:val="LNVTableText1-9Pt-Indented"/>
            </w:pPr>
            <w:r>
              <w:t>Controller</w:t>
            </w:r>
          </w:p>
        </w:tc>
        <w:tc>
          <w:tcPr>
            <w:tcW w:w="1323" w:type="pct"/>
            <w:noWrap/>
          </w:tcPr>
          <w:p>
            <w:pPr>
              <w:pStyle w:val="LNVTableText1-9Pt-Indented"/>
            </w:pPr>
            <w:r>
              <w:t>Address</w:t>
            </w:r>
          </w:p>
        </w:tc>
        <w:tc>
          <w:tcPr>
            <w:tcW w:w="1323" w:type="pct"/>
            <w:noWrap/>
          </w:tcPr>
          <w:p>
            <w:pPr>
              <w:pStyle w:val="LNVTableText1-9Pt-Indented"/>
            </w:pPr>
            <w:r>
              <w:t>Mask</w:t>
            </w:r>
          </w:p>
        </w:tc>
        <w:tc>
          <w:tcPr>
            <w:tcW w:w="1119" w:type="pct"/>
            <w:noWrap/>
          </w:tcPr>
          <w:p>
            <w:pPr>
              <w:pStyle w:val="LNVTableText1-9Pt-Indented"/>
            </w:pPr>
            <w:r>
              <w:t>Gateway</w:t>
            </w:r>
          </w:p>
        </w:tc>
      </w:tr>
      <w:tr>
        <w:tc>
          <w:tcPr>
            <w:tcW w:w="1018" w:type="pct"/>
            <w:noWrap/>
          </w:tcPr>
          <w:p>
            <w:pPr>
              <w:pStyle w:val="LNVTableText1-9Pt-Indented"/>
            </w:pPr>
            <w:r>
              <w:t xml:space="preserve">B</w:t>
            </w:r>
          </w:p>
        </w:tc>
        <w:tc>
          <w:tcPr>
            <w:tcW w:w="1323" w:type="pct"/>
            <w:noWrap/>
          </w:tcPr>
          <w:p>
            <w:pPr>
              <w:pStyle w:val="LNVTableText1-9Pt-Indented"/>
            </w:pPr>
            <w:r>
              <w:t xml:space="preserve">10.240.59.179</w:t>
            </w:r>
          </w:p>
        </w:tc>
        <w:tc>
          <w:tcPr>
            <w:tcW w:w="1323" w:type="pct"/>
            <w:noWrap/>
          </w:tcPr>
          <w:p>
            <w:pPr>
              <w:pStyle w:val="LNVTableText1-9Pt-Indented"/>
            </w:pPr>
            <w:r>
              <w:t xml:space="preserve">255.255.252.0</w:t>
            </w:r>
          </w:p>
        </w:tc>
        <w:tc>
          <w:tcPr>
            <w:tcW w:w="1119" w:type="pct"/>
            <w:noWrap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</w:tbl>
    <w:p w14:paraId="0D32D238" w14:textId="77777777" w:rsidR="001F023C" w:rsidRDefault="001F023C" w:rsidP="001F023C">
      <w:pPr>
        <w:ind w:left="720"/>
        <w:rPr>
          <w:lang w:val="en-US"/>
        </w:rPr>
      </w:pPr>
    </w:p>
    <w:p w14:paraId="1FF78ADB" w14:textId="69A22A04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LNV.Lenovo.DE.System[ArrayName].Narrative.Time.Scope1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664"/>
        <w:gridCol w:w="763"/>
        <w:gridCol w:w="693"/>
        <w:gridCol w:w="763"/>
        <w:gridCol w:w="900"/>
      </w:tblGrid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>NtpServers</w:t>
            </w:r>
          </w:p>
        </w:tc>
        <w:tc>
          <w:tcPr>
            <w:tcW w:w="763" w:type="pct"/>
          </w:tcPr>
          <w:p>
            <w:pPr>
              <w:pStyle w:val="LNVTableText1-9Pt-Indented"/>
            </w:pPr>
            <w:r>
              <w:t>DhcpServers</w:t>
            </w:r>
          </w:p>
        </w:tc>
        <w:tc>
          <w:tcPr>
            <w:tcW w:w="900" w:type="pct"/>
          </w:tcPr>
          <w:p>
            <w:pPr>
              <w:pStyle w:val="LNVTableText1-9Pt-Indented"/>
            </w:pPr>
            <w:r>
              <w:t>DefaultRouter</w:t>
            </w:r>
          </w:p>
        </w:tc>
      </w:tr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 xml:space="preserve">070000000000000000000002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76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00" w:type="pct"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</w:tbl>
    <w:p w14:paraId="229DED8F" w14:textId="77777777" w:rsidR="001F023C" w:rsidRDefault="001F023C" w:rsidP="001F023C">
      <w:pPr>
        <w:ind w:left="720"/>
        <w:rPr>
          <w:lang w:val="en-US"/>
        </w:rPr>
      </w:pPr>
    </w:p>
    <w:p w14:paraId="7696BB69" w14:textId="71B75DFF" w:rsidR="001F023C" w:rsidRP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LNV.Lenovo.DE.System[ArrayName].Narrative.Time.Scope2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664"/>
        <w:gridCol w:w="763"/>
        <w:gridCol w:w="693"/>
        <w:gridCol w:w="763"/>
        <w:gridCol w:w="900"/>
      </w:tblGrid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>Scope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>Acquisition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>NtpServers</w:t>
            </w:r>
          </w:p>
        </w:tc>
        <w:tc>
          <w:tcPr>
            <w:tcW w:w="763" w:type="pct"/>
          </w:tcPr>
          <w:p>
            <w:pPr>
              <w:pStyle w:val="LNVTableText1-9Pt-Indented"/>
            </w:pPr>
            <w:r>
              <w:t>DhcpServers</w:t>
            </w:r>
          </w:p>
        </w:tc>
        <w:tc>
          <w:tcPr>
            <w:tcW w:w="900" w:type="pct"/>
          </w:tcPr>
          <w:p>
            <w:pPr>
              <w:pStyle w:val="LNVTableText1-9Pt-Indented"/>
            </w:pPr>
            <w:r>
              <w:t>DefaultRouter</w:t>
            </w:r>
          </w:p>
        </w:tc>
      </w:tr>
      <w:tr>
        <w:tc>
          <w:tcPr>
            <w:tcW w:w="1664" w:type="pct"/>
            <w:noWrap/>
          </w:tcPr>
          <w:p>
            <w:pPr>
              <w:pStyle w:val="LNVTableText1-9Pt-Indented"/>
            </w:pPr>
            <w:r>
              <w:t xml:space="preserve">070000000000000000000002</w:t>
            </w:r>
          </w:p>
        </w:tc>
        <w:tc>
          <w:tcPr>
            <w:tcW w:w="763" w:type="pct"/>
            <w:noWrap/>
          </w:tcPr>
          <w:p>
            <w:pPr>
              <w:pStyle w:val="LNVTableText1-9Pt-Indented"/>
            </w:pPr>
            <w:r>
              <w:t xml:space="preserve">disabled</w:t>
            </w:r>
          </w:p>
        </w:tc>
        <w:tc>
          <w:tcPr>
            <w:tcW w:w="69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763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900" w:type="pct"/>
          </w:tcPr>
          <w:p>
            <w:pPr>
              <w:pStyle w:val="LNVTableText1-9Pt-Indented"/>
            </w:pPr>
            <w:r>
              <w:t xml:space="preserve">10.240.56.1</w:t>
            </w:r>
          </w:p>
        </w:tc>
      </w:tr>
    </w:tbl>
    <w:p w14:paraId="23131A3C" w14:textId="77777777" w:rsidR="001F023C" w:rsidRDefault="001F023C" w:rsidP="001F023C">
      <w:pPr>
        <w:ind w:left="720"/>
        <w:rPr>
          <w:lang w:val="en-US"/>
        </w:rPr>
      </w:pPr>
    </w:p>
    <w:p w14:paraId="0FA0B2C5" w14:textId="1FAF4C69" w:rsidR="001F023C" w:rsidRDefault="001F023C" w:rsidP="001F023C">
      <w:pPr>
        <w:ind w:left="720"/>
        <w:rPr>
          <w:lang w:val="en-US"/>
        </w:rPr>
      </w:pPr>
      <w:r w:rsidRPr="001F023C">
        <w:rPr>
          <w:highlight w:val="yellow"/>
          <w:lang w:val="en-US"/>
        </w:rPr>
        <w:t>LNV.Lenovo.DE.System[ArrayName].Narrative.Version</w:t>
      </w:r>
    </w:p>
    <w:tbl>
      <w:tblPr>
        <w:tblStyle w:val="LNVTable1-9ptHeadBandedGrid"/>
        <w:tblW w:w="4783" w:type="pct"/>
        <w:tblLook w:firstRow="1" w:lastRow="0" w:firstColumn="0" w:lastColumn="0" w:noHBand="0" w:noVBand="1" w:val="0420"/>
      </w:tblPr>
      <w:tblGrid>
        <w:gridCol w:w="1032"/>
        <w:gridCol w:w="1407"/>
        <w:gridCol w:w="1032"/>
        <w:gridCol w:w="1312"/>
      </w:tblGrid>
      <w:tr>
        <w:tc>
          <w:tcPr>
            <w:tcW w:w="1032" w:type="pct"/>
          </w:tcPr>
          <w:p>
            <w:pPr>
              <w:pStyle w:val="LNVTableText1-9Pt-Indented"/>
            </w:pPr>
            <w:r>
              <w:t>AsupEnabled</w:t>
            </w:r>
          </w:p>
        </w:tc>
        <w:tc>
          <w:tcPr>
            <w:tcW w:w="1407" w:type="pct"/>
          </w:tcPr>
          <w:p>
            <w:pPr>
              <w:pStyle w:val="LNVTableText1-9Pt-Indented"/>
            </w:pPr>
            <w:r>
              <w:t>OnDemandEnabled</w:t>
            </w:r>
          </w:p>
        </w:tc>
        <w:tc>
          <w:tcPr>
            <w:tcW w:w="1032" w:type="pct"/>
          </w:tcPr>
          <w:p>
            <w:pPr>
              <w:pStyle w:val="LNVTableText1-9Pt-Indented"/>
            </w:pPr>
            <w:r>
              <w:t>RemoteDiags</w:t>
            </w:r>
          </w:p>
        </w:tc>
        <w:tc>
          <w:tcPr>
            <w:tcW w:w="1312" w:type="pct"/>
          </w:tcPr>
          <w:p>
            <w:pPr>
              <w:pStyle w:val="LNVTableText1-9Pt-Indented"/>
            </w:pPr>
            <w:r>
              <w:t>DeliveryMethod</w:t>
            </w:r>
          </w:p>
        </w:tc>
      </w:tr>
      <w:tr>
        <w:tc>
          <w:tcPr>
            <w:tcW w:w="1032" w:type="pct"/>
          </w:tcPr>
          <w:p>
            <w:pPr>
              <w:pStyle w:val="LNVTableText1-9Pt-Indented"/>
            </w:pPr>
            <w:r>
              <w:t xml:space="preserve">True</w:t>
            </w:r>
          </w:p>
        </w:tc>
        <w:tc>
          <w:tcPr>
            <w:tcW w:w="1407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032" w:type="pct"/>
          </w:tcPr>
          <w:p>
            <w:pPr>
              <w:pStyle w:val="LNVTableText1-9Pt-Indented"/>
            </w:pPr>
            <w:r>
              <w:t xml:space="preserve"/>
            </w:r>
          </w:p>
        </w:tc>
        <w:tc>
          <w:tcPr>
            <w:tcW w:w="1312" w:type="pct"/>
          </w:tcPr>
          <w:p>
            <w:pPr>
              <w:pStyle w:val="LNVTableText1-9Pt-Indented"/>
            </w:pPr>
            <w:r>
              <w:t xml:space="preserve"/>
            </w:r>
          </w:p>
        </w:tc>
      </w:tr>
    </w:tbl>
    <w:p w14:paraId="2148E9CC" w14:textId="77777777" w:rsidR="001F023C" w:rsidRPr="001F023C" w:rsidRDefault="001F023C" w:rsidP="001F023C">
      <w:pPr>
        <w:ind w:left="720"/>
        <w:rPr>
          <w:lang w:val="en-US"/>
        </w:rPr>
      </w:pPr>
    </w:p>
    <w:p w14:paraId="5BEB1E4F" w14:textId="77777777" w:rsidR="001F023C" w:rsidRDefault="001F023C" w:rsidP="001F023C"/>
    <w:sectPr w:rsidR="001F023C" w:rsidSect="008567C6">
      <w:headerReference w:type="default" r:id="rId14"/>
      <w:footerReference w:type="default" r:id="rId15"/>
      <w:pgSz w:w="11906" w:h="16838" w:code="9"/>
      <w:pgMar w:top="1134" w:right="1247" w:bottom="1134" w:left="1247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03A8F" w14:textId="77777777" w:rsidR="00870B7F" w:rsidRDefault="00870B7F" w:rsidP="00CE05A3">
      <w:r>
        <w:separator/>
      </w:r>
    </w:p>
  </w:endnote>
  <w:endnote w:type="continuationSeparator" w:id="0">
    <w:p w14:paraId="74840057" w14:textId="77777777" w:rsidR="00870B7F" w:rsidRDefault="00870B7F" w:rsidP="00CE05A3">
      <w:r>
        <w:continuationSeparator/>
      </w:r>
    </w:p>
  </w:endnote>
  <w:endnote w:type="continuationNotice" w:id="1">
    <w:p w14:paraId="3EC3B128" w14:textId="77777777" w:rsidR="00870B7F" w:rsidRDefault="00870B7F" w:rsidP="00CE05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k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enovo Do Regular">
    <w:altName w:val="Corbel"/>
    <w:panose1 w:val="00000000000000000000"/>
    <w:charset w:val="00"/>
    <w:family w:val="modern"/>
    <w:notTrueType/>
    <w:pitch w:val="variable"/>
    <w:sig w:usb0="00000001" w:usb1="5000207B" w:usb2="00000000" w:usb3="00000000" w:csb0="00000093" w:csb1="00000000"/>
  </w:font>
  <w:font w:name="Lenovo Do Medium">
    <w:altName w:val="Trebuchet MS"/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6ED8" w14:textId="62DDCE16" w:rsidR="00553FCA" w:rsidRPr="00AB6699" w:rsidRDefault="00DB7807" w:rsidP="00DB7807">
    <w:pPr>
      <w:tabs>
        <w:tab w:val="center" w:pos="4678"/>
        <w:tab w:val="right" w:pos="10206"/>
      </w:tabs>
      <w:ind w:left="142"/>
    </w:pPr>
    <w:r w:rsidRPr="004B2CB5">
      <w:rPr>
        <w:b/>
        <w:noProof/>
        <w:color w:val="4ABFE0"/>
        <w:sz w:val="32"/>
        <w:szCs w:val="3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647DF0" wp14:editId="3B403AA0">
              <wp:simplePos x="0" y="0"/>
              <wp:positionH relativeFrom="column">
                <wp:posOffset>93133</wp:posOffset>
              </wp:positionH>
              <wp:positionV relativeFrom="paragraph">
                <wp:posOffset>-110490</wp:posOffset>
              </wp:positionV>
              <wp:extent cx="6545369" cy="0"/>
              <wp:effectExtent l="0" t="0" r="0" b="0"/>
              <wp:wrapNone/>
              <wp:docPr id="85425311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45369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57E9C2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-8.7pt" to="522.75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" strokecolor="black [3213]"/>
          </w:pict>
        </mc:Fallback>
      </mc:AlternateContent>
    </w:r>
    <w:r>
      <w:fldChar w:fldCharType="begin"/>
    </w:r>
    <w:r>
      <w:instrText>DOCPROPERTY  DocumentReference  \* MERGEFORMAT</w:instrText>
    </w:r>
    <w:r>
      <w:fldChar w:fldCharType="separate"/>
    </w:r>
    <w:proofErr w:type="spellStart"/>
    <w:r>
      <w:t>Docref</w:t>
    </w:r>
    <w:proofErr w:type="spellEnd"/>
    <w:r>
      <w:fldChar w:fldCharType="end"/>
    </w:r>
    <w:r>
      <w:ptab w:relativeTo="margin" w:alignment="center" w:leader="none"/>
    </w:r>
    <w:r>
      <w:t xml:space="preserve">Classification: </w:t>
    </w:r>
    <w:fldSimple w:instr=" DOCPROPERTY  ClassificationContentMarkingHeaderText  \* MERGEFORMAT ">
      <w:r>
        <w:t>PROTECTED</w:t>
      </w:r>
    </w:fldSimple>
    <w:r>
      <w:t xml:space="preserve"> </w:t>
    </w:r>
    <w:r>
      <w:ptab w:relativeTo="margin" w:alignment="right" w:leader="none"/>
    </w:r>
    <w:r w:rsidRPr="009E494E">
      <w:t xml:space="preserve"> </w:t>
    </w:r>
    <w:sdt>
      <w:sdtPr>
        <w:id w:val="-495651222"/>
        <w:docPartObj>
          <w:docPartGallery w:val="Page Numbers (Top of Page)"/>
          <w:docPartUnique/>
        </w:docPartObj>
      </w:sdtPr>
      <w:sdtContent>
        <w:r w:rsidRPr="005E4C69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rPr>
            <w:noProof/>
          </w:rPr>
          <w:fldChar w:fldCharType="end"/>
        </w:r>
        <w:r w:rsidRPr="005E4C69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122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6F404" w14:textId="6FE2EA6A" w:rsidR="00BC6E9A" w:rsidRDefault="008567C6" w:rsidP="001F6899">
    <w:pPr>
      <w:tabs>
        <w:tab w:val="center" w:pos="4678"/>
        <w:tab w:val="right" w:pos="10206"/>
      </w:tabs>
      <w:ind w:left="142"/>
    </w:pPr>
    <w:r w:rsidRPr="004B2CB5">
      <w:rPr>
        <w:b/>
        <w:noProof/>
        <w:color w:val="4ABFE0"/>
        <w:sz w:val="32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B71FA1F" wp14:editId="17302A5D">
              <wp:simplePos x="0" y="0"/>
              <wp:positionH relativeFrom="column">
                <wp:posOffset>93980</wp:posOffset>
              </wp:positionH>
              <wp:positionV relativeFrom="paragraph">
                <wp:posOffset>-101600</wp:posOffset>
              </wp:positionV>
              <wp:extent cx="5915025" cy="0"/>
              <wp:effectExtent l="0" t="0" r="0" b="0"/>
              <wp:wrapNone/>
              <wp:docPr id="64353206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1502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B607E6" id="Straight Connector 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4pt,-8pt" to="473.15pt,-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" strokecolor="black [3213]"/>
          </w:pict>
        </mc:Fallback>
      </mc:AlternateContent>
    </w:r>
    <w:fldSimple w:instr="DOCPROPERTY  DocumentReference  \* MERGEFORMAT">
      <w:r w:rsidR="008806BE">
        <w:t>Lenovo ThinkAgile HX</w:t>
      </w:r>
    </w:fldSimple>
    <w:r>
      <w:ptab w:relativeTo="margin" w:alignment="center" w:leader="none"/>
    </w:r>
    <w:r>
      <w:t xml:space="preserve">Classification: </w:t>
    </w:r>
    <w:fldSimple w:instr=" DOCPROPERTY  ClassificationContentMarkingHeaderText  \* MERGEFORMAT ">
      <w:r w:rsidR="009925A1">
        <w:t>PROTECTED</w:t>
      </w:r>
    </w:fldSimple>
    <w:r>
      <w:t xml:space="preserve"> </w:t>
    </w:r>
    <w:r>
      <w:ptab w:relativeTo="margin" w:alignment="right" w:leader="none"/>
    </w:r>
    <w:r w:rsidRPr="009E494E">
      <w:t xml:space="preserve"> </w:t>
    </w:r>
    <w:sdt>
      <w:sdtPr>
        <w:id w:val="-497505328"/>
        <w:docPartObj>
          <w:docPartGallery w:val="Page Numbers (Top of Page)"/>
          <w:docPartUnique/>
        </w:docPartObj>
      </w:sdtPr>
      <w:sdtContent>
        <w:r w:rsidRPr="005E4C69"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28</w:t>
        </w:r>
        <w:r>
          <w:rPr>
            <w:noProof/>
          </w:rPr>
          <w:fldChar w:fldCharType="end"/>
        </w:r>
        <w:r w:rsidRPr="005E4C69">
          <w:t xml:space="preserve"> of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</w:instrText>
        </w:r>
        <w:r>
          <w:rPr>
            <w:noProof/>
          </w:rPr>
          <w:fldChar w:fldCharType="separate"/>
        </w:r>
        <w:r>
          <w:rPr>
            <w:noProof/>
          </w:rPr>
          <w:t>122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A0C6" w14:textId="77777777" w:rsidR="00870B7F" w:rsidRDefault="00870B7F" w:rsidP="00CE05A3">
      <w:r>
        <w:separator/>
      </w:r>
    </w:p>
  </w:footnote>
  <w:footnote w:type="continuationSeparator" w:id="0">
    <w:p w14:paraId="18B5A48C" w14:textId="77777777" w:rsidR="00870B7F" w:rsidRDefault="00870B7F" w:rsidP="00CE05A3">
      <w:r>
        <w:continuationSeparator/>
      </w:r>
    </w:p>
  </w:footnote>
  <w:footnote w:type="continuationNotice" w:id="1">
    <w:p w14:paraId="54CFD869" w14:textId="77777777" w:rsidR="00870B7F" w:rsidRDefault="00870B7F" w:rsidP="00CE05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0E7C1" w14:textId="184D3EB0" w:rsidR="008211A8" w:rsidRPr="00E72DA4" w:rsidRDefault="008211A8" w:rsidP="00FC6866">
    <w:pPr>
      <w:pStyle w:val="Header-Subheading"/>
      <w:spacing w:line="240" w:lineRule="auto"/>
      <w:ind w:left="142"/>
    </w:pPr>
    <w:r>
      <w:rPr>
        <w:noProof/>
      </w:rPr>
      <w:drawing>
        <wp:anchor distT="0" distB="0" distL="114300" distR="114300" simplePos="0" relativeHeight="251658244" behindDoc="0" locked="0" layoutInCell="1" allowOverlap="1" wp14:anchorId="23E7C1F7" wp14:editId="0D08D4F5">
          <wp:simplePos x="0" y="0"/>
          <wp:positionH relativeFrom="column">
            <wp:posOffset>5721985</wp:posOffset>
          </wp:positionH>
          <wp:positionV relativeFrom="paragraph">
            <wp:posOffset>-116840</wp:posOffset>
          </wp:positionV>
          <wp:extent cx="853440" cy="283210"/>
          <wp:effectExtent l="0" t="0" r="3810" b="2540"/>
          <wp:wrapNone/>
          <wp:docPr id="539611858" name="Picture 4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95079" name="Picture 160595079" descr="A red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B2CB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6DE85A2" wp14:editId="41B96E65">
              <wp:simplePos x="0" y="0"/>
              <wp:positionH relativeFrom="margin">
                <wp:posOffset>0</wp:posOffset>
              </wp:positionH>
              <wp:positionV relativeFrom="page">
                <wp:posOffset>628650</wp:posOffset>
              </wp:positionV>
              <wp:extent cx="6638925" cy="0"/>
              <wp:effectExtent l="0" t="0" r="0" b="0"/>
              <wp:wrapNone/>
              <wp:docPr id="178286368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9FDB27" id="Straight Connector 5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0,49.5pt" to="522.7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" strokecolor="black [3213]" strokeweight="1.5pt">
              <w10:wrap anchorx="margin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3" behindDoc="0" locked="0" layoutInCell="1" allowOverlap="1" wp14:anchorId="01CCEAAB" wp14:editId="2D534AA9">
          <wp:simplePos x="0" y="0"/>
          <wp:positionH relativeFrom="column">
            <wp:posOffset>7780020</wp:posOffset>
          </wp:positionH>
          <wp:positionV relativeFrom="paragraph">
            <wp:posOffset>5080</wp:posOffset>
          </wp:positionV>
          <wp:extent cx="853440" cy="283261"/>
          <wp:effectExtent l="0" t="0" r="3810" b="2540"/>
          <wp:wrapNone/>
          <wp:docPr id="189858458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>DOCPROPERTY  Title  \* MERGEFORMAT</w:instrText>
    </w:r>
    <w:r>
      <w:fldChar w:fldCharType="separate"/>
    </w:r>
    <w:proofErr w:type="spellStart"/>
    <w:r>
      <w:t>AZlocal_Title</w:t>
    </w:r>
    <w:proofErr w:type="spellEnd"/>
    <w:r>
      <w:fldChar w:fldCharType="end"/>
    </w:r>
  </w:p>
  <w:p w14:paraId="705815AA" w14:textId="526A8C9B" w:rsidR="00553FCA" w:rsidRPr="007323B5" w:rsidRDefault="00553FCA" w:rsidP="00DB7807">
    <w:pPr>
      <w:pStyle w:val="Header-Subheading"/>
      <w:spacing w:line="240" w:lineRule="auto"/>
      <w:ind w:left="14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FF7D" w14:textId="5E7EF075" w:rsidR="00DB7807" w:rsidRPr="007323B5" w:rsidRDefault="00D97B9C" w:rsidP="00D97B9C">
    <w:pPr>
      <w:pStyle w:val="Header-Subheading"/>
      <w:spacing w:line="240" w:lineRule="auto"/>
    </w:pPr>
    <w:r w:rsidRPr="004B2CB5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BDD65AA" wp14:editId="488FC89D">
              <wp:simplePos x="0" y="0"/>
              <wp:positionH relativeFrom="margin">
                <wp:posOffset>-1269</wp:posOffset>
              </wp:positionH>
              <wp:positionV relativeFrom="page">
                <wp:posOffset>628650</wp:posOffset>
              </wp:positionV>
              <wp:extent cx="6073140" cy="0"/>
              <wp:effectExtent l="0" t="0" r="0" b="0"/>
              <wp:wrapNone/>
              <wp:docPr id="656577103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14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E829C8" id="Straight Connector 5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-.1pt,49.5pt" to="478.1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" strokecolor="black [3213]" strokeweight="1.5pt">
              <w10:wrap anchorx="margin" anchory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7" behindDoc="0" locked="0" layoutInCell="1" allowOverlap="1" wp14:anchorId="5937BE82" wp14:editId="75D14829">
          <wp:simplePos x="0" y="0"/>
          <wp:positionH relativeFrom="column">
            <wp:posOffset>5217160</wp:posOffset>
          </wp:positionH>
          <wp:positionV relativeFrom="paragraph">
            <wp:posOffset>-116840</wp:posOffset>
          </wp:positionV>
          <wp:extent cx="853440" cy="283210"/>
          <wp:effectExtent l="0" t="0" r="3810" b="2540"/>
          <wp:wrapNone/>
          <wp:docPr id="713073535" name="Picture 4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95079" name="Picture 160595079" descr="A red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6" behindDoc="0" locked="0" layoutInCell="1" allowOverlap="1" wp14:anchorId="748E385E" wp14:editId="0F156763">
          <wp:simplePos x="0" y="0"/>
          <wp:positionH relativeFrom="column">
            <wp:posOffset>7780020</wp:posOffset>
          </wp:positionH>
          <wp:positionV relativeFrom="paragraph">
            <wp:posOffset>5080</wp:posOffset>
          </wp:positionV>
          <wp:extent cx="853440" cy="283261"/>
          <wp:effectExtent l="0" t="0" r="3810" b="2540"/>
          <wp:wrapNone/>
          <wp:docPr id="104166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2832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fldSimple w:instr="DOCPROPERTY  Title  \* MERGEFORMAT">
      <w:r w:rsidR="00723759">
        <w:t>Solution Name [Lenovo DE]</w:t>
      </w:r>
    </w:fldSimple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ABF8C1C6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1" w15:restartNumberingAfterBreak="0">
    <w:nsid w:val="FFFFFF83"/>
    <w:multiLevelType w:val="singleLevel"/>
    <w:tmpl w:val="BA40B79E"/>
    <w:lvl w:ilvl="0">
      <w:start w:val="1"/>
      <w:numFmt w:val="bullet"/>
      <w:pStyle w:val="ListBullet2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3AC896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A991"/>
    <w:multiLevelType w:val="multilevel"/>
    <w:tmpl w:val="1A442C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11B162B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04AC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72188"/>
    <w:multiLevelType w:val="multilevel"/>
    <w:tmpl w:val="1F0E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B8238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C45D9C"/>
    <w:multiLevelType w:val="multilevel"/>
    <w:tmpl w:val="C96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1E01"/>
    <w:multiLevelType w:val="multilevel"/>
    <w:tmpl w:val="924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60DE9"/>
    <w:multiLevelType w:val="multilevel"/>
    <w:tmpl w:val="B9E0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3D745D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7E0F"/>
    <w:multiLevelType w:val="multilevel"/>
    <w:tmpl w:val="912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F078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75E13"/>
    <w:multiLevelType w:val="multilevel"/>
    <w:tmpl w:val="9E6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E80CC0"/>
    <w:multiLevelType w:val="multilevel"/>
    <w:tmpl w:val="CD0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67B0E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8722C"/>
    <w:multiLevelType w:val="hybridMultilevel"/>
    <w:tmpl w:val="54305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D1948"/>
    <w:multiLevelType w:val="multilevel"/>
    <w:tmpl w:val="120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361E70"/>
    <w:multiLevelType w:val="multilevel"/>
    <w:tmpl w:val="D2E0633C"/>
    <w:lvl w:ilvl="0">
      <w:start w:val="1"/>
      <w:numFmt w:val="bullet"/>
      <w:pStyle w:val="Contractclauselist"/>
      <w:lvlText w:val="•"/>
      <w:lvlJc w:val="left"/>
      <w:pPr>
        <w:ind w:left="72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/>
      </w:rPr>
    </w:lvl>
  </w:abstractNum>
  <w:abstractNum w:abstractNumId="20" w15:restartNumberingAfterBreak="0">
    <w:nsid w:val="05606B32"/>
    <w:multiLevelType w:val="hybridMultilevel"/>
    <w:tmpl w:val="020E3B9A"/>
    <w:lvl w:ilvl="0" w:tplc="23DE7138">
      <w:start w:val="1"/>
      <w:numFmt w:val="bullet"/>
      <w:pStyle w:val="Bullet1-Optus"/>
      <w:lvlText w:val=""/>
      <w:lvlJc w:val="left"/>
      <w:pPr>
        <w:ind w:left="717" w:hanging="360"/>
      </w:pPr>
      <w:rPr>
        <w:rFonts w:ascii="Symbol" w:hAnsi="Symbol" w:hint="default"/>
        <w:b/>
        <w:i w:val="0"/>
        <w:color w:val="000000" w:themeColor="text1"/>
        <w:sz w:val="18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A941F6"/>
    <w:multiLevelType w:val="multilevel"/>
    <w:tmpl w:val="9E9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0C28F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3D0AFE"/>
    <w:multiLevelType w:val="hybridMultilevel"/>
    <w:tmpl w:val="A4C81AB8"/>
    <w:name w:val="GPT_HeadingML_LNV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74B7CCA"/>
    <w:multiLevelType w:val="multilevel"/>
    <w:tmpl w:val="4FD6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985396"/>
    <w:multiLevelType w:val="multilevel"/>
    <w:tmpl w:val="C02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0B0ECD"/>
    <w:multiLevelType w:val="multilevel"/>
    <w:tmpl w:val="18B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16DC4"/>
    <w:multiLevelType w:val="multilevel"/>
    <w:tmpl w:val="84B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E9560C"/>
    <w:multiLevelType w:val="multilevel"/>
    <w:tmpl w:val="359ADA06"/>
    <w:styleLink w:val="TableNumbered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  <w:sz w:val="19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29" w15:restartNumberingAfterBreak="0">
    <w:nsid w:val="09EE138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93C6B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464E36"/>
    <w:multiLevelType w:val="multilevel"/>
    <w:tmpl w:val="C3866F1E"/>
    <w:name w:val="GPT_HeadingML_LNV22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A4043"/>
    <w:multiLevelType w:val="multilevel"/>
    <w:tmpl w:val="343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561188"/>
    <w:multiLevelType w:val="multilevel"/>
    <w:tmpl w:val="920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893A83"/>
    <w:multiLevelType w:val="multilevel"/>
    <w:tmpl w:val="F79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C35CEA"/>
    <w:multiLevelType w:val="hybridMultilevel"/>
    <w:tmpl w:val="9A3ED800"/>
    <w:name w:val="GPT_HeadingML_LNV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0BC35FC5"/>
    <w:multiLevelType w:val="multilevel"/>
    <w:tmpl w:val="8A6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5D7F7A"/>
    <w:multiLevelType w:val="hybridMultilevel"/>
    <w:tmpl w:val="6C2C3B0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8" w15:restartNumberingAfterBreak="0">
    <w:nsid w:val="0DAB1E6E"/>
    <w:multiLevelType w:val="hybridMultilevel"/>
    <w:tmpl w:val="ED4283A2"/>
    <w:lvl w:ilvl="0" w:tplc="49B897AA">
      <w:start w:val="1"/>
      <w:numFmt w:val="bullet"/>
      <w:pStyle w:val="L1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CAD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2BF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412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4C5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9A12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0E2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C7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BEA0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101C24"/>
    <w:multiLevelType w:val="hybridMultilevel"/>
    <w:tmpl w:val="8BC20B7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0" w15:restartNumberingAfterBreak="0">
    <w:nsid w:val="0E300591"/>
    <w:multiLevelType w:val="hybridMultilevel"/>
    <w:tmpl w:val="45B6D3C4"/>
    <w:lvl w:ilvl="0" w:tplc="C70A3EF0">
      <w:start w:val="1"/>
      <w:numFmt w:val="bullet"/>
      <w:pStyle w:val="D3ListBullet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690AF7"/>
    <w:multiLevelType w:val="multilevel"/>
    <w:tmpl w:val="88C6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67765"/>
    <w:multiLevelType w:val="multilevel"/>
    <w:tmpl w:val="8A707444"/>
    <w:styleLink w:val="AppendixHeadingmaster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Tahoma" w:hAnsi="Tahoma" w:hint="default"/>
        <w:b w:val="0"/>
        <w:i w:val="0"/>
        <w:color w:val="003C71"/>
        <w:sz w:val="40"/>
      </w:rPr>
    </w:lvl>
    <w:lvl w:ilvl="1">
      <w:start w:val="1"/>
      <w:numFmt w:val="decimal"/>
      <w:pStyle w:val="AppendixHeading2"/>
      <w:lvlText w:val="%1.%2"/>
      <w:lvlJc w:val="left"/>
      <w:pPr>
        <w:ind w:left="1021" w:hanging="1021"/>
      </w:pPr>
      <w:rPr>
        <w:rFonts w:ascii="Tahoma" w:hAnsi="Tahoma" w:hint="default"/>
        <w:b/>
        <w:i w:val="0"/>
        <w:color w:val="00A3E0"/>
        <w:sz w:val="28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0F4C1306"/>
    <w:multiLevelType w:val="multilevel"/>
    <w:tmpl w:val="EA7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A01CDC"/>
    <w:multiLevelType w:val="hybridMultilevel"/>
    <w:tmpl w:val="999A1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F96368"/>
    <w:multiLevelType w:val="multilevel"/>
    <w:tmpl w:val="943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1E01C5"/>
    <w:multiLevelType w:val="multilevel"/>
    <w:tmpl w:val="215C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0131B"/>
    <w:multiLevelType w:val="multilevel"/>
    <w:tmpl w:val="47DC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5376F4"/>
    <w:multiLevelType w:val="multilevel"/>
    <w:tmpl w:val="5B3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606433"/>
    <w:multiLevelType w:val="multilevel"/>
    <w:tmpl w:val="8ED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91393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6E5FB0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D12A5C"/>
    <w:multiLevelType w:val="multilevel"/>
    <w:tmpl w:val="6838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7E1F1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C75F9E"/>
    <w:multiLevelType w:val="multilevel"/>
    <w:tmpl w:val="C3866F1E"/>
    <w:name w:val="GPT_HeadingML_LNV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1E7785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16308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4E09D3"/>
    <w:multiLevelType w:val="multilevel"/>
    <w:tmpl w:val="4CD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533B0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C60E2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D676BB"/>
    <w:multiLevelType w:val="hybridMultilevel"/>
    <w:tmpl w:val="8F86B35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1" w15:restartNumberingAfterBreak="0">
    <w:nsid w:val="161424FB"/>
    <w:multiLevelType w:val="hybridMultilevel"/>
    <w:tmpl w:val="E78441E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2" w15:restartNumberingAfterBreak="0">
    <w:nsid w:val="16A14EAC"/>
    <w:multiLevelType w:val="multilevel"/>
    <w:tmpl w:val="C74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C50346"/>
    <w:multiLevelType w:val="multilevel"/>
    <w:tmpl w:val="665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1E6639"/>
    <w:multiLevelType w:val="multilevel"/>
    <w:tmpl w:val="DCA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967676"/>
    <w:multiLevelType w:val="multilevel"/>
    <w:tmpl w:val="BA4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677D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1F402D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5013FD"/>
    <w:multiLevelType w:val="multilevel"/>
    <w:tmpl w:val="2E1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753D77"/>
    <w:multiLevelType w:val="multilevel"/>
    <w:tmpl w:val="CFFCB21E"/>
    <w:styleLink w:val="Headingsmaster"/>
    <w:lvl w:ilvl="0">
      <w:start w:val="1"/>
      <w:numFmt w:val="decimal"/>
      <w:lvlText w:val="%1."/>
      <w:lvlJc w:val="left"/>
      <w:pPr>
        <w:tabs>
          <w:tab w:val="num" w:pos="2268"/>
        </w:tabs>
        <w:ind w:left="2268" w:hanging="2268"/>
      </w:p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" w15:restartNumberingAfterBreak="0">
    <w:nsid w:val="1A7B202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9B59DA"/>
    <w:multiLevelType w:val="multilevel"/>
    <w:tmpl w:val="B39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E27BD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3869F3"/>
    <w:multiLevelType w:val="multilevel"/>
    <w:tmpl w:val="A31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093E6F"/>
    <w:multiLevelType w:val="hybridMultilevel"/>
    <w:tmpl w:val="F4DC3DA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5" w15:restartNumberingAfterBreak="0">
    <w:nsid w:val="1D46361B"/>
    <w:multiLevelType w:val="multilevel"/>
    <w:tmpl w:val="AF1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A73834"/>
    <w:multiLevelType w:val="multilevel"/>
    <w:tmpl w:val="E13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8F0834"/>
    <w:multiLevelType w:val="multilevel"/>
    <w:tmpl w:val="A8D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82FEE"/>
    <w:multiLevelType w:val="multilevel"/>
    <w:tmpl w:val="532E9E16"/>
    <w:styleLink w:val="TableListNumbermaster"/>
    <w:lvl w:ilvl="0">
      <w:start w:val="1"/>
      <w:numFmt w:val="decimal"/>
      <w:pStyle w:val="TableListNumber"/>
      <w:lvlText w:val="%1"/>
      <w:lvlJc w:val="left"/>
      <w:pPr>
        <w:ind w:left="360" w:hanging="360"/>
      </w:pPr>
      <w:rPr>
        <w:rFonts w:hint="default"/>
        <w:color w:val="00A3E0"/>
      </w:rPr>
    </w:lvl>
    <w:lvl w:ilvl="1">
      <w:start w:val="1"/>
      <w:numFmt w:val="lowerLetter"/>
      <w:pStyle w:val="TableListNumber2"/>
      <w:lvlText w:val="%2"/>
      <w:lvlJc w:val="left"/>
      <w:pPr>
        <w:ind w:left="720" w:hanging="360"/>
      </w:pPr>
      <w:rPr>
        <w:rFonts w:hint="default"/>
        <w:color w:val="00A3E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1F605EBE"/>
    <w:multiLevelType w:val="multilevel"/>
    <w:tmpl w:val="E5F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120022"/>
    <w:multiLevelType w:val="multilevel"/>
    <w:tmpl w:val="C3866F1E"/>
    <w:name w:val="GPT_HeadingML_LNV222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6E42B7"/>
    <w:multiLevelType w:val="multilevel"/>
    <w:tmpl w:val="60C0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0772715"/>
    <w:multiLevelType w:val="multilevel"/>
    <w:tmpl w:val="15FA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07A14F7"/>
    <w:multiLevelType w:val="multilevel"/>
    <w:tmpl w:val="13A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BD1C47"/>
    <w:multiLevelType w:val="multilevel"/>
    <w:tmpl w:val="EF7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E11BAB"/>
    <w:multiLevelType w:val="multilevel"/>
    <w:tmpl w:val="2F9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FE7736"/>
    <w:multiLevelType w:val="multilevel"/>
    <w:tmpl w:val="4CC2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3A5AD1"/>
    <w:multiLevelType w:val="hybridMultilevel"/>
    <w:tmpl w:val="16DEABF2"/>
    <w:lvl w:ilvl="0" w:tplc="74902D48">
      <w:start w:val="1"/>
      <w:numFmt w:val="bullet"/>
      <w:pStyle w:val="TblB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C5836">
      <w:numFmt w:val="bullet"/>
      <w:pStyle w:val="L2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3952753E">
      <w:numFmt w:val="bullet"/>
      <w:lvlText w:val=""/>
      <w:lvlJc w:val="left"/>
      <w:pPr>
        <w:ind w:left="2340" w:hanging="360"/>
      </w:pPr>
      <w:rPr>
        <w:rFonts w:ascii="Wingdings" w:eastAsiaTheme="majorEastAsia" w:hAnsi="Wingdings" w:cstheme="minorHAnsi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1421B6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57E8B"/>
    <w:multiLevelType w:val="multilevel"/>
    <w:tmpl w:val="F3A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8C1EFC"/>
    <w:multiLevelType w:val="multilevel"/>
    <w:tmpl w:val="A89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85806"/>
    <w:multiLevelType w:val="multilevel"/>
    <w:tmpl w:val="3A7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024C7B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6D620F"/>
    <w:multiLevelType w:val="multilevel"/>
    <w:tmpl w:val="6248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CB79DC"/>
    <w:multiLevelType w:val="multilevel"/>
    <w:tmpl w:val="783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E84DD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4C49B8"/>
    <w:multiLevelType w:val="multilevel"/>
    <w:tmpl w:val="9AE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873117"/>
    <w:multiLevelType w:val="multilevel"/>
    <w:tmpl w:val="064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2839DB"/>
    <w:multiLevelType w:val="multilevel"/>
    <w:tmpl w:val="312CD05C"/>
    <w:styleLink w:val="ListLegalmaster"/>
    <w:lvl w:ilvl="0">
      <w:start w:val="1"/>
      <w:numFmt w:val="decimal"/>
      <w:pStyle w:val="ListLegal"/>
      <w:lvlText w:val="%1."/>
      <w:lvlJc w:val="left"/>
      <w:pPr>
        <w:ind w:left="357" w:hanging="357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ListLegal2"/>
      <w:lvlText w:val="%1.%2."/>
      <w:lvlJc w:val="left"/>
      <w:pPr>
        <w:tabs>
          <w:tab w:val="num" w:pos="720"/>
        </w:tabs>
        <w:ind w:left="1077" w:hanging="720"/>
      </w:pPr>
      <w:rPr>
        <w:rFonts w:ascii="Arial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ListLegal3"/>
      <w:lvlText w:val="%1.%2.%3."/>
      <w:lvlJc w:val="left"/>
      <w:pPr>
        <w:ind w:left="1797" w:hanging="720"/>
      </w:pPr>
      <w:rPr>
        <w:rFonts w:ascii="Arial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25707902"/>
    <w:multiLevelType w:val="multilevel"/>
    <w:tmpl w:val="4D8C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AC697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B24BAC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0E2037"/>
    <w:multiLevelType w:val="multilevel"/>
    <w:tmpl w:val="096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A6758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C22841"/>
    <w:multiLevelType w:val="multilevel"/>
    <w:tmpl w:val="1CB80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D328D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D63A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6468CF"/>
    <w:multiLevelType w:val="multilevel"/>
    <w:tmpl w:val="466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07592E"/>
    <w:multiLevelType w:val="multilevel"/>
    <w:tmpl w:val="E91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921B66"/>
    <w:multiLevelType w:val="hybridMultilevel"/>
    <w:tmpl w:val="1F0C5A8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0" w15:restartNumberingAfterBreak="0">
    <w:nsid w:val="2996142C"/>
    <w:multiLevelType w:val="hybridMultilevel"/>
    <w:tmpl w:val="885A53E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A105DA1"/>
    <w:multiLevelType w:val="multilevel"/>
    <w:tmpl w:val="56B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9D7522"/>
    <w:multiLevelType w:val="multilevel"/>
    <w:tmpl w:val="B5E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144FC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6041C3"/>
    <w:multiLevelType w:val="multilevel"/>
    <w:tmpl w:val="DB3C10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bCs w:val="0"/>
        <w:i w:val="0"/>
        <w:iCs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 New Roman" w:eastAsia="Times New Roman" w:hAnsi="Times New Roman"/>
      </w:rPr>
    </w:lvl>
  </w:abstractNum>
  <w:abstractNum w:abstractNumId="115" w15:restartNumberingAfterBreak="0">
    <w:nsid w:val="2BC84D44"/>
    <w:multiLevelType w:val="multilevel"/>
    <w:tmpl w:val="E96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C13623"/>
    <w:multiLevelType w:val="multilevel"/>
    <w:tmpl w:val="5C9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EC0CD8"/>
    <w:multiLevelType w:val="multilevel"/>
    <w:tmpl w:val="EB1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9328E2"/>
    <w:multiLevelType w:val="multilevel"/>
    <w:tmpl w:val="0DBAD9C8"/>
    <w:styleLink w:val="ListNumbermaster"/>
    <w:lvl w:ilvl="0">
      <w:start w:val="1"/>
      <w:numFmt w:val="decimal"/>
      <w:lvlText w:val="%1"/>
      <w:lvlJc w:val="left"/>
      <w:pPr>
        <w:ind w:left="360" w:hanging="360"/>
      </w:pPr>
      <w:rPr>
        <w:rFonts w:ascii="Tahoma" w:hAnsi="Tahoma" w:hint="default"/>
        <w:color w:val="00A3E0"/>
        <w:sz w:val="22"/>
      </w:rPr>
    </w:lvl>
    <w:lvl w:ilvl="1">
      <w:start w:val="1"/>
      <w:numFmt w:val="lowerLetter"/>
      <w:lvlText w:val="%2"/>
      <w:lvlJc w:val="left"/>
      <w:pPr>
        <w:ind w:left="720" w:hanging="360"/>
      </w:pPr>
      <w:rPr>
        <w:rFonts w:ascii="Tahoma" w:hAnsi="Tahoma" w:hint="default"/>
        <w:color w:val="00A3E0"/>
        <w:sz w:val="22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ascii="Tahoma" w:hAnsi="Tahoma" w:hint="default"/>
        <w:color w:val="00A3E0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ascii="Tahoma" w:hAnsi="Tahoma" w:hint="default"/>
        <w:color w:val="00A3E0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2DAE19FC"/>
    <w:multiLevelType w:val="hybridMultilevel"/>
    <w:tmpl w:val="0F3CE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2DB954D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36C77"/>
    <w:multiLevelType w:val="multilevel"/>
    <w:tmpl w:val="DA2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065340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081D9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004CE7"/>
    <w:multiLevelType w:val="multilevel"/>
    <w:tmpl w:val="20C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162208"/>
    <w:multiLevelType w:val="multilevel"/>
    <w:tmpl w:val="AD2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7259E8"/>
    <w:multiLevelType w:val="hybridMultilevel"/>
    <w:tmpl w:val="B6FA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F90591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A16CB8"/>
    <w:multiLevelType w:val="multilevel"/>
    <w:tmpl w:val="347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625A0B"/>
    <w:multiLevelType w:val="multilevel"/>
    <w:tmpl w:val="29A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654A8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9B78E4"/>
    <w:multiLevelType w:val="hybridMultilevel"/>
    <w:tmpl w:val="B9B6EFE4"/>
    <w:lvl w:ilvl="0" w:tplc="264A2EBC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hint="default"/>
      </w:rPr>
    </w:lvl>
    <w:lvl w:ilvl="1" w:tplc="2C004D64">
      <w:start w:val="1"/>
      <w:numFmt w:val="bullet"/>
      <w:lvlText w:val=""/>
      <w:lvlJc w:val="left"/>
      <w:rPr>
        <w:rFonts w:hint="default"/>
      </w:rPr>
    </w:lvl>
    <w:lvl w:ilvl="2" w:tplc="59964C64">
      <w:start w:val="1"/>
      <w:numFmt w:val="bullet"/>
      <w:lvlText w:val=""/>
      <w:lvlJc w:val="left"/>
      <w:rPr>
        <w:rFonts w:hint="default"/>
      </w:rPr>
    </w:lvl>
    <w:lvl w:ilvl="3" w:tplc="0546A3F2">
      <w:start w:val="1"/>
      <w:numFmt w:val="bullet"/>
      <w:lvlText w:val=""/>
      <w:lvlJc w:val="left"/>
      <w:rPr>
        <w:rFonts w:hint="default"/>
      </w:rPr>
    </w:lvl>
    <w:lvl w:ilvl="4" w:tplc="011CDEE2">
      <w:start w:val="1"/>
      <w:numFmt w:val="bullet"/>
      <w:lvlText w:val=""/>
      <w:lvlJc w:val="left"/>
      <w:rPr>
        <w:rFonts w:hint="default"/>
      </w:rPr>
    </w:lvl>
    <w:lvl w:ilvl="5" w:tplc="34C28632">
      <w:start w:val="1"/>
      <w:numFmt w:val="bullet"/>
      <w:lvlText w:val=""/>
      <w:lvlJc w:val="left"/>
      <w:rPr>
        <w:rFonts w:hint="default"/>
      </w:rPr>
    </w:lvl>
    <w:lvl w:ilvl="6" w:tplc="BE9AA7C2">
      <w:start w:val="1"/>
      <w:numFmt w:val="bullet"/>
      <w:lvlText w:val=""/>
      <w:lvlJc w:val="left"/>
      <w:rPr>
        <w:rFonts w:hint="default"/>
      </w:rPr>
    </w:lvl>
    <w:lvl w:ilvl="7" w:tplc="51A2367C">
      <w:start w:val="1"/>
      <w:numFmt w:val="bullet"/>
      <w:lvlText w:val=""/>
      <w:lvlJc w:val="left"/>
      <w:rPr>
        <w:rFonts w:hint="default"/>
      </w:rPr>
    </w:lvl>
    <w:lvl w:ilvl="8" w:tplc="902A1542">
      <w:start w:val="1"/>
      <w:numFmt w:val="bullet"/>
      <w:lvlText w:val=""/>
      <w:lvlJc w:val="left"/>
      <w:rPr>
        <w:rFonts w:hint="default"/>
      </w:rPr>
    </w:lvl>
  </w:abstractNum>
  <w:abstractNum w:abstractNumId="132" w15:restartNumberingAfterBreak="0">
    <w:nsid w:val="30CF31CB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705770"/>
    <w:multiLevelType w:val="multilevel"/>
    <w:tmpl w:val="48D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C0470E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291B6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90057C"/>
    <w:multiLevelType w:val="multilevel"/>
    <w:tmpl w:val="065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AF1C3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FE6C1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E925E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15519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2121B9"/>
    <w:multiLevelType w:val="hybridMultilevel"/>
    <w:tmpl w:val="C7861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34DA548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EF6B67"/>
    <w:multiLevelType w:val="multilevel"/>
    <w:tmpl w:val="1EA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147EE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2A51B1"/>
    <w:multiLevelType w:val="multilevel"/>
    <w:tmpl w:val="5C7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A10EE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C32D3E"/>
    <w:multiLevelType w:val="multilevel"/>
    <w:tmpl w:val="C32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83013E"/>
    <w:multiLevelType w:val="multilevel"/>
    <w:tmpl w:val="A55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B2BAB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E92520"/>
    <w:multiLevelType w:val="multilevel"/>
    <w:tmpl w:val="F9E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71781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736217"/>
    <w:multiLevelType w:val="multilevel"/>
    <w:tmpl w:val="AEE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2E5072"/>
    <w:multiLevelType w:val="multilevel"/>
    <w:tmpl w:val="D7603D40"/>
    <w:lvl w:ilvl="0">
      <w:start w:val="1"/>
      <w:numFmt w:val="lowerLetter"/>
      <w:pStyle w:val="Numberedblocktext"/>
      <w:lvlText w:val="%1)"/>
      <w:lvlJc w:val="left"/>
      <w:pPr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4" w15:restartNumberingAfterBreak="0">
    <w:nsid w:val="39565DED"/>
    <w:multiLevelType w:val="multilevel"/>
    <w:tmpl w:val="2F0C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6A492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F812E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337E95"/>
    <w:multiLevelType w:val="hybridMultilevel"/>
    <w:tmpl w:val="885A53E4"/>
    <w:lvl w:ilvl="0" w:tplc="5D7240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3A3F3AE0"/>
    <w:multiLevelType w:val="multilevel"/>
    <w:tmpl w:val="C33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7D1B6A"/>
    <w:multiLevelType w:val="multilevel"/>
    <w:tmpl w:val="2B84DAD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Restart w:val="0"/>
      <w:pStyle w:val="Note"/>
      <w:lvlText w:val="Note:"/>
      <w:lvlJc w:val="left"/>
      <w:pPr>
        <w:ind w:left="720" w:hanging="720"/>
      </w:pPr>
      <w:rPr>
        <w:rFonts w:hint="default"/>
        <w:b/>
        <w:i w:val="0"/>
      </w:rPr>
    </w:lvl>
  </w:abstractNum>
  <w:abstractNum w:abstractNumId="160" w15:restartNumberingAfterBreak="0">
    <w:nsid w:val="3ABB63B7"/>
    <w:multiLevelType w:val="multilevel"/>
    <w:tmpl w:val="73F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0451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F44BAC"/>
    <w:multiLevelType w:val="multilevel"/>
    <w:tmpl w:val="946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FC6739"/>
    <w:multiLevelType w:val="multilevel"/>
    <w:tmpl w:val="7F1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111C6D"/>
    <w:multiLevelType w:val="multilevel"/>
    <w:tmpl w:val="776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50027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C50323"/>
    <w:multiLevelType w:val="multilevel"/>
    <w:tmpl w:val="EBE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2500CC"/>
    <w:multiLevelType w:val="multilevel"/>
    <w:tmpl w:val="6D7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6E54B6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8E3BE1"/>
    <w:multiLevelType w:val="hybridMultilevel"/>
    <w:tmpl w:val="3A764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DFB156B"/>
    <w:multiLevelType w:val="multilevel"/>
    <w:tmpl w:val="9C8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82378F"/>
    <w:multiLevelType w:val="multilevel"/>
    <w:tmpl w:val="C3866F1E"/>
    <w:name w:val="GPT_HeadingML_LNV22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A1BA0"/>
    <w:multiLevelType w:val="multilevel"/>
    <w:tmpl w:val="1D4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762C7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B363B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DE5359"/>
    <w:multiLevelType w:val="multilevel"/>
    <w:tmpl w:val="677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010A4D"/>
    <w:multiLevelType w:val="hybridMultilevel"/>
    <w:tmpl w:val="36941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14F23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B165C3"/>
    <w:multiLevelType w:val="multilevel"/>
    <w:tmpl w:val="F72E3112"/>
    <w:lvl w:ilvl="0">
      <w:start w:val="1"/>
      <w:numFmt w:val="none"/>
      <w:pStyle w:val="TableNote"/>
      <w:lvlText w:val="%1Note:"/>
      <w:lvlJc w:val="left"/>
      <w:pPr>
        <w:ind w:left="0" w:firstLine="0"/>
      </w:pPr>
      <w:rPr>
        <w:rFonts w:ascii="Arial" w:hAnsi="Arial" w:hint="default"/>
        <w:b/>
        <w:i w:val="0"/>
        <w:color w:val="000000" w:themeColor="text1"/>
        <w:sz w:val="19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9" w15:restartNumberingAfterBreak="0">
    <w:nsid w:val="41C868E3"/>
    <w:multiLevelType w:val="multilevel"/>
    <w:tmpl w:val="4BBE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2197B1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3419FA"/>
    <w:multiLevelType w:val="hybridMultilevel"/>
    <w:tmpl w:val="75387A5E"/>
    <w:lvl w:ilvl="0" w:tplc="261E9A4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247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6C28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0EB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2DA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281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605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C71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4A72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26C7E75"/>
    <w:multiLevelType w:val="hybridMultilevel"/>
    <w:tmpl w:val="169A60AC"/>
    <w:lvl w:ilvl="0" w:tplc="18085F66">
      <w:start w:val="1"/>
      <w:numFmt w:val="bullet"/>
      <w:pStyle w:val="BulletList1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32A740D"/>
    <w:multiLevelType w:val="multilevel"/>
    <w:tmpl w:val="ECA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450234"/>
    <w:multiLevelType w:val="multilevel"/>
    <w:tmpl w:val="77F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C10A08"/>
    <w:multiLevelType w:val="multilevel"/>
    <w:tmpl w:val="175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D514D7"/>
    <w:multiLevelType w:val="multilevel"/>
    <w:tmpl w:val="5942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3D62431"/>
    <w:multiLevelType w:val="hybridMultilevel"/>
    <w:tmpl w:val="429EFB9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8" w15:restartNumberingAfterBreak="0">
    <w:nsid w:val="43DD454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AA6A5F"/>
    <w:multiLevelType w:val="hybridMultilevel"/>
    <w:tmpl w:val="014E68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4AC316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C152DA"/>
    <w:multiLevelType w:val="multilevel"/>
    <w:tmpl w:val="9A7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E80B86"/>
    <w:multiLevelType w:val="hybridMultilevel"/>
    <w:tmpl w:val="51EC6164"/>
    <w:lvl w:ilvl="0" w:tplc="5D7240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46172FA0"/>
    <w:multiLevelType w:val="multilevel"/>
    <w:tmpl w:val="72D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635147F"/>
    <w:multiLevelType w:val="multilevel"/>
    <w:tmpl w:val="DCD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67A097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B8523F"/>
    <w:multiLevelType w:val="multilevel"/>
    <w:tmpl w:val="ECD8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C35DD1"/>
    <w:multiLevelType w:val="multilevel"/>
    <w:tmpl w:val="A8E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0F4546"/>
    <w:multiLevelType w:val="multilevel"/>
    <w:tmpl w:val="A7B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7D419C"/>
    <w:multiLevelType w:val="multilevel"/>
    <w:tmpl w:val="98E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D1BB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A8422B"/>
    <w:multiLevelType w:val="multilevel"/>
    <w:tmpl w:val="6F4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BF3D0A"/>
    <w:multiLevelType w:val="multilevel"/>
    <w:tmpl w:val="E26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CF2078"/>
    <w:multiLevelType w:val="multilevel"/>
    <w:tmpl w:val="BB6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D50479"/>
    <w:multiLevelType w:val="multilevel"/>
    <w:tmpl w:val="28E66356"/>
    <w:styleLink w:val="ListAlphanumericmaster"/>
    <w:lvl w:ilvl="0">
      <w:start w:val="1"/>
      <w:numFmt w:val="lowerLetter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361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5" w15:restartNumberingAfterBreak="0">
    <w:nsid w:val="47F3693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535230"/>
    <w:multiLevelType w:val="multilevel"/>
    <w:tmpl w:val="9AB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65116B"/>
    <w:multiLevelType w:val="multilevel"/>
    <w:tmpl w:val="BE00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89710B8"/>
    <w:multiLevelType w:val="multilevel"/>
    <w:tmpl w:val="51C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9A6D9D"/>
    <w:multiLevelType w:val="multilevel"/>
    <w:tmpl w:val="AEA466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Appendix %6 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Restart w:val="1"/>
      <w:pStyle w:val="Heading7"/>
      <w:lvlText w:val="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0" w15:restartNumberingAfterBreak="0">
    <w:nsid w:val="4956309C"/>
    <w:multiLevelType w:val="multilevel"/>
    <w:tmpl w:val="C3866F1E"/>
    <w:name w:val="GPT_HeadingML_LNV2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D95C2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E052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B182EBF"/>
    <w:multiLevelType w:val="hybridMultilevel"/>
    <w:tmpl w:val="45A89D7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14" w15:restartNumberingAfterBreak="0">
    <w:nsid w:val="4BE30B46"/>
    <w:multiLevelType w:val="hybridMultilevel"/>
    <w:tmpl w:val="3ABEFC12"/>
    <w:name w:val="GPT_HeadingML_LNV222222222"/>
    <w:lvl w:ilvl="0" w:tplc="FFFFFFFF">
      <w:start w:val="1"/>
      <w:numFmt w:val="decimal"/>
      <w:lvlText w:val="%1."/>
      <w:lvlJc w:val="left"/>
      <w:pPr>
        <w:ind w:left="717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15" w15:restartNumberingAfterBreak="0">
    <w:nsid w:val="4D267169"/>
    <w:multiLevelType w:val="multilevel"/>
    <w:tmpl w:val="118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2F59AF"/>
    <w:multiLevelType w:val="multilevel"/>
    <w:tmpl w:val="CCB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28161E"/>
    <w:multiLevelType w:val="multilevel"/>
    <w:tmpl w:val="82D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892224"/>
    <w:multiLevelType w:val="multilevel"/>
    <w:tmpl w:val="DB3C10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  <w:bCs w:val="0"/>
        <w:i w:val="0"/>
        <w:iCs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Times New Roman" w:eastAsia="Times New Roman" w:hAnsi="Times New Roman"/>
      </w:rPr>
    </w:lvl>
  </w:abstractNum>
  <w:abstractNum w:abstractNumId="219" w15:restartNumberingAfterBreak="0">
    <w:nsid w:val="4E8F03BE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D33866"/>
    <w:multiLevelType w:val="multilevel"/>
    <w:tmpl w:val="A56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1062A"/>
    <w:multiLevelType w:val="hybridMultilevel"/>
    <w:tmpl w:val="51E2DC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F80384C"/>
    <w:multiLevelType w:val="multilevel"/>
    <w:tmpl w:val="D65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F8E4557"/>
    <w:multiLevelType w:val="multilevel"/>
    <w:tmpl w:val="CDC2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A81C26"/>
    <w:multiLevelType w:val="hybridMultilevel"/>
    <w:tmpl w:val="978413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B2826C">
      <w:numFmt w:val="bullet"/>
      <w:pStyle w:val="BulletL2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FD42FF0"/>
    <w:multiLevelType w:val="multilevel"/>
    <w:tmpl w:val="33CEAE46"/>
    <w:lvl w:ilvl="0">
      <w:start w:val="1"/>
      <w:numFmt w:val="decimal"/>
      <w:pStyle w:val="TableNumber"/>
      <w:lvlText w:val="%1."/>
      <w:lvlJc w:val="left"/>
      <w:pPr>
        <w:ind w:left="216" w:hanging="216"/>
      </w:pPr>
      <w:rPr>
        <w:rFonts w:hint="default"/>
        <w:sz w:val="19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6" w15:restartNumberingAfterBreak="0">
    <w:nsid w:val="50650589"/>
    <w:multiLevelType w:val="hybridMultilevel"/>
    <w:tmpl w:val="A3184D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A5F40">
      <w:numFmt w:val="bullet"/>
      <w:pStyle w:val="BulletAltL2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0B161B2"/>
    <w:multiLevelType w:val="multilevel"/>
    <w:tmpl w:val="5EF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446239"/>
    <w:multiLevelType w:val="multilevel"/>
    <w:tmpl w:val="0660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18D52D1"/>
    <w:multiLevelType w:val="multilevel"/>
    <w:tmpl w:val="A8C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9A37E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20D12D5"/>
    <w:multiLevelType w:val="multilevel"/>
    <w:tmpl w:val="614E63DE"/>
    <w:lvl w:ilvl="0">
      <w:start w:val="1"/>
      <w:numFmt w:val="bullet"/>
      <w:lvlText w:val="●"/>
      <w:lvlJc w:val="left"/>
      <w:pPr>
        <w:ind w:left="624" w:hanging="267"/>
      </w:pPr>
      <w:rPr>
        <w:rFonts w:ascii="Noto Sans Symbols" w:eastAsia="Times New Roman" w:hAnsi="Noto Sans Symbols"/>
      </w:rPr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32" w15:restartNumberingAfterBreak="0">
    <w:nsid w:val="5317549C"/>
    <w:multiLevelType w:val="hybridMultilevel"/>
    <w:tmpl w:val="72EC5F86"/>
    <w:lvl w:ilvl="0" w:tplc="283014A4">
      <w:start w:val="1"/>
      <w:numFmt w:val="bullet"/>
      <w:pStyle w:val="CVBullets"/>
      <w:lvlText w:val=""/>
      <w:lvlJc w:val="left"/>
      <w:pPr>
        <w:ind w:left="360" w:hanging="360"/>
      </w:pPr>
      <w:rPr>
        <w:rFonts w:ascii="Wingdings" w:hAnsi="Wingdings" w:hint="default"/>
        <w:color w:val="C4BC96" w:themeColor="background2" w:themeShade="BF"/>
        <w:sz w:val="20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3581DCA"/>
    <w:multiLevelType w:val="multilevel"/>
    <w:tmpl w:val="1C4A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35F3C80"/>
    <w:multiLevelType w:val="multilevel"/>
    <w:tmpl w:val="699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760C0D"/>
    <w:multiLevelType w:val="multilevel"/>
    <w:tmpl w:val="085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2978F0"/>
    <w:multiLevelType w:val="multilevel"/>
    <w:tmpl w:val="E3B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7561FD"/>
    <w:multiLevelType w:val="multilevel"/>
    <w:tmpl w:val="C55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2F268F"/>
    <w:multiLevelType w:val="multilevel"/>
    <w:tmpl w:val="069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A31C68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5F4350"/>
    <w:multiLevelType w:val="multilevel"/>
    <w:tmpl w:val="3C2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F128F6"/>
    <w:multiLevelType w:val="hybridMultilevel"/>
    <w:tmpl w:val="62E68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70647A6"/>
    <w:multiLevelType w:val="multilevel"/>
    <w:tmpl w:val="D4A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83039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A51FC2"/>
    <w:multiLevelType w:val="hybridMultilevel"/>
    <w:tmpl w:val="0C928138"/>
    <w:styleLink w:val="TableListBulletmaster"/>
    <w:lvl w:ilvl="0" w:tplc="9432C58E">
      <w:start w:val="1"/>
      <w:numFmt w:val="bullet"/>
      <w:pStyle w:val="TableListBullet"/>
      <w:lvlText w:val=""/>
      <w:lvlJc w:val="left"/>
      <w:pPr>
        <w:ind w:left="340" w:hanging="283"/>
      </w:pPr>
      <w:rPr>
        <w:rFonts w:ascii="Symbol" w:hAnsi="Symbol" w:hint="default"/>
        <w:color w:val="00A3E0"/>
      </w:rPr>
    </w:lvl>
    <w:lvl w:ilvl="1" w:tplc="5ED2F41C">
      <w:start w:val="1"/>
      <w:numFmt w:val="bullet"/>
      <w:pStyle w:val="TableListBullet2"/>
      <w:lvlText w:val=""/>
      <w:lvlJc w:val="left"/>
      <w:pPr>
        <w:ind w:left="567" w:hanging="227"/>
      </w:pPr>
      <w:rPr>
        <w:rFonts w:ascii="Symbol" w:hAnsi="Symbol" w:hint="default"/>
        <w:color w:val="003C71"/>
      </w:rPr>
    </w:lvl>
    <w:lvl w:ilvl="2" w:tplc="75026AAE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335A76B6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A9D60BB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A525A1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2D82244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2126238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98CE1A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5" w15:restartNumberingAfterBreak="0">
    <w:nsid w:val="58707D7C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22BA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DF3595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EC2E24"/>
    <w:multiLevelType w:val="multilevel"/>
    <w:tmpl w:val="8A707444"/>
    <w:numStyleLink w:val="AppendixHeadingmaster"/>
  </w:abstractNum>
  <w:abstractNum w:abstractNumId="249" w15:restartNumberingAfterBreak="0">
    <w:nsid w:val="595E231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6C52E0"/>
    <w:multiLevelType w:val="multilevel"/>
    <w:tmpl w:val="587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BA0B9A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D916D0"/>
    <w:multiLevelType w:val="multilevel"/>
    <w:tmpl w:val="D9B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A5D629E"/>
    <w:multiLevelType w:val="multilevel"/>
    <w:tmpl w:val="0BD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A77A49"/>
    <w:multiLevelType w:val="multilevel"/>
    <w:tmpl w:val="2AA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186FAC"/>
    <w:multiLevelType w:val="multilevel"/>
    <w:tmpl w:val="E9B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B27374"/>
    <w:multiLevelType w:val="multilevel"/>
    <w:tmpl w:val="0D4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753716"/>
    <w:multiLevelType w:val="multilevel"/>
    <w:tmpl w:val="2D3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AB4D8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EF7DD9"/>
    <w:multiLevelType w:val="multilevel"/>
    <w:tmpl w:val="9D5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D5D74C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B35F7E"/>
    <w:multiLevelType w:val="multilevel"/>
    <w:tmpl w:val="7B1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2610F2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3C605E"/>
    <w:multiLevelType w:val="multilevel"/>
    <w:tmpl w:val="4C942146"/>
    <w:lvl w:ilvl="0">
      <w:start w:val="1"/>
      <w:numFmt w:val="decimal"/>
      <w:lvlRestart w:val="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432"/>
        </w:tabs>
        <w:ind w:left="432" w:hanging="432"/>
      </w:pPr>
    </w:lvl>
    <w:lvl w:ilvl="2">
      <w:start w:val="1"/>
      <w:numFmt w:val="decimal"/>
      <w:lvlRestart w:val="1"/>
      <w:lvlText w:val="%1.%2.%3"/>
      <w:lvlJc w:val="left"/>
      <w:pPr>
        <w:tabs>
          <w:tab w:val="num" w:pos="432"/>
        </w:tabs>
        <w:ind w:left="432" w:hanging="432"/>
      </w:pPr>
    </w:lvl>
    <w:lvl w:ilvl="3">
      <w:start w:val="1"/>
      <w:numFmt w:val="decimal"/>
      <w:lvlRestart w:val="1"/>
      <w:lvlText w:val="%1.%2.%3.%4"/>
      <w:lvlJc w:val="left"/>
      <w:pPr>
        <w:tabs>
          <w:tab w:val="num" w:pos="432"/>
        </w:tabs>
        <w:ind w:left="432" w:hanging="432"/>
      </w:pPr>
    </w:lvl>
    <w:lvl w:ilvl="4">
      <w:start w:val="1"/>
      <w:numFmt w:val="decimal"/>
      <w:lvlRestart w:val="1"/>
      <w:lvlText w:val="%1.%2.%3.%4.%5"/>
      <w:lvlJc w:val="left"/>
      <w:pPr>
        <w:tabs>
          <w:tab w:val="num" w:pos="432"/>
        </w:tabs>
        <w:ind w:left="432" w:hanging="432"/>
      </w:pPr>
    </w:lvl>
    <w:lvl w:ilvl="5">
      <w:start w:val="1"/>
      <w:numFmt w:val="decimal"/>
      <w:lvlRestart w:val="1"/>
      <w:lvlText w:val="%1.%2.%3.%4.%5.%6"/>
      <w:lvlJc w:val="left"/>
      <w:pPr>
        <w:tabs>
          <w:tab w:val="num" w:pos="432"/>
        </w:tabs>
        <w:ind w:left="432" w:hanging="432"/>
      </w:pPr>
    </w:lvl>
    <w:lvl w:ilvl="6">
      <w:start w:val="1"/>
      <w:numFmt w:val="decimal"/>
      <w:lvlRestart w:val="1"/>
      <w:lvlText w:val="%1.%2.%3.%4.%5.%6.%7"/>
      <w:lvlJc w:val="left"/>
      <w:pPr>
        <w:tabs>
          <w:tab w:val="num" w:pos="432"/>
        </w:tabs>
        <w:ind w:left="432" w:hanging="432"/>
      </w:pPr>
    </w:lvl>
    <w:lvl w:ilvl="7">
      <w:start w:val="1"/>
      <w:numFmt w:val="decimal"/>
      <w:lvlRestart w:val="1"/>
      <w:lvlText w:val="%1.%2.%3.%4.%5.%6.%7.%8"/>
      <w:lvlJc w:val="left"/>
      <w:pPr>
        <w:tabs>
          <w:tab w:val="num" w:pos="432"/>
        </w:tabs>
        <w:ind w:left="432" w:hanging="432"/>
      </w:pPr>
    </w:lvl>
    <w:lvl w:ilvl="8">
      <w:start w:val="1"/>
      <w:numFmt w:val="decimal"/>
      <w:lvlRestart w:val="1"/>
      <w:lvlText w:val="%1.%2.%3.%4.%5.%6.%7.%8.%9"/>
      <w:lvlJc w:val="left"/>
      <w:pPr>
        <w:tabs>
          <w:tab w:val="num" w:pos="432"/>
        </w:tabs>
        <w:ind w:left="432" w:hanging="432"/>
      </w:pPr>
    </w:lvl>
  </w:abstractNum>
  <w:abstractNum w:abstractNumId="264" w15:restartNumberingAfterBreak="0">
    <w:nsid w:val="5EAE7A75"/>
    <w:multiLevelType w:val="multilevel"/>
    <w:tmpl w:val="5DD2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D96FFA"/>
    <w:multiLevelType w:val="multilevel"/>
    <w:tmpl w:val="50F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12010C"/>
    <w:multiLevelType w:val="multilevel"/>
    <w:tmpl w:val="C51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712A2F"/>
    <w:multiLevelType w:val="multilevel"/>
    <w:tmpl w:val="F0B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9D48D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E22783"/>
    <w:multiLevelType w:val="multilevel"/>
    <w:tmpl w:val="1BFC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F20F69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3A5111"/>
    <w:multiLevelType w:val="multilevel"/>
    <w:tmpl w:val="834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C124CF"/>
    <w:multiLevelType w:val="multilevel"/>
    <w:tmpl w:val="C3866F1E"/>
    <w:name w:val="GPT_HeadingML_LNV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16101C5"/>
    <w:multiLevelType w:val="multilevel"/>
    <w:tmpl w:val="06E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E67EB"/>
    <w:multiLevelType w:val="multilevel"/>
    <w:tmpl w:val="EE7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7859B6"/>
    <w:multiLevelType w:val="multilevel"/>
    <w:tmpl w:val="D13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BD421A"/>
    <w:multiLevelType w:val="multilevel"/>
    <w:tmpl w:val="51D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1D1CD9"/>
    <w:multiLevelType w:val="multilevel"/>
    <w:tmpl w:val="B36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3C71000"/>
    <w:multiLevelType w:val="multilevel"/>
    <w:tmpl w:val="1454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CD0AA0"/>
    <w:multiLevelType w:val="multilevel"/>
    <w:tmpl w:val="7656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3DA6FF4"/>
    <w:multiLevelType w:val="multilevel"/>
    <w:tmpl w:val="5B4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4834B25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8E6CBA"/>
    <w:multiLevelType w:val="hybridMultilevel"/>
    <w:tmpl w:val="BB80B36C"/>
    <w:styleLink w:val="ListBulletmaster"/>
    <w:lvl w:ilvl="0" w:tplc="16CA9EC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3E0"/>
      </w:rPr>
    </w:lvl>
    <w:lvl w:ilvl="1" w:tplc="AF106806">
      <w:start w:val="1"/>
      <w:numFmt w:val="bullet"/>
      <w:lvlText w:val="•"/>
      <w:lvlJc w:val="left"/>
      <w:pPr>
        <w:ind w:left="714" w:hanging="357"/>
      </w:pPr>
      <w:rPr>
        <w:rFonts w:ascii="Calibri" w:hAnsi="Calibri" w:hint="default"/>
        <w:color w:val="003C71"/>
      </w:rPr>
    </w:lvl>
    <w:lvl w:ilvl="2" w:tplc="164A8B34">
      <w:start w:val="1"/>
      <w:numFmt w:val="bullet"/>
      <w:lvlText w:val=""/>
      <w:lvlJc w:val="left"/>
      <w:pPr>
        <w:ind w:left="1072" w:hanging="358"/>
      </w:pPr>
      <w:rPr>
        <w:rFonts w:ascii="Symbol" w:hAnsi="Symbol" w:hint="default"/>
        <w:color w:val="auto"/>
      </w:rPr>
    </w:lvl>
    <w:lvl w:ilvl="3" w:tplc="ABE28534">
      <w:start w:val="1"/>
      <w:numFmt w:val="bullet"/>
      <w:lvlText w:val=""/>
      <w:lvlJc w:val="left"/>
      <w:pPr>
        <w:ind w:left="1429" w:hanging="357"/>
      </w:pPr>
      <w:rPr>
        <w:rFonts w:ascii="Symbol" w:hAnsi="Symbol" w:hint="default"/>
      </w:rPr>
    </w:lvl>
    <w:lvl w:ilvl="4" w:tplc="BB96F1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2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D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4888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46A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4AB4E60"/>
    <w:multiLevelType w:val="hybridMultilevel"/>
    <w:tmpl w:val="FC86650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84" w15:restartNumberingAfterBreak="0">
    <w:nsid w:val="64D51C2D"/>
    <w:multiLevelType w:val="multilevel"/>
    <w:tmpl w:val="573E3B8A"/>
    <w:lvl w:ilvl="0">
      <w:start w:val="1"/>
      <w:numFmt w:val="decimal"/>
      <w:pStyle w:val="2-BulletText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5" w15:restartNumberingAfterBreak="0">
    <w:nsid w:val="650A6F07"/>
    <w:multiLevelType w:val="multilevel"/>
    <w:tmpl w:val="651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110BA2"/>
    <w:multiLevelType w:val="multilevel"/>
    <w:tmpl w:val="233C3EF2"/>
    <w:lvl w:ilvl="0">
      <w:start w:val="1"/>
      <w:numFmt w:val="decimal"/>
      <w:pStyle w:val="NumHeading1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NumHeading2"/>
      <w:lvlText w:val="%1.%2."/>
      <w:lvlJc w:val="left"/>
      <w:pPr>
        <w:ind w:left="567" w:hanging="567"/>
      </w:pPr>
      <w:rPr>
        <w:rFonts w:cs="Times New Roman" w:hint="default"/>
      </w:rPr>
    </w:lvl>
    <w:lvl w:ilvl="2">
      <w:start w:val="1"/>
      <w:numFmt w:val="decimal"/>
      <w:pStyle w:val="NumHeading3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87" w15:restartNumberingAfterBreak="0">
    <w:nsid w:val="6539183E"/>
    <w:multiLevelType w:val="multilevel"/>
    <w:tmpl w:val="8DA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3B636A"/>
    <w:multiLevelType w:val="multilevel"/>
    <w:tmpl w:val="29B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815517"/>
    <w:multiLevelType w:val="multilevel"/>
    <w:tmpl w:val="3A9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5B1050B"/>
    <w:multiLevelType w:val="multilevel"/>
    <w:tmpl w:val="273C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73A572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78F241F"/>
    <w:multiLevelType w:val="multilevel"/>
    <w:tmpl w:val="E8E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C94C6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873460C"/>
    <w:multiLevelType w:val="multilevel"/>
    <w:tmpl w:val="DE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BD5CC1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095D96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482DFD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95948A9"/>
    <w:multiLevelType w:val="multilevel"/>
    <w:tmpl w:val="750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965142F"/>
    <w:multiLevelType w:val="multilevel"/>
    <w:tmpl w:val="E8B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2673B3"/>
    <w:multiLevelType w:val="multilevel"/>
    <w:tmpl w:val="F87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A4357D8"/>
    <w:multiLevelType w:val="multilevel"/>
    <w:tmpl w:val="8D64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C604AF"/>
    <w:multiLevelType w:val="multilevel"/>
    <w:tmpl w:val="AAE2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AF21E97"/>
    <w:multiLevelType w:val="hybridMultilevel"/>
    <w:tmpl w:val="BB625270"/>
    <w:lvl w:ilvl="0" w:tplc="16F4D300">
      <w:start w:val="1"/>
      <w:numFmt w:val="decimal"/>
      <w:pStyle w:val="Lnv-Heading3"/>
      <w:lvlText w:val="%1.2.3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6BF567AC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C1823F0"/>
    <w:multiLevelType w:val="multilevel"/>
    <w:tmpl w:val="EB5A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402FA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B6624F"/>
    <w:multiLevelType w:val="multilevel"/>
    <w:tmpl w:val="5C9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DC09DF"/>
    <w:multiLevelType w:val="hybridMultilevel"/>
    <w:tmpl w:val="CB38AEB2"/>
    <w:name w:val="GPT_HeadingML_LNV22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9" w15:restartNumberingAfterBreak="0">
    <w:nsid w:val="6CF65894"/>
    <w:multiLevelType w:val="multilevel"/>
    <w:tmpl w:val="9A6A5E4A"/>
    <w:lvl w:ilvl="0">
      <w:start w:val="1"/>
      <w:numFmt w:val="bullet"/>
      <w:pStyle w:val="1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0" w15:restartNumberingAfterBreak="0">
    <w:nsid w:val="6D4957F7"/>
    <w:multiLevelType w:val="multilevel"/>
    <w:tmpl w:val="CCA8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D62115F"/>
    <w:multiLevelType w:val="multilevel"/>
    <w:tmpl w:val="5DE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E6850AA"/>
    <w:multiLevelType w:val="multilevel"/>
    <w:tmpl w:val="857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4" w15:restartNumberingAfterBreak="0">
    <w:nsid w:val="6EE175EA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24139B"/>
    <w:multiLevelType w:val="multilevel"/>
    <w:tmpl w:val="0C928138"/>
    <w:numStyleLink w:val="TableListBulletmaster"/>
  </w:abstractNum>
  <w:abstractNum w:abstractNumId="316" w15:restartNumberingAfterBreak="0">
    <w:nsid w:val="6FB82CA7"/>
    <w:multiLevelType w:val="hybridMultilevel"/>
    <w:tmpl w:val="64B28A08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17" w15:restartNumberingAfterBreak="0">
    <w:nsid w:val="6FC82978"/>
    <w:multiLevelType w:val="multilevel"/>
    <w:tmpl w:val="409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04A081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74664B"/>
    <w:multiLevelType w:val="multilevel"/>
    <w:tmpl w:val="F14C871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0" w15:restartNumberingAfterBreak="0">
    <w:nsid w:val="70791210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7B7385"/>
    <w:multiLevelType w:val="multilevel"/>
    <w:tmpl w:val="E83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08B42AB"/>
    <w:multiLevelType w:val="multilevel"/>
    <w:tmpl w:val="D13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755795"/>
    <w:multiLevelType w:val="hybridMultilevel"/>
    <w:tmpl w:val="8E829984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4" w15:restartNumberingAfterBreak="0">
    <w:nsid w:val="71E24634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F044F6"/>
    <w:multiLevelType w:val="multilevel"/>
    <w:tmpl w:val="C29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24D3934"/>
    <w:multiLevelType w:val="multilevel"/>
    <w:tmpl w:val="860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4E7490"/>
    <w:multiLevelType w:val="multilevel"/>
    <w:tmpl w:val="33C2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6F6946"/>
    <w:multiLevelType w:val="multilevel"/>
    <w:tmpl w:val="ED2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D77D73"/>
    <w:multiLevelType w:val="multilevel"/>
    <w:tmpl w:val="F25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E63FAC"/>
    <w:multiLevelType w:val="multilevel"/>
    <w:tmpl w:val="DF1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2FB4F6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6403DB"/>
    <w:multiLevelType w:val="multilevel"/>
    <w:tmpl w:val="4B5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8C1FB3"/>
    <w:multiLevelType w:val="multilevel"/>
    <w:tmpl w:val="AB94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3C35570"/>
    <w:multiLevelType w:val="multilevel"/>
    <w:tmpl w:val="F108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48A2537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B21630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4E96815"/>
    <w:multiLevelType w:val="multilevel"/>
    <w:tmpl w:val="976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53F48D1"/>
    <w:multiLevelType w:val="multilevel"/>
    <w:tmpl w:val="8404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8C53B3"/>
    <w:multiLevelType w:val="multilevel"/>
    <w:tmpl w:val="8FF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A33B3E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5CD1D5C"/>
    <w:multiLevelType w:val="multilevel"/>
    <w:tmpl w:val="F97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0332BA"/>
    <w:multiLevelType w:val="multilevel"/>
    <w:tmpl w:val="9D58C44E"/>
    <w:lvl w:ilvl="0">
      <w:start w:val="1"/>
      <w:numFmt w:val="none"/>
      <w:pStyle w:val="Note2"/>
      <w:lvlText w:val="%1Note: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3" w15:restartNumberingAfterBreak="0">
    <w:nsid w:val="764C1F6A"/>
    <w:multiLevelType w:val="multilevel"/>
    <w:tmpl w:val="BB1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95006B"/>
    <w:multiLevelType w:val="multilevel"/>
    <w:tmpl w:val="6CE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6C70CE9"/>
    <w:multiLevelType w:val="multilevel"/>
    <w:tmpl w:val="16E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BE0718"/>
    <w:multiLevelType w:val="multilevel"/>
    <w:tmpl w:val="9D6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7C63B58"/>
    <w:multiLevelType w:val="multilevel"/>
    <w:tmpl w:val="B336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7EA247F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80D603B"/>
    <w:multiLevelType w:val="multilevel"/>
    <w:tmpl w:val="FF6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090F35"/>
    <w:multiLevelType w:val="multilevel"/>
    <w:tmpl w:val="27A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90F0607"/>
    <w:multiLevelType w:val="multilevel"/>
    <w:tmpl w:val="EB2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9F8707D"/>
    <w:multiLevelType w:val="multilevel"/>
    <w:tmpl w:val="312CD05C"/>
    <w:numStyleLink w:val="ListLegalmaster"/>
  </w:abstractNum>
  <w:abstractNum w:abstractNumId="353" w15:restartNumberingAfterBreak="0">
    <w:nsid w:val="7A0B59F9"/>
    <w:multiLevelType w:val="multilevel"/>
    <w:tmpl w:val="E68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0F7385"/>
    <w:multiLevelType w:val="multilevel"/>
    <w:tmpl w:val="21E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A974699"/>
    <w:multiLevelType w:val="multilevel"/>
    <w:tmpl w:val="33E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A9D373E"/>
    <w:multiLevelType w:val="multilevel"/>
    <w:tmpl w:val="E3B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B2936AF"/>
    <w:multiLevelType w:val="multilevel"/>
    <w:tmpl w:val="8E028DAE"/>
    <w:name w:val="HeadingML_LNV"/>
    <w:lvl w:ilvl="0">
      <w:start w:val="1"/>
      <w:numFmt w:val="decimal"/>
      <w:lvlRestart w:val="0"/>
      <w:pStyle w:val="LNVHeading1"/>
      <w:lvlText w:val="%1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1">
      <w:start w:val="1"/>
      <w:numFmt w:val="decimal"/>
      <w:pStyle w:val="LNVHeading2"/>
      <w:lvlText w:val="%1.%2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2">
      <w:start w:val="1"/>
      <w:numFmt w:val="decimal"/>
      <w:lvlRestart w:val="1"/>
      <w:pStyle w:val="LNVHeading3"/>
      <w:lvlText w:val="%1.%2.%3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3">
      <w:start w:val="1"/>
      <w:numFmt w:val="decimal"/>
      <w:lvlRestart w:val="1"/>
      <w:pStyle w:val="LNVHeading4"/>
      <w:lvlText w:val="%1.%2.%3.%4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4">
      <w:start w:val="1"/>
      <w:numFmt w:val="decimal"/>
      <w:lvlRestart w:val="1"/>
      <w:pStyle w:val="LNVHeading5"/>
      <w:lvlText w:val="%1.%2.%3.%4.%5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5">
      <w:start w:val="1"/>
      <w:numFmt w:val="decimal"/>
      <w:lvlRestart w:val="1"/>
      <w:pStyle w:val="LNVHeading6"/>
      <w:lvlText w:val="%1.%2.%3.%4.%5.%6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6">
      <w:start w:val="1"/>
      <w:numFmt w:val="decimal"/>
      <w:lvlRestart w:val="1"/>
      <w:pStyle w:val="LNVHeading7"/>
      <w:lvlText w:val="%1.%2.%3.%4.%5.%6.%7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7">
      <w:start w:val="1"/>
      <w:numFmt w:val="decimal"/>
      <w:lvlRestart w:val="1"/>
      <w:pStyle w:val="LNVHeading8"/>
      <w:lvlText w:val="%1.%2.%3.%4.%5.%6.%7.%8"/>
      <w:lvlJc w:val="left"/>
      <w:pPr>
        <w:tabs>
          <w:tab w:val="num" w:pos="432"/>
        </w:tabs>
        <w:ind w:left="425" w:hanging="425"/>
      </w:pPr>
      <w:rPr>
        <w:rFonts w:hint="default"/>
      </w:rPr>
    </w:lvl>
    <w:lvl w:ilvl="8">
      <w:start w:val="1"/>
      <w:numFmt w:val="decimal"/>
      <w:lvlRestart w:val="1"/>
      <w:pStyle w:val="LNVHeading9"/>
      <w:lvlText w:val="%1.%2.%3.%4.%5.%6.%7.%8.%9"/>
      <w:lvlJc w:val="left"/>
      <w:pPr>
        <w:tabs>
          <w:tab w:val="num" w:pos="432"/>
        </w:tabs>
        <w:ind w:left="425" w:hanging="425"/>
      </w:pPr>
      <w:rPr>
        <w:rFonts w:hint="default"/>
      </w:rPr>
    </w:lvl>
  </w:abstractNum>
  <w:abstractNum w:abstractNumId="358" w15:restartNumberingAfterBreak="0">
    <w:nsid w:val="7B3163E5"/>
    <w:multiLevelType w:val="multilevel"/>
    <w:tmpl w:val="269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BDD13AA"/>
    <w:multiLevelType w:val="multilevel"/>
    <w:tmpl w:val="3B56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BF06766"/>
    <w:multiLevelType w:val="hybridMultilevel"/>
    <w:tmpl w:val="FDE28A32"/>
    <w:name w:val="GPT_HeadingML_LNV2222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61" w15:restartNumberingAfterBreak="0">
    <w:nsid w:val="7BFD6A5B"/>
    <w:multiLevelType w:val="multilevel"/>
    <w:tmpl w:val="050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0E66F3"/>
    <w:multiLevelType w:val="multilevel"/>
    <w:tmpl w:val="6472C4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CB04AAE"/>
    <w:multiLevelType w:val="multilevel"/>
    <w:tmpl w:val="98B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B87F1C"/>
    <w:multiLevelType w:val="multilevel"/>
    <w:tmpl w:val="66A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C1558B"/>
    <w:multiLevelType w:val="multilevel"/>
    <w:tmpl w:val="01A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E4053E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BA2043"/>
    <w:multiLevelType w:val="multilevel"/>
    <w:tmpl w:val="FF3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E16FE0"/>
    <w:multiLevelType w:val="multilevel"/>
    <w:tmpl w:val="608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DF734B6"/>
    <w:multiLevelType w:val="multilevel"/>
    <w:tmpl w:val="3238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E177F3C"/>
    <w:multiLevelType w:val="hybridMultilevel"/>
    <w:tmpl w:val="F91ADFEA"/>
    <w:styleLink w:val="ZZTableNumbered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7E9A26AE"/>
    <w:multiLevelType w:val="multilevel"/>
    <w:tmpl w:val="569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EAC5E4C"/>
    <w:multiLevelType w:val="multilevel"/>
    <w:tmpl w:val="AB5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ECB0CEB"/>
    <w:multiLevelType w:val="multilevel"/>
    <w:tmpl w:val="6EC277E2"/>
    <w:lvl w:ilvl="0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007D97"/>
    <w:multiLevelType w:val="multilevel"/>
    <w:tmpl w:val="E03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F925EEE"/>
    <w:multiLevelType w:val="multilevel"/>
    <w:tmpl w:val="4CD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FA540CA"/>
    <w:multiLevelType w:val="multilevel"/>
    <w:tmpl w:val="B07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139944">
    <w:abstractNumId w:val="286"/>
  </w:num>
  <w:num w:numId="2" w16cid:durableId="1637176214">
    <w:abstractNumId w:val="319"/>
  </w:num>
  <w:num w:numId="3" w16cid:durableId="1535314487">
    <w:abstractNumId w:val="20"/>
  </w:num>
  <w:num w:numId="4" w16cid:durableId="1967344206">
    <w:abstractNumId w:val="370"/>
  </w:num>
  <w:num w:numId="5" w16cid:durableId="329259435">
    <w:abstractNumId w:val="226"/>
  </w:num>
  <w:num w:numId="6" w16cid:durableId="1871449657">
    <w:abstractNumId w:val="224"/>
  </w:num>
  <w:num w:numId="7" w16cid:durableId="289678131">
    <w:abstractNumId w:val="40"/>
  </w:num>
  <w:num w:numId="8" w16cid:durableId="987244190">
    <w:abstractNumId w:val="8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4297999">
    <w:abstractNumId w:val="38"/>
  </w:num>
  <w:num w:numId="10" w16cid:durableId="237523503">
    <w:abstractNumId w:val="182"/>
  </w:num>
  <w:num w:numId="11" w16cid:durableId="656958333">
    <w:abstractNumId w:val="313"/>
  </w:num>
  <w:num w:numId="12" w16cid:durableId="770979927">
    <w:abstractNumId w:val="1"/>
  </w:num>
  <w:num w:numId="13" w16cid:durableId="1863201063">
    <w:abstractNumId w:val="159"/>
  </w:num>
  <w:num w:numId="14" w16cid:durableId="623459368">
    <w:abstractNumId w:val="2"/>
  </w:num>
  <w:num w:numId="15" w16cid:durableId="647779755">
    <w:abstractNumId w:val="342"/>
  </w:num>
  <w:num w:numId="16" w16cid:durableId="1187597628">
    <w:abstractNumId w:val="0"/>
  </w:num>
  <w:num w:numId="17" w16cid:durableId="532041126">
    <w:abstractNumId w:val="209"/>
  </w:num>
  <w:num w:numId="18" w16cid:durableId="603656005">
    <w:abstractNumId w:val="181"/>
  </w:num>
  <w:num w:numId="19" w16cid:durableId="1367829679">
    <w:abstractNumId w:val="178"/>
  </w:num>
  <w:num w:numId="20" w16cid:durableId="259528149">
    <w:abstractNumId w:val="28"/>
  </w:num>
  <w:num w:numId="21" w16cid:durableId="948589189">
    <w:abstractNumId w:val="225"/>
  </w:num>
  <w:num w:numId="22" w16cid:durableId="958032258">
    <w:abstractNumId w:val="309"/>
  </w:num>
  <w:num w:numId="23" w16cid:durableId="1930579845">
    <w:abstractNumId w:val="284"/>
  </w:num>
  <w:num w:numId="24" w16cid:durableId="820081995">
    <w:abstractNumId w:val="42"/>
  </w:num>
  <w:num w:numId="25" w16cid:durableId="1206596530">
    <w:abstractNumId w:val="69"/>
  </w:num>
  <w:num w:numId="26" w16cid:durableId="1790735969">
    <w:abstractNumId w:val="282"/>
  </w:num>
  <w:num w:numId="27" w16cid:durableId="548952892">
    <w:abstractNumId w:val="118"/>
  </w:num>
  <w:num w:numId="28" w16cid:durableId="1494107003">
    <w:abstractNumId w:val="244"/>
  </w:num>
  <w:num w:numId="29" w16cid:durableId="1385324498">
    <w:abstractNumId w:val="78"/>
  </w:num>
  <w:num w:numId="30" w16cid:durableId="469593457">
    <w:abstractNumId w:val="204"/>
  </w:num>
  <w:num w:numId="31" w16cid:durableId="808859858">
    <w:abstractNumId w:val="98"/>
  </w:num>
  <w:num w:numId="32" w16cid:durableId="1479230373">
    <w:abstractNumId w:val="352"/>
  </w:num>
  <w:num w:numId="33" w16cid:durableId="1671525519">
    <w:abstractNumId w:val="315"/>
  </w:num>
  <w:num w:numId="34" w16cid:durableId="18816645">
    <w:abstractNumId w:val="248"/>
  </w:num>
  <w:num w:numId="35" w16cid:durableId="62068100">
    <w:abstractNumId w:val="232"/>
  </w:num>
  <w:num w:numId="36" w16cid:durableId="1904439076">
    <w:abstractNumId w:val="153"/>
  </w:num>
  <w:num w:numId="37" w16cid:durableId="377972197">
    <w:abstractNumId w:val="19"/>
  </w:num>
  <w:num w:numId="38" w16cid:durableId="1681273741">
    <w:abstractNumId w:val="303"/>
  </w:num>
  <w:num w:numId="39" w16cid:durableId="594635923">
    <w:abstractNumId w:val="357"/>
  </w:num>
  <w:num w:numId="40" w16cid:durableId="172189932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13847623">
    <w:abstractNumId w:val="221"/>
  </w:num>
  <w:num w:numId="42" w16cid:durableId="1622882868">
    <w:abstractNumId w:val="189"/>
  </w:num>
  <w:num w:numId="43" w16cid:durableId="219294600">
    <w:abstractNumId w:val="131"/>
  </w:num>
  <w:num w:numId="44" w16cid:durableId="406879652">
    <w:abstractNumId w:val="114"/>
  </w:num>
  <w:num w:numId="45" w16cid:durableId="1748651512">
    <w:abstractNumId w:val="231"/>
  </w:num>
  <w:num w:numId="46" w16cid:durableId="997878025">
    <w:abstractNumId w:val="169"/>
  </w:num>
  <w:num w:numId="47" w16cid:durableId="1140222165">
    <w:abstractNumId w:val="194"/>
  </w:num>
  <w:num w:numId="48" w16cid:durableId="1768765522">
    <w:abstractNumId w:val="76"/>
  </w:num>
  <w:num w:numId="49" w16cid:durableId="842235158">
    <w:abstractNumId w:val="266"/>
  </w:num>
  <w:num w:numId="50" w16cid:durableId="1726828119">
    <w:abstractNumId w:val="365"/>
  </w:num>
  <w:num w:numId="51" w16cid:durableId="530458052">
    <w:abstractNumId w:val="287"/>
  </w:num>
  <w:num w:numId="52" w16cid:durableId="1430662467">
    <w:abstractNumId w:val="8"/>
  </w:num>
  <w:num w:numId="53" w16cid:durableId="165025597">
    <w:abstractNumId w:val="121"/>
  </w:num>
  <w:num w:numId="54" w16cid:durableId="756634383">
    <w:abstractNumId w:val="220"/>
  </w:num>
  <w:num w:numId="55" w16cid:durableId="233048482">
    <w:abstractNumId w:val="170"/>
  </w:num>
  <w:num w:numId="56" w16cid:durableId="380179398">
    <w:abstractNumId w:val="223"/>
  </w:num>
  <w:num w:numId="57" w16cid:durableId="1866484406">
    <w:abstractNumId w:val="48"/>
  </w:num>
  <w:num w:numId="58" w16cid:durableId="2146776890">
    <w:abstractNumId w:val="364"/>
  </w:num>
  <w:num w:numId="59" w16cid:durableId="216864555">
    <w:abstractNumId w:val="372"/>
  </w:num>
  <w:num w:numId="60" w16cid:durableId="283121372">
    <w:abstractNumId w:val="300"/>
  </w:num>
  <w:num w:numId="61" w16cid:durableId="285427612">
    <w:abstractNumId w:val="154"/>
  </w:num>
  <w:num w:numId="62" w16cid:durableId="1581868165">
    <w:abstractNumId w:val="257"/>
  </w:num>
  <w:num w:numId="63" w16cid:durableId="1752434763">
    <w:abstractNumId w:val="278"/>
  </w:num>
  <w:num w:numId="64" w16cid:durableId="715356307">
    <w:abstractNumId w:val="191"/>
  </w:num>
  <w:num w:numId="65" w16cid:durableId="1961841742">
    <w:abstractNumId w:val="93"/>
  </w:num>
  <w:num w:numId="66" w16cid:durableId="1123764903">
    <w:abstractNumId w:val="341"/>
  </w:num>
  <w:num w:numId="67" w16cid:durableId="583030444">
    <w:abstractNumId w:val="272"/>
  </w:num>
  <w:num w:numId="68" w16cid:durableId="1712730395">
    <w:abstractNumId w:val="203"/>
  </w:num>
  <w:num w:numId="69" w16cid:durableId="313336065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590121833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553584241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693267313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49103060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707610550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759673423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480656545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281303268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017345835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303434157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333654497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980575711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867184981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6588628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440490184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75871037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296108178">
    <w:abstractNumId w:val="157"/>
  </w:num>
  <w:num w:numId="87" w16cid:durableId="759184052">
    <w:abstractNumId w:val="192"/>
  </w:num>
  <w:num w:numId="88" w16cid:durableId="1483497452">
    <w:abstractNumId w:val="176"/>
  </w:num>
  <w:num w:numId="89" w16cid:durableId="764765321">
    <w:abstractNumId w:val="3"/>
  </w:num>
  <w:num w:numId="90" w16cid:durableId="1228033418">
    <w:abstractNumId w:val="240"/>
  </w:num>
  <w:num w:numId="91" w16cid:durableId="414130807">
    <w:abstractNumId w:val="57"/>
  </w:num>
  <w:num w:numId="92" w16cid:durableId="813332326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569803002">
    <w:abstractNumId w:val="44"/>
  </w:num>
  <w:num w:numId="94" w16cid:durableId="586425632">
    <w:abstractNumId w:val="17"/>
  </w:num>
  <w:num w:numId="95" w16cid:durableId="453132275">
    <w:abstractNumId w:val="110"/>
  </w:num>
  <w:num w:numId="96" w16cid:durableId="2030447849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807353042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886527460">
    <w:abstractNumId w:val="210"/>
  </w:num>
  <w:num w:numId="99" w16cid:durableId="840118682">
    <w:abstractNumId w:val="80"/>
  </w:num>
  <w:num w:numId="100" w16cid:durableId="315645960">
    <w:abstractNumId w:val="283"/>
  </w:num>
  <w:num w:numId="101" w16cid:durableId="1222013984">
    <w:abstractNumId w:val="373"/>
  </w:num>
  <w:num w:numId="102" w16cid:durableId="1164973805">
    <w:abstractNumId w:val="109"/>
  </w:num>
  <w:num w:numId="103" w16cid:durableId="925112626">
    <w:abstractNumId w:val="362"/>
  </w:num>
  <w:num w:numId="104" w16cid:durableId="1697776062">
    <w:abstractNumId w:val="104"/>
  </w:num>
  <w:num w:numId="105" w16cid:durableId="557936073">
    <w:abstractNumId w:val="193"/>
  </w:num>
  <w:num w:numId="106" w16cid:durableId="1788810538">
    <w:abstractNumId w:val="21"/>
  </w:num>
  <w:num w:numId="107" w16cid:durableId="2087922272">
    <w:abstractNumId w:val="212"/>
  </w:num>
  <w:num w:numId="108" w16cid:durableId="1605308120">
    <w:abstractNumId w:val="146"/>
  </w:num>
  <w:num w:numId="109" w16cid:durableId="1514302813">
    <w:abstractNumId w:val="262"/>
  </w:num>
  <w:num w:numId="110" w16cid:durableId="1616668278">
    <w:abstractNumId w:val="270"/>
  </w:num>
  <w:num w:numId="111" w16cid:durableId="1456945113">
    <w:abstractNumId w:val="120"/>
  </w:num>
  <w:num w:numId="112" w16cid:durableId="977882706">
    <w:abstractNumId w:val="246"/>
  </w:num>
  <w:num w:numId="113" w16cid:durableId="1738554748">
    <w:abstractNumId w:val="142"/>
  </w:num>
  <w:num w:numId="114" w16cid:durableId="974725399">
    <w:abstractNumId w:val="138"/>
  </w:num>
  <w:num w:numId="115" w16cid:durableId="1057631116">
    <w:abstractNumId w:val="173"/>
  </w:num>
  <w:num w:numId="116" w16cid:durableId="1434789719">
    <w:abstractNumId w:val="243"/>
  </w:num>
  <w:num w:numId="117" w16cid:durableId="941644211">
    <w:abstractNumId w:val="293"/>
  </w:num>
  <w:num w:numId="118" w16cid:durableId="575165621">
    <w:abstractNumId w:val="4"/>
  </w:num>
  <w:num w:numId="119" w16cid:durableId="2056805447">
    <w:abstractNumId w:val="239"/>
  </w:num>
  <w:num w:numId="120" w16cid:durableId="1309088123">
    <w:abstractNumId w:val="113"/>
  </w:num>
  <w:num w:numId="121" w16cid:durableId="852764862">
    <w:abstractNumId w:val="180"/>
  </w:num>
  <w:num w:numId="122" w16cid:durableId="109595231">
    <w:abstractNumId w:val="247"/>
  </w:num>
  <w:num w:numId="123" w16cid:durableId="1147012854">
    <w:abstractNumId w:val="366"/>
  </w:num>
  <w:num w:numId="124" w16cid:durableId="494342836">
    <w:abstractNumId w:val="296"/>
  </w:num>
  <w:num w:numId="125" w16cid:durableId="2095011888">
    <w:abstractNumId w:val="149"/>
  </w:num>
  <w:num w:numId="126" w16cid:durableId="1736271858">
    <w:abstractNumId w:val="340"/>
  </w:num>
  <w:num w:numId="127" w16cid:durableId="1259019409">
    <w:abstractNumId w:val="37"/>
  </w:num>
  <w:num w:numId="128" w16cid:durableId="587274987">
    <w:abstractNumId w:val="241"/>
  </w:num>
  <w:num w:numId="129" w16cid:durableId="2096170774">
    <w:abstractNumId w:val="105"/>
  </w:num>
  <w:num w:numId="130" w16cid:durableId="597834901">
    <w:abstractNumId w:val="66"/>
  </w:num>
  <w:num w:numId="131" w16cid:durableId="1949778511">
    <w:abstractNumId w:val="60"/>
  </w:num>
  <w:num w:numId="132" w16cid:durableId="1473905357">
    <w:abstractNumId w:val="74"/>
  </w:num>
  <w:num w:numId="133" w16cid:durableId="1558395134">
    <w:abstractNumId w:val="155"/>
  </w:num>
  <w:num w:numId="134" w16cid:durableId="1373843378">
    <w:abstractNumId w:val="59"/>
  </w:num>
  <w:num w:numId="135" w16cid:durableId="2004968717">
    <w:abstractNumId w:val="335"/>
  </w:num>
  <w:num w:numId="136" w16cid:durableId="1076245928">
    <w:abstractNumId w:val="306"/>
  </w:num>
  <w:num w:numId="137" w16cid:durableId="426116230">
    <w:abstractNumId w:val="230"/>
  </w:num>
  <w:num w:numId="138" w16cid:durableId="1536850652">
    <w:abstractNumId w:val="205"/>
  </w:num>
  <w:num w:numId="139" w16cid:durableId="1251351484">
    <w:abstractNumId w:val="187"/>
  </w:num>
  <w:num w:numId="140" w16cid:durableId="940454918">
    <w:abstractNumId w:val="39"/>
  </w:num>
  <w:num w:numId="141" w16cid:durableId="1366754318">
    <w:abstractNumId w:val="88"/>
  </w:num>
  <w:num w:numId="142" w16cid:durableId="1613781489">
    <w:abstractNumId w:val="119"/>
  </w:num>
  <w:num w:numId="143" w16cid:durableId="542256190">
    <w:abstractNumId w:val="168"/>
  </w:num>
  <w:num w:numId="144" w16cid:durableId="1878154667">
    <w:abstractNumId w:val="56"/>
  </w:num>
  <w:num w:numId="145" w16cid:durableId="1491100591">
    <w:abstractNumId w:val="323"/>
  </w:num>
  <w:num w:numId="146" w16cid:durableId="1474709980">
    <w:abstractNumId w:val="213"/>
  </w:num>
  <w:num w:numId="147" w16cid:durableId="1872263020">
    <w:abstractNumId w:val="100"/>
  </w:num>
  <w:num w:numId="148" w16cid:durableId="1124813704">
    <w:abstractNumId w:val="291"/>
  </w:num>
  <w:num w:numId="149" w16cid:durableId="2139640899">
    <w:abstractNumId w:val="258"/>
  </w:num>
  <w:num w:numId="150" w16cid:durableId="515926929">
    <w:abstractNumId w:val="316"/>
  </w:num>
  <w:num w:numId="151" w16cid:durableId="100227862">
    <w:abstractNumId w:val="61"/>
  </w:num>
  <w:num w:numId="152" w16cid:durableId="1627467862">
    <w:abstractNumId w:val="137"/>
  </w:num>
  <w:num w:numId="153" w16cid:durableId="1779134799">
    <w:abstractNumId w:val="58"/>
  </w:num>
  <w:num w:numId="154" w16cid:durableId="268048331">
    <w:abstractNumId w:val="295"/>
  </w:num>
  <w:num w:numId="155" w16cid:durableId="1742865441">
    <w:abstractNumId w:val="22"/>
  </w:num>
  <w:num w:numId="156" w16cid:durableId="934361699">
    <w:abstractNumId w:val="190"/>
  </w:num>
  <w:num w:numId="157" w16cid:durableId="150099042">
    <w:abstractNumId w:val="132"/>
  </w:num>
  <w:num w:numId="158" w16cid:durableId="1802186352">
    <w:abstractNumId w:val="336"/>
  </w:num>
  <w:num w:numId="159" w16cid:durableId="234898295">
    <w:abstractNumId w:val="103"/>
  </w:num>
  <w:num w:numId="160" w16cid:durableId="2094742222">
    <w:abstractNumId w:val="7"/>
  </w:num>
  <w:num w:numId="161" w16cid:durableId="1948265993">
    <w:abstractNumId w:val="211"/>
  </w:num>
  <w:num w:numId="162" w16cid:durableId="2061400775">
    <w:abstractNumId w:val="188"/>
  </w:num>
  <w:num w:numId="163" w16cid:durableId="1246842665">
    <w:abstractNumId w:val="10"/>
  </w:num>
  <w:num w:numId="164" w16cid:durableId="1062411959">
    <w:abstractNumId w:val="289"/>
  </w:num>
  <w:num w:numId="165" w16cid:durableId="982389187">
    <w:abstractNumId w:val="81"/>
  </w:num>
  <w:num w:numId="166" w16cid:durableId="1537700052">
    <w:abstractNumId w:val="302"/>
  </w:num>
  <w:num w:numId="167" w16cid:durableId="153953744">
    <w:abstractNumId w:val="333"/>
  </w:num>
  <w:num w:numId="168" w16cid:durableId="1032002119">
    <w:abstractNumId w:val="233"/>
  </w:num>
  <w:num w:numId="169" w16cid:durableId="698891896">
    <w:abstractNumId w:val="207"/>
  </w:num>
  <w:num w:numId="170" w16cid:durableId="1169515160">
    <w:abstractNumId w:val="186"/>
  </w:num>
  <w:num w:numId="171" w16cid:durableId="1413744274">
    <w:abstractNumId w:val="249"/>
  </w:num>
  <w:num w:numId="172" w16cid:durableId="1629702024">
    <w:abstractNumId w:val="348"/>
  </w:num>
  <w:num w:numId="173" w16cid:durableId="1011569733">
    <w:abstractNumId w:val="126"/>
  </w:num>
  <w:num w:numId="174" w16cid:durableId="196816769">
    <w:abstractNumId w:val="141"/>
  </w:num>
  <w:num w:numId="175" w16cid:durableId="652954763">
    <w:abstractNumId w:val="156"/>
  </w:num>
  <w:num w:numId="176" w16cid:durableId="952397318">
    <w:abstractNumId w:val="13"/>
  </w:num>
  <w:num w:numId="177" w16cid:durableId="2076707984">
    <w:abstractNumId w:val="324"/>
  </w:num>
  <w:num w:numId="178" w16cid:durableId="596982797">
    <w:abstractNumId w:val="95"/>
  </w:num>
  <w:num w:numId="179" w16cid:durableId="353921689">
    <w:abstractNumId w:val="130"/>
  </w:num>
  <w:num w:numId="180" w16cid:durableId="575210823">
    <w:abstractNumId w:val="106"/>
  </w:num>
  <w:num w:numId="181" w16cid:durableId="918441254">
    <w:abstractNumId w:val="135"/>
  </w:num>
  <w:num w:numId="182" w16cid:durableId="1966504061">
    <w:abstractNumId w:val="314"/>
  </w:num>
  <w:num w:numId="183" w16cid:durableId="1340309202">
    <w:abstractNumId w:val="123"/>
  </w:num>
  <w:num w:numId="184" w16cid:durableId="980890936">
    <w:abstractNumId w:val="195"/>
  </w:num>
  <w:num w:numId="185" w16cid:durableId="2076077603">
    <w:abstractNumId w:val="304"/>
  </w:num>
  <w:num w:numId="186" w16cid:durableId="862011267">
    <w:abstractNumId w:val="219"/>
  </w:num>
  <w:num w:numId="187" w16cid:durableId="715740910">
    <w:abstractNumId w:val="174"/>
  </w:num>
  <w:num w:numId="188" w16cid:durableId="319621613">
    <w:abstractNumId w:val="140"/>
  </w:num>
  <w:num w:numId="189" w16cid:durableId="474105531">
    <w:abstractNumId w:val="268"/>
  </w:num>
  <w:num w:numId="190" w16cid:durableId="967128634">
    <w:abstractNumId w:val="29"/>
  </w:num>
  <w:num w:numId="191" w16cid:durableId="390419678">
    <w:abstractNumId w:val="72"/>
  </w:num>
  <w:num w:numId="192" w16cid:durableId="1098716591">
    <w:abstractNumId w:val="53"/>
  </w:num>
  <w:num w:numId="193" w16cid:durableId="772673586">
    <w:abstractNumId w:val="5"/>
  </w:num>
  <w:num w:numId="194" w16cid:durableId="165367597">
    <w:abstractNumId w:val="297"/>
  </w:num>
  <w:num w:numId="195" w16cid:durableId="2124106472">
    <w:abstractNumId w:val="151"/>
  </w:num>
  <w:num w:numId="196" w16cid:durableId="1338539304">
    <w:abstractNumId w:val="367"/>
  </w:num>
  <w:num w:numId="197" w16cid:durableId="1903828947">
    <w:abstractNumId w:val="161"/>
  </w:num>
  <w:num w:numId="198" w16cid:durableId="1344670703">
    <w:abstractNumId w:val="127"/>
  </w:num>
  <w:num w:numId="199" w16cid:durableId="1604259648">
    <w:abstractNumId w:val="331"/>
  </w:num>
  <w:num w:numId="200" w16cid:durableId="1682126834">
    <w:abstractNumId w:val="144"/>
  </w:num>
  <w:num w:numId="201" w16cid:durableId="1689595523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277838862">
    <w:abstractNumId w:val="344"/>
  </w:num>
  <w:num w:numId="203" w16cid:durableId="1100683166">
    <w:abstractNumId w:val="32"/>
  </w:num>
  <w:num w:numId="204" w16cid:durableId="1594506850">
    <w:abstractNumId w:val="199"/>
  </w:num>
  <w:num w:numId="205" w16cid:durableId="278951090">
    <w:abstractNumId w:val="12"/>
  </w:num>
  <w:num w:numId="206" w16cid:durableId="1363360275">
    <w:abstractNumId w:val="260"/>
  </w:num>
  <w:num w:numId="207" w16cid:durableId="31341925">
    <w:abstractNumId w:val="77"/>
  </w:num>
  <w:num w:numId="208" w16cid:durableId="563491622">
    <w:abstractNumId w:val="115"/>
  </w:num>
  <w:num w:numId="209" w16cid:durableId="1476602615">
    <w:abstractNumId w:val="279"/>
  </w:num>
  <w:num w:numId="210" w16cid:durableId="2059742420">
    <w:abstractNumId w:val="347"/>
  </w:num>
  <w:num w:numId="211" w16cid:durableId="103963252">
    <w:abstractNumId w:val="346"/>
  </w:num>
  <w:num w:numId="212" w16cid:durableId="226571613">
    <w:abstractNumId w:val="254"/>
  </w:num>
  <w:num w:numId="213" w16cid:durableId="483012654">
    <w:abstractNumId w:val="82"/>
  </w:num>
  <w:num w:numId="214" w16cid:durableId="372659951">
    <w:abstractNumId w:val="52"/>
  </w:num>
  <w:num w:numId="215" w16cid:durableId="1587617005">
    <w:abstractNumId w:val="290"/>
  </w:num>
  <w:num w:numId="216" w16cid:durableId="1174880913">
    <w:abstractNumId w:val="67"/>
  </w:num>
  <w:num w:numId="217" w16cid:durableId="1787044398">
    <w:abstractNumId w:val="11"/>
  </w:num>
  <w:num w:numId="218" w16cid:durableId="1605645573">
    <w:abstractNumId w:val="369"/>
  </w:num>
  <w:num w:numId="219" w16cid:durableId="576210360">
    <w:abstractNumId w:val="165"/>
  </w:num>
  <w:num w:numId="220" w16cid:durableId="885873149">
    <w:abstractNumId w:val="251"/>
  </w:num>
  <w:num w:numId="221" w16cid:durableId="180360929">
    <w:abstractNumId w:val="30"/>
  </w:num>
  <w:num w:numId="222" w16cid:durableId="392044108">
    <w:abstractNumId w:val="70"/>
  </w:num>
  <w:num w:numId="223" w16cid:durableId="1441295728">
    <w:abstractNumId w:val="200"/>
  </w:num>
  <w:num w:numId="224" w16cid:durableId="198707231">
    <w:abstractNumId w:val="55"/>
  </w:num>
  <w:num w:numId="225" w16cid:durableId="362369862">
    <w:abstractNumId w:val="122"/>
  </w:num>
  <w:num w:numId="226" w16cid:durableId="1602251794">
    <w:abstractNumId w:val="245"/>
  </w:num>
  <w:num w:numId="227" w16cid:durableId="958150555">
    <w:abstractNumId w:val="177"/>
  </w:num>
  <w:num w:numId="228" w16cid:durableId="448167343">
    <w:abstractNumId w:val="320"/>
  </w:num>
  <w:num w:numId="229" w16cid:durableId="750927214">
    <w:abstractNumId w:val="16"/>
  </w:num>
  <w:num w:numId="230" w16cid:durableId="1612590019">
    <w:abstractNumId w:val="318"/>
  </w:num>
  <w:num w:numId="231" w16cid:durableId="633104682">
    <w:abstractNumId w:val="51"/>
  </w:num>
  <w:num w:numId="232" w16cid:durableId="1560088429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994481914">
    <w:abstractNumId w:val="18"/>
  </w:num>
  <w:num w:numId="234" w16cid:durableId="1570798416">
    <w:abstractNumId w:val="143"/>
  </w:num>
  <w:num w:numId="235" w16cid:durableId="1420367349">
    <w:abstractNumId w:val="311"/>
  </w:num>
  <w:num w:numId="236" w16cid:durableId="194929070">
    <w:abstractNumId w:val="376"/>
  </w:num>
  <w:num w:numId="237" w16cid:durableId="337194336">
    <w:abstractNumId w:val="102"/>
  </w:num>
  <w:num w:numId="238" w16cid:durableId="1884948933">
    <w:abstractNumId w:val="9"/>
  </w:num>
  <w:num w:numId="239" w16cid:durableId="894436730">
    <w:abstractNumId w:val="172"/>
  </w:num>
  <w:num w:numId="240" w16cid:durableId="1657956200">
    <w:abstractNumId w:val="150"/>
  </w:num>
  <w:num w:numId="241" w16cid:durableId="1762219903">
    <w:abstractNumId w:val="317"/>
  </w:num>
  <w:num w:numId="242" w16cid:durableId="1546138589">
    <w:abstractNumId w:val="250"/>
  </w:num>
  <w:num w:numId="243" w16cid:durableId="1310211705">
    <w:abstractNumId w:val="327"/>
  </w:num>
  <w:num w:numId="244" w16cid:durableId="1488283164">
    <w:abstractNumId w:val="160"/>
  </w:num>
  <w:num w:numId="245" w16cid:durableId="1699546788">
    <w:abstractNumId w:val="242"/>
  </w:num>
  <w:num w:numId="246" w16cid:durableId="1822844597">
    <w:abstractNumId w:val="271"/>
  </w:num>
  <w:num w:numId="247" w16cid:durableId="796264866">
    <w:abstractNumId w:val="339"/>
  </w:num>
  <w:num w:numId="248" w16cid:durableId="1382096397">
    <w:abstractNumId w:val="63"/>
  </w:num>
  <w:num w:numId="249" w16cid:durableId="1843936605">
    <w:abstractNumId w:val="73"/>
  </w:num>
  <w:num w:numId="250" w16cid:durableId="1684893710">
    <w:abstractNumId w:val="299"/>
  </w:num>
  <w:num w:numId="251" w16cid:durableId="1001153524">
    <w:abstractNumId w:val="27"/>
  </w:num>
  <w:num w:numId="252" w16cid:durableId="495072507">
    <w:abstractNumId w:val="275"/>
  </w:num>
  <w:num w:numId="253" w16cid:durableId="1974558903">
    <w:abstractNumId w:val="163"/>
  </w:num>
  <w:num w:numId="254" w16cid:durableId="7485161">
    <w:abstractNumId w:val="208"/>
  </w:num>
  <w:num w:numId="255" w16cid:durableId="623200098">
    <w:abstractNumId w:val="201"/>
  </w:num>
  <w:num w:numId="256" w16cid:durableId="401022036">
    <w:abstractNumId w:val="222"/>
  </w:num>
  <w:num w:numId="257" w16cid:durableId="1693454295">
    <w:abstractNumId w:val="253"/>
  </w:num>
  <w:num w:numId="258" w16cid:durableId="95752799">
    <w:abstractNumId w:val="301"/>
  </w:num>
  <w:num w:numId="259" w16cid:durableId="1185824515">
    <w:abstractNumId w:val="322"/>
  </w:num>
  <w:num w:numId="260" w16cid:durableId="1585528457">
    <w:abstractNumId w:val="36"/>
  </w:num>
  <w:num w:numId="261" w16cid:durableId="392511044">
    <w:abstractNumId w:val="183"/>
  </w:num>
  <w:num w:numId="262" w16cid:durableId="1689141447">
    <w:abstractNumId w:val="94"/>
  </w:num>
  <w:num w:numId="263" w16cid:durableId="995650301">
    <w:abstractNumId w:val="125"/>
  </w:num>
  <w:num w:numId="264" w16cid:durableId="253166971">
    <w:abstractNumId w:val="196"/>
  </w:num>
  <w:num w:numId="265" w16cid:durableId="1632787273">
    <w:abstractNumId w:val="228"/>
  </w:num>
  <w:num w:numId="266" w16cid:durableId="1922252747">
    <w:abstractNumId w:val="166"/>
  </w:num>
  <w:num w:numId="267" w16cid:durableId="732891679">
    <w:abstractNumId w:val="371"/>
  </w:num>
  <w:num w:numId="268" w16cid:durableId="78987518">
    <w:abstractNumId w:val="375"/>
  </w:num>
  <w:num w:numId="269" w16cid:durableId="332076707">
    <w:abstractNumId w:val="237"/>
  </w:num>
  <w:num w:numId="270" w16cid:durableId="1905867608">
    <w:abstractNumId w:val="64"/>
  </w:num>
  <w:num w:numId="271" w16cid:durableId="1114061869">
    <w:abstractNumId w:val="276"/>
  </w:num>
  <w:num w:numId="272" w16cid:durableId="1063404197">
    <w:abstractNumId w:val="152"/>
  </w:num>
  <w:num w:numId="273" w16cid:durableId="593786285">
    <w:abstractNumId w:val="330"/>
  </w:num>
  <w:num w:numId="274" w16cid:durableId="235016988">
    <w:abstractNumId w:val="305"/>
  </w:num>
  <w:num w:numId="275" w16cid:durableId="1484351136">
    <w:abstractNumId w:val="252"/>
  </w:num>
  <w:num w:numId="276" w16cid:durableId="50665304">
    <w:abstractNumId w:val="273"/>
  </w:num>
  <w:num w:numId="277" w16cid:durableId="995037433">
    <w:abstractNumId w:val="206"/>
  </w:num>
  <w:num w:numId="278" w16cid:durableId="1590190348">
    <w:abstractNumId w:val="26"/>
  </w:num>
  <w:num w:numId="279" w16cid:durableId="804280658">
    <w:abstractNumId w:val="229"/>
  </w:num>
  <w:num w:numId="280" w16cid:durableId="1802729580">
    <w:abstractNumId w:val="277"/>
  </w:num>
  <w:num w:numId="281" w16cid:durableId="689532424">
    <w:abstractNumId w:val="91"/>
  </w:num>
  <w:num w:numId="282" w16cid:durableId="1234006570">
    <w:abstractNumId w:val="374"/>
  </w:num>
  <w:num w:numId="283" w16cid:durableId="723527568">
    <w:abstractNumId w:val="332"/>
  </w:num>
  <w:num w:numId="284" w16cid:durableId="1903177513">
    <w:abstractNumId w:val="227"/>
  </w:num>
  <w:num w:numId="285" w16cid:durableId="2089577016">
    <w:abstractNumId w:val="280"/>
  </w:num>
  <w:num w:numId="286" w16cid:durableId="697043476">
    <w:abstractNumId w:val="164"/>
  </w:num>
  <w:num w:numId="287" w16cid:durableId="2076663844">
    <w:abstractNumId w:val="197"/>
  </w:num>
  <w:num w:numId="288" w16cid:durableId="880703215">
    <w:abstractNumId w:val="71"/>
  </w:num>
  <w:num w:numId="289" w16cid:durableId="1947351239">
    <w:abstractNumId w:val="47"/>
  </w:num>
  <w:num w:numId="290" w16cid:durableId="534272630">
    <w:abstractNumId w:val="269"/>
  </w:num>
  <w:num w:numId="291" w16cid:durableId="1216157119">
    <w:abstractNumId w:val="136"/>
  </w:num>
  <w:num w:numId="292" w16cid:durableId="91824786">
    <w:abstractNumId w:val="307"/>
  </w:num>
  <w:num w:numId="293" w16cid:durableId="908537397">
    <w:abstractNumId w:val="294"/>
  </w:num>
  <w:num w:numId="294" w16cid:durableId="67768924">
    <w:abstractNumId w:val="325"/>
  </w:num>
  <w:num w:numId="295" w16cid:durableId="1708725593">
    <w:abstractNumId w:val="33"/>
  </w:num>
  <w:num w:numId="296" w16cid:durableId="1187057050">
    <w:abstractNumId w:val="85"/>
  </w:num>
  <w:num w:numId="297" w16cid:durableId="925454722">
    <w:abstractNumId w:val="353"/>
  </w:num>
  <w:num w:numId="298" w16cid:durableId="842815388">
    <w:abstractNumId w:val="167"/>
  </w:num>
  <w:num w:numId="299" w16cid:durableId="393814997">
    <w:abstractNumId w:val="175"/>
  </w:num>
  <w:num w:numId="300" w16cid:durableId="1260524572">
    <w:abstractNumId w:val="292"/>
  </w:num>
  <w:num w:numId="301" w16cid:durableId="1993220391">
    <w:abstractNumId w:val="89"/>
  </w:num>
  <w:num w:numId="302" w16cid:durableId="321323427">
    <w:abstractNumId w:val="15"/>
  </w:num>
  <w:num w:numId="303" w16cid:durableId="966471044">
    <w:abstractNumId w:val="6"/>
  </w:num>
  <w:num w:numId="304" w16cid:durableId="324239307">
    <w:abstractNumId w:val="238"/>
  </w:num>
  <w:num w:numId="305" w16cid:durableId="1703629328">
    <w:abstractNumId w:val="264"/>
  </w:num>
  <w:num w:numId="306" w16cid:durableId="1980256795">
    <w:abstractNumId w:val="358"/>
  </w:num>
  <w:num w:numId="307" w16cid:durableId="1469545657">
    <w:abstractNumId w:val="112"/>
  </w:num>
  <w:num w:numId="308" w16cid:durableId="326054802">
    <w:abstractNumId w:val="90"/>
  </w:num>
  <w:num w:numId="309" w16cid:durableId="249047781">
    <w:abstractNumId w:val="99"/>
  </w:num>
  <w:num w:numId="310" w16cid:durableId="295721804">
    <w:abstractNumId w:val="236"/>
  </w:num>
  <w:num w:numId="311" w16cid:durableId="1300107021">
    <w:abstractNumId w:val="129"/>
  </w:num>
  <w:num w:numId="312" w16cid:durableId="1748649657">
    <w:abstractNumId w:val="83"/>
  </w:num>
  <w:num w:numId="313" w16cid:durableId="1169097383">
    <w:abstractNumId w:val="298"/>
  </w:num>
  <w:num w:numId="314" w16cid:durableId="334501224">
    <w:abstractNumId w:val="351"/>
  </w:num>
  <w:num w:numId="315" w16cid:durableId="2066562081">
    <w:abstractNumId w:val="356"/>
  </w:num>
  <w:num w:numId="316" w16cid:durableId="2045062140">
    <w:abstractNumId w:val="25"/>
  </w:num>
  <w:num w:numId="317" w16cid:durableId="290093236">
    <w:abstractNumId w:val="117"/>
  </w:num>
  <w:num w:numId="318" w16cid:durableId="69352815">
    <w:abstractNumId w:val="288"/>
  </w:num>
  <w:num w:numId="319" w16cid:durableId="540020496">
    <w:abstractNumId w:val="45"/>
  </w:num>
  <w:num w:numId="320" w16cid:durableId="2050180918">
    <w:abstractNumId w:val="215"/>
  </w:num>
  <w:num w:numId="321" w16cid:durableId="1324354630">
    <w:abstractNumId w:val="116"/>
  </w:num>
  <w:num w:numId="322" w16cid:durableId="1173453136">
    <w:abstractNumId w:val="34"/>
  </w:num>
  <w:num w:numId="323" w16cid:durableId="984698723">
    <w:abstractNumId w:val="217"/>
  </w:num>
  <w:num w:numId="324" w16cid:durableId="372463784">
    <w:abstractNumId w:val="184"/>
  </w:num>
  <w:num w:numId="325" w16cid:durableId="653921395">
    <w:abstractNumId w:val="368"/>
  </w:num>
  <w:num w:numId="326" w16cid:durableId="428429025">
    <w:abstractNumId w:val="145"/>
  </w:num>
  <w:num w:numId="327" w16cid:durableId="1457025034">
    <w:abstractNumId w:val="355"/>
  </w:num>
  <w:num w:numId="328" w16cid:durableId="241959078">
    <w:abstractNumId w:val="128"/>
  </w:num>
  <w:num w:numId="329" w16cid:durableId="101583034">
    <w:abstractNumId w:val="328"/>
  </w:num>
  <w:num w:numId="330" w16cid:durableId="224341288">
    <w:abstractNumId w:val="321"/>
  </w:num>
  <w:num w:numId="331" w16cid:durableId="59598337">
    <w:abstractNumId w:val="49"/>
  </w:num>
  <w:num w:numId="332" w16cid:durableId="115567956">
    <w:abstractNumId w:val="202"/>
  </w:num>
  <w:num w:numId="333" w16cid:durableId="549195802">
    <w:abstractNumId w:val="261"/>
  </w:num>
  <w:num w:numId="334" w16cid:durableId="776293742">
    <w:abstractNumId w:val="349"/>
  </w:num>
  <w:num w:numId="335" w16cid:durableId="238490020">
    <w:abstractNumId w:val="329"/>
  </w:num>
  <w:num w:numId="336" w16cid:durableId="1152209216">
    <w:abstractNumId w:val="361"/>
  </w:num>
  <w:num w:numId="337" w16cid:durableId="1877961473">
    <w:abstractNumId w:val="162"/>
  </w:num>
  <w:num w:numId="338" w16cid:durableId="474759809">
    <w:abstractNumId w:val="133"/>
  </w:num>
  <w:num w:numId="339" w16cid:durableId="210927200">
    <w:abstractNumId w:val="326"/>
  </w:num>
  <w:num w:numId="340" w16cid:durableId="1910847056">
    <w:abstractNumId w:val="198"/>
  </w:num>
  <w:num w:numId="341" w16cid:durableId="345644666">
    <w:abstractNumId w:val="354"/>
  </w:num>
  <w:num w:numId="342" w16cid:durableId="1546867839">
    <w:abstractNumId w:val="274"/>
  </w:num>
  <w:num w:numId="343" w16cid:durableId="1074353317">
    <w:abstractNumId w:val="267"/>
  </w:num>
  <w:num w:numId="344" w16cid:durableId="797141646">
    <w:abstractNumId w:val="75"/>
  </w:num>
  <w:num w:numId="345" w16cid:durableId="2017269056">
    <w:abstractNumId w:val="256"/>
  </w:num>
  <w:num w:numId="346" w16cid:durableId="651645330">
    <w:abstractNumId w:val="216"/>
  </w:num>
  <w:num w:numId="347" w16cid:durableId="1181776735">
    <w:abstractNumId w:val="46"/>
  </w:num>
  <w:num w:numId="348" w16cid:durableId="1592934517">
    <w:abstractNumId w:val="158"/>
  </w:num>
  <w:num w:numId="349" w16cid:durableId="1591887942">
    <w:abstractNumId w:val="350"/>
  </w:num>
  <w:num w:numId="350" w16cid:durableId="1316687496">
    <w:abstractNumId w:val="338"/>
  </w:num>
  <w:num w:numId="351" w16cid:durableId="1055857779">
    <w:abstractNumId w:val="363"/>
  </w:num>
  <w:num w:numId="352" w16cid:durableId="1697003967">
    <w:abstractNumId w:val="97"/>
  </w:num>
  <w:num w:numId="353" w16cid:durableId="1819878351">
    <w:abstractNumId w:val="65"/>
  </w:num>
  <w:num w:numId="354" w16cid:durableId="846676981">
    <w:abstractNumId w:val="312"/>
  </w:num>
  <w:num w:numId="355" w16cid:durableId="690959261">
    <w:abstractNumId w:val="234"/>
  </w:num>
  <w:num w:numId="356" w16cid:durableId="1478767201">
    <w:abstractNumId w:val="124"/>
  </w:num>
  <w:num w:numId="357" w16cid:durableId="1739594086">
    <w:abstractNumId w:val="79"/>
  </w:num>
  <w:num w:numId="358" w16cid:durableId="417139423">
    <w:abstractNumId w:val="359"/>
  </w:num>
  <w:num w:numId="359" w16cid:durableId="824708843">
    <w:abstractNumId w:val="148"/>
  </w:num>
  <w:num w:numId="360" w16cid:durableId="1379208995">
    <w:abstractNumId w:val="41"/>
  </w:num>
  <w:num w:numId="361" w16cid:durableId="1097752421">
    <w:abstractNumId w:val="235"/>
  </w:num>
  <w:num w:numId="362" w16cid:durableId="299117259">
    <w:abstractNumId w:val="179"/>
  </w:num>
  <w:num w:numId="363" w16cid:durableId="1422677510">
    <w:abstractNumId w:val="107"/>
  </w:num>
  <w:num w:numId="364" w16cid:durableId="1351293348">
    <w:abstractNumId w:val="265"/>
  </w:num>
  <w:num w:numId="365" w16cid:durableId="2085486986">
    <w:abstractNumId w:val="310"/>
  </w:num>
  <w:num w:numId="366" w16cid:durableId="2116632569">
    <w:abstractNumId w:val="337"/>
  </w:num>
  <w:num w:numId="367" w16cid:durableId="1132753401">
    <w:abstractNumId w:val="285"/>
  </w:num>
  <w:num w:numId="368" w16cid:durableId="330303233">
    <w:abstractNumId w:val="84"/>
  </w:num>
  <w:num w:numId="369" w16cid:durableId="1561476097">
    <w:abstractNumId w:val="255"/>
  </w:num>
  <w:num w:numId="370" w16cid:durableId="103303682">
    <w:abstractNumId w:val="62"/>
  </w:num>
  <w:num w:numId="371" w16cid:durableId="972716592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295256331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 w16cid:durableId="641081410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 w16cid:durableId="921719280">
    <w:abstractNumId w:val="3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 w16cid:durableId="1150748439">
    <w:abstractNumId w:val="108"/>
  </w:num>
  <w:num w:numId="376" w16cid:durableId="1965230454">
    <w:abstractNumId w:val="147"/>
  </w:num>
  <w:num w:numId="377" w16cid:durableId="1894657317">
    <w:abstractNumId w:val="96"/>
  </w:num>
  <w:num w:numId="378" w16cid:durableId="426926703">
    <w:abstractNumId w:val="111"/>
  </w:num>
  <w:num w:numId="379" w16cid:durableId="38483328">
    <w:abstractNumId w:val="343"/>
  </w:num>
  <w:num w:numId="380" w16cid:durableId="116073145">
    <w:abstractNumId w:val="218"/>
  </w:num>
  <w:num w:numId="381" w16cid:durableId="1115902799">
    <w:abstractNumId w:val="134"/>
  </w:num>
  <w:num w:numId="382" w16cid:durableId="1805655455">
    <w:abstractNumId w:val="92"/>
  </w:num>
  <w:num w:numId="383" w16cid:durableId="77295358">
    <w:abstractNumId w:val="281"/>
  </w:num>
  <w:num w:numId="384" w16cid:durableId="1168985602">
    <w:abstractNumId w:val="139"/>
  </w:num>
  <w:num w:numId="385" w16cid:durableId="872038708">
    <w:abstractNumId w:val="50"/>
  </w:num>
  <w:num w:numId="386" w16cid:durableId="1473055524">
    <w:abstractNumId w:val="101"/>
  </w:num>
  <w:num w:numId="387" w16cid:durableId="1585334859">
    <w:abstractNumId w:val="86"/>
  </w:num>
  <w:num w:numId="388" w16cid:durableId="301077106">
    <w:abstractNumId w:val="43"/>
  </w:num>
  <w:num w:numId="389" w16cid:durableId="1480920748">
    <w:abstractNumId w:val="185"/>
  </w:num>
  <w:num w:numId="390" w16cid:durableId="951327961">
    <w:abstractNumId w:val="24"/>
  </w:num>
  <w:num w:numId="391" w16cid:durableId="1899629077">
    <w:abstractNumId w:val="345"/>
  </w:num>
  <w:num w:numId="392" w16cid:durableId="1109474731">
    <w:abstractNumId w:val="14"/>
  </w:num>
  <w:num w:numId="393" w16cid:durableId="113451487">
    <w:abstractNumId w:val="68"/>
  </w:num>
  <w:num w:numId="394" w16cid:durableId="1008679047">
    <w:abstractNumId w:val="334"/>
  </w:num>
  <w:num w:numId="395" w16cid:durableId="628049646">
    <w:abstractNumId w:val="263"/>
  </w:num>
  <w:num w:numId="396" w16cid:durableId="1863015229">
    <w:abstractNumId w:val="25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02F"/>
    <w:rsid w:val="0000004B"/>
    <w:rsid w:val="00000462"/>
    <w:rsid w:val="00000977"/>
    <w:rsid w:val="00000AFA"/>
    <w:rsid w:val="00000ED0"/>
    <w:rsid w:val="000010CF"/>
    <w:rsid w:val="0000168A"/>
    <w:rsid w:val="00001A81"/>
    <w:rsid w:val="00001AA6"/>
    <w:rsid w:val="00001C09"/>
    <w:rsid w:val="00001D2B"/>
    <w:rsid w:val="00002077"/>
    <w:rsid w:val="00002212"/>
    <w:rsid w:val="00002990"/>
    <w:rsid w:val="00002C89"/>
    <w:rsid w:val="00002CDA"/>
    <w:rsid w:val="00002F30"/>
    <w:rsid w:val="00003361"/>
    <w:rsid w:val="000034F7"/>
    <w:rsid w:val="000038D6"/>
    <w:rsid w:val="00003BFF"/>
    <w:rsid w:val="00004647"/>
    <w:rsid w:val="00004952"/>
    <w:rsid w:val="00004A73"/>
    <w:rsid w:val="00004D85"/>
    <w:rsid w:val="00005071"/>
    <w:rsid w:val="0000519C"/>
    <w:rsid w:val="00005E30"/>
    <w:rsid w:val="00005E8D"/>
    <w:rsid w:val="000062B0"/>
    <w:rsid w:val="00006D8B"/>
    <w:rsid w:val="00006F58"/>
    <w:rsid w:val="00007069"/>
    <w:rsid w:val="00007C65"/>
    <w:rsid w:val="00007CE8"/>
    <w:rsid w:val="000100B7"/>
    <w:rsid w:val="00010283"/>
    <w:rsid w:val="000102DD"/>
    <w:rsid w:val="00010413"/>
    <w:rsid w:val="00010751"/>
    <w:rsid w:val="0001090B"/>
    <w:rsid w:val="00010A67"/>
    <w:rsid w:val="00011A22"/>
    <w:rsid w:val="00011B38"/>
    <w:rsid w:val="00012038"/>
    <w:rsid w:val="00012172"/>
    <w:rsid w:val="00012217"/>
    <w:rsid w:val="0001257B"/>
    <w:rsid w:val="000127F0"/>
    <w:rsid w:val="000128C3"/>
    <w:rsid w:val="00012BAF"/>
    <w:rsid w:val="00012BF2"/>
    <w:rsid w:val="00012EC1"/>
    <w:rsid w:val="000130B3"/>
    <w:rsid w:val="00013A32"/>
    <w:rsid w:val="00013A41"/>
    <w:rsid w:val="00013B0D"/>
    <w:rsid w:val="00013E9B"/>
    <w:rsid w:val="0001417B"/>
    <w:rsid w:val="00014556"/>
    <w:rsid w:val="00014870"/>
    <w:rsid w:val="00014F48"/>
    <w:rsid w:val="00015032"/>
    <w:rsid w:val="00015105"/>
    <w:rsid w:val="00015E54"/>
    <w:rsid w:val="00015EC2"/>
    <w:rsid w:val="0001645D"/>
    <w:rsid w:val="0001690B"/>
    <w:rsid w:val="00017294"/>
    <w:rsid w:val="0001763D"/>
    <w:rsid w:val="00017D3A"/>
    <w:rsid w:val="00020711"/>
    <w:rsid w:val="0002088C"/>
    <w:rsid w:val="00020951"/>
    <w:rsid w:val="00020B3F"/>
    <w:rsid w:val="00020C28"/>
    <w:rsid w:val="00021152"/>
    <w:rsid w:val="00022011"/>
    <w:rsid w:val="000223BA"/>
    <w:rsid w:val="00022497"/>
    <w:rsid w:val="000227EB"/>
    <w:rsid w:val="00022847"/>
    <w:rsid w:val="00022F68"/>
    <w:rsid w:val="000233C5"/>
    <w:rsid w:val="00023D2B"/>
    <w:rsid w:val="00024611"/>
    <w:rsid w:val="00024791"/>
    <w:rsid w:val="000248A7"/>
    <w:rsid w:val="00024973"/>
    <w:rsid w:val="00024978"/>
    <w:rsid w:val="00024A06"/>
    <w:rsid w:val="00024CB5"/>
    <w:rsid w:val="00024CE9"/>
    <w:rsid w:val="00024D44"/>
    <w:rsid w:val="00024F6A"/>
    <w:rsid w:val="0002575E"/>
    <w:rsid w:val="00025A82"/>
    <w:rsid w:val="00025CC4"/>
    <w:rsid w:val="00025E7C"/>
    <w:rsid w:val="00025F00"/>
    <w:rsid w:val="0002606C"/>
    <w:rsid w:val="00026666"/>
    <w:rsid w:val="00026A5C"/>
    <w:rsid w:val="00026E67"/>
    <w:rsid w:val="00027056"/>
    <w:rsid w:val="00027177"/>
    <w:rsid w:val="00027C29"/>
    <w:rsid w:val="00027F3D"/>
    <w:rsid w:val="000302BE"/>
    <w:rsid w:val="00030526"/>
    <w:rsid w:val="00030589"/>
    <w:rsid w:val="0003084B"/>
    <w:rsid w:val="000308AE"/>
    <w:rsid w:val="00031017"/>
    <w:rsid w:val="00031582"/>
    <w:rsid w:val="0003171E"/>
    <w:rsid w:val="00031A99"/>
    <w:rsid w:val="00031F54"/>
    <w:rsid w:val="00032023"/>
    <w:rsid w:val="00032042"/>
    <w:rsid w:val="0003208D"/>
    <w:rsid w:val="000323F3"/>
    <w:rsid w:val="00032438"/>
    <w:rsid w:val="0003247F"/>
    <w:rsid w:val="000325ED"/>
    <w:rsid w:val="00032D1E"/>
    <w:rsid w:val="00033470"/>
    <w:rsid w:val="0003348B"/>
    <w:rsid w:val="0003366C"/>
    <w:rsid w:val="00033A70"/>
    <w:rsid w:val="00033CB8"/>
    <w:rsid w:val="00033CEA"/>
    <w:rsid w:val="00033FAD"/>
    <w:rsid w:val="0003420E"/>
    <w:rsid w:val="000347BA"/>
    <w:rsid w:val="00034D77"/>
    <w:rsid w:val="0003547D"/>
    <w:rsid w:val="000356A4"/>
    <w:rsid w:val="0003576E"/>
    <w:rsid w:val="00035E76"/>
    <w:rsid w:val="00035E9A"/>
    <w:rsid w:val="0003609D"/>
    <w:rsid w:val="00036538"/>
    <w:rsid w:val="00036737"/>
    <w:rsid w:val="00036BC8"/>
    <w:rsid w:val="000378EA"/>
    <w:rsid w:val="00037B49"/>
    <w:rsid w:val="00037DC2"/>
    <w:rsid w:val="00037F15"/>
    <w:rsid w:val="000401DD"/>
    <w:rsid w:val="00040279"/>
    <w:rsid w:val="000402F2"/>
    <w:rsid w:val="000408EB"/>
    <w:rsid w:val="00040C19"/>
    <w:rsid w:val="00040EC0"/>
    <w:rsid w:val="00040F7C"/>
    <w:rsid w:val="00041393"/>
    <w:rsid w:val="000414C7"/>
    <w:rsid w:val="0004197A"/>
    <w:rsid w:val="000419BE"/>
    <w:rsid w:val="000422EB"/>
    <w:rsid w:val="000429E4"/>
    <w:rsid w:val="00042CBC"/>
    <w:rsid w:val="00043560"/>
    <w:rsid w:val="0004358F"/>
    <w:rsid w:val="00044467"/>
    <w:rsid w:val="000445F0"/>
    <w:rsid w:val="0004469F"/>
    <w:rsid w:val="000451F4"/>
    <w:rsid w:val="0004528B"/>
    <w:rsid w:val="000452F1"/>
    <w:rsid w:val="00045CE3"/>
    <w:rsid w:val="00046392"/>
    <w:rsid w:val="00046485"/>
    <w:rsid w:val="000464AD"/>
    <w:rsid w:val="00046A64"/>
    <w:rsid w:val="0005005C"/>
    <w:rsid w:val="0005093A"/>
    <w:rsid w:val="00050A85"/>
    <w:rsid w:val="00050B14"/>
    <w:rsid w:val="00050B95"/>
    <w:rsid w:val="00051B1A"/>
    <w:rsid w:val="00051FBE"/>
    <w:rsid w:val="00052118"/>
    <w:rsid w:val="000523F0"/>
    <w:rsid w:val="0005254F"/>
    <w:rsid w:val="00052B65"/>
    <w:rsid w:val="000533D1"/>
    <w:rsid w:val="000534F2"/>
    <w:rsid w:val="00053752"/>
    <w:rsid w:val="0005375C"/>
    <w:rsid w:val="00054597"/>
    <w:rsid w:val="000547B6"/>
    <w:rsid w:val="00054B3D"/>
    <w:rsid w:val="000550F2"/>
    <w:rsid w:val="00055382"/>
    <w:rsid w:val="000556E5"/>
    <w:rsid w:val="0005575A"/>
    <w:rsid w:val="00055A8C"/>
    <w:rsid w:val="00055C50"/>
    <w:rsid w:val="00055D11"/>
    <w:rsid w:val="00055DB0"/>
    <w:rsid w:val="00055ECA"/>
    <w:rsid w:val="00055FA1"/>
    <w:rsid w:val="00056270"/>
    <w:rsid w:val="00056307"/>
    <w:rsid w:val="00056A2B"/>
    <w:rsid w:val="00056F6F"/>
    <w:rsid w:val="0005712F"/>
    <w:rsid w:val="000601F2"/>
    <w:rsid w:val="00060912"/>
    <w:rsid w:val="00060E75"/>
    <w:rsid w:val="00061023"/>
    <w:rsid w:val="00061064"/>
    <w:rsid w:val="0006118E"/>
    <w:rsid w:val="00061620"/>
    <w:rsid w:val="00061A6C"/>
    <w:rsid w:val="0006220A"/>
    <w:rsid w:val="00062212"/>
    <w:rsid w:val="000625C0"/>
    <w:rsid w:val="0006268A"/>
    <w:rsid w:val="000633F7"/>
    <w:rsid w:val="000638A8"/>
    <w:rsid w:val="00064062"/>
    <w:rsid w:val="000645FB"/>
    <w:rsid w:val="000647D4"/>
    <w:rsid w:val="00064B86"/>
    <w:rsid w:val="00064DB7"/>
    <w:rsid w:val="00065C0D"/>
    <w:rsid w:val="00065EF5"/>
    <w:rsid w:val="00066025"/>
    <w:rsid w:val="00066046"/>
    <w:rsid w:val="00066052"/>
    <w:rsid w:val="000668B1"/>
    <w:rsid w:val="00066E20"/>
    <w:rsid w:val="00066ECE"/>
    <w:rsid w:val="0006707D"/>
    <w:rsid w:val="000674C4"/>
    <w:rsid w:val="000678A9"/>
    <w:rsid w:val="0007053A"/>
    <w:rsid w:val="000706DE"/>
    <w:rsid w:val="00071370"/>
    <w:rsid w:val="0007149D"/>
    <w:rsid w:val="000716BF"/>
    <w:rsid w:val="00071D1F"/>
    <w:rsid w:val="00071DAD"/>
    <w:rsid w:val="00071E5A"/>
    <w:rsid w:val="00071FF1"/>
    <w:rsid w:val="00072D8C"/>
    <w:rsid w:val="00072FE5"/>
    <w:rsid w:val="000732DD"/>
    <w:rsid w:val="00073411"/>
    <w:rsid w:val="000734D4"/>
    <w:rsid w:val="000738EA"/>
    <w:rsid w:val="00073CD9"/>
    <w:rsid w:val="0007432B"/>
    <w:rsid w:val="00074533"/>
    <w:rsid w:val="000747E6"/>
    <w:rsid w:val="000749E0"/>
    <w:rsid w:val="00074B9D"/>
    <w:rsid w:val="00074F05"/>
    <w:rsid w:val="00075CE7"/>
    <w:rsid w:val="00076002"/>
    <w:rsid w:val="000760F0"/>
    <w:rsid w:val="00076624"/>
    <w:rsid w:val="000772DA"/>
    <w:rsid w:val="0007769C"/>
    <w:rsid w:val="00077E99"/>
    <w:rsid w:val="00077F54"/>
    <w:rsid w:val="00080301"/>
    <w:rsid w:val="000803A6"/>
    <w:rsid w:val="000808F4"/>
    <w:rsid w:val="00080DB5"/>
    <w:rsid w:val="000816AD"/>
    <w:rsid w:val="000819A3"/>
    <w:rsid w:val="00081AD1"/>
    <w:rsid w:val="00081BE3"/>
    <w:rsid w:val="00081C80"/>
    <w:rsid w:val="00081D3C"/>
    <w:rsid w:val="000823BF"/>
    <w:rsid w:val="000823CB"/>
    <w:rsid w:val="0008278F"/>
    <w:rsid w:val="00082C99"/>
    <w:rsid w:val="00082CF3"/>
    <w:rsid w:val="00083041"/>
    <w:rsid w:val="0008306C"/>
    <w:rsid w:val="0008323E"/>
    <w:rsid w:val="00083ED1"/>
    <w:rsid w:val="00083FA5"/>
    <w:rsid w:val="00084097"/>
    <w:rsid w:val="00084395"/>
    <w:rsid w:val="00084D11"/>
    <w:rsid w:val="000852DA"/>
    <w:rsid w:val="000853C1"/>
    <w:rsid w:val="0008552D"/>
    <w:rsid w:val="0008559E"/>
    <w:rsid w:val="0008563B"/>
    <w:rsid w:val="00085F3F"/>
    <w:rsid w:val="00086004"/>
    <w:rsid w:val="00086436"/>
    <w:rsid w:val="00086978"/>
    <w:rsid w:val="00086DF4"/>
    <w:rsid w:val="00087ACD"/>
    <w:rsid w:val="000903DE"/>
    <w:rsid w:val="00090FC3"/>
    <w:rsid w:val="0009102A"/>
    <w:rsid w:val="000911BA"/>
    <w:rsid w:val="000912FC"/>
    <w:rsid w:val="000914D4"/>
    <w:rsid w:val="00091675"/>
    <w:rsid w:val="00091DDF"/>
    <w:rsid w:val="00091E19"/>
    <w:rsid w:val="00092028"/>
    <w:rsid w:val="00092186"/>
    <w:rsid w:val="0009254C"/>
    <w:rsid w:val="00092CB0"/>
    <w:rsid w:val="00092D97"/>
    <w:rsid w:val="00092E81"/>
    <w:rsid w:val="00092EA2"/>
    <w:rsid w:val="0009309E"/>
    <w:rsid w:val="00093516"/>
    <w:rsid w:val="0009380D"/>
    <w:rsid w:val="00093938"/>
    <w:rsid w:val="00093B37"/>
    <w:rsid w:val="00093FE4"/>
    <w:rsid w:val="0009410E"/>
    <w:rsid w:val="00094111"/>
    <w:rsid w:val="0009439F"/>
    <w:rsid w:val="000945B8"/>
    <w:rsid w:val="00094EE9"/>
    <w:rsid w:val="00094EFD"/>
    <w:rsid w:val="000953FB"/>
    <w:rsid w:val="00095657"/>
    <w:rsid w:val="00095BCC"/>
    <w:rsid w:val="00095DC4"/>
    <w:rsid w:val="00095DD5"/>
    <w:rsid w:val="0009632D"/>
    <w:rsid w:val="0009672E"/>
    <w:rsid w:val="000970CA"/>
    <w:rsid w:val="0009780E"/>
    <w:rsid w:val="000979DB"/>
    <w:rsid w:val="00097B4C"/>
    <w:rsid w:val="00097E0C"/>
    <w:rsid w:val="000A02C9"/>
    <w:rsid w:val="000A0946"/>
    <w:rsid w:val="000A0B20"/>
    <w:rsid w:val="000A0E83"/>
    <w:rsid w:val="000A0FA6"/>
    <w:rsid w:val="000A1115"/>
    <w:rsid w:val="000A136A"/>
    <w:rsid w:val="000A2217"/>
    <w:rsid w:val="000A22D8"/>
    <w:rsid w:val="000A25BC"/>
    <w:rsid w:val="000A3569"/>
    <w:rsid w:val="000A36A4"/>
    <w:rsid w:val="000A3767"/>
    <w:rsid w:val="000A43C9"/>
    <w:rsid w:val="000A463E"/>
    <w:rsid w:val="000A4AA9"/>
    <w:rsid w:val="000A4BCA"/>
    <w:rsid w:val="000A4CE6"/>
    <w:rsid w:val="000A4D4C"/>
    <w:rsid w:val="000A4D4F"/>
    <w:rsid w:val="000A5E05"/>
    <w:rsid w:val="000A67DD"/>
    <w:rsid w:val="000A69DF"/>
    <w:rsid w:val="000A69F4"/>
    <w:rsid w:val="000A6AB1"/>
    <w:rsid w:val="000A7305"/>
    <w:rsid w:val="000A7348"/>
    <w:rsid w:val="000A77C2"/>
    <w:rsid w:val="000A7B27"/>
    <w:rsid w:val="000B00B4"/>
    <w:rsid w:val="000B0458"/>
    <w:rsid w:val="000B04A1"/>
    <w:rsid w:val="000B0858"/>
    <w:rsid w:val="000B0909"/>
    <w:rsid w:val="000B0C7D"/>
    <w:rsid w:val="000B0CD2"/>
    <w:rsid w:val="000B0FFE"/>
    <w:rsid w:val="000B1349"/>
    <w:rsid w:val="000B1C0A"/>
    <w:rsid w:val="000B1C5C"/>
    <w:rsid w:val="000B24B6"/>
    <w:rsid w:val="000B2CBF"/>
    <w:rsid w:val="000B3305"/>
    <w:rsid w:val="000B3317"/>
    <w:rsid w:val="000B39C5"/>
    <w:rsid w:val="000B39CE"/>
    <w:rsid w:val="000B3D8C"/>
    <w:rsid w:val="000B3F6E"/>
    <w:rsid w:val="000B4110"/>
    <w:rsid w:val="000B490D"/>
    <w:rsid w:val="000B4DD2"/>
    <w:rsid w:val="000B4E72"/>
    <w:rsid w:val="000B5279"/>
    <w:rsid w:val="000B5886"/>
    <w:rsid w:val="000B5CEF"/>
    <w:rsid w:val="000B6A21"/>
    <w:rsid w:val="000B6CB8"/>
    <w:rsid w:val="000B7981"/>
    <w:rsid w:val="000B7AC1"/>
    <w:rsid w:val="000B7F77"/>
    <w:rsid w:val="000C06FE"/>
    <w:rsid w:val="000C0C59"/>
    <w:rsid w:val="000C10D8"/>
    <w:rsid w:val="000C131D"/>
    <w:rsid w:val="000C1479"/>
    <w:rsid w:val="000C149A"/>
    <w:rsid w:val="000C164D"/>
    <w:rsid w:val="000C1C03"/>
    <w:rsid w:val="000C2A2A"/>
    <w:rsid w:val="000C2A4F"/>
    <w:rsid w:val="000C3307"/>
    <w:rsid w:val="000C33FB"/>
    <w:rsid w:val="000C4537"/>
    <w:rsid w:val="000C48F2"/>
    <w:rsid w:val="000C4A16"/>
    <w:rsid w:val="000C4A5F"/>
    <w:rsid w:val="000C4FBF"/>
    <w:rsid w:val="000C508A"/>
    <w:rsid w:val="000C53BB"/>
    <w:rsid w:val="000C5EB8"/>
    <w:rsid w:val="000C79B3"/>
    <w:rsid w:val="000C7ADC"/>
    <w:rsid w:val="000C7C9B"/>
    <w:rsid w:val="000C7EF3"/>
    <w:rsid w:val="000C7FCF"/>
    <w:rsid w:val="000D0625"/>
    <w:rsid w:val="000D1088"/>
    <w:rsid w:val="000D10AE"/>
    <w:rsid w:val="000D11F5"/>
    <w:rsid w:val="000D1338"/>
    <w:rsid w:val="000D1671"/>
    <w:rsid w:val="000D1E11"/>
    <w:rsid w:val="000D1FEA"/>
    <w:rsid w:val="000D2449"/>
    <w:rsid w:val="000D282E"/>
    <w:rsid w:val="000D2A37"/>
    <w:rsid w:val="000D2DEA"/>
    <w:rsid w:val="000D2E21"/>
    <w:rsid w:val="000D3412"/>
    <w:rsid w:val="000D3A0F"/>
    <w:rsid w:val="000D3A3A"/>
    <w:rsid w:val="000D3A57"/>
    <w:rsid w:val="000D3A84"/>
    <w:rsid w:val="000D3B1A"/>
    <w:rsid w:val="000D4241"/>
    <w:rsid w:val="000D42CC"/>
    <w:rsid w:val="000D4483"/>
    <w:rsid w:val="000D47FE"/>
    <w:rsid w:val="000D4AD0"/>
    <w:rsid w:val="000D4D0A"/>
    <w:rsid w:val="000D4E3B"/>
    <w:rsid w:val="000D5353"/>
    <w:rsid w:val="000D55C8"/>
    <w:rsid w:val="000D6056"/>
    <w:rsid w:val="000D63A4"/>
    <w:rsid w:val="000D63F8"/>
    <w:rsid w:val="000D6428"/>
    <w:rsid w:val="000D6A62"/>
    <w:rsid w:val="000D70C3"/>
    <w:rsid w:val="000D7261"/>
    <w:rsid w:val="000D7529"/>
    <w:rsid w:val="000D77CA"/>
    <w:rsid w:val="000D7968"/>
    <w:rsid w:val="000D7FC0"/>
    <w:rsid w:val="000E0082"/>
    <w:rsid w:val="000E0127"/>
    <w:rsid w:val="000E051D"/>
    <w:rsid w:val="000E0AE6"/>
    <w:rsid w:val="000E0C50"/>
    <w:rsid w:val="000E0C6A"/>
    <w:rsid w:val="000E0C8D"/>
    <w:rsid w:val="000E0F40"/>
    <w:rsid w:val="000E1559"/>
    <w:rsid w:val="000E17BE"/>
    <w:rsid w:val="000E1923"/>
    <w:rsid w:val="000E1974"/>
    <w:rsid w:val="000E1AF0"/>
    <w:rsid w:val="000E1CC1"/>
    <w:rsid w:val="000E2103"/>
    <w:rsid w:val="000E24E7"/>
    <w:rsid w:val="000E2D99"/>
    <w:rsid w:val="000E355B"/>
    <w:rsid w:val="000E3A8E"/>
    <w:rsid w:val="000E40BF"/>
    <w:rsid w:val="000E41C8"/>
    <w:rsid w:val="000E4632"/>
    <w:rsid w:val="000E4668"/>
    <w:rsid w:val="000E4905"/>
    <w:rsid w:val="000E5A9F"/>
    <w:rsid w:val="000E5DB0"/>
    <w:rsid w:val="000E6265"/>
    <w:rsid w:val="000E62CD"/>
    <w:rsid w:val="000E63D9"/>
    <w:rsid w:val="000E646A"/>
    <w:rsid w:val="000E656E"/>
    <w:rsid w:val="000E68B8"/>
    <w:rsid w:val="000E6DD1"/>
    <w:rsid w:val="000E6E56"/>
    <w:rsid w:val="000E73B3"/>
    <w:rsid w:val="000F02FC"/>
    <w:rsid w:val="000F0D8F"/>
    <w:rsid w:val="000F0E55"/>
    <w:rsid w:val="000F0E63"/>
    <w:rsid w:val="000F13C3"/>
    <w:rsid w:val="000F1CCE"/>
    <w:rsid w:val="000F1EBE"/>
    <w:rsid w:val="000F21C2"/>
    <w:rsid w:val="000F278C"/>
    <w:rsid w:val="000F2B2B"/>
    <w:rsid w:val="000F2C84"/>
    <w:rsid w:val="000F2EB8"/>
    <w:rsid w:val="000F3505"/>
    <w:rsid w:val="000F3A61"/>
    <w:rsid w:val="000F3F41"/>
    <w:rsid w:val="000F41B4"/>
    <w:rsid w:val="000F4222"/>
    <w:rsid w:val="000F4B60"/>
    <w:rsid w:val="000F4EB9"/>
    <w:rsid w:val="000F5074"/>
    <w:rsid w:val="000F51C0"/>
    <w:rsid w:val="000F568A"/>
    <w:rsid w:val="000F597E"/>
    <w:rsid w:val="000F59F3"/>
    <w:rsid w:val="000F5B9A"/>
    <w:rsid w:val="000F620B"/>
    <w:rsid w:val="000F7037"/>
    <w:rsid w:val="000F7071"/>
    <w:rsid w:val="000F7167"/>
    <w:rsid w:val="000F71FF"/>
    <w:rsid w:val="000F74C4"/>
    <w:rsid w:val="000F75F4"/>
    <w:rsid w:val="000F7801"/>
    <w:rsid w:val="000F7BE8"/>
    <w:rsid w:val="00100170"/>
    <w:rsid w:val="001004BE"/>
    <w:rsid w:val="00100E70"/>
    <w:rsid w:val="00100E9A"/>
    <w:rsid w:val="00100FA5"/>
    <w:rsid w:val="001012B8"/>
    <w:rsid w:val="0010190E"/>
    <w:rsid w:val="00101AD0"/>
    <w:rsid w:val="00101DD1"/>
    <w:rsid w:val="00102072"/>
    <w:rsid w:val="0010245A"/>
    <w:rsid w:val="001024D6"/>
    <w:rsid w:val="001028BE"/>
    <w:rsid w:val="00102A63"/>
    <w:rsid w:val="00103274"/>
    <w:rsid w:val="0010367A"/>
    <w:rsid w:val="00104295"/>
    <w:rsid w:val="00104458"/>
    <w:rsid w:val="00104590"/>
    <w:rsid w:val="001045B4"/>
    <w:rsid w:val="001051E2"/>
    <w:rsid w:val="001059AF"/>
    <w:rsid w:val="00105A01"/>
    <w:rsid w:val="00105BF9"/>
    <w:rsid w:val="00105F41"/>
    <w:rsid w:val="00105F47"/>
    <w:rsid w:val="0010600C"/>
    <w:rsid w:val="00106370"/>
    <w:rsid w:val="001066BF"/>
    <w:rsid w:val="0010677A"/>
    <w:rsid w:val="00107E10"/>
    <w:rsid w:val="00107F5A"/>
    <w:rsid w:val="00110106"/>
    <w:rsid w:val="0011074E"/>
    <w:rsid w:val="0011084C"/>
    <w:rsid w:val="00110896"/>
    <w:rsid w:val="00110932"/>
    <w:rsid w:val="00110D3F"/>
    <w:rsid w:val="0011123B"/>
    <w:rsid w:val="00111907"/>
    <w:rsid w:val="001123A5"/>
    <w:rsid w:val="001124B9"/>
    <w:rsid w:val="00112891"/>
    <w:rsid w:val="001128EE"/>
    <w:rsid w:val="0011298B"/>
    <w:rsid w:val="00113539"/>
    <w:rsid w:val="00113670"/>
    <w:rsid w:val="00113A9C"/>
    <w:rsid w:val="00114682"/>
    <w:rsid w:val="00114D54"/>
    <w:rsid w:val="00114F03"/>
    <w:rsid w:val="001152BF"/>
    <w:rsid w:val="00115A8A"/>
    <w:rsid w:val="00116320"/>
    <w:rsid w:val="00116B6A"/>
    <w:rsid w:val="00117168"/>
    <w:rsid w:val="00120339"/>
    <w:rsid w:val="001203C6"/>
    <w:rsid w:val="0012116D"/>
    <w:rsid w:val="0012126B"/>
    <w:rsid w:val="00121944"/>
    <w:rsid w:val="001228C8"/>
    <w:rsid w:val="001229F5"/>
    <w:rsid w:val="001235DD"/>
    <w:rsid w:val="0012380E"/>
    <w:rsid w:val="00123DDE"/>
    <w:rsid w:val="00124194"/>
    <w:rsid w:val="00124425"/>
    <w:rsid w:val="001244BC"/>
    <w:rsid w:val="001244C7"/>
    <w:rsid w:val="001244EE"/>
    <w:rsid w:val="001248A8"/>
    <w:rsid w:val="00124F86"/>
    <w:rsid w:val="001250F3"/>
    <w:rsid w:val="0012550C"/>
    <w:rsid w:val="00125DEC"/>
    <w:rsid w:val="0012656E"/>
    <w:rsid w:val="0012666B"/>
    <w:rsid w:val="001266AA"/>
    <w:rsid w:val="0012678A"/>
    <w:rsid w:val="0012680D"/>
    <w:rsid w:val="00126D91"/>
    <w:rsid w:val="0012729C"/>
    <w:rsid w:val="001273B5"/>
    <w:rsid w:val="001276A3"/>
    <w:rsid w:val="00127914"/>
    <w:rsid w:val="00127B90"/>
    <w:rsid w:val="001300A7"/>
    <w:rsid w:val="001301B8"/>
    <w:rsid w:val="001302D6"/>
    <w:rsid w:val="00130D95"/>
    <w:rsid w:val="00131023"/>
    <w:rsid w:val="0013126D"/>
    <w:rsid w:val="00131698"/>
    <w:rsid w:val="00131747"/>
    <w:rsid w:val="00131C74"/>
    <w:rsid w:val="00131E49"/>
    <w:rsid w:val="0013252F"/>
    <w:rsid w:val="0013272D"/>
    <w:rsid w:val="00132E38"/>
    <w:rsid w:val="00132E5D"/>
    <w:rsid w:val="00133264"/>
    <w:rsid w:val="0013334F"/>
    <w:rsid w:val="0013355B"/>
    <w:rsid w:val="00133B37"/>
    <w:rsid w:val="00133E78"/>
    <w:rsid w:val="001340C4"/>
    <w:rsid w:val="001346E7"/>
    <w:rsid w:val="00134849"/>
    <w:rsid w:val="00134F2F"/>
    <w:rsid w:val="00135346"/>
    <w:rsid w:val="0013536F"/>
    <w:rsid w:val="001355F1"/>
    <w:rsid w:val="00135793"/>
    <w:rsid w:val="001359DC"/>
    <w:rsid w:val="00135EBE"/>
    <w:rsid w:val="001360A5"/>
    <w:rsid w:val="001362B0"/>
    <w:rsid w:val="00136FA2"/>
    <w:rsid w:val="001371F4"/>
    <w:rsid w:val="00137426"/>
    <w:rsid w:val="001376B6"/>
    <w:rsid w:val="00137B33"/>
    <w:rsid w:val="001400CB"/>
    <w:rsid w:val="00140904"/>
    <w:rsid w:val="0014091D"/>
    <w:rsid w:val="00140C08"/>
    <w:rsid w:val="00140EC1"/>
    <w:rsid w:val="00141122"/>
    <w:rsid w:val="00141350"/>
    <w:rsid w:val="00141435"/>
    <w:rsid w:val="00141479"/>
    <w:rsid w:val="001415E8"/>
    <w:rsid w:val="0014171E"/>
    <w:rsid w:val="00141E41"/>
    <w:rsid w:val="00142539"/>
    <w:rsid w:val="001425CF"/>
    <w:rsid w:val="00142856"/>
    <w:rsid w:val="00142C57"/>
    <w:rsid w:val="001436B6"/>
    <w:rsid w:val="0014399B"/>
    <w:rsid w:val="00144A01"/>
    <w:rsid w:val="00144A2E"/>
    <w:rsid w:val="00144C47"/>
    <w:rsid w:val="00144E65"/>
    <w:rsid w:val="00144FB1"/>
    <w:rsid w:val="0014504C"/>
    <w:rsid w:val="0014518B"/>
    <w:rsid w:val="00145343"/>
    <w:rsid w:val="00145731"/>
    <w:rsid w:val="00145915"/>
    <w:rsid w:val="00145B75"/>
    <w:rsid w:val="00145BE0"/>
    <w:rsid w:val="0014606B"/>
    <w:rsid w:val="00146326"/>
    <w:rsid w:val="001465F3"/>
    <w:rsid w:val="00146A4F"/>
    <w:rsid w:val="00146C61"/>
    <w:rsid w:val="00146CF5"/>
    <w:rsid w:val="001471F8"/>
    <w:rsid w:val="00150110"/>
    <w:rsid w:val="001503B8"/>
    <w:rsid w:val="0015057E"/>
    <w:rsid w:val="0015061C"/>
    <w:rsid w:val="001506EC"/>
    <w:rsid w:val="00150F3C"/>
    <w:rsid w:val="0015146C"/>
    <w:rsid w:val="0015149C"/>
    <w:rsid w:val="0015153F"/>
    <w:rsid w:val="00152077"/>
    <w:rsid w:val="001520E1"/>
    <w:rsid w:val="001520ED"/>
    <w:rsid w:val="00152136"/>
    <w:rsid w:val="001522D2"/>
    <w:rsid w:val="00152631"/>
    <w:rsid w:val="00152DD1"/>
    <w:rsid w:val="00152E13"/>
    <w:rsid w:val="001534D8"/>
    <w:rsid w:val="001536E0"/>
    <w:rsid w:val="00154093"/>
    <w:rsid w:val="00154860"/>
    <w:rsid w:val="00155388"/>
    <w:rsid w:val="0015544D"/>
    <w:rsid w:val="00155815"/>
    <w:rsid w:val="00155A23"/>
    <w:rsid w:val="00155D8C"/>
    <w:rsid w:val="00155DDD"/>
    <w:rsid w:val="00155F4E"/>
    <w:rsid w:val="00156094"/>
    <w:rsid w:val="00156211"/>
    <w:rsid w:val="0015628B"/>
    <w:rsid w:val="0015629C"/>
    <w:rsid w:val="0015647C"/>
    <w:rsid w:val="00156B65"/>
    <w:rsid w:val="001572BB"/>
    <w:rsid w:val="001575EF"/>
    <w:rsid w:val="001578B3"/>
    <w:rsid w:val="00157AD1"/>
    <w:rsid w:val="0016031B"/>
    <w:rsid w:val="001603F2"/>
    <w:rsid w:val="00160559"/>
    <w:rsid w:val="001609B7"/>
    <w:rsid w:val="00160CB2"/>
    <w:rsid w:val="00160D6A"/>
    <w:rsid w:val="00161285"/>
    <w:rsid w:val="0016136E"/>
    <w:rsid w:val="001613EA"/>
    <w:rsid w:val="001619A3"/>
    <w:rsid w:val="001624DA"/>
    <w:rsid w:val="0016257B"/>
    <w:rsid w:val="0016271C"/>
    <w:rsid w:val="001627BB"/>
    <w:rsid w:val="00162B2B"/>
    <w:rsid w:val="00162CAF"/>
    <w:rsid w:val="00162D07"/>
    <w:rsid w:val="00163703"/>
    <w:rsid w:val="00163898"/>
    <w:rsid w:val="001639C8"/>
    <w:rsid w:val="001644D9"/>
    <w:rsid w:val="00164693"/>
    <w:rsid w:val="00164AE0"/>
    <w:rsid w:val="00164D67"/>
    <w:rsid w:val="00164FF6"/>
    <w:rsid w:val="0016507B"/>
    <w:rsid w:val="00165209"/>
    <w:rsid w:val="00165397"/>
    <w:rsid w:val="001654CA"/>
    <w:rsid w:val="001656A6"/>
    <w:rsid w:val="001656B0"/>
    <w:rsid w:val="001658B2"/>
    <w:rsid w:val="00165C3F"/>
    <w:rsid w:val="00166020"/>
    <w:rsid w:val="0016631F"/>
    <w:rsid w:val="001667E0"/>
    <w:rsid w:val="00166AB4"/>
    <w:rsid w:val="00166B52"/>
    <w:rsid w:val="001671BB"/>
    <w:rsid w:val="0016729A"/>
    <w:rsid w:val="0016777D"/>
    <w:rsid w:val="001678D2"/>
    <w:rsid w:val="00167E62"/>
    <w:rsid w:val="001701F9"/>
    <w:rsid w:val="00170384"/>
    <w:rsid w:val="001703FE"/>
    <w:rsid w:val="00170498"/>
    <w:rsid w:val="001707D1"/>
    <w:rsid w:val="00170A1A"/>
    <w:rsid w:val="001715E5"/>
    <w:rsid w:val="0017162E"/>
    <w:rsid w:val="00171A7F"/>
    <w:rsid w:val="00171E41"/>
    <w:rsid w:val="00171F63"/>
    <w:rsid w:val="00171F6C"/>
    <w:rsid w:val="001720E3"/>
    <w:rsid w:val="00172294"/>
    <w:rsid w:val="001725A9"/>
    <w:rsid w:val="001726D3"/>
    <w:rsid w:val="00172B41"/>
    <w:rsid w:val="00172C5A"/>
    <w:rsid w:val="00172E6B"/>
    <w:rsid w:val="00172E9E"/>
    <w:rsid w:val="00172EC1"/>
    <w:rsid w:val="00173227"/>
    <w:rsid w:val="001737F0"/>
    <w:rsid w:val="001738B9"/>
    <w:rsid w:val="00173D10"/>
    <w:rsid w:val="001749DD"/>
    <w:rsid w:val="0017546E"/>
    <w:rsid w:val="0017552F"/>
    <w:rsid w:val="00175593"/>
    <w:rsid w:val="0017561C"/>
    <w:rsid w:val="00175961"/>
    <w:rsid w:val="00175EDE"/>
    <w:rsid w:val="00175F75"/>
    <w:rsid w:val="001767F4"/>
    <w:rsid w:val="00176840"/>
    <w:rsid w:val="00176D71"/>
    <w:rsid w:val="00176ECC"/>
    <w:rsid w:val="001770DB"/>
    <w:rsid w:val="001772A6"/>
    <w:rsid w:val="00177FF6"/>
    <w:rsid w:val="001800A4"/>
    <w:rsid w:val="0018030A"/>
    <w:rsid w:val="00180980"/>
    <w:rsid w:val="00180B7D"/>
    <w:rsid w:val="001810F5"/>
    <w:rsid w:val="001814A0"/>
    <w:rsid w:val="001815DD"/>
    <w:rsid w:val="00181772"/>
    <w:rsid w:val="0018217C"/>
    <w:rsid w:val="00182378"/>
    <w:rsid w:val="00183233"/>
    <w:rsid w:val="00183344"/>
    <w:rsid w:val="001833BC"/>
    <w:rsid w:val="001839EA"/>
    <w:rsid w:val="00183EC0"/>
    <w:rsid w:val="00184858"/>
    <w:rsid w:val="00184977"/>
    <w:rsid w:val="0018513F"/>
    <w:rsid w:val="0018524D"/>
    <w:rsid w:val="00185AEF"/>
    <w:rsid w:val="00185D0A"/>
    <w:rsid w:val="00186791"/>
    <w:rsid w:val="001867DA"/>
    <w:rsid w:val="0018696B"/>
    <w:rsid w:val="00186F1F"/>
    <w:rsid w:val="0018717B"/>
    <w:rsid w:val="00187234"/>
    <w:rsid w:val="0018787B"/>
    <w:rsid w:val="001878C9"/>
    <w:rsid w:val="00187974"/>
    <w:rsid w:val="00187DE0"/>
    <w:rsid w:val="00187E32"/>
    <w:rsid w:val="00187F17"/>
    <w:rsid w:val="0019059A"/>
    <w:rsid w:val="001908EC"/>
    <w:rsid w:val="00190CD7"/>
    <w:rsid w:val="00190FCF"/>
    <w:rsid w:val="0019259D"/>
    <w:rsid w:val="00192C48"/>
    <w:rsid w:val="0019354E"/>
    <w:rsid w:val="001935C7"/>
    <w:rsid w:val="00193603"/>
    <w:rsid w:val="0019372B"/>
    <w:rsid w:val="00193A0A"/>
    <w:rsid w:val="00193A46"/>
    <w:rsid w:val="00194543"/>
    <w:rsid w:val="0019521F"/>
    <w:rsid w:val="0019522E"/>
    <w:rsid w:val="00195635"/>
    <w:rsid w:val="0019586E"/>
    <w:rsid w:val="00195CE3"/>
    <w:rsid w:val="00195ED0"/>
    <w:rsid w:val="00196149"/>
    <w:rsid w:val="00196973"/>
    <w:rsid w:val="00196A86"/>
    <w:rsid w:val="00196CDA"/>
    <w:rsid w:val="00196D59"/>
    <w:rsid w:val="00196E45"/>
    <w:rsid w:val="00196ECD"/>
    <w:rsid w:val="0019708A"/>
    <w:rsid w:val="00197A1C"/>
    <w:rsid w:val="00197E8C"/>
    <w:rsid w:val="00197E90"/>
    <w:rsid w:val="001A01C4"/>
    <w:rsid w:val="001A0B1C"/>
    <w:rsid w:val="001A0BFE"/>
    <w:rsid w:val="001A1306"/>
    <w:rsid w:val="001A161B"/>
    <w:rsid w:val="001A205A"/>
    <w:rsid w:val="001A2132"/>
    <w:rsid w:val="001A25D6"/>
    <w:rsid w:val="001A28EC"/>
    <w:rsid w:val="001A363E"/>
    <w:rsid w:val="001A376F"/>
    <w:rsid w:val="001A3A3C"/>
    <w:rsid w:val="001A3C0A"/>
    <w:rsid w:val="001A3CF1"/>
    <w:rsid w:val="001A3D9E"/>
    <w:rsid w:val="001A4094"/>
    <w:rsid w:val="001A431C"/>
    <w:rsid w:val="001A4A77"/>
    <w:rsid w:val="001A4B25"/>
    <w:rsid w:val="001A4B67"/>
    <w:rsid w:val="001A524A"/>
    <w:rsid w:val="001A5A8D"/>
    <w:rsid w:val="001A5D2B"/>
    <w:rsid w:val="001A6274"/>
    <w:rsid w:val="001A6363"/>
    <w:rsid w:val="001A6AB3"/>
    <w:rsid w:val="001A7A26"/>
    <w:rsid w:val="001B006E"/>
    <w:rsid w:val="001B02B7"/>
    <w:rsid w:val="001B053F"/>
    <w:rsid w:val="001B0AAD"/>
    <w:rsid w:val="001B0C2D"/>
    <w:rsid w:val="001B0C83"/>
    <w:rsid w:val="001B0D69"/>
    <w:rsid w:val="001B0E3E"/>
    <w:rsid w:val="001B0E80"/>
    <w:rsid w:val="001B1010"/>
    <w:rsid w:val="001B14DA"/>
    <w:rsid w:val="001B1AE7"/>
    <w:rsid w:val="001B1D60"/>
    <w:rsid w:val="001B1FA8"/>
    <w:rsid w:val="001B291A"/>
    <w:rsid w:val="001B2CE3"/>
    <w:rsid w:val="001B2E1D"/>
    <w:rsid w:val="001B2E2D"/>
    <w:rsid w:val="001B3158"/>
    <w:rsid w:val="001B32EF"/>
    <w:rsid w:val="001B34E1"/>
    <w:rsid w:val="001B390C"/>
    <w:rsid w:val="001B3C8E"/>
    <w:rsid w:val="001B415A"/>
    <w:rsid w:val="001B42D0"/>
    <w:rsid w:val="001B448B"/>
    <w:rsid w:val="001B4DBF"/>
    <w:rsid w:val="001B4FA8"/>
    <w:rsid w:val="001B5273"/>
    <w:rsid w:val="001B5506"/>
    <w:rsid w:val="001B559C"/>
    <w:rsid w:val="001B574F"/>
    <w:rsid w:val="001B5B3E"/>
    <w:rsid w:val="001B5F55"/>
    <w:rsid w:val="001B61BF"/>
    <w:rsid w:val="001B63EF"/>
    <w:rsid w:val="001B681D"/>
    <w:rsid w:val="001B6C45"/>
    <w:rsid w:val="001B7025"/>
    <w:rsid w:val="001B70B3"/>
    <w:rsid w:val="001B78B2"/>
    <w:rsid w:val="001B7AAC"/>
    <w:rsid w:val="001B7BA3"/>
    <w:rsid w:val="001B7C8C"/>
    <w:rsid w:val="001B7D01"/>
    <w:rsid w:val="001B7D80"/>
    <w:rsid w:val="001C03A2"/>
    <w:rsid w:val="001C054C"/>
    <w:rsid w:val="001C075E"/>
    <w:rsid w:val="001C0B8C"/>
    <w:rsid w:val="001C123A"/>
    <w:rsid w:val="001C1B40"/>
    <w:rsid w:val="001C254E"/>
    <w:rsid w:val="001C270A"/>
    <w:rsid w:val="001C2C23"/>
    <w:rsid w:val="001C2EE0"/>
    <w:rsid w:val="001C2FB9"/>
    <w:rsid w:val="001C306F"/>
    <w:rsid w:val="001C33F8"/>
    <w:rsid w:val="001C38F6"/>
    <w:rsid w:val="001C4085"/>
    <w:rsid w:val="001C474E"/>
    <w:rsid w:val="001C4BFB"/>
    <w:rsid w:val="001C4CA6"/>
    <w:rsid w:val="001C5115"/>
    <w:rsid w:val="001C56D5"/>
    <w:rsid w:val="001C5961"/>
    <w:rsid w:val="001C59C5"/>
    <w:rsid w:val="001C5CBF"/>
    <w:rsid w:val="001C5DC5"/>
    <w:rsid w:val="001C6B72"/>
    <w:rsid w:val="001C6EAF"/>
    <w:rsid w:val="001C721B"/>
    <w:rsid w:val="001C72D6"/>
    <w:rsid w:val="001C73BA"/>
    <w:rsid w:val="001C75BC"/>
    <w:rsid w:val="001C7B24"/>
    <w:rsid w:val="001C7C39"/>
    <w:rsid w:val="001D028E"/>
    <w:rsid w:val="001D0ACC"/>
    <w:rsid w:val="001D1415"/>
    <w:rsid w:val="001D1713"/>
    <w:rsid w:val="001D1B8B"/>
    <w:rsid w:val="001D1D62"/>
    <w:rsid w:val="001D1E43"/>
    <w:rsid w:val="001D1FCF"/>
    <w:rsid w:val="001D2EC0"/>
    <w:rsid w:val="001D366E"/>
    <w:rsid w:val="001D36B1"/>
    <w:rsid w:val="001D36ED"/>
    <w:rsid w:val="001D37BD"/>
    <w:rsid w:val="001D381E"/>
    <w:rsid w:val="001D3F78"/>
    <w:rsid w:val="001D49DC"/>
    <w:rsid w:val="001D5136"/>
    <w:rsid w:val="001D5ABD"/>
    <w:rsid w:val="001D5C42"/>
    <w:rsid w:val="001D5E8D"/>
    <w:rsid w:val="001D6BFA"/>
    <w:rsid w:val="001D73E2"/>
    <w:rsid w:val="001D7812"/>
    <w:rsid w:val="001D7822"/>
    <w:rsid w:val="001D7D09"/>
    <w:rsid w:val="001D7E2C"/>
    <w:rsid w:val="001E0500"/>
    <w:rsid w:val="001E06FD"/>
    <w:rsid w:val="001E0ADD"/>
    <w:rsid w:val="001E0DF9"/>
    <w:rsid w:val="001E1DD1"/>
    <w:rsid w:val="001E1DE7"/>
    <w:rsid w:val="001E218E"/>
    <w:rsid w:val="001E21FF"/>
    <w:rsid w:val="001E225D"/>
    <w:rsid w:val="001E22F1"/>
    <w:rsid w:val="001E246C"/>
    <w:rsid w:val="001E26C0"/>
    <w:rsid w:val="001E2807"/>
    <w:rsid w:val="001E2B40"/>
    <w:rsid w:val="001E2ED0"/>
    <w:rsid w:val="001E2F0F"/>
    <w:rsid w:val="001E2FD9"/>
    <w:rsid w:val="001E30FB"/>
    <w:rsid w:val="001E32A9"/>
    <w:rsid w:val="001E32FA"/>
    <w:rsid w:val="001E3387"/>
    <w:rsid w:val="001E34DC"/>
    <w:rsid w:val="001E3922"/>
    <w:rsid w:val="001E3C79"/>
    <w:rsid w:val="001E3C96"/>
    <w:rsid w:val="001E3CE7"/>
    <w:rsid w:val="001E3F1A"/>
    <w:rsid w:val="001E41EA"/>
    <w:rsid w:val="001E4A2E"/>
    <w:rsid w:val="001E4AFC"/>
    <w:rsid w:val="001E4B90"/>
    <w:rsid w:val="001E5999"/>
    <w:rsid w:val="001E5EAB"/>
    <w:rsid w:val="001E630D"/>
    <w:rsid w:val="001E657D"/>
    <w:rsid w:val="001E693F"/>
    <w:rsid w:val="001E6CC6"/>
    <w:rsid w:val="001E6D69"/>
    <w:rsid w:val="001E6D77"/>
    <w:rsid w:val="001E7076"/>
    <w:rsid w:val="001E74B7"/>
    <w:rsid w:val="001E78ED"/>
    <w:rsid w:val="001F019E"/>
    <w:rsid w:val="001F023C"/>
    <w:rsid w:val="001F02F5"/>
    <w:rsid w:val="001F0DC2"/>
    <w:rsid w:val="001F17C9"/>
    <w:rsid w:val="001F18A5"/>
    <w:rsid w:val="001F1997"/>
    <w:rsid w:val="001F1D6C"/>
    <w:rsid w:val="001F1FE0"/>
    <w:rsid w:val="001F226A"/>
    <w:rsid w:val="001F2342"/>
    <w:rsid w:val="001F2CD8"/>
    <w:rsid w:val="001F2DF3"/>
    <w:rsid w:val="001F3196"/>
    <w:rsid w:val="001F33B5"/>
    <w:rsid w:val="001F37E7"/>
    <w:rsid w:val="001F3A6D"/>
    <w:rsid w:val="001F3E9C"/>
    <w:rsid w:val="001F4206"/>
    <w:rsid w:val="001F45AB"/>
    <w:rsid w:val="001F47BB"/>
    <w:rsid w:val="001F4A61"/>
    <w:rsid w:val="001F4D63"/>
    <w:rsid w:val="001F4E50"/>
    <w:rsid w:val="001F5198"/>
    <w:rsid w:val="001F5919"/>
    <w:rsid w:val="001F5B56"/>
    <w:rsid w:val="001F5DBC"/>
    <w:rsid w:val="001F6312"/>
    <w:rsid w:val="001F63AE"/>
    <w:rsid w:val="001F6575"/>
    <w:rsid w:val="001F65FB"/>
    <w:rsid w:val="001F6899"/>
    <w:rsid w:val="001F697C"/>
    <w:rsid w:val="001F6BCC"/>
    <w:rsid w:val="001F7385"/>
    <w:rsid w:val="001F7579"/>
    <w:rsid w:val="001F75E3"/>
    <w:rsid w:val="00200238"/>
    <w:rsid w:val="0020023D"/>
    <w:rsid w:val="002003CA"/>
    <w:rsid w:val="0020049F"/>
    <w:rsid w:val="00200A5F"/>
    <w:rsid w:val="00200BD2"/>
    <w:rsid w:val="00201101"/>
    <w:rsid w:val="0020174C"/>
    <w:rsid w:val="00201918"/>
    <w:rsid w:val="00201991"/>
    <w:rsid w:val="0020225D"/>
    <w:rsid w:val="0020284A"/>
    <w:rsid w:val="00202CA8"/>
    <w:rsid w:val="00202D17"/>
    <w:rsid w:val="00203497"/>
    <w:rsid w:val="00203876"/>
    <w:rsid w:val="0020393E"/>
    <w:rsid w:val="00203CC8"/>
    <w:rsid w:val="00203D3C"/>
    <w:rsid w:val="00203EE6"/>
    <w:rsid w:val="0020447F"/>
    <w:rsid w:val="00204848"/>
    <w:rsid w:val="002049DB"/>
    <w:rsid w:val="0020510F"/>
    <w:rsid w:val="0020516F"/>
    <w:rsid w:val="002063FE"/>
    <w:rsid w:val="002066AC"/>
    <w:rsid w:val="00206B9E"/>
    <w:rsid w:val="002071EC"/>
    <w:rsid w:val="0020799A"/>
    <w:rsid w:val="00207BFA"/>
    <w:rsid w:val="00207DDA"/>
    <w:rsid w:val="00210000"/>
    <w:rsid w:val="00210259"/>
    <w:rsid w:val="00210804"/>
    <w:rsid w:val="00210F31"/>
    <w:rsid w:val="00210F8B"/>
    <w:rsid w:val="00212034"/>
    <w:rsid w:val="0021208D"/>
    <w:rsid w:val="002126F8"/>
    <w:rsid w:val="002136A9"/>
    <w:rsid w:val="00213B74"/>
    <w:rsid w:val="00213C10"/>
    <w:rsid w:val="00213EE6"/>
    <w:rsid w:val="00213F4F"/>
    <w:rsid w:val="00214AE6"/>
    <w:rsid w:val="00215094"/>
    <w:rsid w:val="0021527D"/>
    <w:rsid w:val="00215597"/>
    <w:rsid w:val="00215949"/>
    <w:rsid w:val="002159D4"/>
    <w:rsid w:val="00215BB0"/>
    <w:rsid w:val="002164AB"/>
    <w:rsid w:val="002165B3"/>
    <w:rsid w:val="00216A14"/>
    <w:rsid w:val="00216A8A"/>
    <w:rsid w:val="00217005"/>
    <w:rsid w:val="00217163"/>
    <w:rsid w:val="002204AC"/>
    <w:rsid w:val="00220667"/>
    <w:rsid w:val="002208CB"/>
    <w:rsid w:val="00220AF6"/>
    <w:rsid w:val="00220BCC"/>
    <w:rsid w:val="00220E13"/>
    <w:rsid w:val="00220FD3"/>
    <w:rsid w:val="00221A21"/>
    <w:rsid w:val="0022208F"/>
    <w:rsid w:val="002220DF"/>
    <w:rsid w:val="002229D4"/>
    <w:rsid w:val="00222F4F"/>
    <w:rsid w:val="00223119"/>
    <w:rsid w:val="00223207"/>
    <w:rsid w:val="0022322C"/>
    <w:rsid w:val="002232D2"/>
    <w:rsid w:val="002236A5"/>
    <w:rsid w:val="00223829"/>
    <w:rsid w:val="00223B4B"/>
    <w:rsid w:val="00223FE4"/>
    <w:rsid w:val="00224109"/>
    <w:rsid w:val="0022448C"/>
    <w:rsid w:val="002246A1"/>
    <w:rsid w:val="00224FFF"/>
    <w:rsid w:val="00225075"/>
    <w:rsid w:val="0022507B"/>
    <w:rsid w:val="00225090"/>
    <w:rsid w:val="00225107"/>
    <w:rsid w:val="00225BED"/>
    <w:rsid w:val="00225ED6"/>
    <w:rsid w:val="0022692C"/>
    <w:rsid w:val="00226AD0"/>
    <w:rsid w:val="00227079"/>
    <w:rsid w:val="002273F1"/>
    <w:rsid w:val="0022742A"/>
    <w:rsid w:val="00227BE0"/>
    <w:rsid w:val="00227D48"/>
    <w:rsid w:val="00227E29"/>
    <w:rsid w:val="002304BA"/>
    <w:rsid w:val="00230594"/>
    <w:rsid w:val="002306F0"/>
    <w:rsid w:val="00230BFC"/>
    <w:rsid w:val="00230E89"/>
    <w:rsid w:val="0023103F"/>
    <w:rsid w:val="002310C9"/>
    <w:rsid w:val="002318AD"/>
    <w:rsid w:val="00231EA4"/>
    <w:rsid w:val="0023206C"/>
    <w:rsid w:val="00232152"/>
    <w:rsid w:val="002324C7"/>
    <w:rsid w:val="002329FF"/>
    <w:rsid w:val="00232A64"/>
    <w:rsid w:val="00232C66"/>
    <w:rsid w:val="00232CE1"/>
    <w:rsid w:val="002331A2"/>
    <w:rsid w:val="00233CB1"/>
    <w:rsid w:val="0023433A"/>
    <w:rsid w:val="0023454E"/>
    <w:rsid w:val="00234617"/>
    <w:rsid w:val="00234938"/>
    <w:rsid w:val="00235143"/>
    <w:rsid w:val="0023551F"/>
    <w:rsid w:val="0023572D"/>
    <w:rsid w:val="0023578A"/>
    <w:rsid w:val="0023621E"/>
    <w:rsid w:val="00236398"/>
    <w:rsid w:val="002364E0"/>
    <w:rsid w:val="00236AD4"/>
    <w:rsid w:val="00236B4D"/>
    <w:rsid w:val="00237535"/>
    <w:rsid w:val="00237AC5"/>
    <w:rsid w:val="00237E6E"/>
    <w:rsid w:val="00240066"/>
    <w:rsid w:val="00240138"/>
    <w:rsid w:val="002401F1"/>
    <w:rsid w:val="002402BB"/>
    <w:rsid w:val="00240442"/>
    <w:rsid w:val="00240752"/>
    <w:rsid w:val="00240C3C"/>
    <w:rsid w:val="0024100D"/>
    <w:rsid w:val="002415DE"/>
    <w:rsid w:val="0024180A"/>
    <w:rsid w:val="002418FB"/>
    <w:rsid w:val="00241948"/>
    <w:rsid w:val="002419A7"/>
    <w:rsid w:val="00241BCF"/>
    <w:rsid w:val="00242309"/>
    <w:rsid w:val="00242713"/>
    <w:rsid w:val="00242BD7"/>
    <w:rsid w:val="00243582"/>
    <w:rsid w:val="00244240"/>
    <w:rsid w:val="0024426A"/>
    <w:rsid w:val="00244293"/>
    <w:rsid w:val="002443F4"/>
    <w:rsid w:val="00244A5E"/>
    <w:rsid w:val="00244B02"/>
    <w:rsid w:val="00244B34"/>
    <w:rsid w:val="00244B69"/>
    <w:rsid w:val="00244CE2"/>
    <w:rsid w:val="00244EB4"/>
    <w:rsid w:val="00245019"/>
    <w:rsid w:val="00245329"/>
    <w:rsid w:val="002453EC"/>
    <w:rsid w:val="00245644"/>
    <w:rsid w:val="002457C6"/>
    <w:rsid w:val="00245C10"/>
    <w:rsid w:val="00245DA5"/>
    <w:rsid w:val="00246307"/>
    <w:rsid w:val="00246702"/>
    <w:rsid w:val="0024697C"/>
    <w:rsid w:val="00247608"/>
    <w:rsid w:val="00250609"/>
    <w:rsid w:val="00250A73"/>
    <w:rsid w:val="00250D8A"/>
    <w:rsid w:val="00251812"/>
    <w:rsid w:val="00251AA8"/>
    <w:rsid w:val="00251C56"/>
    <w:rsid w:val="0025203E"/>
    <w:rsid w:val="002523B6"/>
    <w:rsid w:val="00252588"/>
    <w:rsid w:val="00252617"/>
    <w:rsid w:val="00252F42"/>
    <w:rsid w:val="002534F8"/>
    <w:rsid w:val="002537CF"/>
    <w:rsid w:val="00253FB0"/>
    <w:rsid w:val="00254866"/>
    <w:rsid w:val="00254DF7"/>
    <w:rsid w:val="002550CD"/>
    <w:rsid w:val="0025561A"/>
    <w:rsid w:val="00255BEA"/>
    <w:rsid w:val="002568E7"/>
    <w:rsid w:val="00256D48"/>
    <w:rsid w:val="00256D7B"/>
    <w:rsid w:val="00256E69"/>
    <w:rsid w:val="002571C4"/>
    <w:rsid w:val="002572A5"/>
    <w:rsid w:val="002573CD"/>
    <w:rsid w:val="00257D48"/>
    <w:rsid w:val="002606C2"/>
    <w:rsid w:val="00260CF5"/>
    <w:rsid w:val="00260E6D"/>
    <w:rsid w:val="002615A0"/>
    <w:rsid w:val="00261888"/>
    <w:rsid w:val="002618D3"/>
    <w:rsid w:val="00261A38"/>
    <w:rsid w:val="00261B49"/>
    <w:rsid w:val="00261F0F"/>
    <w:rsid w:val="00262268"/>
    <w:rsid w:val="00262902"/>
    <w:rsid w:val="00262E45"/>
    <w:rsid w:val="00262E5C"/>
    <w:rsid w:val="00263272"/>
    <w:rsid w:val="00263575"/>
    <w:rsid w:val="0026363B"/>
    <w:rsid w:val="002637E3"/>
    <w:rsid w:val="00263C82"/>
    <w:rsid w:val="00263CCD"/>
    <w:rsid w:val="00263EEE"/>
    <w:rsid w:val="00263F7C"/>
    <w:rsid w:val="002646C7"/>
    <w:rsid w:val="00264746"/>
    <w:rsid w:val="0026486B"/>
    <w:rsid w:val="0026516C"/>
    <w:rsid w:val="002653E0"/>
    <w:rsid w:val="00265510"/>
    <w:rsid w:val="002659CE"/>
    <w:rsid w:val="00265B12"/>
    <w:rsid w:val="00265BC8"/>
    <w:rsid w:val="00265EBD"/>
    <w:rsid w:val="002661B3"/>
    <w:rsid w:val="0026634C"/>
    <w:rsid w:val="00266378"/>
    <w:rsid w:val="002664B6"/>
    <w:rsid w:val="00266734"/>
    <w:rsid w:val="00266895"/>
    <w:rsid w:val="00266B0F"/>
    <w:rsid w:val="00266D4C"/>
    <w:rsid w:val="002671F0"/>
    <w:rsid w:val="00267241"/>
    <w:rsid w:val="0026744F"/>
    <w:rsid w:val="002678F5"/>
    <w:rsid w:val="00267DEA"/>
    <w:rsid w:val="0027027C"/>
    <w:rsid w:val="00270518"/>
    <w:rsid w:val="00270543"/>
    <w:rsid w:val="00270639"/>
    <w:rsid w:val="0027133B"/>
    <w:rsid w:val="0027164D"/>
    <w:rsid w:val="00271D14"/>
    <w:rsid w:val="00272285"/>
    <w:rsid w:val="00272C68"/>
    <w:rsid w:val="002732DB"/>
    <w:rsid w:val="002734E0"/>
    <w:rsid w:val="00273730"/>
    <w:rsid w:val="0027395F"/>
    <w:rsid w:val="00274332"/>
    <w:rsid w:val="00274C67"/>
    <w:rsid w:val="00274FC6"/>
    <w:rsid w:val="00274FF7"/>
    <w:rsid w:val="00275046"/>
    <w:rsid w:val="002760A7"/>
    <w:rsid w:val="00276852"/>
    <w:rsid w:val="00276B56"/>
    <w:rsid w:val="00276E23"/>
    <w:rsid w:val="00277220"/>
    <w:rsid w:val="0027726D"/>
    <w:rsid w:val="00277A27"/>
    <w:rsid w:val="00277AC6"/>
    <w:rsid w:val="00277B4C"/>
    <w:rsid w:val="00277CB0"/>
    <w:rsid w:val="00277D2E"/>
    <w:rsid w:val="00277DDA"/>
    <w:rsid w:val="00277E0D"/>
    <w:rsid w:val="00277E72"/>
    <w:rsid w:val="00280025"/>
    <w:rsid w:val="002804AB"/>
    <w:rsid w:val="002806EA"/>
    <w:rsid w:val="002808DC"/>
    <w:rsid w:val="00280AA8"/>
    <w:rsid w:val="00280B36"/>
    <w:rsid w:val="00280BC2"/>
    <w:rsid w:val="00280BF5"/>
    <w:rsid w:val="00280D6D"/>
    <w:rsid w:val="00280E95"/>
    <w:rsid w:val="002811C5"/>
    <w:rsid w:val="002816AB"/>
    <w:rsid w:val="00281DCC"/>
    <w:rsid w:val="002824B7"/>
    <w:rsid w:val="002825C4"/>
    <w:rsid w:val="00282B58"/>
    <w:rsid w:val="00282DF2"/>
    <w:rsid w:val="00283413"/>
    <w:rsid w:val="00283578"/>
    <w:rsid w:val="002838A1"/>
    <w:rsid w:val="00283958"/>
    <w:rsid w:val="00283CA9"/>
    <w:rsid w:val="002844A3"/>
    <w:rsid w:val="0028485A"/>
    <w:rsid w:val="00284F47"/>
    <w:rsid w:val="002851F7"/>
    <w:rsid w:val="002855EB"/>
    <w:rsid w:val="00285734"/>
    <w:rsid w:val="00285FEA"/>
    <w:rsid w:val="002864AA"/>
    <w:rsid w:val="002864D1"/>
    <w:rsid w:val="00286552"/>
    <w:rsid w:val="0028658C"/>
    <w:rsid w:val="00286B71"/>
    <w:rsid w:val="00286D48"/>
    <w:rsid w:val="00286ED6"/>
    <w:rsid w:val="00286FC2"/>
    <w:rsid w:val="0028739B"/>
    <w:rsid w:val="002879E9"/>
    <w:rsid w:val="00287BFF"/>
    <w:rsid w:val="00287C41"/>
    <w:rsid w:val="00287E27"/>
    <w:rsid w:val="002900FF"/>
    <w:rsid w:val="002905F3"/>
    <w:rsid w:val="00290CF5"/>
    <w:rsid w:val="00290ED3"/>
    <w:rsid w:val="00290F75"/>
    <w:rsid w:val="00291008"/>
    <w:rsid w:val="0029106C"/>
    <w:rsid w:val="002915D4"/>
    <w:rsid w:val="00291A6C"/>
    <w:rsid w:val="00292214"/>
    <w:rsid w:val="00292613"/>
    <w:rsid w:val="00292691"/>
    <w:rsid w:val="00292746"/>
    <w:rsid w:val="0029298C"/>
    <w:rsid w:val="00292A64"/>
    <w:rsid w:val="00292F73"/>
    <w:rsid w:val="00292F84"/>
    <w:rsid w:val="00292FD7"/>
    <w:rsid w:val="00293236"/>
    <w:rsid w:val="00293E73"/>
    <w:rsid w:val="00293F92"/>
    <w:rsid w:val="002946B4"/>
    <w:rsid w:val="00294904"/>
    <w:rsid w:val="00294C8C"/>
    <w:rsid w:val="002951D8"/>
    <w:rsid w:val="0029570B"/>
    <w:rsid w:val="002958FF"/>
    <w:rsid w:val="002961C5"/>
    <w:rsid w:val="002962CA"/>
    <w:rsid w:val="00296504"/>
    <w:rsid w:val="00296C2F"/>
    <w:rsid w:val="00296D6A"/>
    <w:rsid w:val="00296D80"/>
    <w:rsid w:val="00297513"/>
    <w:rsid w:val="00297592"/>
    <w:rsid w:val="0029766B"/>
    <w:rsid w:val="002976D0"/>
    <w:rsid w:val="0029775A"/>
    <w:rsid w:val="0029790A"/>
    <w:rsid w:val="0029797A"/>
    <w:rsid w:val="00297A37"/>
    <w:rsid w:val="00297DA7"/>
    <w:rsid w:val="002A0232"/>
    <w:rsid w:val="002A029F"/>
    <w:rsid w:val="002A02FD"/>
    <w:rsid w:val="002A055B"/>
    <w:rsid w:val="002A05DD"/>
    <w:rsid w:val="002A0DE1"/>
    <w:rsid w:val="002A0EE0"/>
    <w:rsid w:val="002A1A6D"/>
    <w:rsid w:val="002A1B67"/>
    <w:rsid w:val="002A219A"/>
    <w:rsid w:val="002A27EB"/>
    <w:rsid w:val="002A29B6"/>
    <w:rsid w:val="002A29FC"/>
    <w:rsid w:val="002A2E14"/>
    <w:rsid w:val="002A2EC1"/>
    <w:rsid w:val="002A384E"/>
    <w:rsid w:val="002A3C1A"/>
    <w:rsid w:val="002A3CFF"/>
    <w:rsid w:val="002A3FE9"/>
    <w:rsid w:val="002A41E7"/>
    <w:rsid w:val="002A499E"/>
    <w:rsid w:val="002A49D5"/>
    <w:rsid w:val="002A4E43"/>
    <w:rsid w:val="002A5B2C"/>
    <w:rsid w:val="002A5B95"/>
    <w:rsid w:val="002A5CBE"/>
    <w:rsid w:val="002A5FDD"/>
    <w:rsid w:val="002A6270"/>
    <w:rsid w:val="002A6413"/>
    <w:rsid w:val="002A6AB1"/>
    <w:rsid w:val="002A6C27"/>
    <w:rsid w:val="002A7017"/>
    <w:rsid w:val="002A7A22"/>
    <w:rsid w:val="002A7EFE"/>
    <w:rsid w:val="002B026F"/>
    <w:rsid w:val="002B03EE"/>
    <w:rsid w:val="002B0858"/>
    <w:rsid w:val="002B08B7"/>
    <w:rsid w:val="002B0A44"/>
    <w:rsid w:val="002B0C05"/>
    <w:rsid w:val="002B0CFA"/>
    <w:rsid w:val="002B0FFE"/>
    <w:rsid w:val="002B1023"/>
    <w:rsid w:val="002B13DE"/>
    <w:rsid w:val="002B1D5D"/>
    <w:rsid w:val="002B1E4E"/>
    <w:rsid w:val="002B200A"/>
    <w:rsid w:val="002B2820"/>
    <w:rsid w:val="002B287C"/>
    <w:rsid w:val="002B28C2"/>
    <w:rsid w:val="002B2907"/>
    <w:rsid w:val="002B2D78"/>
    <w:rsid w:val="002B2E9E"/>
    <w:rsid w:val="002B327C"/>
    <w:rsid w:val="002B34E7"/>
    <w:rsid w:val="002B374B"/>
    <w:rsid w:val="002B379F"/>
    <w:rsid w:val="002B39AD"/>
    <w:rsid w:val="002B39C5"/>
    <w:rsid w:val="002B3B8B"/>
    <w:rsid w:val="002B3CC4"/>
    <w:rsid w:val="002B3D74"/>
    <w:rsid w:val="002B3DC4"/>
    <w:rsid w:val="002B4254"/>
    <w:rsid w:val="002B43D4"/>
    <w:rsid w:val="002B47ED"/>
    <w:rsid w:val="002B5047"/>
    <w:rsid w:val="002B5127"/>
    <w:rsid w:val="002B561B"/>
    <w:rsid w:val="002B58EA"/>
    <w:rsid w:val="002B5F0D"/>
    <w:rsid w:val="002B74EE"/>
    <w:rsid w:val="002B75C5"/>
    <w:rsid w:val="002B7861"/>
    <w:rsid w:val="002B7883"/>
    <w:rsid w:val="002B78FB"/>
    <w:rsid w:val="002C066A"/>
    <w:rsid w:val="002C0A6E"/>
    <w:rsid w:val="002C0F72"/>
    <w:rsid w:val="002C10CE"/>
    <w:rsid w:val="002C10FE"/>
    <w:rsid w:val="002C145A"/>
    <w:rsid w:val="002C1596"/>
    <w:rsid w:val="002C17B3"/>
    <w:rsid w:val="002C18D0"/>
    <w:rsid w:val="002C1BB7"/>
    <w:rsid w:val="002C1C58"/>
    <w:rsid w:val="002C205A"/>
    <w:rsid w:val="002C2085"/>
    <w:rsid w:val="002C2151"/>
    <w:rsid w:val="002C23AD"/>
    <w:rsid w:val="002C25FC"/>
    <w:rsid w:val="002C2867"/>
    <w:rsid w:val="002C305B"/>
    <w:rsid w:val="002C30DC"/>
    <w:rsid w:val="002C3760"/>
    <w:rsid w:val="002C38BC"/>
    <w:rsid w:val="002C3CB3"/>
    <w:rsid w:val="002C4248"/>
    <w:rsid w:val="002C445F"/>
    <w:rsid w:val="002C45DA"/>
    <w:rsid w:val="002C4895"/>
    <w:rsid w:val="002C4B84"/>
    <w:rsid w:val="002C53D0"/>
    <w:rsid w:val="002C5541"/>
    <w:rsid w:val="002C55DE"/>
    <w:rsid w:val="002C5A09"/>
    <w:rsid w:val="002C5BF9"/>
    <w:rsid w:val="002C5CAF"/>
    <w:rsid w:val="002C5E4B"/>
    <w:rsid w:val="002C5F42"/>
    <w:rsid w:val="002C6293"/>
    <w:rsid w:val="002C63AF"/>
    <w:rsid w:val="002C6689"/>
    <w:rsid w:val="002C6808"/>
    <w:rsid w:val="002C6968"/>
    <w:rsid w:val="002C6982"/>
    <w:rsid w:val="002C6C6D"/>
    <w:rsid w:val="002C700A"/>
    <w:rsid w:val="002C70EA"/>
    <w:rsid w:val="002C7516"/>
    <w:rsid w:val="002C788B"/>
    <w:rsid w:val="002C7A08"/>
    <w:rsid w:val="002C7A0D"/>
    <w:rsid w:val="002C7DC4"/>
    <w:rsid w:val="002C7F3F"/>
    <w:rsid w:val="002D0AE1"/>
    <w:rsid w:val="002D0C65"/>
    <w:rsid w:val="002D0CAB"/>
    <w:rsid w:val="002D0D89"/>
    <w:rsid w:val="002D0F33"/>
    <w:rsid w:val="002D1954"/>
    <w:rsid w:val="002D19F3"/>
    <w:rsid w:val="002D1A29"/>
    <w:rsid w:val="002D1B06"/>
    <w:rsid w:val="002D1F48"/>
    <w:rsid w:val="002D1FE3"/>
    <w:rsid w:val="002D20B5"/>
    <w:rsid w:val="002D23A5"/>
    <w:rsid w:val="002D26DD"/>
    <w:rsid w:val="002D2B8F"/>
    <w:rsid w:val="002D31CB"/>
    <w:rsid w:val="002D336E"/>
    <w:rsid w:val="002D347B"/>
    <w:rsid w:val="002D3ADA"/>
    <w:rsid w:val="002D3CB0"/>
    <w:rsid w:val="002D3D69"/>
    <w:rsid w:val="002D3DB0"/>
    <w:rsid w:val="002D4A4D"/>
    <w:rsid w:val="002D511F"/>
    <w:rsid w:val="002D57E6"/>
    <w:rsid w:val="002D596F"/>
    <w:rsid w:val="002D609F"/>
    <w:rsid w:val="002D62E6"/>
    <w:rsid w:val="002D66EF"/>
    <w:rsid w:val="002D6975"/>
    <w:rsid w:val="002D6A6C"/>
    <w:rsid w:val="002D6BD8"/>
    <w:rsid w:val="002D6FDD"/>
    <w:rsid w:val="002D7268"/>
    <w:rsid w:val="002D7C0A"/>
    <w:rsid w:val="002E0698"/>
    <w:rsid w:val="002E1374"/>
    <w:rsid w:val="002E1754"/>
    <w:rsid w:val="002E1C40"/>
    <w:rsid w:val="002E1E87"/>
    <w:rsid w:val="002E207F"/>
    <w:rsid w:val="002E23A0"/>
    <w:rsid w:val="002E24A9"/>
    <w:rsid w:val="002E24DB"/>
    <w:rsid w:val="002E2621"/>
    <w:rsid w:val="002E28A1"/>
    <w:rsid w:val="002E2BC2"/>
    <w:rsid w:val="002E3055"/>
    <w:rsid w:val="002E33DA"/>
    <w:rsid w:val="002E3590"/>
    <w:rsid w:val="002E3710"/>
    <w:rsid w:val="002E3A77"/>
    <w:rsid w:val="002E3E60"/>
    <w:rsid w:val="002E41C2"/>
    <w:rsid w:val="002E46D5"/>
    <w:rsid w:val="002E4C1A"/>
    <w:rsid w:val="002E5117"/>
    <w:rsid w:val="002E5B43"/>
    <w:rsid w:val="002E6302"/>
    <w:rsid w:val="002E6565"/>
    <w:rsid w:val="002E6663"/>
    <w:rsid w:val="002E6762"/>
    <w:rsid w:val="002E68A3"/>
    <w:rsid w:val="002E6C40"/>
    <w:rsid w:val="002E6E2A"/>
    <w:rsid w:val="002E6F2B"/>
    <w:rsid w:val="002E74AD"/>
    <w:rsid w:val="002E74D5"/>
    <w:rsid w:val="002E77D5"/>
    <w:rsid w:val="002E7B6E"/>
    <w:rsid w:val="002E7F8B"/>
    <w:rsid w:val="002F0137"/>
    <w:rsid w:val="002F0235"/>
    <w:rsid w:val="002F0461"/>
    <w:rsid w:val="002F10EC"/>
    <w:rsid w:val="002F1110"/>
    <w:rsid w:val="002F11B2"/>
    <w:rsid w:val="002F1204"/>
    <w:rsid w:val="002F143F"/>
    <w:rsid w:val="002F1656"/>
    <w:rsid w:val="002F24F3"/>
    <w:rsid w:val="002F2532"/>
    <w:rsid w:val="002F2B7B"/>
    <w:rsid w:val="002F2DC2"/>
    <w:rsid w:val="002F3326"/>
    <w:rsid w:val="002F43A7"/>
    <w:rsid w:val="002F4523"/>
    <w:rsid w:val="002F478E"/>
    <w:rsid w:val="002F47C9"/>
    <w:rsid w:val="002F496E"/>
    <w:rsid w:val="002F49E3"/>
    <w:rsid w:val="002F4F46"/>
    <w:rsid w:val="002F53A7"/>
    <w:rsid w:val="002F53DA"/>
    <w:rsid w:val="002F5E68"/>
    <w:rsid w:val="002F65CF"/>
    <w:rsid w:val="002F66FE"/>
    <w:rsid w:val="002F6975"/>
    <w:rsid w:val="002F6CC2"/>
    <w:rsid w:val="002F6F0E"/>
    <w:rsid w:val="002F7517"/>
    <w:rsid w:val="002F75DA"/>
    <w:rsid w:val="002F7B57"/>
    <w:rsid w:val="003009B8"/>
    <w:rsid w:val="00300C5E"/>
    <w:rsid w:val="00300D36"/>
    <w:rsid w:val="00300D64"/>
    <w:rsid w:val="00300DB5"/>
    <w:rsid w:val="003011A4"/>
    <w:rsid w:val="003014EB"/>
    <w:rsid w:val="00301A02"/>
    <w:rsid w:val="00302714"/>
    <w:rsid w:val="00302BE4"/>
    <w:rsid w:val="00302D18"/>
    <w:rsid w:val="00302D56"/>
    <w:rsid w:val="00302E47"/>
    <w:rsid w:val="00302F2E"/>
    <w:rsid w:val="00303787"/>
    <w:rsid w:val="003037A2"/>
    <w:rsid w:val="00303FD0"/>
    <w:rsid w:val="00304000"/>
    <w:rsid w:val="003040E8"/>
    <w:rsid w:val="0030414B"/>
    <w:rsid w:val="00304A61"/>
    <w:rsid w:val="00304E85"/>
    <w:rsid w:val="0030586B"/>
    <w:rsid w:val="003065D7"/>
    <w:rsid w:val="003067C2"/>
    <w:rsid w:val="00306BB2"/>
    <w:rsid w:val="00306E89"/>
    <w:rsid w:val="003071A9"/>
    <w:rsid w:val="0030720E"/>
    <w:rsid w:val="00307291"/>
    <w:rsid w:val="00307619"/>
    <w:rsid w:val="00307C18"/>
    <w:rsid w:val="00310018"/>
    <w:rsid w:val="003101D3"/>
    <w:rsid w:val="0031026B"/>
    <w:rsid w:val="00310DA1"/>
    <w:rsid w:val="00310E52"/>
    <w:rsid w:val="00310FF8"/>
    <w:rsid w:val="003113E7"/>
    <w:rsid w:val="0031177F"/>
    <w:rsid w:val="0031208E"/>
    <w:rsid w:val="00312268"/>
    <w:rsid w:val="00313917"/>
    <w:rsid w:val="00313D9D"/>
    <w:rsid w:val="00313DCC"/>
    <w:rsid w:val="00313DF4"/>
    <w:rsid w:val="00313ED9"/>
    <w:rsid w:val="00314B39"/>
    <w:rsid w:val="00314BDB"/>
    <w:rsid w:val="00314C29"/>
    <w:rsid w:val="00314EAB"/>
    <w:rsid w:val="00314EEE"/>
    <w:rsid w:val="00315075"/>
    <w:rsid w:val="003152DB"/>
    <w:rsid w:val="00315501"/>
    <w:rsid w:val="00315571"/>
    <w:rsid w:val="0031575D"/>
    <w:rsid w:val="00315AF2"/>
    <w:rsid w:val="003165AC"/>
    <w:rsid w:val="00316997"/>
    <w:rsid w:val="003169E0"/>
    <w:rsid w:val="00317903"/>
    <w:rsid w:val="00317C20"/>
    <w:rsid w:val="0032006D"/>
    <w:rsid w:val="003206B8"/>
    <w:rsid w:val="003208A3"/>
    <w:rsid w:val="00320AF7"/>
    <w:rsid w:val="00320BEB"/>
    <w:rsid w:val="00321EA0"/>
    <w:rsid w:val="0032214D"/>
    <w:rsid w:val="00322385"/>
    <w:rsid w:val="00322513"/>
    <w:rsid w:val="00322AC8"/>
    <w:rsid w:val="003231CD"/>
    <w:rsid w:val="00323A43"/>
    <w:rsid w:val="00323EA3"/>
    <w:rsid w:val="00324458"/>
    <w:rsid w:val="00324DE7"/>
    <w:rsid w:val="00324E5B"/>
    <w:rsid w:val="00325B57"/>
    <w:rsid w:val="0032618B"/>
    <w:rsid w:val="003264E3"/>
    <w:rsid w:val="003265F5"/>
    <w:rsid w:val="00326901"/>
    <w:rsid w:val="00327345"/>
    <w:rsid w:val="0032792A"/>
    <w:rsid w:val="00327E7C"/>
    <w:rsid w:val="0033010F"/>
    <w:rsid w:val="0033052F"/>
    <w:rsid w:val="003309BD"/>
    <w:rsid w:val="00330B54"/>
    <w:rsid w:val="00330B6E"/>
    <w:rsid w:val="00331074"/>
    <w:rsid w:val="003314C9"/>
    <w:rsid w:val="00331539"/>
    <w:rsid w:val="0033170B"/>
    <w:rsid w:val="00331D56"/>
    <w:rsid w:val="003320DB"/>
    <w:rsid w:val="003324B9"/>
    <w:rsid w:val="0033272C"/>
    <w:rsid w:val="0033286E"/>
    <w:rsid w:val="00332965"/>
    <w:rsid w:val="00332C42"/>
    <w:rsid w:val="00332EFD"/>
    <w:rsid w:val="003339D7"/>
    <w:rsid w:val="003340D1"/>
    <w:rsid w:val="003344C2"/>
    <w:rsid w:val="003345F2"/>
    <w:rsid w:val="0033464B"/>
    <w:rsid w:val="00334A30"/>
    <w:rsid w:val="00334B82"/>
    <w:rsid w:val="00334CA6"/>
    <w:rsid w:val="0033563A"/>
    <w:rsid w:val="00335897"/>
    <w:rsid w:val="003359E0"/>
    <w:rsid w:val="00335FCD"/>
    <w:rsid w:val="003365E5"/>
    <w:rsid w:val="00336A8F"/>
    <w:rsid w:val="00336ED0"/>
    <w:rsid w:val="00337029"/>
    <w:rsid w:val="00337063"/>
    <w:rsid w:val="003371F7"/>
    <w:rsid w:val="00337214"/>
    <w:rsid w:val="0033772B"/>
    <w:rsid w:val="00337B40"/>
    <w:rsid w:val="00337DE8"/>
    <w:rsid w:val="00337EA1"/>
    <w:rsid w:val="00340337"/>
    <w:rsid w:val="00340ED7"/>
    <w:rsid w:val="0034115F"/>
    <w:rsid w:val="00341436"/>
    <w:rsid w:val="00341B37"/>
    <w:rsid w:val="00341C0B"/>
    <w:rsid w:val="00341C0E"/>
    <w:rsid w:val="00341F25"/>
    <w:rsid w:val="00342317"/>
    <w:rsid w:val="0034239C"/>
    <w:rsid w:val="003423DE"/>
    <w:rsid w:val="003426FA"/>
    <w:rsid w:val="00342732"/>
    <w:rsid w:val="00342844"/>
    <w:rsid w:val="003428BD"/>
    <w:rsid w:val="00342AEC"/>
    <w:rsid w:val="0034332F"/>
    <w:rsid w:val="003433DD"/>
    <w:rsid w:val="00343C14"/>
    <w:rsid w:val="00343E7A"/>
    <w:rsid w:val="00343F94"/>
    <w:rsid w:val="00345050"/>
    <w:rsid w:val="003450DD"/>
    <w:rsid w:val="00345142"/>
    <w:rsid w:val="003452BB"/>
    <w:rsid w:val="00345985"/>
    <w:rsid w:val="0034621A"/>
    <w:rsid w:val="0034635C"/>
    <w:rsid w:val="003465DB"/>
    <w:rsid w:val="003465DC"/>
    <w:rsid w:val="003466D2"/>
    <w:rsid w:val="003466D3"/>
    <w:rsid w:val="0034671B"/>
    <w:rsid w:val="0034689D"/>
    <w:rsid w:val="00346A28"/>
    <w:rsid w:val="003470B7"/>
    <w:rsid w:val="0034774D"/>
    <w:rsid w:val="0034775D"/>
    <w:rsid w:val="00347CA3"/>
    <w:rsid w:val="00347ED7"/>
    <w:rsid w:val="00347FF6"/>
    <w:rsid w:val="0035001D"/>
    <w:rsid w:val="00350187"/>
    <w:rsid w:val="003501B3"/>
    <w:rsid w:val="0035048F"/>
    <w:rsid w:val="00350570"/>
    <w:rsid w:val="003505BE"/>
    <w:rsid w:val="003506D6"/>
    <w:rsid w:val="0035074F"/>
    <w:rsid w:val="00350CC4"/>
    <w:rsid w:val="0035169D"/>
    <w:rsid w:val="003516AE"/>
    <w:rsid w:val="00351750"/>
    <w:rsid w:val="00351A35"/>
    <w:rsid w:val="00351AD2"/>
    <w:rsid w:val="003520B0"/>
    <w:rsid w:val="00353A32"/>
    <w:rsid w:val="00353B6B"/>
    <w:rsid w:val="00353EC6"/>
    <w:rsid w:val="0035489A"/>
    <w:rsid w:val="003548AC"/>
    <w:rsid w:val="00354C8D"/>
    <w:rsid w:val="00354E31"/>
    <w:rsid w:val="00354F4F"/>
    <w:rsid w:val="00355275"/>
    <w:rsid w:val="003554B1"/>
    <w:rsid w:val="0035595C"/>
    <w:rsid w:val="00355DCD"/>
    <w:rsid w:val="0035642B"/>
    <w:rsid w:val="00356695"/>
    <w:rsid w:val="00356877"/>
    <w:rsid w:val="0035690E"/>
    <w:rsid w:val="00356A51"/>
    <w:rsid w:val="00356E42"/>
    <w:rsid w:val="0035719C"/>
    <w:rsid w:val="003575A7"/>
    <w:rsid w:val="00357B59"/>
    <w:rsid w:val="00357C88"/>
    <w:rsid w:val="00357E82"/>
    <w:rsid w:val="0036020F"/>
    <w:rsid w:val="0036050A"/>
    <w:rsid w:val="003605DF"/>
    <w:rsid w:val="00360653"/>
    <w:rsid w:val="0036109B"/>
    <w:rsid w:val="0036122B"/>
    <w:rsid w:val="00361EAF"/>
    <w:rsid w:val="00362256"/>
    <w:rsid w:val="003626BC"/>
    <w:rsid w:val="00362B64"/>
    <w:rsid w:val="00362F71"/>
    <w:rsid w:val="003630BF"/>
    <w:rsid w:val="00363395"/>
    <w:rsid w:val="003635B2"/>
    <w:rsid w:val="00363B12"/>
    <w:rsid w:val="00363BB1"/>
    <w:rsid w:val="00363F33"/>
    <w:rsid w:val="003645FF"/>
    <w:rsid w:val="0036460B"/>
    <w:rsid w:val="0036477B"/>
    <w:rsid w:val="00364A9F"/>
    <w:rsid w:val="00364CB5"/>
    <w:rsid w:val="00365239"/>
    <w:rsid w:val="0036537D"/>
    <w:rsid w:val="00365547"/>
    <w:rsid w:val="00365E12"/>
    <w:rsid w:val="00365F07"/>
    <w:rsid w:val="00365FB4"/>
    <w:rsid w:val="00366351"/>
    <w:rsid w:val="00366790"/>
    <w:rsid w:val="00366B3A"/>
    <w:rsid w:val="00366B69"/>
    <w:rsid w:val="00366E77"/>
    <w:rsid w:val="00366FC3"/>
    <w:rsid w:val="00367A28"/>
    <w:rsid w:val="00367EB6"/>
    <w:rsid w:val="00370035"/>
    <w:rsid w:val="00370404"/>
    <w:rsid w:val="0037065E"/>
    <w:rsid w:val="00370774"/>
    <w:rsid w:val="003707D0"/>
    <w:rsid w:val="003709AF"/>
    <w:rsid w:val="00370C26"/>
    <w:rsid w:val="0037115A"/>
    <w:rsid w:val="0037178F"/>
    <w:rsid w:val="00371AF1"/>
    <w:rsid w:val="0037225D"/>
    <w:rsid w:val="00372F70"/>
    <w:rsid w:val="003733F1"/>
    <w:rsid w:val="00373527"/>
    <w:rsid w:val="003735FC"/>
    <w:rsid w:val="00373666"/>
    <w:rsid w:val="0037368E"/>
    <w:rsid w:val="003737FE"/>
    <w:rsid w:val="003749D6"/>
    <w:rsid w:val="00374BE7"/>
    <w:rsid w:val="003751FD"/>
    <w:rsid w:val="003753A4"/>
    <w:rsid w:val="00375AB3"/>
    <w:rsid w:val="00375C01"/>
    <w:rsid w:val="00375E2D"/>
    <w:rsid w:val="00376011"/>
    <w:rsid w:val="003765AE"/>
    <w:rsid w:val="00376B92"/>
    <w:rsid w:val="00376C54"/>
    <w:rsid w:val="003772B8"/>
    <w:rsid w:val="00377383"/>
    <w:rsid w:val="003775D4"/>
    <w:rsid w:val="00377938"/>
    <w:rsid w:val="0037793B"/>
    <w:rsid w:val="003779E5"/>
    <w:rsid w:val="003800E6"/>
    <w:rsid w:val="0038021E"/>
    <w:rsid w:val="00380732"/>
    <w:rsid w:val="00380A5E"/>
    <w:rsid w:val="003814E0"/>
    <w:rsid w:val="003815BC"/>
    <w:rsid w:val="00381601"/>
    <w:rsid w:val="003816B5"/>
    <w:rsid w:val="003817D6"/>
    <w:rsid w:val="00381840"/>
    <w:rsid w:val="00381D11"/>
    <w:rsid w:val="0038235F"/>
    <w:rsid w:val="00382626"/>
    <w:rsid w:val="00382B07"/>
    <w:rsid w:val="00382E16"/>
    <w:rsid w:val="00383011"/>
    <w:rsid w:val="003830DC"/>
    <w:rsid w:val="00383405"/>
    <w:rsid w:val="00383BBF"/>
    <w:rsid w:val="003840E4"/>
    <w:rsid w:val="0038442F"/>
    <w:rsid w:val="003848D1"/>
    <w:rsid w:val="00385350"/>
    <w:rsid w:val="00385AB9"/>
    <w:rsid w:val="00385C71"/>
    <w:rsid w:val="00385F12"/>
    <w:rsid w:val="00386006"/>
    <w:rsid w:val="00386E88"/>
    <w:rsid w:val="00387839"/>
    <w:rsid w:val="00387985"/>
    <w:rsid w:val="00387AC6"/>
    <w:rsid w:val="00390064"/>
    <w:rsid w:val="00390170"/>
    <w:rsid w:val="003909F2"/>
    <w:rsid w:val="00390AF1"/>
    <w:rsid w:val="00390C93"/>
    <w:rsid w:val="00390CBC"/>
    <w:rsid w:val="00391209"/>
    <w:rsid w:val="003912F7"/>
    <w:rsid w:val="00391D62"/>
    <w:rsid w:val="00391EAB"/>
    <w:rsid w:val="00391EAF"/>
    <w:rsid w:val="0039212F"/>
    <w:rsid w:val="003927D2"/>
    <w:rsid w:val="003927EA"/>
    <w:rsid w:val="003927EC"/>
    <w:rsid w:val="00392AFD"/>
    <w:rsid w:val="00392B4E"/>
    <w:rsid w:val="00392C9E"/>
    <w:rsid w:val="00392FF9"/>
    <w:rsid w:val="00393476"/>
    <w:rsid w:val="00393519"/>
    <w:rsid w:val="003937A9"/>
    <w:rsid w:val="00393E41"/>
    <w:rsid w:val="00394045"/>
    <w:rsid w:val="0039409D"/>
    <w:rsid w:val="0039421F"/>
    <w:rsid w:val="00394283"/>
    <w:rsid w:val="00394B51"/>
    <w:rsid w:val="0039510A"/>
    <w:rsid w:val="0039569E"/>
    <w:rsid w:val="00395760"/>
    <w:rsid w:val="00395D72"/>
    <w:rsid w:val="00395DF9"/>
    <w:rsid w:val="00396E4F"/>
    <w:rsid w:val="00396F28"/>
    <w:rsid w:val="0039717A"/>
    <w:rsid w:val="003972CB"/>
    <w:rsid w:val="0039745C"/>
    <w:rsid w:val="003A040D"/>
    <w:rsid w:val="003A0665"/>
    <w:rsid w:val="003A0CAF"/>
    <w:rsid w:val="003A0CE1"/>
    <w:rsid w:val="003A0F25"/>
    <w:rsid w:val="003A1252"/>
    <w:rsid w:val="003A1685"/>
    <w:rsid w:val="003A1710"/>
    <w:rsid w:val="003A1759"/>
    <w:rsid w:val="003A1767"/>
    <w:rsid w:val="003A189C"/>
    <w:rsid w:val="003A19B8"/>
    <w:rsid w:val="003A1E57"/>
    <w:rsid w:val="003A20CC"/>
    <w:rsid w:val="003A2B2A"/>
    <w:rsid w:val="003A2DFC"/>
    <w:rsid w:val="003A2EDC"/>
    <w:rsid w:val="003A2F31"/>
    <w:rsid w:val="003A30A1"/>
    <w:rsid w:val="003A37F6"/>
    <w:rsid w:val="003A44B3"/>
    <w:rsid w:val="003A49ED"/>
    <w:rsid w:val="003A57A0"/>
    <w:rsid w:val="003A5BE4"/>
    <w:rsid w:val="003A5D67"/>
    <w:rsid w:val="003A69F2"/>
    <w:rsid w:val="003A6E08"/>
    <w:rsid w:val="003A7933"/>
    <w:rsid w:val="003A7B25"/>
    <w:rsid w:val="003A7BC2"/>
    <w:rsid w:val="003B018F"/>
    <w:rsid w:val="003B01A5"/>
    <w:rsid w:val="003B0239"/>
    <w:rsid w:val="003B04E0"/>
    <w:rsid w:val="003B0950"/>
    <w:rsid w:val="003B0AF4"/>
    <w:rsid w:val="003B103B"/>
    <w:rsid w:val="003B114D"/>
    <w:rsid w:val="003B143D"/>
    <w:rsid w:val="003B192B"/>
    <w:rsid w:val="003B1DAA"/>
    <w:rsid w:val="003B2356"/>
    <w:rsid w:val="003B24F7"/>
    <w:rsid w:val="003B25D4"/>
    <w:rsid w:val="003B27C1"/>
    <w:rsid w:val="003B2868"/>
    <w:rsid w:val="003B2B2A"/>
    <w:rsid w:val="003B2C61"/>
    <w:rsid w:val="003B334F"/>
    <w:rsid w:val="003B3475"/>
    <w:rsid w:val="003B34C3"/>
    <w:rsid w:val="003B3D5F"/>
    <w:rsid w:val="003B46AF"/>
    <w:rsid w:val="003B47C2"/>
    <w:rsid w:val="003B5775"/>
    <w:rsid w:val="003B577A"/>
    <w:rsid w:val="003B581D"/>
    <w:rsid w:val="003B59EF"/>
    <w:rsid w:val="003B5A38"/>
    <w:rsid w:val="003B5BB9"/>
    <w:rsid w:val="003B5C89"/>
    <w:rsid w:val="003B65CC"/>
    <w:rsid w:val="003B6A55"/>
    <w:rsid w:val="003B6E22"/>
    <w:rsid w:val="003B719F"/>
    <w:rsid w:val="003B770F"/>
    <w:rsid w:val="003B78D7"/>
    <w:rsid w:val="003B7C4F"/>
    <w:rsid w:val="003B7D6B"/>
    <w:rsid w:val="003C0887"/>
    <w:rsid w:val="003C0F1C"/>
    <w:rsid w:val="003C133D"/>
    <w:rsid w:val="003C23E2"/>
    <w:rsid w:val="003C3183"/>
    <w:rsid w:val="003C3488"/>
    <w:rsid w:val="003C34A6"/>
    <w:rsid w:val="003C34F4"/>
    <w:rsid w:val="003C3564"/>
    <w:rsid w:val="003C3D4E"/>
    <w:rsid w:val="003C42B0"/>
    <w:rsid w:val="003C42F9"/>
    <w:rsid w:val="003C432B"/>
    <w:rsid w:val="003C483F"/>
    <w:rsid w:val="003C51CD"/>
    <w:rsid w:val="003C5E52"/>
    <w:rsid w:val="003C604C"/>
    <w:rsid w:val="003C6099"/>
    <w:rsid w:val="003C60AD"/>
    <w:rsid w:val="003C66BB"/>
    <w:rsid w:val="003C6738"/>
    <w:rsid w:val="003C69DA"/>
    <w:rsid w:val="003C6BCE"/>
    <w:rsid w:val="003C708C"/>
    <w:rsid w:val="003C7523"/>
    <w:rsid w:val="003C7828"/>
    <w:rsid w:val="003D02D3"/>
    <w:rsid w:val="003D0776"/>
    <w:rsid w:val="003D084D"/>
    <w:rsid w:val="003D0BEA"/>
    <w:rsid w:val="003D0CFE"/>
    <w:rsid w:val="003D15E2"/>
    <w:rsid w:val="003D1C77"/>
    <w:rsid w:val="003D1C95"/>
    <w:rsid w:val="003D1E28"/>
    <w:rsid w:val="003D20F5"/>
    <w:rsid w:val="003D22C7"/>
    <w:rsid w:val="003D27AD"/>
    <w:rsid w:val="003D2BBA"/>
    <w:rsid w:val="003D2BBB"/>
    <w:rsid w:val="003D2E1F"/>
    <w:rsid w:val="003D3341"/>
    <w:rsid w:val="003D335C"/>
    <w:rsid w:val="003D339C"/>
    <w:rsid w:val="003D3492"/>
    <w:rsid w:val="003D36EF"/>
    <w:rsid w:val="003D378B"/>
    <w:rsid w:val="003D3A7E"/>
    <w:rsid w:val="003D3B9A"/>
    <w:rsid w:val="003D3C50"/>
    <w:rsid w:val="003D44F3"/>
    <w:rsid w:val="003D4C41"/>
    <w:rsid w:val="003D56E4"/>
    <w:rsid w:val="003D5C38"/>
    <w:rsid w:val="003D5CE3"/>
    <w:rsid w:val="003D5EE5"/>
    <w:rsid w:val="003D5FAF"/>
    <w:rsid w:val="003D63D2"/>
    <w:rsid w:val="003D67CF"/>
    <w:rsid w:val="003D680E"/>
    <w:rsid w:val="003D6A38"/>
    <w:rsid w:val="003D6BD8"/>
    <w:rsid w:val="003D7483"/>
    <w:rsid w:val="003D7508"/>
    <w:rsid w:val="003D7B43"/>
    <w:rsid w:val="003D7FD9"/>
    <w:rsid w:val="003E01A6"/>
    <w:rsid w:val="003E024F"/>
    <w:rsid w:val="003E06B3"/>
    <w:rsid w:val="003E0BAC"/>
    <w:rsid w:val="003E1050"/>
    <w:rsid w:val="003E11CE"/>
    <w:rsid w:val="003E13A1"/>
    <w:rsid w:val="003E146D"/>
    <w:rsid w:val="003E1623"/>
    <w:rsid w:val="003E1ABE"/>
    <w:rsid w:val="003E1AEF"/>
    <w:rsid w:val="003E21E7"/>
    <w:rsid w:val="003E26EB"/>
    <w:rsid w:val="003E2AB6"/>
    <w:rsid w:val="003E2B2A"/>
    <w:rsid w:val="003E2FDE"/>
    <w:rsid w:val="003E345C"/>
    <w:rsid w:val="003E377E"/>
    <w:rsid w:val="003E392F"/>
    <w:rsid w:val="003E3BDE"/>
    <w:rsid w:val="003E446C"/>
    <w:rsid w:val="003E48F0"/>
    <w:rsid w:val="003E4BE7"/>
    <w:rsid w:val="003E4D41"/>
    <w:rsid w:val="003E4D70"/>
    <w:rsid w:val="003E5074"/>
    <w:rsid w:val="003E54D1"/>
    <w:rsid w:val="003E5898"/>
    <w:rsid w:val="003E595F"/>
    <w:rsid w:val="003E59BA"/>
    <w:rsid w:val="003E5A93"/>
    <w:rsid w:val="003E5FCD"/>
    <w:rsid w:val="003E62C4"/>
    <w:rsid w:val="003E6345"/>
    <w:rsid w:val="003E646A"/>
    <w:rsid w:val="003E654B"/>
    <w:rsid w:val="003E7034"/>
    <w:rsid w:val="003E7228"/>
    <w:rsid w:val="003E72D1"/>
    <w:rsid w:val="003E7598"/>
    <w:rsid w:val="003E7912"/>
    <w:rsid w:val="003E7BBD"/>
    <w:rsid w:val="003F01A9"/>
    <w:rsid w:val="003F0890"/>
    <w:rsid w:val="003F0C7E"/>
    <w:rsid w:val="003F1167"/>
    <w:rsid w:val="003F1522"/>
    <w:rsid w:val="003F199F"/>
    <w:rsid w:val="003F1DD1"/>
    <w:rsid w:val="003F208F"/>
    <w:rsid w:val="003F238C"/>
    <w:rsid w:val="003F271D"/>
    <w:rsid w:val="003F2909"/>
    <w:rsid w:val="003F2D0E"/>
    <w:rsid w:val="003F30F4"/>
    <w:rsid w:val="003F38D7"/>
    <w:rsid w:val="003F3B93"/>
    <w:rsid w:val="003F44C2"/>
    <w:rsid w:val="003F44F5"/>
    <w:rsid w:val="003F4B0F"/>
    <w:rsid w:val="003F53D2"/>
    <w:rsid w:val="003F54B5"/>
    <w:rsid w:val="003F5514"/>
    <w:rsid w:val="003F6680"/>
    <w:rsid w:val="003F6EE1"/>
    <w:rsid w:val="003F72A1"/>
    <w:rsid w:val="003F799D"/>
    <w:rsid w:val="00400480"/>
    <w:rsid w:val="004005E4"/>
    <w:rsid w:val="004007B0"/>
    <w:rsid w:val="00400A29"/>
    <w:rsid w:val="00400BE0"/>
    <w:rsid w:val="00400CE8"/>
    <w:rsid w:val="00400F05"/>
    <w:rsid w:val="004017AE"/>
    <w:rsid w:val="00401971"/>
    <w:rsid w:val="00401C28"/>
    <w:rsid w:val="00401DC4"/>
    <w:rsid w:val="00401EB9"/>
    <w:rsid w:val="00401F65"/>
    <w:rsid w:val="0040226A"/>
    <w:rsid w:val="00402565"/>
    <w:rsid w:val="00402B46"/>
    <w:rsid w:val="00403052"/>
    <w:rsid w:val="004033BF"/>
    <w:rsid w:val="0040395F"/>
    <w:rsid w:val="00403A5B"/>
    <w:rsid w:val="00403B78"/>
    <w:rsid w:val="00403C04"/>
    <w:rsid w:val="00403CF2"/>
    <w:rsid w:val="00403D3B"/>
    <w:rsid w:val="00403DED"/>
    <w:rsid w:val="00403E9B"/>
    <w:rsid w:val="004040BB"/>
    <w:rsid w:val="00404502"/>
    <w:rsid w:val="004046BD"/>
    <w:rsid w:val="0040476F"/>
    <w:rsid w:val="00404ED2"/>
    <w:rsid w:val="00404F82"/>
    <w:rsid w:val="00405544"/>
    <w:rsid w:val="004056F4"/>
    <w:rsid w:val="0040585A"/>
    <w:rsid w:val="00405944"/>
    <w:rsid w:val="00406700"/>
    <w:rsid w:val="0040677E"/>
    <w:rsid w:val="004068E4"/>
    <w:rsid w:val="00407E3C"/>
    <w:rsid w:val="00410276"/>
    <w:rsid w:val="00410A6C"/>
    <w:rsid w:val="00410E38"/>
    <w:rsid w:val="004111CC"/>
    <w:rsid w:val="004111F7"/>
    <w:rsid w:val="0041133C"/>
    <w:rsid w:val="00411CBB"/>
    <w:rsid w:val="0041224C"/>
    <w:rsid w:val="004126FC"/>
    <w:rsid w:val="00412ADE"/>
    <w:rsid w:val="00412D92"/>
    <w:rsid w:val="00413038"/>
    <w:rsid w:val="00413598"/>
    <w:rsid w:val="004139BF"/>
    <w:rsid w:val="00413A4D"/>
    <w:rsid w:val="00413A59"/>
    <w:rsid w:val="00414274"/>
    <w:rsid w:val="00414829"/>
    <w:rsid w:val="0041484F"/>
    <w:rsid w:val="00414B67"/>
    <w:rsid w:val="00415397"/>
    <w:rsid w:val="00415544"/>
    <w:rsid w:val="004157F4"/>
    <w:rsid w:val="00415984"/>
    <w:rsid w:val="004159A5"/>
    <w:rsid w:val="00416391"/>
    <w:rsid w:val="0041648B"/>
    <w:rsid w:val="0041649F"/>
    <w:rsid w:val="00416AAB"/>
    <w:rsid w:val="00416D2B"/>
    <w:rsid w:val="00416D7A"/>
    <w:rsid w:val="00416F8D"/>
    <w:rsid w:val="00417224"/>
    <w:rsid w:val="00417876"/>
    <w:rsid w:val="004178F9"/>
    <w:rsid w:val="00417986"/>
    <w:rsid w:val="00417A52"/>
    <w:rsid w:val="00417DBC"/>
    <w:rsid w:val="004203AC"/>
    <w:rsid w:val="00420B52"/>
    <w:rsid w:val="00420B92"/>
    <w:rsid w:val="00420C33"/>
    <w:rsid w:val="00420CF4"/>
    <w:rsid w:val="004216CF"/>
    <w:rsid w:val="00421C6D"/>
    <w:rsid w:val="00421DB8"/>
    <w:rsid w:val="00422483"/>
    <w:rsid w:val="004227B6"/>
    <w:rsid w:val="0042298C"/>
    <w:rsid w:val="00422B2D"/>
    <w:rsid w:val="00422CED"/>
    <w:rsid w:val="00423CE0"/>
    <w:rsid w:val="00423FD2"/>
    <w:rsid w:val="00424759"/>
    <w:rsid w:val="0042596F"/>
    <w:rsid w:val="00425FD2"/>
    <w:rsid w:val="00426454"/>
    <w:rsid w:val="004264A2"/>
    <w:rsid w:val="00426C69"/>
    <w:rsid w:val="00426E20"/>
    <w:rsid w:val="00427318"/>
    <w:rsid w:val="0042741C"/>
    <w:rsid w:val="004275F3"/>
    <w:rsid w:val="00427C9B"/>
    <w:rsid w:val="00427DD8"/>
    <w:rsid w:val="00427E43"/>
    <w:rsid w:val="0043017F"/>
    <w:rsid w:val="0043094C"/>
    <w:rsid w:val="00430FD1"/>
    <w:rsid w:val="00431043"/>
    <w:rsid w:val="004311BE"/>
    <w:rsid w:val="00431973"/>
    <w:rsid w:val="00431AA5"/>
    <w:rsid w:val="00431B64"/>
    <w:rsid w:val="00432577"/>
    <w:rsid w:val="00432DAC"/>
    <w:rsid w:val="00432F26"/>
    <w:rsid w:val="00432F81"/>
    <w:rsid w:val="0043305A"/>
    <w:rsid w:val="00433701"/>
    <w:rsid w:val="00433981"/>
    <w:rsid w:val="004339E4"/>
    <w:rsid w:val="00433BC6"/>
    <w:rsid w:val="00433E77"/>
    <w:rsid w:val="00433FDC"/>
    <w:rsid w:val="0043473B"/>
    <w:rsid w:val="0043477F"/>
    <w:rsid w:val="00434823"/>
    <w:rsid w:val="004349D1"/>
    <w:rsid w:val="00434A6C"/>
    <w:rsid w:val="00434DBE"/>
    <w:rsid w:val="00435429"/>
    <w:rsid w:val="004356C8"/>
    <w:rsid w:val="004357F5"/>
    <w:rsid w:val="00435B83"/>
    <w:rsid w:val="00435F8E"/>
    <w:rsid w:val="004365FB"/>
    <w:rsid w:val="0043693C"/>
    <w:rsid w:val="00436EE2"/>
    <w:rsid w:val="00437646"/>
    <w:rsid w:val="00437683"/>
    <w:rsid w:val="00440010"/>
    <w:rsid w:val="00440349"/>
    <w:rsid w:val="00440A0D"/>
    <w:rsid w:val="00440A4A"/>
    <w:rsid w:val="00441A88"/>
    <w:rsid w:val="00441D46"/>
    <w:rsid w:val="00441D55"/>
    <w:rsid w:val="00442445"/>
    <w:rsid w:val="00442B0A"/>
    <w:rsid w:val="00444159"/>
    <w:rsid w:val="004441C1"/>
    <w:rsid w:val="004442F8"/>
    <w:rsid w:val="004443C7"/>
    <w:rsid w:val="004443C9"/>
    <w:rsid w:val="00444A3D"/>
    <w:rsid w:val="00444B36"/>
    <w:rsid w:val="00444C51"/>
    <w:rsid w:val="00444C8C"/>
    <w:rsid w:val="00444FB0"/>
    <w:rsid w:val="00445777"/>
    <w:rsid w:val="004459D6"/>
    <w:rsid w:val="0044618F"/>
    <w:rsid w:val="004461B7"/>
    <w:rsid w:val="004468F8"/>
    <w:rsid w:val="00446B56"/>
    <w:rsid w:val="00446B9E"/>
    <w:rsid w:val="00446E97"/>
    <w:rsid w:val="00446FAE"/>
    <w:rsid w:val="00446FDD"/>
    <w:rsid w:val="004475AD"/>
    <w:rsid w:val="0044778F"/>
    <w:rsid w:val="00447F6B"/>
    <w:rsid w:val="00447F8E"/>
    <w:rsid w:val="00447FEE"/>
    <w:rsid w:val="00450092"/>
    <w:rsid w:val="004501C7"/>
    <w:rsid w:val="004504A8"/>
    <w:rsid w:val="004509CE"/>
    <w:rsid w:val="00450A5F"/>
    <w:rsid w:val="00450DE2"/>
    <w:rsid w:val="00451000"/>
    <w:rsid w:val="004511BD"/>
    <w:rsid w:val="004517BF"/>
    <w:rsid w:val="00452003"/>
    <w:rsid w:val="00452082"/>
    <w:rsid w:val="00452270"/>
    <w:rsid w:val="0045251A"/>
    <w:rsid w:val="00452B85"/>
    <w:rsid w:val="00452BAD"/>
    <w:rsid w:val="00452BFD"/>
    <w:rsid w:val="00452F62"/>
    <w:rsid w:val="00453DF6"/>
    <w:rsid w:val="00453E00"/>
    <w:rsid w:val="00454315"/>
    <w:rsid w:val="004547A3"/>
    <w:rsid w:val="0045482C"/>
    <w:rsid w:val="0045492E"/>
    <w:rsid w:val="00454F59"/>
    <w:rsid w:val="004553A8"/>
    <w:rsid w:val="004553C0"/>
    <w:rsid w:val="004555C8"/>
    <w:rsid w:val="0045565D"/>
    <w:rsid w:val="004556E3"/>
    <w:rsid w:val="00455B06"/>
    <w:rsid w:val="00455E07"/>
    <w:rsid w:val="004563CD"/>
    <w:rsid w:val="004564B2"/>
    <w:rsid w:val="00456629"/>
    <w:rsid w:val="0045687E"/>
    <w:rsid w:val="00456D34"/>
    <w:rsid w:val="00456E64"/>
    <w:rsid w:val="004577E7"/>
    <w:rsid w:val="00457C05"/>
    <w:rsid w:val="00460288"/>
    <w:rsid w:val="00460367"/>
    <w:rsid w:val="00460838"/>
    <w:rsid w:val="004608F5"/>
    <w:rsid w:val="004613A9"/>
    <w:rsid w:val="0046171A"/>
    <w:rsid w:val="00461939"/>
    <w:rsid w:val="00461D22"/>
    <w:rsid w:val="00461E21"/>
    <w:rsid w:val="00461EC0"/>
    <w:rsid w:val="004625C3"/>
    <w:rsid w:val="004634CE"/>
    <w:rsid w:val="004638D4"/>
    <w:rsid w:val="0046394B"/>
    <w:rsid w:val="00463ACB"/>
    <w:rsid w:val="004640D9"/>
    <w:rsid w:val="0046423A"/>
    <w:rsid w:val="00464B7F"/>
    <w:rsid w:val="00465550"/>
    <w:rsid w:val="0046622B"/>
    <w:rsid w:val="00466577"/>
    <w:rsid w:val="00466AAB"/>
    <w:rsid w:val="004672F7"/>
    <w:rsid w:val="00467851"/>
    <w:rsid w:val="004678AD"/>
    <w:rsid w:val="00467D2C"/>
    <w:rsid w:val="00467E5B"/>
    <w:rsid w:val="00467FDE"/>
    <w:rsid w:val="00470067"/>
    <w:rsid w:val="004713BC"/>
    <w:rsid w:val="004716CC"/>
    <w:rsid w:val="0047198E"/>
    <w:rsid w:val="00472238"/>
    <w:rsid w:val="004722CB"/>
    <w:rsid w:val="004723BF"/>
    <w:rsid w:val="00472B07"/>
    <w:rsid w:val="00472E9A"/>
    <w:rsid w:val="004735E3"/>
    <w:rsid w:val="004737BC"/>
    <w:rsid w:val="00473F06"/>
    <w:rsid w:val="004747A7"/>
    <w:rsid w:val="00474BE4"/>
    <w:rsid w:val="00474D31"/>
    <w:rsid w:val="00474D5A"/>
    <w:rsid w:val="00474DFB"/>
    <w:rsid w:val="00474F78"/>
    <w:rsid w:val="0047503D"/>
    <w:rsid w:val="00475166"/>
    <w:rsid w:val="004751C3"/>
    <w:rsid w:val="00475482"/>
    <w:rsid w:val="00475D80"/>
    <w:rsid w:val="00476600"/>
    <w:rsid w:val="004767D8"/>
    <w:rsid w:val="00476C3E"/>
    <w:rsid w:val="004770A0"/>
    <w:rsid w:val="00477369"/>
    <w:rsid w:val="004779AA"/>
    <w:rsid w:val="004779E2"/>
    <w:rsid w:val="00477DAA"/>
    <w:rsid w:val="00477F29"/>
    <w:rsid w:val="00480051"/>
    <w:rsid w:val="0048005C"/>
    <w:rsid w:val="0048037F"/>
    <w:rsid w:val="0048058A"/>
    <w:rsid w:val="0048114C"/>
    <w:rsid w:val="004815A4"/>
    <w:rsid w:val="00481A00"/>
    <w:rsid w:val="00481B5F"/>
    <w:rsid w:val="00481CE6"/>
    <w:rsid w:val="00481CF8"/>
    <w:rsid w:val="00481D45"/>
    <w:rsid w:val="0048208F"/>
    <w:rsid w:val="004822C4"/>
    <w:rsid w:val="0048266E"/>
    <w:rsid w:val="00482790"/>
    <w:rsid w:val="00482AB0"/>
    <w:rsid w:val="00482F6F"/>
    <w:rsid w:val="00482FE6"/>
    <w:rsid w:val="00483419"/>
    <w:rsid w:val="0048425E"/>
    <w:rsid w:val="004842C3"/>
    <w:rsid w:val="004843EC"/>
    <w:rsid w:val="00484715"/>
    <w:rsid w:val="0048486E"/>
    <w:rsid w:val="00484A73"/>
    <w:rsid w:val="00484AB4"/>
    <w:rsid w:val="00484EAA"/>
    <w:rsid w:val="004851B4"/>
    <w:rsid w:val="004852D2"/>
    <w:rsid w:val="004856B2"/>
    <w:rsid w:val="004856FD"/>
    <w:rsid w:val="00485C48"/>
    <w:rsid w:val="00485EA0"/>
    <w:rsid w:val="00485F95"/>
    <w:rsid w:val="00486A34"/>
    <w:rsid w:val="00486B28"/>
    <w:rsid w:val="00486D4E"/>
    <w:rsid w:val="00486E9D"/>
    <w:rsid w:val="00486EC0"/>
    <w:rsid w:val="00487244"/>
    <w:rsid w:val="00487266"/>
    <w:rsid w:val="00487287"/>
    <w:rsid w:val="004873F4"/>
    <w:rsid w:val="00487642"/>
    <w:rsid w:val="004878CB"/>
    <w:rsid w:val="00487955"/>
    <w:rsid w:val="00487C97"/>
    <w:rsid w:val="004904BE"/>
    <w:rsid w:val="00490D39"/>
    <w:rsid w:val="00491006"/>
    <w:rsid w:val="004912C5"/>
    <w:rsid w:val="004912E1"/>
    <w:rsid w:val="00491510"/>
    <w:rsid w:val="004915F5"/>
    <w:rsid w:val="00491837"/>
    <w:rsid w:val="00491840"/>
    <w:rsid w:val="00491A81"/>
    <w:rsid w:val="00491AA6"/>
    <w:rsid w:val="00491FB9"/>
    <w:rsid w:val="0049234B"/>
    <w:rsid w:val="004924B5"/>
    <w:rsid w:val="00492DED"/>
    <w:rsid w:val="00493049"/>
    <w:rsid w:val="00493299"/>
    <w:rsid w:val="0049353E"/>
    <w:rsid w:val="0049359B"/>
    <w:rsid w:val="00493919"/>
    <w:rsid w:val="00493940"/>
    <w:rsid w:val="004939D5"/>
    <w:rsid w:val="00493D39"/>
    <w:rsid w:val="00494941"/>
    <w:rsid w:val="00494C21"/>
    <w:rsid w:val="00494E35"/>
    <w:rsid w:val="00494EA4"/>
    <w:rsid w:val="00494EEC"/>
    <w:rsid w:val="00494F20"/>
    <w:rsid w:val="0049520B"/>
    <w:rsid w:val="004957DC"/>
    <w:rsid w:val="00495DA0"/>
    <w:rsid w:val="004960D9"/>
    <w:rsid w:val="00496C6E"/>
    <w:rsid w:val="004971E6"/>
    <w:rsid w:val="00497DCE"/>
    <w:rsid w:val="004A09F5"/>
    <w:rsid w:val="004A10CF"/>
    <w:rsid w:val="004A1119"/>
    <w:rsid w:val="004A1421"/>
    <w:rsid w:val="004A14CB"/>
    <w:rsid w:val="004A1829"/>
    <w:rsid w:val="004A1AFE"/>
    <w:rsid w:val="004A1F78"/>
    <w:rsid w:val="004A257B"/>
    <w:rsid w:val="004A2686"/>
    <w:rsid w:val="004A2CDF"/>
    <w:rsid w:val="004A2E04"/>
    <w:rsid w:val="004A3296"/>
    <w:rsid w:val="004A3FD8"/>
    <w:rsid w:val="004A4D14"/>
    <w:rsid w:val="004A4D25"/>
    <w:rsid w:val="004A4EF7"/>
    <w:rsid w:val="004A4F20"/>
    <w:rsid w:val="004A5170"/>
    <w:rsid w:val="004A546E"/>
    <w:rsid w:val="004A564E"/>
    <w:rsid w:val="004A5B88"/>
    <w:rsid w:val="004A5BC2"/>
    <w:rsid w:val="004A5F5F"/>
    <w:rsid w:val="004A5FF9"/>
    <w:rsid w:val="004A657E"/>
    <w:rsid w:val="004A662B"/>
    <w:rsid w:val="004A6AF1"/>
    <w:rsid w:val="004A7775"/>
    <w:rsid w:val="004A78DB"/>
    <w:rsid w:val="004A7A24"/>
    <w:rsid w:val="004A7D18"/>
    <w:rsid w:val="004B04C9"/>
    <w:rsid w:val="004B04E7"/>
    <w:rsid w:val="004B0549"/>
    <w:rsid w:val="004B17D7"/>
    <w:rsid w:val="004B1936"/>
    <w:rsid w:val="004B1CCB"/>
    <w:rsid w:val="004B1EC4"/>
    <w:rsid w:val="004B1F09"/>
    <w:rsid w:val="004B2247"/>
    <w:rsid w:val="004B22C2"/>
    <w:rsid w:val="004B2ADB"/>
    <w:rsid w:val="004B2B5D"/>
    <w:rsid w:val="004B2B8B"/>
    <w:rsid w:val="004B2CB5"/>
    <w:rsid w:val="004B2D46"/>
    <w:rsid w:val="004B309C"/>
    <w:rsid w:val="004B3391"/>
    <w:rsid w:val="004B392B"/>
    <w:rsid w:val="004B4558"/>
    <w:rsid w:val="004B46C3"/>
    <w:rsid w:val="004B46D4"/>
    <w:rsid w:val="004B47C8"/>
    <w:rsid w:val="004B49DB"/>
    <w:rsid w:val="004B4E56"/>
    <w:rsid w:val="004B5C79"/>
    <w:rsid w:val="004B658A"/>
    <w:rsid w:val="004B6701"/>
    <w:rsid w:val="004B675D"/>
    <w:rsid w:val="004B68BA"/>
    <w:rsid w:val="004B69CB"/>
    <w:rsid w:val="004B6B3F"/>
    <w:rsid w:val="004B7651"/>
    <w:rsid w:val="004C00A6"/>
    <w:rsid w:val="004C06EE"/>
    <w:rsid w:val="004C071E"/>
    <w:rsid w:val="004C0CD4"/>
    <w:rsid w:val="004C0DC7"/>
    <w:rsid w:val="004C19F7"/>
    <w:rsid w:val="004C1C0A"/>
    <w:rsid w:val="004C1C0E"/>
    <w:rsid w:val="004C1F95"/>
    <w:rsid w:val="004C20B0"/>
    <w:rsid w:val="004C23D3"/>
    <w:rsid w:val="004C279E"/>
    <w:rsid w:val="004C2AF2"/>
    <w:rsid w:val="004C2D5E"/>
    <w:rsid w:val="004C31E9"/>
    <w:rsid w:val="004C3C7D"/>
    <w:rsid w:val="004C4516"/>
    <w:rsid w:val="004C4688"/>
    <w:rsid w:val="004C497A"/>
    <w:rsid w:val="004C4B08"/>
    <w:rsid w:val="004C4CE9"/>
    <w:rsid w:val="004C4D06"/>
    <w:rsid w:val="004C4D0B"/>
    <w:rsid w:val="004C5721"/>
    <w:rsid w:val="004C57FD"/>
    <w:rsid w:val="004C5B50"/>
    <w:rsid w:val="004C5E19"/>
    <w:rsid w:val="004C61C7"/>
    <w:rsid w:val="004C63C1"/>
    <w:rsid w:val="004C6423"/>
    <w:rsid w:val="004C69D2"/>
    <w:rsid w:val="004C7201"/>
    <w:rsid w:val="004C7233"/>
    <w:rsid w:val="004C7694"/>
    <w:rsid w:val="004C76F0"/>
    <w:rsid w:val="004C7DFC"/>
    <w:rsid w:val="004D1038"/>
    <w:rsid w:val="004D17BF"/>
    <w:rsid w:val="004D21BB"/>
    <w:rsid w:val="004D241A"/>
    <w:rsid w:val="004D253C"/>
    <w:rsid w:val="004D2796"/>
    <w:rsid w:val="004D27FF"/>
    <w:rsid w:val="004D296A"/>
    <w:rsid w:val="004D3331"/>
    <w:rsid w:val="004D3405"/>
    <w:rsid w:val="004D3511"/>
    <w:rsid w:val="004D38A6"/>
    <w:rsid w:val="004D3A8A"/>
    <w:rsid w:val="004D43CB"/>
    <w:rsid w:val="004D46D9"/>
    <w:rsid w:val="004D4717"/>
    <w:rsid w:val="004D47E6"/>
    <w:rsid w:val="004D4866"/>
    <w:rsid w:val="004D4892"/>
    <w:rsid w:val="004D4F2D"/>
    <w:rsid w:val="004D4FE5"/>
    <w:rsid w:val="004D54EE"/>
    <w:rsid w:val="004D5795"/>
    <w:rsid w:val="004D5E8C"/>
    <w:rsid w:val="004D5EAE"/>
    <w:rsid w:val="004D5F5B"/>
    <w:rsid w:val="004D61BD"/>
    <w:rsid w:val="004D65BB"/>
    <w:rsid w:val="004D6696"/>
    <w:rsid w:val="004D67C7"/>
    <w:rsid w:val="004D752D"/>
    <w:rsid w:val="004D7A96"/>
    <w:rsid w:val="004D7B90"/>
    <w:rsid w:val="004D7D5E"/>
    <w:rsid w:val="004D7FC7"/>
    <w:rsid w:val="004E0E37"/>
    <w:rsid w:val="004E0ECE"/>
    <w:rsid w:val="004E10F7"/>
    <w:rsid w:val="004E12B2"/>
    <w:rsid w:val="004E15CB"/>
    <w:rsid w:val="004E1B8B"/>
    <w:rsid w:val="004E2097"/>
    <w:rsid w:val="004E23D8"/>
    <w:rsid w:val="004E2807"/>
    <w:rsid w:val="004E3407"/>
    <w:rsid w:val="004E4315"/>
    <w:rsid w:val="004E43A2"/>
    <w:rsid w:val="004E54BF"/>
    <w:rsid w:val="004E6326"/>
    <w:rsid w:val="004E6367"/>
    <w:rsid w:val="004E698D"/>
    <w:rsid w:val="004E70D8"/>
    <w:rsid w:val="004E70DF"/>
    <w:rsid w:val="004E78DC"/>
    <w:rsid w:val="004E7985"/>
    <w:rsid w:val="004E7987"/>
    <w:rsid w:val="004E7EA9"/>
    <w:rsid w:val="004F077F"/>
    <w:rsid w:val="004F0E63"/>
    <w:rsid w:val="004F0E6E"/>
    <w:rsid w:val="004F174B"/>
    <w:rsid w:val="004F1982"/>
    <w:rsid w:val="004F21B9"/>
    <w:rsid w:val="004F2FCE"/>
    <w:rsid w:val="004F32CE"/>
    <w:rsid w:val="004F3E18"/>
    <w:rsid w:val="004F3E7B"/>
    <w:rsid w:val="004F45AB"/>
    <w:rsid w:val="004F470B"/>
    <w:rsid w:val="004F4900"/>
    <w:rsid w:val="004F4B0C"/>
    <w:rsid w:val="004F4EF0"/>
    <w:rsid w:val="004F51BE"/>
    <w:rsid w:val="004F5BCA"/>
    <w:rsid w:val="004F5C90"/>
    <w:rsid w:val="004F5D8B"/>
    <w:rsid w:val="004F5E88"/>
    <w:rsid w:val="004F5EC2"/>
    <w:rsid w:val="004F5F44"/>
    <w:rsid w:val="004F5F50"/>
    <w:rsid w:val="004F63B0"/>
    <w:rsid w:val="004F69E9"/>
    <w:rsid w:val="004F6C4C"/>
    <w:rsid w:val="004F6E5C"/>
    <w:rsid w:val="004F6FDB"/>
    <w:rsid w:val="004F7222"/>
    <w:rsid w:val="004F74A5"/>
    <w:rsid w:val="004F754A"/>
    <w:rsid w:val="004F7863"/>
    <w:rsid w:val="004F7D9F"/>
    <w:rsid w:val="005001B7"/>
    <w:rsid w:val="00500491"/>
    <w:rsid w:val="00500885"/>
    <w:rsid w:val="005008DD"/>
    <w:rsid w:val="00500C5D"/>
    <w:rsid w:val="005012DF"/>
    <w:rsid w:val="0050138F"/>
    <w:rsid w:val="00501BC3"/>
    <w:rsid w:val="00501CA7"/>
    <w:rsid w:val="00501E96"/>
    <w:rsid w:val="0050202D"/>
    <w:rsid w:val="00502378"/>
    <w:rsid w:val="005027EF"/>
    <w:rsid w:val="00502AA2"/>
    <w:rsid w:val="005033C4"/>
    <w:rsid w:val="0050342A"/>
    <w:rsid w:val="005035FE"/>
    <w:rsid w:val="0050374A"/>
    <w:rsid w:val="00503A5E"/>
    <w:rsid w:val="00504263"/>
    <w:rsid w:val="005047B9"/>
    <w:rsid w:val="005049DF"/>
    <w:rsid w:val="00504A09"/>
    <w:rsid w:val="00504A6F"/>
    <w:rsid w:val="00504E1C"/>
    <w:rsid w:val="00505597"/>
    <w:rsid w:val="0050573F"/>
    <w:rsid w:val="00505A15"/>
    <w:rsid w:val="00506284"/>
    <w:rsid w:val="00506C0F"/>
    <w:rsid w:val="00506ED3"/>
    <w:rsid w:val="00507022"/>
    <w:rsid w:val="0050753C"/>
    <w:rsid w:val="00507F18"/>
    <w:rsid w:val="005102D6"/>
    <w:rsid w:val="00510604"/>
    <w:rsid w:val="005108B6"/>
    <w:rsid w:val="00510957"/>
    <w:rsid w:val="005124E1"/>
    <w:rsid w:val="005126A7"/>
    <w:rsid w:val="00512872"/>
    <w:rsid w:val="0051292B"/>
    <w:rsid w:val="00512A5D"/>
    <w:rsid w:val="00512D47"/>
    <w:rsid w:val="00513146"/>
    <w:rsid w:val="0051347A"/>
    <w:rsid w:val="00513612"/>
    <w:rsid w:val="00513693"/>
    <w:rsid w:val="00513B0A"/>
    <w:rsid w:val="005146B4"/>
    <w:rsid w:val="005148E8"/>
    <w:rsid w:val="00514B44"/>
    <w:rsid w:val="0051536E"/>
    <w:rsid w:val="00515A2A"/>
    <w:rsid w:val="00515AE5"/>
    <w:rsid w:val="00515C16"/>
    <w:rsid w:val="00515D02"/>
    <w:rsid w:val="00515EC3"/>
    <w:rsid w:val="005164D1"/>
    <w:rsid w:val="00516821"/>
    <w:rsid w:val="00516C92"/>
    <w:rsid w:val="00517253"/>
    <w:rsid w:val="0051725B"/>
    <w:rsid w:val="005174C8"/>
    <w:rsid w:val="00517AA5"/>
    <w:rsid w:val="00517C0C"/>
    <w:rsid w:val="00517CC7"/>
    <w:rsid w:val="0052052F"/>
    <w:rsid w:val="0052061D"/>
    <w:rsid w:val="00520BEA"/>
    <w:rsid w:val="00520D11"/>
    <w:rsid w:val="005218DE"/>
    <w:rsid w:val="00521B8B"/>
    <w:rsid w:val="00521ED0"/>
    <w:rsid w:val="0052220E"/>
    <w:rsid w:val="00522279"/>
    <w:rsid w:val="005222F9"/>
    <w:rsid w:val="00522460"/>
    <w:rsid w:val="005227B8"/>
    <w:rsid w:val="005229DE"/>
    <w:rsid w:val="00522B28"/>
    <w:rsid w:val="00522B43"/>
    <w:rsid w:val="00522C8F"/>
    <w:rsid w:val="0052338B"/>
    <w:rsid w:val="00524713"/>
    <w:rsid w:val="00524782"/>
    <w:rsid w:val="00524790"/>
    <w:rsid w:val="0052511E"/>
    <w:rsid w:val="00525171"/>
    <w:rsid w:val="00525350"/>
    <w:rsid w:val="00525499"/>
    <w:rsid w:val="00525A0C"/>
    <w:rsid w:val="00525EAC"/>
    <w:rsid w:val="005260CF"/>
    <w:rsid w:val="005264E5"/>
    <w:rsid w:val="0052696D"/>
    <w:rsid w:val="0052705C"/>
    <w:rsid w:val="00527268"/>
    <w:rsid w:val="00527952"/>
    <w:rsid w:val="005305CE"/>
    <w:rsid w:val="005307F3"/>
    <w:rsid w:val="00530DD9"/>
    <w:rsid w:val="00530E9B"/>
    <w:rsid w:val="00530F1E"/>
    <w:rsid w:val="0053123B"/>
    <w:rsid w:val="00531672"/>
    <w:rsid w:val="005320A4"/>
    <w:rsid w:val="005322B4"/>
    <w:rsid w:val="00532324"/>
    <w:rsid w:val="0053248A"/>
    <w:rsid w:val="00532601"/>
    <w:rsid w:val="0053282D"/>
    <w:rsid w:val="00532CEB"/>
    <w:rsid w:val="00533685"/>
    <w:rsid w:val="00533A49"/>
    <w:rsid w:val="00533EAE"/>
    <w:rsid w:val="00533F3D"/>
    <w:rsid w:val="00534E6F"/>
    <w:rsid w:val="0053563D"/>
    <w:rsid w:val="00535C43"/>
    <w:rsid w:val="00535E51"/>
    <w:rsid w:val="005366CE"/>
    <w:rsid w:val="00536965"/>
    <w:rsid w:val="0053717C"/>
    <w:rsid w:val="00537656"/>
    <w:rsid w:val="00540AA8"/>
    <w:rsid w:val="00540BEF"/>
    <w:rsid w:val="00540F64"/>
    <w:rsid w:val="0054142E"/>
    <w:rsid w:val="00542265"/>
    <w:rsid w:val="00542587"/>
    <w:rsid w:val="00542DA8"/>
    <w:rsid w:val="00542EE5"/>
    <w:rsid w:val="00542F26"/>
    <w:rsid w:val="005438C7"/>
    <w:rsid w:val="00543E14"/>
    <w:rsid w:val="00543E71"/>
    <w:rsid w:val="005447F2"/>
    <w:rsid w:val="00544A60"/>
    <w:rsid w:val="00544AAB"/>
    <w:rsid w:val="00544C68"/>
    <w:rsid w:val="00544F81"/>
    <w:rsid w:val="005450A7"/>
    <w:rsid w:val="0054534D"/>
    <w:rsid w:val="00545430"/>
    <w:rsid w:val="00545774"/>
    <w:rsid w:val="00545C54"/>
    <w:rsid w:val="00546A93"/>
    <w:rsid w:val="00546D27"/>
    <w:rsid w:val="00547699"/>
    <w:rsid w:val="00550386"/>
    <w:rsid w:val="005504D4"/>
    <w:rsid w:val="0055081B"/>
    <w:rsid w:val="00550842"/>
    <w:rsid w:val="005509A3"/>
    <w:rsid w:val="00550A57"/>
    <w:rsid w:val="00551090"/>
    <w:rsid w:val="005510E9"/>
    <w:rsid w:val="005511CF"/>
    <w:rsid w:val="00551699"/>
    <w:rsid w:val="00551782"/>
    <w:rsid w:val="00551C8A"/>
    <w:rsid w:val="0055212B"/>
    <w:rsid w:val="00552197"/>
    <w:rsid w:val="00552497"/>
    <w:rsid w:val="00552499"/>
    <w:rsid w:val="005524A6"/>
    <w:rsid w:val="005525D2"/>
    <w:rsid w:val="00552640"/>
    <w:rsid w:val="00552C28"/>
    <w:rsid w:val="00552DBB"/>
    <w:rsid w:val="00553197"/>
    <w:rsid w:val="00553FCA"/>
    <w:rsid w:val="00554249"/>
    <w:rsid w:val="005542AA"/>
    <w:rsid w:val="005542B7"/>
    <w:rsid w:val="00554704"/>
    <w:rsid w:val="005549A9"/>
    <w:rsid w:val="00554A58"/>
    <w:rsid w:val="00554BE2"/>
    <w:rsid w:val="005551EB"/>
    <w:rsid w:val="0055551F"/>
    <w:rsid w:val="005555A8"/>
    <w:rsid w:val="00555A8F"/>
    <w:rsid w:val="005561CA"/>
    <w:rsid w:val="005564CA"/>
    <w:rsid w:val="00556C8B"/>
    <w:rsid w:val="0055707D"/>
    <w:rsid w:val="005572BD"/>
    <w:rsid w:val="0055760B"/>
    <w:rsid w:val="005576B7"/>
    <w:rsid w:val="00557725"/>
    <w:rsid w:val="0056020F"/>
    <w:rsid w:val="00560311"/>
    <w:rsid w:val="00560448"/>
    <w:rsid w:val="00560585"/>
    <w:rsid w:val="005608AB"/>
    <w:rsid w:val="00560F14"/>
    <w:rsid w:val="00560FAD"/>
    <w:rsid w:val="005612AF"/>
    <w:rsid w:val="0056157B"/>
    <w:rsid w:val="00561624"/>
    <w:rsid w:val="00561B4E"/>
    <w:rsid w:val="00561D89"/>
    <w:rsid w:val="00561DBC"/>
    <w:rsid w:val="0056211B"/>
    <w:rsid w:val="005624D2"/>
    <w:rsid w:val="005626AB"/>
    <w:rsid w:val="00562B9A"/>
    <w:rsid w:val="00562C0A"/>
    <w:rsid w:val="00562C57"/>
    <w:rsid w:val="00562C72"/>
    <w:rsid w:val="0056302C"/>
    <w:rsid w:val="00563357"/>
    <w:rsid w:val="00563957"/>
    <w:rsid w:val="00563A16"/>
    <w:rsid w:val="0056415A"/>
    <w:rsid w:val="00564508"/>
    <w:rsid w:val="00564690"/>
    <w:rsid w:val="0056517E"/>
    <w:rsid w:val="00565413"/>
    <w:rsid w:val="005655DB"/>
    <w:rsid w:val="005663EB"/>
    <w:rsid w:val="00566751"/>
    <w:rsid w:val="00566A8F"/>
    <w:rsid w:val="00566FEB"/>
    <w:rsid w:val="00567035"/>
    <w:rsid w:val="005671CB"/>
    <w:rsid w:val="005671E5"/>
    <w:rsid w:val="00567203"/>
    <w:rsid w:val="00567EC1"/>
    <w:rsid w:val="005701F0"/>
    <w:rsid w:val="00570287"/>
    <w:rsid w:val="0057029F"/>
    <w:rsid w:val="0057046D"/>
    <w:rsid w:val="005708E7"/>
    <w:rsid w:val="00570CD0"/>
    <w:rsid w:val="00570F7D"/>
    <w:rsid w:val="00570FC7"/>
    <w:rsid w:val="00571684"/>
    <w:rsid w:val="005719E3"/>
    <w:rsid w:val="00571B18"/>
    <w:rsid w:val="00571BB5"/>
    <w:rsid w:val="005720D0"/>
    <w:rsid w:val="005725AA"/>
    <w:rsid w:val="00572BB3"/>
    <w:rsid w:val="00572EEC"/>
    <w:rsid w:val="00572F75"/>
    <w:rsid w:val="00573561"/>
    <w:rsid w:val="00573800"/>
    <w:rsid w:val="00573962"/>
    <w:rsid w:val="00573A89"/>
    <w:rsid w:val="00573CB4"/>
    <w:rsid w:val="0057405A"/>
    <w:rsid w:val="005740AE"/>
    <w:rsid w:val="00574138"/>
    <w:rsid w:val="00574477"/>
    <w:rsid w:val="005746E8"/>
    <w:rsid w:val="005747DD"/>
    <w:rsid w:val="00574B42"/>
    <w:rsid w:val="00574D82"/>
    <w:rsid w:val="00575134"/>
    <w:rsid w:val="0057545E"/>
    <w:rsid w:val="00575668"/>
    <w:rsid w:val="0057571A"/>
    <w:rsid w:val="00575E9B"/>
    <w:rsid w:val="0057647D"/>
    <w:rsid w:val="00576A69"/>
    <w:rsid w:val="00576AF3"/>
    <w:rsid w:val="00576F4B"/>
    <w:rsid w:val="00576FFD"/>
    <w:rsid w:val="00577EDF"/>
    <w:rsid w:val="00577FE3"/>
    <w:rsid w:val="00581000"/>
    <w:rsid w:val="00581035"/>
    <w:rsid w:val="00581134"/>
    <w:rsid w:val="00581252"/>
    <w:rsid w:val="00581CC4"/>
    <w:rsid w:val="00581CE4"/>
    <w:rsid w:val="005820D9"/>
    <w:rsid w:val="0058241D"/>
    <w:rsid w:val="005825AF"/>
    <w:rsid w:val="0058298C"/>
    <w:rsid w:val="00582BD5"/>
    <w:rsid w:val="00582EA5"/>
    <w:rsid w:val="0058321E"/>
    <w:rsid w:val="00583BF2"/>
    <w:rsid w:val="00584156"/>
    <w:rsid w:val="00584531"/>
    <w:rsid w:val="00584AF9"/>
    <w:rsid w:val="00584F7C"/>
    <w:rsid w:val="00585946"/>
    <w:rsid w:val="00585ACD"/>
    <w:rsid w:val="00585EA4"/>
    <w:rsid w:val="00586199"/>
    <w:rsid w:val="0058683C"/>
    <w:rsid w:val="005868DA"/>
    <w:rsid w:val="00586B21"/>
    <w:rsid w:val="00586B34"/>
    <w:rsid w:val="00586C95"/>
    <w:rsid w:val="00586CF9"/>
    <w:rsid w:val="00586E4C"/>
    <w:rsid w:val="00587860"/>
    <w:rsid w:val="00587976"/>
    <w:rsid w:val="00587A79"/>
    <w:rsid w:val="00587D5C"/>
    <w:rsid w:val="00590D9B"/>
    <w:rsid w:val="00590E09"/>
    <w:rsid w:val="0059114F"/>
    <w:rsid w:val="00591864"/>
    <w:rsid w:val="00591974"/>
    <w:rsid w:val="00591AAD"/>
    <w:rsid w:val="00591E56"/>
    <w:rsid w:val="005921DA"/>
    <w:rsid w:val="005922A7"/>
    <w:rsid w:val="00592517"/>
    <w:rsid w:val="00592845"/>
    <w:rsid w:val="00592BB9"/>
    <w:rsid w:val="00592EF9"/>
    <w:rsid w:val="0059304B"/>
    <w:rsid w:val="005933CA"/>
    <w:rsid w:val="00593BA8"/>
    <w:rsid w:val="00593EE4"/>
    <w:rsid w:val="00593F94"/>
    <w:rsid w:val="00594574"/>
    <w:rsid w:val="005946F1"/>
    <w:rsid w:val="0059482E"/>
    <w:rsid w:val="0059490D"/>
    <w:rsid w:val="00594912"/>
    <w:rsid w:val="00594FC3"/>
    <w:rsid w:val="0059544E"/>
    <w:rsid w:val="00595511"/>
    <w:rsid w:val="00595831"/>
    <w:rsid w:val="00595857"/>
    <w:rsid w:val="00595AED"/>
    <w:rsid w:val="00595AF7"/>
    <w:rsid w:val="00595D3D"/>
    <w:rsid w:val="00595D45"/>
    <w:rsid w:val="00595F7A"/>
    <w:rsid w:val="0059625E"/>
    <w:rsid w:val="00596304"/>
    <w:rsid w:val="00596578"/>
    <w:rsid w:val="00596C02"/>
    <w:rsid w:val="005970E4"/>
    <w:rsid w:val="005975A1"/>
    <w:rsid w:val="00597A17"/>
    <w:rsid w:val="00597A43"/>
    <w:rsid w:val="00597D14"/>
    <w:rsid w:val="00597D6A"/>
    <w:rsid w:val="00597D95"/>
    <w:rsid w:val="00597F99"/>
    <w:rsid w:val="005A02D2"/>
    <w:rsid w:val="005A046A"/>
    <w:rsid w:val="005A086E"/>
    <w:rsid w:val="005A0874"/>
    <w:rsid w:val="005A0950"/>
    <w:rsid w:val="005A09A8"/>
    <w:rsid w:val="005A16A9"/>
    <w:rsid w:val="005A16B1"/>
    <w:rsid w:val="005A1C37"/>
    <w:rsid w:val="005A1C92"/>
    <w:rsid w:val="005A20FD"/>
    <w:rsid w:val="005A2557"/>
    <w:rsid w:val="005A25D6"/>
    <w:rsid w:val="005A2B06"/>
    <w:rsid w:val="005A2CCD"/>
    <w:rsid w:val="005A3188"/>
    <w:rsid w:val="005A3225"/>
    <w:rsid w:val="005A3666"/>
    <w:rsid w:val="005A442D"/>
    <w:rsid w:val="005A4465"/>
    <w:rsid w:val="005A4538"/>
    <w:rsid w:val="005A4B9E"/>
    <w:rsid w:val="005A52FD"/>
    <w:rsid w:val="005A53D4"/>
    <w:rsid w:val="005A5B8F"/>
    <w:rsid w:val="005A5BC4"/>
    <w:rsid w:val="005A5E86"/>
    <w:rsid w:val="005A61E8"/>
    <w:rsid w:val="005A63CE"/>
    <w:rsid w:val="005A6535"/>
    <w:rsid w:val="005A66AE"/>
    <w:rsid w:val="005A6B13"/>
    <w:rsid w:val="005A702E"/>
    <w:rsid w:val="005A7121"/>
    <w:rsid w:val="005A77C7"/>
    <w:rsid w:val="005B01DC"/>
    <w:rsid w:val="005B0B31"/>
    <w:rsid w:val="005B0ED4"/>
    <w:rsid w:val="005B1418"/>
    <w:rsid w:val="005B1505"/>
    <w:rsid w:val="005B15E8"/>
    <w:rsid w:val="005B1E01"/>
    <w:rsid w:val="005B1E36"/>
    <w:rsid w:val="005B26AE"/>
    <w:rsid w:val="005B29D5"/>
    <w:rsid w:val="005B2DE6"/>
    <w:rsid w:val="005B2EDC"/>
    <w:rsid w:val="005B2EF9"/>
    <w:rsid w:val="005B2F0F"/>
    <w:rsid w:val="005B35FF"/>
    <w:rsid w:val="005B3657"/>
    <w:rsid w:val="005B37D1"/>
    <w:rsid w:val="005B47FC"/>
    <w:rsid w:val="005B4881"/>
    <w:rsid w:val="005B50FA"/>
    <w:rsid w:val="005B51C6"/>
    <w:rsid w:val="005B52DF"/>
    <w:rsid w:val="005B54C7"/>
    <w:rsid w:val="005B550B"/>
    <w:rsid w:val="005B56BF"/>
    <w:rsid w:val="005B5AF5"/>
    <w:rsid w:val="005B5B9F"/>
    <w:rsid w:val="005B5D73"/>
    <w:rsid w:val="005B5DC9"/>
    <w:rsid w:val="005B6514"/>
    <w:rsid w:val="005B67FB"/>
    <w:rsid w:val="005B6994"/>
    <w:rsid w:val="005B6AAB"/>
    <w:rsid w:val="005B6BC4"/>
    <w:rsid w:val="005C047C"/>
    <w:rsid w:val="005C0CEF"/>
    <w:rsid w:val="005C0D10"/>
    <w:rsid w:val="005C0E9E"/>
    <w:rsid w:val="005C191C"/>
    <w:rsid w:val="005C191D"/>
    <w:rsid w:val="005C1E56"/>
    <w:rsid w:val="005C1EFF"/>
    <w:rsid w:val="005C1F93"/>
    <w:rsid w:val="005C21AA"/>
    <w:rsid w:val="005C2454"/>
    <w:rsid w:val="005C2677"/>
    <w:rsid w:val="005C26BD"/>
    <w:rsid w:val="005C2D41"/>
    <w:rsid w:val="005C32B0"/>
    <w:rsid w:val="005C3386"/>
    <w:rsid w:val="005C3CFE"/>
    <w:rsid w:val="005C4303"/>
    <w:rsid w:val="005C4C95"/>
    <w:rsid w:val="005C5147"/>
    <w:rsid w:val="005C51C3"/>
    <w:rsid w:val="005C5907"/>
    <w:rsid w:val="005C5B0D"/>
    <w:rsid w:val="005C6036"/>
    <w:rsid w:val="005C606E"/>
    <w:rsid w:val="005C64E7"/>
    <w:rsid w:val="005C660C"/>
    <w:rsid w:val="005C69B3"/>
    <w:rsid w:val="005C6AB2"/>
    <w:rsid w:val="005C6D95"/>
    <w:rsid w:val="005C6E03"/>
    <w:rsid w:val="005C6F1F"/>
    <w:rsid w:val="005C7B81"/>
    <w:rsid w:val="005C7D58"/>
    <w:rsid w:val="005D0362"/>
    <w:rsid w:val="005D0519"/>
    <w:rsid w:val="005D067E"/>
    <w:rsid w:val="005D0C76"/>
    <w:rsid w:val="005D0D1C"/>
    <w:rsid w:val="005D0E1E"/>
    <w:rsid w:val="005D119B"/>
    <w:rsid w:val="005D1CDA"/>
    <w:rsid w:val="005D2537"/>
    <w:rsid w:val="005D267C"/>
    <w:rsid w:val="005D3148"/>
    <w:rsid w:val="005D3406"/>
    <w:rsid w:val="005D390C"/>
    <w:rsid w:val="005D39B4"/>
    <w:rsid w:val="005D3DA7"/>
    <w:rsid w:val="005D3E02"/>
    <w:rsid w:val="005D4417"/>
    <w:rsid w:val="005D46D7"/>
    <w:rsid w:val="005D4827"/>
    <w:rsid w:val="005D491F"/>
    <w:rsid w:val="005D49AA"/>
    <w:rsid w:val="005D52CC"/>
    <w:rsid w:val="005D55B0"/>
    <w:rsid w:val="005D5737"/>
    <w:rsid w:val="005D593B"/>
    <w:rsid w:val="005D5A73"/>
    <w:rsid w:val="005D5FB7"/>
    <w:rsid w:val="005D6141"/>
    <w:rsid w:val="005D6169"/>
    <w:rsid w:val="005D636E"/>
    <w:rsid w:val="005D6689"/>
    <w:rsid w:val="005D6A42"/>
    <w:rsid w:val="005D73CD"/>
    <w:rsid w:val="005D760A"/>
    <w:rsid w:val="005D77CB"/>
    <w:rsid w:val="005D7A79"/>
    <w:rsid w:val="005D7BDA"/>
    <w:rsid w:val="005D7CF9"/>
    <w:rsid w:val="005E027B"/>
    <w:rsid w:val="005E02AB"/>
    <w:rsid w:val="005E076C"/>
    <w:rsid w:val="005E0F78"/>
    <w:rsid w:val="005E10E3"/>
    <w:rsid w:val="005E13FA"/>
    <w:rsid w:val="005E15A5"/>
    <w:rsid w:val="005E195E"/>
    <w:rsid w:val="005E1E0B"/>
    <w:rsid w:val="005E1E52"/>
    <w:rsid w:val="005E2110"/>
    <w:rsid w:val="005E2A1C"/>
    <w:rsid w:val="005E2BE1"/>
    <w:rsid w:val="005E2C4F"/>
    <w:rsid w:val="005E2CFC"/>
    <w:rsid w:val="005E3092"/>
    <w:rsid w:val="005E31EA"/>
    <w:rsid w:val="005E33E9"/>
    <w:rsid w:val="005E361E"/>
    <w:rsid w:val="005E3F21"/>
    <w:rsid w:val="005E41DC"/>
    <w:rsid w:val="005E41EC"/>
    <w:rsid w:val="005E41FC"/>
    <w:rsid w:val="005E4212"/>
    <w:rsid w:val="005E44B2"/>
    <w:rsid w:val="005E4C69"/>
    <w:rsid w:val="005E4ED3"/>
    <w:rsid w:val="005E5054"/>
    <w:rsid w:val="005E5383"/>
    <w:rsid w:val="005E6059"/>
    <w:rsid w:val="005E60F4"/>
    <w:rsid w:val="005E6449"/>
    <w:rsid w:val="005E69A6"/>
    <w:rsid w:val="005E6A14"/>
    <w:rsid w:val="005E7387"/>
    <w:rsid w:val="005E7865"/>
    <w:rsid w:val="005E7AA9"/>
    <w:rsid w:val="005E7BAF"/>
    <w:rsid w:val="005E7EF0"/>
    <w:rsid w:val="005F0120"/>
    <w:rsid w:val="005F0254"/>
    <w:rsid w:val="005F03F8"/>
    <w:rsid w:val="005F075D"/>
    <w:rsid w:val="005F0AAA"/>
    <w:rsid w:val="005F115C"/>
    <w:rsid w:val="005F1918"/>
    <w:rsid w:val="005F1D60"/>
    <w:rsid w:val="005F22F9"/>
    <w:rsid w:val="005F2CD2"/>
    <w:rsid w:val="005F3127"/>
    <w:rsid w:val="005F31C7"/>
    <w:rsid w:val="005F3817"/>
    <w:rsid w:val="005F3A1E"/>
    <w:rsid w:val="005F3ABD"/>
    <w:rsid w:val="005F3E5D"/>
    <w:rsid w:val="005F42DD"/>
    <w:rsid w:val="005F4314"/>
    <w:rsid w:val="005F45A9"/>
    <w:rsid w:val="005F4D1B"/>
    <w:rsid w:val="005F5AAB"/>
    <w:rsid w:val="005F5AF2"/>
    <w:rsid w:val="005F5B86"/>
    <w:rsid w:val="005F5DDB"/>
    <w:rsid w:val="005F5E75"/>
    <w:rsid w:val="005F619F"/>
    <w:rsid w:val="005F634B"/>
    <w:rsid w:val="005F63DD"/>
    <w:rsid w:val="005F69B8"/>
    <w:rsid w:val="005F6D9D"/>
    <w:rsid w:val="005F7509"/>
    <w:rsid w:val="005F7BF1"/>
    <w:rsid w:val="00600659"/>
    <w:rsid w:val="006006C5"/>
    <w:rsid w:val="00600926"/>
    <w:rsid w:val="00600F9F"/>
    <w:rsid w:val="00601288"/>
    <w:rsid w:val="00601DD4"/>
    <w:rsid w:val="00601EDB"/>
    <w:rsid w:val="00602074"/>
    <w:rsid w:val="0060208A"/>
    <w:rsid w:val="0060236E"/>
    <w:rsid w:val="0060278E"/>
    <w:rsid w:val="006027EC"/>
    <w:rsid w:val="006037BC"/>
    <w:rsid w:val="0060382A"/>
    <w:rsid w:val="006038E9"/>
    <w:rsid w:val="006039FB"/>
    <w:rsid w:val="00603CC8"/>
    <w:rsid w:val="00603E8B"/>
    <w:rsid w:val="00604DE0"/>
    <w:rsid w:val="00605380"/>
    <w:rsid w:val="006053AE"/>
    <w:rsid w:val="0060592A"/>
    <w:rsid w:val="0060596F"/>
    <w:rsid w:val="00605A3B"/>
    <w:rsid w:val="00605A76"/>
    <w:rsid w:val="00605BE5"/>
    <w:rsid w:val="0060602B"/>
    <w:rsid w:val="00606040"/>
    <w:rsid w:val="00606543"/>
    <w:rsid w:val="006068C6"/>
    <w:rsid w:val="00606E90"/>
    <w:rsid w:val="006075D2"/>
    <w:rsid w:val="00607FB8"/>
    <w:rsid w:val="006104AF"/>
    <w:rsid w:val="00610859"/>
    <w:rsid w:val="00611110"/>
    <w:rsid w:val="006115BE"/>
    <w:rsid w:val="00611AB3"/>
    <w:rsid w:val="00611BA0"/>
    <w:rsid w:val="00611F98"/>
    <w:rsid w:val="006120E3"/>
    <w:rsid w:val="00612433"/>
    <w:rsid w:val="0061248A"/>
    <w:rsid w:val="00612575"/>
    <w:rsid w:val="00612775"/>
    <w:rsid w:val="006128FC"/>
    <w:rsid w:val="00612B40"/>
    <w:rsid w:val="00612C14"/>
    <w:rsid w:val="00612C37"/>
    <w:rsid w:val="00613603"/>
    <w:rsid w:val="006145C9"/>
    <w:rsid w:val="006146FD"/>
    <w:rsid w:val="00614B1D"/>
    <w:rsid w:val="00614FBD"/>
    <w:rsid w:val="0061504D"/>
    <w:rsid w:val="0061564E"/>
    <w:rsid w:val="00615843"/>
    <w:rsid w:val="00615E68"/>
    <w:rsid w:val="0061646F"/>
    <w:rsid w:val="0061676B"/>
    <w:rsid w:val="00617097"/>
    <w:rsid w:val="0061745B"/>
    <w:rsid w:val="00617B1E"/>
    <w:rsid w:val="00617B4B"/>
    <w:rsid w:val="00617C3B"/>
    <w:rsid w:val="00617D66"/>
    <w:rsid w:val="00617F8D"/>
    <w:rsid w:val="0062016D"/>
    <w:rsid w:val="00620C5A"/>
    <w:rsid w:val="00620E61"/>
    <w:rsid w:val="00621497"/>
    <w:rsid w:val="00621EB2"/>
    <w:rsid w:val="006224CA"/>
    <w:rsid w:val="00622AB9"/>
    <w:rsid w:val="00622E0B"/>
    <w:rsid w:val="00623582"/>
    <w:rsid w:val="00623B53"/>
    <w:rsid w:val="00623B90"/>
    <w:rsid w:val="00623C60"/>
    <w:rsid w:val="00623C92"/>
    <w:rsid w:val="0062459A"/>
    <w:rsid w:val="00624855"/>
    <w:rsid w:val="00624950"/>
    <w:rsid w:val="00624A28"/>
    <w:rsid w:val="00624CEF"/>
    <w:rsid w:val="0062565A"/>
    <w:rsid w:val="00625A61"/>
    <w:rsid w:val="00625B84"/>
    <w:rsid w:val="00626434"/>
    <w:rsid w:val="006264D9"/>
    <w:rsid w:val="00626826"/>
    <w:rsid w:val="00626892"/>
    <w:rsid w:val="00626900"/>
    <w:rsid w:val="00626E6A"/>
    <w:rsid w:val="0062700E"/>
    <w:rsid w:val="00627171"/>
    <w:rsid w:val="006271C0"/>
    <w:rsid w:val="00630BF2"/>
    <w:rsid w:val="0063110F"/>
    <w:rsid w:val="00631186"/>
    <w:rsid w:val="006314BD"/>
    <w:rsid w:val="006316A2"/>
    <w:rsid w:val="006317A8"/>
    <w:rsid w:val="00631E56"/>
    <w:rsid w:val="006323AE"/>
    <w:rsid w:val="00632449"/>
    <w:rsid w:val="00632B7D"/>
    <w:rsid w:val="00632FD1"/>
    <w:rsid w:val="00632FE0"/>
    <w:rsid w:val="00634455"/>
    <w:rsid w:val="00634699"/>
    <w:rsid w:val="00634891"/>
    <w:rsid w:val="006348B7"/>
    <w:rsid w:val="00634932"/>
    <w:rsid w:val="006349CB"/>
    <w:rsid w:val="00634D0E"/>
    <w:rsid w:val="00634F1B"/>
    <w:rsid w:val="00634F5D"/>
    <w:rsid w:val="006350DC"/>
    <w:rsid w:val="006352D9"/>
    <w:rsid w:val="006353F5"/>
    <w:rsid w:val="00635606"/>
    <w:rsid w:val="00635F6A"/>
    <w:rsid w:val="006360A3"/>
    <w:rsid w:val="00636D75"/>
    <w:rsid w:val="00636F21"/>
    <w:rsid w:val="00637106"/>
    <w:rsid w:val="00637125"/>
    <w:rsid w:val="0063716A"/>
    <w:rsid w:val="00637730"/>
    <w:rsid w:val="00640028"/>
    <w:rsid w:val="0064051F"/>
    <w:rsid w:val="006405EA"/>
    <w:rsid w:val="00640E91"/>
    <w:rsid w:val="0064117E"/>
    <w:rsid w:val="006411E0"/>
    <w:rsid w:val="0064141B"/>
    <w:rsid w:val="00641628"/>
    <w:rsid w:val="00641805"/>
    <w:rsid w:val="00641852"/>
    <w:rsid w:val="0064191B"/>
    <w:rsid w:val="00642ABD"/>
    <w:rsid w:val="00642BCB"/>
    <w:rsid w:val="0064308A"/>
    <w:rsid w:val="0064313D"/>
    <w:rsid w:val="006432BE"/>
    <w:rsid w:val="006432D9"/>
    <w:rsid w:val="006433C5"/>
    <w:rsid w:val="0064374B"/>
    <w:rsid w:val="0064381C"/>
    <w:rsid w:val="00643959"/>
    <w:rsid w:val="00643DA0"/>
    <w:rsid w:val="0064450E"/>
    <w:rsid w:val="0064471C"/>
    <w:rsid w:val="00644AEE"/>
    <w:rsid w:val="00644BEB"/>
    <w:rsid w:val="00644CA5"/>
    <w:rsid w:val="00645339"/>
    <w:rsid w:val="006455D5"/>
    <w:rsid w:val="00645BD2"/>
    <w:rsid w:val="00645D94"/>
    <w:rsid w:val="00645DD5"/>
    <w:rsid w:val="00645F39"/>
    <w:rsid w:val="006460C8"/>
    <w:rsid w:val="0064616E"/>
    <w:rsid w:val="006467B5"/>
    <w:rsid w:val="00646EF4"/>
    <w:rsid w:val="006473B6"/>
    <w:rsid w:val="00647FBB"/>
    <w:rsid w:val="006504ED"/>
    <w:rsid w:val="006506E2"/>
    <w:rsid w:val="00650850"/>
    <w:rsid w:val="00650C2C"/>
    <w:rsid w:val="0065103E"/>
    <w:rsid w:val="0065106A"/>
    <w:rsid w:val="006515EB"/>
    <w:rsid w:val="006518AF"/>
    <w:rsid w:val="00651C2A"/>
    <w:rsid w:val="0065241B"/>
    <w:rsid w:val="006526A9"/>
    <w:rsid w:val="006529C0"/>
    <w:rsid w:val="00652D6D"/>
    <w:rsid w:val="00652F7E"/>
    <w:rsid w:val="006531C3"/>
    <w:rsid w:val="006533AB"/>
    <w:rsid w:val="006535AB"/>
    <w:rsid w:val="006536CC"/>
    <w:rsid w:val="006536D4"/>
    <w:rsid w:val="00653B38"/>
    <w:rsid w:val="00654EC9"/>
    <w:rsid w:val="00655037"/>
    <w:rsid w:val="00655253"/>
    <w:rsid w:val="006552E6"/>
    <w:rsid w:val="00655325"/>
    <w:rsid w:val="0065534A"/>
    <w:rsid w:val="00655911"/>
    <w:rsid w:val="006569BC"/>
    <w:rsid w:val="006572A0"/>
    <w:rsid w:val="0065738B"/>
    <w:rsid w:val="00657B2A"/>
    <w:rsid w:val="00657BBB"/>
    <w:rsid w:val="00657C4F"/>
    <w:rsid w:val="00657D2B"/>
    <w:rsid w:val="00657E30"/>
    <w:rsid w:val="00657FBD"/>
    <w:rsid w:val="00660CF2"/>
    <w:rsid w:val="00661047"/>
    <w:rsid w:val="0066197E"/>
    <w:rsid w:val="00662111"/>
    <w:rsid w:val="006621AD"/>
    <w:rsid w:val="0066269D"/>
    <w:rsid w:val="00662F65"/>
    <w:rsid w:val="0066467F"/>
    <w:rsid w:val="006648DB"/>
    <w:rsid w:val="00664AFB"/>
    <w:rsid w:val="00664CB8"/>
    <w:rsid w:val="006653F0"/>
    <w:rsid w:val="006655CD"/>
    <w:rsid w:val="006657C1"/>
    <w:rsid w:val="006658F9"/>
    <w:rsid w:val="00665ED7"/>
    <w:rsid w:val="006665EF"/>
    <w:rsid w:val="00666A29"/>
    <w:rsid w:val="00666F59"/>
    <w:rsid w:val="006672CA"/>
    <w:rsid w:val="0066730A"/>
    <w:rsid w:val="00667395"/>
    <w:rsid w:val="00667790"/>
    <w:rsid w:val="00667945"/>
    <w:rsid w:val="00667999"/>
    <w:rsid w:val="0067000C"/>
    <w:rsid w:val="00670153"/>
    <w:rsid w:val="00670313"/>
    <w:rsid w:val="00670575"/>
    <w:rsid w:val="006705DA"/>
    <w:rsid w:val="00670696"/>
    <w:rsid w:val="006709B4"/>
    <w:rsid w:val="006717EB"/>
    <w:rsid w:val="00671A44"/>
    <w:rsid w:val="00671D29"/>
    <w:rsid w:val="00671ED6"/>
    <w:rsid w:val="006724EC"/>
    <w:rsid w:val="00672515"/>
    <w:rsid w:val="006728C9"/>
    <w:rsid w:val="00672B1B"/>
    <w:rsid w:val="00673787"/>
    <w:rsid w:val="006737D4"/>
    <w:rsid w:val="006743AA"/>
    <w:rsid w:val="00674A71"/>
    <w:rsid w:val="00674BCC"/>
    <w:rsid w:val="00674FC0"/>
    <w:rsid w:val="00675556"/>
    <w:rsid w:val="00675719"/>
    <w:rsid w:val="0067595E"/>
    <w:rsid w:val="00675FF6"/>
    <w:rsid w:val="00676017"/>
    <w:rsid w:val="00676351"/>
    <w:rsid w:val="00676391"/>
    <w:rsid w:val="00676604"/>
    <w:rsid w:val="00676795"/>
    <w:rsid w:val="00676966"/>
    <w:rsid w:val="00676C0A"/>
    <w:rsid w:val="00677320"/>
    <w:rsid w:val="0067767A"/>
    <w:rsid w:val="00677C06"/>
    <w:rsid w:val="00677E8F"/>
    <w:rsid w:val="0068017F"/>
    <w:rsid w:val="00680BC7"/>
    <w:rsid w:val="006815BC"/>
    <w:rsid w:val="00681A98"/>
    <w:rsid w:val="006820A2"/>
    <w:rsid w:val="006828B0"/>
    <w:rsid w:val="00682B6B"/>
    <w:rsid w:val="00682CA1"/>
    <w:rsid w:val="00682E09"/>
    <w:rsid w:val="00682FF1"/>
    <w:rsid w:val="0068326D"/>
    <w:rsid w:val="006836D5"/>
    <w:rsid w:val="006837CA"/>
    <w:rsid w:val="0068398E"/>
    <w:rsid w:val="00684469"/>
    <w:rsid w:val="006845FC"/>
    <w:rsid w:val="00684A36"/>
    <w:rsid w:val="00684E15"/>
    <w:rsid w:val="00684F03"/>
    <w:rsid w:val="00684F3E"/>
    <w:rsid w:val="006854B7"/>
    <w:rsid w:val="0068568B"/>
    <w:rsid w:val="0068573F"/>
    <w:rsid w:val="0068589E"/>
    <w:rsid w:val="00686004"/>
    <w:rsid w:val="006861D8"/>
    <w:rsid w:val="006868F8"/>
    <w:rsid w:val="00686A41"/>
    <w:rsid w:val="0069048A"/>
    <w:rsid w:val="006909D8"/>
    <w:rsid w:val="00690A62"/>
    <w:rsid w:val="00690C43"/>
    <w:rsid w:val="00691418"/>
    <w:rsid w:val="006917F6"/>
    <w:rsid w:val="0069190F"/>
    <w:rsid w:val="00691B03"/>
    <w:rsid w:val="00691BBB"/>
    <w:rsid w:val="00691E2B"/>
    <w:rsid w:val="006920B4"/>
    <w:rsid w:val="00692275"/>
    <w:rsid w:val="00692A37"/>
    <w:rsid w:val="00692D4A"/>
    <w:rsid w:val="00693380"/>
    <w:rsid w:val="00694132"/>
    <w:rsid w:val="006941FF"/>
    <w:rsid w:val="006945BB"/>
    <w:rsid w:val="006946C0"/>
    <w:rsid w:val="006946CA"/>
    <w:rsid w:val="00694810"/>
    <w:rsid w:val="00695154"/>
    <w:rsid w:val="00695178"/>
    <w:rsid w:val="00696072"/>
    <w:rsid w:val="006964C6"/>
    <w:rsid w:val="00696987"/>
    <w:rsid w:val="00697647"/>
    <w:rsid w:val="0069788E"/>
    <w:rsid w:val="006979F8"/>
    <w:rsid w:val="00697BBD"/>
    <w:rsid w:val="00697C1F"/>
    <w:rsid w:val="00697CE2"/>
    <w:rsid w:val="006A0431"/>
    <w:rsid w:val="006A06D9"/>
    <w:rsid w:val="006A0C36"/>
    <w:rsid w:val="006A160E"/>
    <w:rsid w:val="006A169B"/>
    <w:rsid w:val="006A1EA3"/>
    <w:rsid w:val="006A20C1"/>
    <w:rsid w:val="006A2686"/>
    <w:rsid w:val="006A2799"/>
    <w:rsid w:val="006A2AC0"/>
    <w:rsid w:val="006A2B23"/>
    <w:rsid w:val="006A2FC2"/>
    <w:rsid w:val="006A3158"/>
    <w:rsid w:val="006A3236"/>
    <w:rsid w:val="006A3430"/>
    <w:rsid w:val="006A3513"/>
    <w:rsid w:val="006A35CE"/>
    <w:rsid w:val="006A3902"/>
    <w:rsid w:val="006A4166"/>
    <w:rsid w:val="006A417B"/>
    <w:rsid w:val="006A4851"/>
    <w:rsid w:val="006A4AE9"/>
    <w:rsid w:val="006A511E"/>
    <w:rsid w:val="006A51CC"/>
    <w:rsid w:val="006A58B6"/>
    <w:rsid w:val="006A67AF"/>
    <w:rsid w:val="006A68E5"/>
    <w:rsid w:val="006A69A6"/>
    <w:rsid w:val="006A6DFD"/>
    <w:rsid w:val="006A76F1"/>
    <w:rsid w:val="006A786D"/>
    <w:rsid w:val="006A7EFF"/>
    <w:rsid w:val="006B0103"/>
    <w:rsid w:val="006B0306"/>
    <w:rsid w:val="006B08BC"/>
    <w:rsid w:val="006B0BEA"/>
    <w:rsid w:val="006B0C03"/>
    <w:rsid w:val="006B116A"/>
    <w:rsid w:val="006B1274"/>
    <w:rsid w:val="006B12A4"/>
    <w:rsid w:val="006B1A4D"/>
    <w:rsid w:val="006B1BDC"/>
    <w:rsid w:val="006B1CCA"/>
    <w:rsid w:val="006B1D2C"/>
    <w:rsid w:val="006B1DF3"/>
    <w:rsid w:val="006B291C"/>
    <w:rsid w:val="006B2961"/>
    <w:rsid w:val="006B30E9"/>
    <w:rsid w:val="006B32BE"/>
    <w:rsid w:val="006B32C1"/>
    <w:rsid w:val="006B3313"/>
    <w:rsid w:val="006B33C3"/>
    <w:rsid w:val="006B33CC"/>
    <w:rsid w:val="006B38C6"/>
    <w:rsid w:val="006B38E2"/>
    <w:rsid w:val="006B3CA6"/>
    <w:rsid w:val="006B3CDB"/>
    <w:rsid w:val="006B442C"/>
    <w:rsid w:val="006B44A8"/>
    <w:rsid w:val="006B4572"/>
    <w:rsid w:val="006B493D"/>
    <w:rsid w:val="006B4961"/>
    <w:rsid w:val="006B4B80"/>
    <w:rsid w:val="006B4C61"/>
    <w:rsid w:val="006B4E88"/>
    <w:rsid w:val="006B5669"/>
    <w:rsid w:val="006B5A74"/>
    <w:rsid w:val="006B5F7C"/>
    <w:rsid w:val="006B61E0"/>
    <w:rsid w:val="006B63BB"/>
    <w:rsid w:val="006B64CE"/>
    <w:rsid w:val="006B6B0B"/>
    <w:rsid w:val="006B6BB2"/>
    <w:rsid w:val="006B71B3"/>
    <w:rsid w:val="006B78D5"/>
    <w:rsid w:val="006B7A82"/>
    <w:rsid w:val="006B7D41"/>
    <w:rsid w:val="006B7E63"/>
    <w:rsid w:val="006C06BD"/>
    <w:rsid w:val="006C07EB"/>
    <w:rsid w:val="006C0F0D"/>
    <w:rsid w:val="006C159F"/>
    <w:rsid w:val="006C1962"/>
    <w:rsid w:val="006C1BE6"/>
    <w:rsid w:val="006C200A"/>
    <w:rsid w:val="006C203D"/>
    <w:rsid w:val="006C2EC3"/>
    <w:rsid w:val="006C3328"/>
    <w:rsid w:val="006C3371"/>
    <w:rsid w:val="006C34B4"/>
    <w:rsid w:val="006C395B"/>
    <w:rsid w:val="006C3971"/>
    <w:rsid w:val="006C3C3A"/>
    <w:rsid w:val="006C417E"/>
    <w:rsid w:val="006C48C5"/>
    <w:rsid w:val="006C4AF9"/>
    <w:rsid w:val="006C4B1C"/>
    <w:rsid w:val="006C5021"/>
    <w:rsid w:val="006C50CD"/>
    <w:rsid w:val="006C535E"/>
    <w:rsid w:val="006C57D5"/>
    <w:rsid w:val="006C5A07"/>
    <w:rsid w:val="006C5B26"/>
    <w:rsid w:val="006C5C97"/>
    <w:rsid w:val="006C5E77"/>
    <w:rsid w:val="006C60F3"/>
    <w:rsid w:val="006C62A7"/>
    <w:rsid w:val="006C77C8"/>
    <w:rsid w:val="006C7BC5"/>
    <w:rsid w:val="006C7D41"/>
    <w:rsid w:val="006D02D2"/>
    <w:rsid w:val="006D043B"/>
    <w:rsid w:val="006D0B33"/>
    <w:rsid w:val="006D0CFE"/>
    <w:rsid w:val="006D14FA"/>
    <w:rsid w:val="006D1507"/>
    <w:rsid w:val="006D1AB3"/>
    <w:rsid w:val="006D1DB1"/>
    <w:rsid w:val="006D1E52"/>
    <w:rsid w:val="006D1EC4"/>
    <w:rsid w:val="006D2212"/>
    <w:rsid w:val="006D23B7"/>
    <w:rsid w:val="006D27F7"/>
    <w:rsid w:val="006D2857"/>
    <w:rsid w:val="006D2885"/>
    <w:rsid w:val="006D2FB5"/>
    <w:rsid w:val="006D31EE"/>
    <w:rsid w:val="006D34B9"/>
    <w:rsid w:val="006D3610"/>
    <w:rsid w:val="006D366E"/>
    <w:rsid w:val="006D3707"/>
    <w:rsid w:val="006D3B41"/>
    <w:rsid w:val="006D3CAB"/>
    <w:rsid w:val="006D3EAB"/>
    <w:rsid w:val="006D3F0B"/>
    <w:rsid w:val="006D418F"/>
    <w:rsid w:val="006D4235"/>
    <w:rsid w:val="006D428F"/>
    <w:rsid w:val="006D44F7"/>
    <w:rsid w:val="006D46B3"/>
    <w:rsid w:val="006D4C35"/>
    <w:rsid w:val="006D4F0B"/>
    <w:rsid w:val="006D4F6C"/>
    <w:rsid w:val="006D50B5"/>
    <w:rsid w:val="006D50F2"/>
    <w:rsid w:val="006D51A1"/>
    <w:rsid w:val="006D546F"/>
    <w:rsid w:val="006D57FE"/>
    <w:rsid w:val="006D5917"/>
    <w:rsid w:val="006D595D"/>
    <w:rsid w:val="006D598C"/>
    <w:rsid w:val="006D5B0A"/>
    <w:rsid w:val="006D5C8F"/>
    <w:rsid w:val="006D5CB2"/>
    <w:rsid w:val="006D5D94"/>
    <w:rsid w:val="006D5E60"/>
    <w:rsid w:val="006D60C1"/>
    <w:rsid w:val="006D69C3"/>
    <w:rsid w:val="006D6B3A"/>
    <w:rsid w:val="006D6CE6"/>
    <w:rsid w:val="006D6DE1"/>
    <w:rsid w:val="006D714E"/>
    <w:rsid w:val="006D725E"/>
    <w:rsid w:val="006D74AA"/>
    <w:rsid w:val="006D7A8C"/>
    <w:rsid w:val="006E01CC"/>
    <w:rsid w:val="006E03FB"/>
    <w:rsid w:val="006E0566"/>
    <w:rsid w:val="006E05B0"/>
    <w:rsid w:val="006E0BEB"/>
    <w:rsid w:val="006E0BEF"/>
    <w:rsid w:val="006E0DAA"/>
    <w:rsid w:val="006E12BF"/>
    <w:rsid w:val="006E1DB2"/>
    <w:rsid w:val="006E2A62"/>
    <w:rsid w:val="006E2A68"/>
    <w:rsid w:val="006E2EFA"/>
    <w:rsid w:val="006E3129"/>
    <w:rsid w:val="006E36CD"/>
    <w:rsid w:val="006E374F"/>
    <w:rsid w:val="006E3DC6"/>
    <w:rsid w:val="006E41F7"/>
    <w:rsid w:val="006E4492"/>
    <w:rsid w:val="006E4576"/>
    <w:rsid w:val="006E4BB0"/>
    <w:rsid w:val="006E57AB"/>
    <w:rsid w:val="006E5A50"/>
    <w:rsid w:val="006E5EDF"/>
    <w:rsid w:val="006E5F1E"/>
    <w:rsid w:val="006E604E"/>
    <w:rsid w:val="006E6A95"/>
    <w:rsid w:val="006E6B05"/>
    <w:rsid w:val="006E6D00"/>
    <w:rsid w:val="006E7102"/>
    <w:rsid w:val="006E78B1"/>
    <w:rsid w:val="006E7E24"/>
    <w:rsid w:val="006E7F58"/>
    <w:rsid w:val="006F039D"/>
    <w:rsid w:val="006F0F9F"/>
    <w:rsid w:val="006F12B7"/>
    <w:rsid w:val="006F1408"/>
    <w:rsid w:val="006F1426"/>
    <w:rsid w:val="006F155C"/>
    <w:rsid w:val="006F1AEE"/>
    <w:rsid w:val="006F1B70"/>
    <w:rsid w:val="006F207E"/>
    <w:rsid w:val="006F2643"/>
    <w:rsid w:val="006F2B03"/>
    <w:rsid w:val="006F2D01"/>
    <w:rsid w:val="006F2EF0"/>
    <w:rsid w:val="006F367E"/>
    <w:rsid w:val="006F3771"/>
    <w:rsid w:val="006F38D5"/>
    <w:rsid w:val="006F39F6"/>
    <w:rsid w:val="006F3CD2"/>
    <w:rsid w:val="006F3DCC"/>
    <w:rsid w:val="006F41B7"/>
    <w:rsid w:val="006F4753"/>
    <w:rsid w:val="006F5164"/>
    <w:rsid w:val="006F5220"/>
    <w:rsid w:val="006F555A"/>
    <w:rsid w:val="006F5B08"/>
    <w:rsid w:val="006F5EB0"/>
    <w:rsid w:val="006F5FE3"/>
    <w:rsid w:val="006F5FF0"/>
    <w:rsid w:val="006F6955"/>
    <w:rsid w:val="006F6DF2"/>
    <w:rsid w:val="006F714C"/>
    <w:rsid w:val="006F73D4"/>
    <w:rsid w:val="006F7649"/>
    <w:rsid w:val="006F7689"/>
    <w:rsid w:val="007008F8"/>
    <w:rsid w:val="00700F3D"/>
    <w:rsid w:val="00701455"/>
    <w:rsid w:val="007014D7"/>
    <w:rsid w:val="00701802"/>
    <w:rsid w:val="00701A1D"/>
    <w:rsid w:val="00701B4F"/>
    <w:rsid w:val="0070203A"/>
    <w:rsid w:val="007021EE"/>
    <w:rsid w:val="00702280"/>
    <w:rsid w:val="00702436"/>
    <w:rsid w:val="007025A6"/>
    <w:rsid w:val="00702E87"/>
    <w:rsid w:val="00703036"/>
    <w:rsid w:val="00703231"/>
    <w:rsid w:val="007035D4"/>
    <w:rsid w:val="007035F7"/>
    <w:rsid w:val="0070375C"/>
    <w:rsid w:val="00703D5C"/>
    <w:rsid w:val="00703FF3"/>
    <w:rsid w:val="00704454"/>
    <w:rsid w:val="00704891"/>
    <w:rsid w:val="007049D9"/>
    <w:rsid w:val="00704E2A"/>
    <w:rsid w:val="00704E94"/>
    <w:rsid w:val="00704EDF"/>
    <w:rsid w:val="0070529A"/>
    <w:rsid w:val="00706132"/>
    <w:rsid w:val="0070640F"/>
    <w:rsid w:val="007064A5"/>
    <w:rsid w:val="007066C1"/>
    <w:rsid w:val="007069BF"/>
    <w:rsid w:val="00706BB8"/>
    <w:rsid w:val="007078CE"/>
    <w:rsid w:val="00707CB2"/>
    <w:rsid w:val="00707DA0"/>
    <w:rsid w:val="00707FB4"/>
    <w:rsid w:val="0071019B"/>
    <w:rsid w:val="00710246"/>
    <w:rsid w:val="007104EF"/>
    <w:rsid w:val="007113D0"/>
    <w:rsid w:val="007119E2"/>
    <w:rsid w:val="00711BB7"/>
    <w:rsid w:val="00711D92"/>
    <w:rsid w:val="007124BF"/>
    <w:rsid w:val="007127A4"/>
    <w:rsid w:val="00713036"/>
    <w:rsid w:val="00713532"/>
    <w:rsid w:val="00713797"/>
    <w:rsid w:val="00713BD4"/>
    <w:rsid w:val="00714378"/>
    <w:rsid w:val="007144ED"/>
    <w:rsid w:val="007145AB"/>
    <w:rsid w:val="00714958"/>
    <w:rsid w:val="00714A75"/>
    <w:rsid w:val="00714A7D"/>
    <w:rsid w:val="00714C86"/>
    <w:rsid w:val="00714E4D"/>
    <w:rsid w:val="00714E4E"/>
    <w:rsid w:val="007151A5"/>
    <w:rsid w:val="007153A8"/>
    <w:rsid w:val="0071551A"/>
    <w:rsid w:val="00715658"/>
    <w:rsid w:val="0071571A"/>
    <w:rsid w:val="007158C5"/>
    <w:rsid w:val="00715CA6"/>
    <w:rsid w:val="00715FF9"/>
    <w:rsid w:val="00716AB9"/>
    <w:rsid w:val="00716DB5"/>
    <w:rsid w:val="00716E46"/>
    <w:rsid w:val="007171C1"/>
    <w:rsid w:val="0071723D"/>
    <w:rsid w:val="00717FDD"/>
    <w:rsid w:val="0072025D"/>
    <w:rsid w:val="0072026A"/>
    <w:rsid w:val="007202E8"/>
    <w:rsid w:val="00720B8C"/>
    <w:rsid w:val="00720C5F"/>
    <w:rsid w:val="0072111C"/>
    <w:rsid w:val="007213C7"/>
    <w:rsid w:val="00722723"/>
    <w:rsid w:val="007227F3"/>
    <w:rsid w:val="00722B3D"/>
    <w:rsid w:val="00722CCD"/>
    <w:rsid w:val="00722FE9"/>
    <w:rsid w:val="00723759"/>
    <w:rsid w:val="00723A53"/>
    <w:rsid w:val="00724403"/>
    <w:rsid w:val="0072443D"/>
    <w:rsid w:val="00724B18"/>
    <w:rsid w:val="00725941"/>
    <w:rsid w:val="00725DE7"/>
    <w:rsid w:val="00725E75"/>
    <w:rsid w:val="0072622B"/>
    <w:rsid w:val="007264C0"/>
    <w:rsid w:val="00726973"/>
    <w:rsid w:val="00727386"/>
    <w:rsid w:val="00727A49"/>
    <w:rsid w:val="0073022D"/>
    <w:rsid w:val="00730DBA"/>
    <w:rsid w:val="00731838"/>
    <w:rsid w:val="00731917"/>
    <w:rsid w:val="00731F41"/>
    <w:rsid w:val="007323B5"/>
    <w:rsid w:val="007326E3"/>
    <w:rsid w:val="00732A01"/>
    <w:rsid w:val="00732A78"/>
    <w:rsid w:val="00733566"/>
    <w:rsid w:val="0073387E"/>
    <w:rsid w:val="00734B4A"/>
    <w:rsid w:val="00734B90"/>
    <w:rsid w:val="00734D88"/>
    <w:rsid w:val="00735173"/>
    <w:rsid w:val="007352B8"/>
    <w:rsid w:val="007353CB"/>
    <w:rsid w:val="00735743"/>
    <w:rsid w:val="00735BDA"/>
    <w:rsid w:val="007366C3"/>
    <w:rsid w:val="007368FF"/>
    <w:rsid w:val="007369BC"/>
    <w:rsid w:val="00736C2B"/>
    <w:rsid w:val="0073706E"/>
    <w:rsid w:val="0073708C"/>
    <w:rsid w:val="007377FF"/>
    <w:rsid w:val="00737A7F"/>
    <w:rsid w:val="00740420"/>
    <w:rsid w:val="007404BD"/>
    <w:rsid w:val="00740718"/>
    <w:rsid w:val="0074104B"/>
    <w:rsid w:val="007414F6"/>
    <w:rsid w:val="0074150D"/>
    <w:rsid w:val="007421C6"/>
    <w:rsid w:val="00742343"/>
    <w:rsid w:val="0074237E"/>
    <w:rsid w:val="007424F8"/>
    <w:rsid w:val="00742703"/>
    <w:rsid w:val="007428F0"/>
    <w:rsid w:val="00742DC1"/>
    <w:rsid w:val="00742DC7"/>
    <w:rsid w:val="00742EC7"/>
    <w:rsid w:val="007432AC"/>
    <w:rsid w:val="00743644"/>
    <w:rsid w:val="007444B9"/>
    <w:rsid w:val="007448E9"/>
    <w:rsid w:val="00744B10"/>
    <w:rsid w:val="00744D2A"/>
    <w:rsid w:val="00744FFB"/>
    <w:rsid w:val="007451F6"/>
    <w:rsid w:val="0074546E"/>
    <w:rsid w:val="007456D1"/>
    <w:rsid w:val="007459CA"/>
    <w:rsid w:val="00745A3C"/>
    <w:rsid w:val="00746CC9"/>
    <w:rsid w:val="00746CFC"/>
    <w:rsid w:val="00747475"/>
    <w:rsid w:val="00747778"/>
    <w:rsid w:val="00747E89"/>
    <w:rsid w:val="007503D5"/>
    <w:rsid w:val="007507BD"/>
    <w:rsid w:val="007508A8"/>
    <w:rsid w:val="00750E90"/>
    <w:rsid w:val="00751F12"/>
    <w:rsid w:val="00752097"/>
    <w:rsid w:val="0075291C"/>
    <w:rsid w:val="00752B1E"/>
    <w:rsid w:val="00752DF5"/>
    <w:rsid w:val="00752DFA"/>
    <w:rsid w:val="00752E7B"/>
    <w:rsid w:val="0075397E"/>
    <w:rsid w:val="00753CCE"/>
    <w:rsid w:val="00753D85"/>
    <w:rsid w:val="00753D8A"/>
    <w:rsid w:val="00753E63"/>
    <w:rsid w:val="00754012"/>
    <w:rsid w:val="007544BF"/>
    <w:rsid w:val="0075453E"/>
    <w:rsid w:val="0075471B"/>
    <w:rsid w:val="00755435"/>
    <w:rsid w:val="007555B5"/>
    <w:rsid w:val="00755732"/>
    <w:rsid w:val="00755FCF"/>
    <w:rsid w:val="0075649A"/>
    <w:rsid w:val="00756AAD"/>
    <w:rsid w:val="00756DC3"/>
    <w:rsid w:val="00756FB4"/>
    <w:rsid w:val="00757609"/>
    <w:rsid w:val="00757BB6"/>
    <w:rsid w:val="00760834"/>
    <w:rsid w:val="00760B57"/>
    <w:rsid w:val="00760C0A"/>
    <w:rsid w:val="00760C26"/>
    <w:rsid w:val="007610ED"/>
    <w:rsid w:val="00761326"/>
    <w:rsid w:val="0076181B"/>
    <w:rsid w:val="00761820"/>
    <w:rsid w:val="00761B2C"/>
    <w:rsid w:val="00761B54"/>
    <w:rsid w:val="00761BDE"/>
    <w:rsid w:val="00761DF5"/>
    <w:rsid w:val="00761F01"/>
    <w:rsid w:val="00762199"/>
    <w:rsid w:val="007621D6"/>
    <w:rsid w:val="007625EB"/>
    <w:rsid w:val="00762C1A"/>
    <w:rsid w:val="00762D91"/>
    <w:rsid w:val="0076363D"/>
    <w:rsid w:val="00763690"/>
    <w:rsid w:val="00764606"/>
    <w:rsid w:val="00764A3B"/>
    <w:rsid w:val="00764A7A"/>
    <w:rsid w:val="00764C1A"/>
    <w:rsid w:val="00764DC2"/>
    <w:rsid w:val="00765165"/>
    <w:rsid w:val="00765AF3"/>
    <w:rsid w:val="00765E22"/>
    <w:rsid w:val="00766312"/>
    <w:rsid w:val="0076674F"/>
    <w:rsid w:val="00766869"/>
    <w:rsid w:val="0076698C"/>
    <w:rsid w:val="00766F22"/>
    <w:rsid w:val="0076700C"/>
    <w:rsid w:val="007670E2"/>
    <w:rsid w:val="007674AE"/>
    <w:rsid w:val="00767912"/>
    <w:rsid w:val="007679C3"/>
    <w:rsid w:val="00767CBC"/>
    <w:rsid w:val="00767EA4"/>
    <w:rsid w:val="0077006A"/>
    <w:rsid w:val="0077016A"/>
    <w:rsid w:val="00770795"/>
    <w:rsid w:val="00770941"/>
    <w:rsid w:val="00770D9F"/>
    <w:rsid w:val="00770DC6"/>
    <w:rsid w:val="007711C7"/>
    <w:rsid w:val="007715E3"/>
    <w:rsid w:val="00771FF4"/>
    <w:rsid w:val="007727F7"/>
    <w:rsid w:val="00772C9C"/>
    <w:rsid w:val="007733E4"/>
    <w:rsid w:val="00773742"/>
    <w:rsid w:val="0077379B"/>
    <w:rsid w:val="00773E34"/>
    <w:rsid w:val="00773FBA"/>
    <w:rsid w:val="00774288"/>
    <w:rsid w:val="0077489D"/>
    <w:rsid w:val="00774912"/>
    <w:rsid w:val="00774D96"/>
    <w:rsid w:val="00774DF2"/>
    <w:rsid w:val="00774ED8"/>
    <w:rsid w:val="00774F88"/>
    <w:rsid w:val="007750FF"/>
    <w:rsid w:val="0077531A"/>
    <w:rsid w:val="00775A81"/>
    <w:rsid w:val="007760AD"/>
    <w:rsid w:val="007761BB"/>
    <w:rsid w:val="00776E03"/>
    <w:rsid w:val="007776AF"/>
    <w:rsid w:val="007776EB"/>
    <w:rsid w:val="00777B4C"/>
    <w:rsid w:val="007801EE"/>
    <w:rsid w:val="0078035D"/>
    <w:rsid w:val="00780419"/>
    <w:rsid w:val="007805CE"/>
    <w:rsid w:val="00780E9B"/>
    <w:rsid w:val="0078132B"/>
    <w:rsid w:val="00781531"/>
    <w:rsid w:val="007825C2"/>
    <w:rsid w:val="007827FF"/>
    <w:rsid w:val="00782E7C"/>
    <w:rsid w:val="00782F44"/>
    <w:rsid w:val="00783B6C"/>
    <w:rsid w:val="00783D2E"/>
    <w:rsid w:val="00783DCF"/>
    <w:rsid w:val="00783F94"/>
    <w:rsid w:val="00784110"/>
    <w:rsid w:val="0078419A"/>
    <w:rsid w:val="00784540"/>
    <w:rsid w:val="00784694"/>
    <w:rsid w:val="00785F8E"/>
    <w:rsid w:val="00785FB7"/>
    <w:rsid w:val="00786512"/>
    <w:rsid w:val="007865A6"/>
    <w:rsid w:val="007865BD"/>
    <w:rsid w:val="007866BA"/>
    <w:rsid w:val="0078671C"/>
    <w:rsid w:val="00786946"/>
    <w:rsid w:val="007877DD"/>
    <w:rsid w:val="0078791E"/>
    <w:rsid w:val="00787C06"/>
    <w:rsid w:val="007902E7"/>
    <w:rsid w:val="00790346"/>
    <w:rsid w:val="007906E3"/>
    <w:rsid w:val="0079075B"/>
    <w:rsid w:val="00790E54"/>
    <w:rsid w:val="00790F0C"/>
    <w:rsid w:val="007914CD"/>
    <w:rsid w:val="0079192F"/>
    <w:rsid w:val="00791A74"/>
    <w:rsid w:val="00791FB8"/>
    <w:rsid w:val="007920EA"/>
    <w:rsid w:val="00792686"/>
    <w:rsid w:val="007926CF"/>
    <w:rsid w:val="0079301A"/>
    <w:rsid w:val="00793227"/>
    <w:rsid w:val="00793589"/>
    <w:rsid w:val="007937FF"/>
    <w:rsid w:val="0079390C"/>
    <w:rsid w:val="00794311"/>
    <w:rsid w:val="007943CE"/>
    <w:rsid w:val="00794DFC"/>
    <w:rsid w:val="007950B9"/>
    <w:rsid w:val="00795265"/>
    <w:rsid w:val="007953BD"/>
    <w:rsid w:val="00795472"/>
    <w:rsid w:val="007957F3"/>
    <w:rsid w:val="00795816"/>
    <w:rsid w:val="007959C0"/>
    <w:rsid w:val="00795B26"/>
    <w:rsid w:val="00795D05"/>
    <w:rsid w:val="00795D12"/>
    <w:rsid w:val="0079670A"/>
    <w:rsid w:val="00796C09"/>
    <w:rsid w:val="007976FE"/>
    <w:rsid w:val="00797E6B"/>
    <w:rsid w:val="007A0243"/>
    <w:rsid w:val="007A0460"/>
    <w:rsid w:val="007A053F"/>
    <w:rsid w:val="007A084F"/>
    <w:rsid w:val="007A0A79"/>
    <w:rsid w:val="007A0B00"/>
    <w:rsid w:val="007A0B81"/>
    <w:rsid w:val="007A1225"/>
    <w:rsid w:val="007A1960"/>
    <w:rsid w:val="007A1C16"/>
    <w:rsid w:val="007A1DA9"/>
    <w:rsid w:val="007A21A3"/>
    <w:rsid w:val="007A23CF"/>
    <w:rsid w:val="007A2606"/>
    <w:rsid w:val="007A3472"/>
    <w:rsid w:val="007A3E99"/>
    <w:rsid w:val="007A41F1"/>
    <w:rsid w:val="007A4384"/>
    <w:rsid w:val="007A4A78"/>
    <w:rsid w:val="007A4D91"/>
    <w:rsid w:val="007A54DF"/>
    <w:rsid w:val="007A58B6"/>
    <w:rsid w:val="007A5AC2"/>
    <w:rsid w:val="007A5CDC"/>
    <w:rsid w:val="007A600B"/>
    <w:rsid w:val="007A618B"/>
    <w:rsid w:val="007A648A"/>
    <w:rsid w:val="007A66F8"/>
    <w:rsid w:val="007A6738"/>
    <w:rsid w:val="007A726D"/>
    <w:rsid w:val="007A7270"/>
    <w:rsid w:val="007A7400"/>
    <w:rsid w:val="007A7D78"/>
    <w:rsid w:val="007A7F39"/>
    <w:rsid w:val="007B01D7"/>
    <w:rsid w:val="007B1197"/>
    <w:rsid w:val="007B18CF"/>
    <w:rsid w:val="007B2246"/>
    <w:rsid w:val="007B225E"/>
    <w:rsid w:val="007B2BB3"/>
    <w:rsid w:val="007B2CEA"/>
    <w:rsid w:val="007B37DD"/>
    <w:rsid w:val="007B3A45"/>
    <w:rsid w:val="007B4138"/>
    <w:rsid w:val="007B4219"/>
    <w:rsid w:val="007B4603"/>
    <w:rsid w:val="007B4871"/>
    <w:rsid w:val="007B4B74"/>
    <w:rsid w:val="007B4DAE"/>
    <w:rsid w:val="007B4F12"/>
    <w:rsid w:val="007B4F39"/>
    <w:rsid w:val="007B53D9"/>
    <w:rsid w:val="007B546C"/>
    <w:rsid w:val="007B596C"/>
    <w:rsid w:val="007B61FE"/>
    <w:rsid w:val="007B62E9"/>
    <w:rsid w:val="007B6445"/>
    <w:rsid w:val="007B66E2"/>
    <w:rsid w:val="007B6D56"/>
    <w:rsid w:val="007B71D7"/>
    <w:rsid w:val="007B7254"/>
    <w:rsid w:val="007B7AEE"/>
    <w:rsid w:val="007B7CD5"/>
    <w:rsid w:val="007B7E2D"/>
    <w:rsid w:val="007B7E60"/>
    <w:rsid w:val="007B7ED4"/>
    <w:rsid w:val="007C072A"/>
    <w:rsid w:val="007C094A"/>
    <w:rsid w:val="007C0DD5"/>
    <w:rsid w:val="007C13E7"/>
    <w:rsid w:val="007C14BD"/>
    <w:rsid w:val="007C1514"/>
    <w:rsid w:val="007C1527"/>
    <w:rsid w:val="007C174C"/>
    <w:rsid w:val="007C1805"/>
    <w:rsid w:val="007C2BB1"/>
    <w:rsid w:val="007C3647"/>
    <w:rsid w:val="007C370D"/>
    <w:rsid w:val="007C3E43"/>
    <w:rsid w:val="007C3E48"/>
    <w:rsid w:val="007C41B5"/>
    <w:rsid w:val="007C450D"/>
    <w:rsid w:val="007C4B17"/>
    <w:rsid w:val="007C4C82"/>
    <w:rsid w:val="007C505F"/>
    <w:rsid w:val="007C5313"/>
    <w:rsid w:val="007C5440"/>
    <w:rsid w:val="007C54D5"/>
    <w:rsid w:val="007C54D8"/>
    <w:rsid w:val="007C60AB"/>
    <w:rsid w:val="007C6271"/>
    <w:rsid w:val="007C65D1"/>
    <w:rsid w:val="007C6AE4"/>
    <w:rsid w:val="007C6B84"/>
    <w:rsid w:val="007C6E12"/>
    <w:rsid w:val="007C6E43"/>
    <w:rsid w:val="007C7569"/>
    <w:rsid w:val="007C767B"/>
    <w:rsid w:val="007C7AFE"/>
    <w:rsid w:val="007C7F0E"/>
    <w:rsid w:val="007C7F8B"/>
    <w:rsid w:val="007D0054"/>
    <w:rsid w:val="007D0835"/>
    <w:rsid w:val="007D0882"/>
    <w:rsid w:val="007D09F1"/>
    <w:rsid w:val="007D0B41"/>
    <w:rsid w:val="007D147A"/>
    <w:rsid w:val="007D14CB"/>
    <w:rsid w:val="007D1A7D"/>
    <w:rsid w:val="007D1ABE"/>
    <w:rsid w:val="007D1D3B"/>
    <w:rsid w:val="007D1F61"/>
    <w:rsid w:val="007D23B9"/>
    <w:rsid w:val="007D2681"/>
    <w:rsid w:val="007D2841"/>
    <w:rsid w:val="007D29B9"/>
    <w:rsid w:val="007D2B54"/>
    <w:rsid w:val="007D2E34"/>
    <w:rsid w:val="007D3120"/>
    <w:rsid w:val="007D41B0"/>
    <w:rsid w:val="007D420B"/>
    <w:rsid w:val="007D427D"/>
    <w:rsid w:val="007D44A9"/>
    <w:rsid w:val="007D47CA"/>
    <w:rsid w:val="007D4CFE"/>
    <w:rsid w:val="007D50A7"/>
    <w:rsid w:val="007D52F0"/>
    <w:rsid w:val="007D576F"/>
    <w:rsid w:val="007D59A7"/>
    <w:rsid w:val="007D5AEE"/>
    <w:rsid w:val="007D692E"/>
    <w:rsid w:val="007D7050"/>
    <w:rsid w:val="007D7220"/>
    <w:rsid w:val="007D78A7"/>
    <w:rsid w:val="007E063C"/>
    <w:rsid w:val="007E0A48"/>
    <w:rsid w:val="007E0CD8"/>
    <w:rsid w:val="007E16DE"/>
    <w:rsid w:val="007E16ED"/>
    <w:rsid w:val="007E1F41"/>
    <w:rsid w:val="007E2142"/>
    <w:rsid w:val="007E3147"/>
    <w:rsid w:val="007E3171"/>
    <w:rsid w:val="007E3530"/>
    <w:rsid w:val="007E3897"/>
    <w:rsid w:val="007E3A63"/>
    <w:rsid w:val="007E3B01"/>
    <w:rsid w:val="007E3B52"/>
    <w:rsid w:val="007E3D88"/>
    <w:rsid w:val="007E40F5"/>
    <w:rsid w:val="007E43D5"/>
    <w:rsid w:val="007E451B"/>
    <w:rsid w:val="007E483A"/>
    <w:rsid w:val="007E52CC"/>
    <w:rsid w:val="007E5540"/>
    <w:rsid w:val="007E5601"/>
    <w:rsid w:val="007E56A4"/>
    <w:rsid w:val="007E5971"/>
    <w:rsid w:val="007E597F"/>
    <w:rsid w:val="007E5AF5"/>
    <w:rsid w:val="007E6175"/>
    <w:rsid w:val="007E6284"/>
    <w:rsid w:val="007E6585"/>
    <w:rsid w:val="007E6B7E"/>
    <w:rsid w:val="007E6FC4"/>
    <w:rsid w:val="007E6FCB"/>
    <w:rsid w:val="007E702E"/>
    <w:rsid w:val="007E72A7"/>
    <w:rsid w:val="007E7F86"/>
    <w:rsid w:val="007E7FF0"/>
    <w:rsid w:val="007F00AD"/>
    <w:rsid w:val="007F037C"/>
    <w:rsid w:val="007F03C7"/>
    <w:rsid w:val="007F04E3"/>
    <w:rsid w:val="007F06F4"/>
    <w:rsid w:val="007F0C72"/>
    <w:rsid w:val="007F0F3F"/>
    <w:rsid w:val="007F117C"/>
    <w:rsid w:val="007F1525"/>
    <w:rsid w:val="007F18FD"/>
    <w:rsid w:val="007F1B07"/>
    <w:rsid w:val="007F1F93"/>
    <w:rsid w:val="007F20DB"/>
    <w:rsid w:val="007F23BF"/>
    <w:rsid w:val="007F25AD"/>
    <w:rsid w:val="007F295C"/>
    <w:rsid w:val="007F2A6A"/>
    <w:rsid w:val="007F2C29"/>
    <w:rsid w:val="007F2CDA"/>
    <w:rsid w:val="007F2F86"/>
    <w:rsid w:val="007F352B"/>
    <w:rsid w:val="007F3B47"/>
    <w:rsid w:val="007F3FEC"/>
    <w:rsid w:val="007F4227"/>
    <w:rsid w:val="007F42BA"/>
    <w:rsid w:val="007F495B"/>
    <w:rsid w:val="007F5768"/>
    <w:rsid w:val="007F594C"/>
    <w:rsid w:val="007F5ACB"/>
    <w:rsid w:val="007F5F52"/>
    <w:rsid w:val="007F60A1"/>
    <w:rsid w:val="007F6401"/>
    <w:rsid w:val="007F6441"/>
    <w:rsid w:val="007F6547"/>
    <w:rsid w:val="007F6E2C"/>
    <w:rsid w:val="007F6ED1"/>
    <w:rsid w:val="007F6EDB"/>
    <w:rsid w:val="007F6F20"/>
    <w:rsid w:val="007F740F"/>
    <w:rsid w:val="007F750D"/>
    <w:rsid w:val="007F7A82"/>
    <w:rsid w:val="007F7E33"/>
    <w:rsid w:val="0080015A"/>
    <w:rsid w:val="0080038F"/>
    <w:rsid w:val="00800576"/>
    <w:rsid w:val="008005C7"/>
    <w:rsid w:val="00800C06"/>
    <w:rsid w:val="00800D59"/>
    <w:rsid w:val="0080117A"/>
    <w:rsid w:val="0080165E"/>
    <w:rsid w:val="00801BFD"/>
    <w:rsid w:val="008021A4"/>
    <w:rsid w:val="00802C7A"/>
    <w:rsid w:val="0080305D"/>
    <w:rsid w:val="00803408"/>
    <w:rsid w:val="00803520"/>
    <w:rsid w:val="00803882"/>
    <w:rsid w:val="00803D5A"/>
    <w:rsid w:val="00804361"/>
    <w:rsid w:val="008044B4"/>
    <w:rsid w:val="0080471E"/>
    <w:rsid w:val="008048B2"/>
    <w:rsid w:val="00804FEE"/>
    <w:rsid w:val="008051C1"/>
    <w:rsid w:val="00805452"/>
    <w:rsid w:val="008058FA"/>
    <w:rsid w:val="008065D1"/>
    <w:rsid w:val="00806CF1"/>
    <w:rsid w:val="00806F0E"/>
    <w:rsid w:val="0080716A"/>
    <w:rsid w:val="008071DD"/>
    <w:rsid w:val="0080746A"/>
    <w:rsid w:val="00807AE7"/>
    <w:rsid w:val="00807BEE"/>
    <w:rsid w:val="00807BFE"/>
    <w:rsid w:val="008100E7"/>
    <w:rsid w:val="0081096D"/>
    <w:rsid w:val="008112B3"/>
    <w:rsid w:val="008116CD"/>
    <w:rsid w:val="008117B2"/>
    <w:rsid w:val="00811B24"/>
    <w:rsid w:val="00811BC6"/>
    <w:rsid w:val="00811DD3"/>
    <w:rsid w:val="00811E10"/>
    <w:rsid w:val="00812489"/>
    <w:rsid w:val="00813321"/>
    <w:rsid w:val="00813444"/>
    <w:rsid w:val="008137B8"/>
    <w:rsid w:val="0081398A"/>
    <w:rsid w:val="00814186"/>
    <w:rsid w:val="0081443C"/>
    <w:rsid w:val="00814AA2"/>
    <w:rsid w:val="00814FBF"/>
    <w:rsid w:val="008155FA"/>
    <w:rsid w:val="00815DB2"/>
    <w:rsid w:val="00815E21"/>
    <w:rsid w:val="00816434"/>
    <w:rsid w:val="008165F0"/>
    <w:rsid w:val="00816700"/>
    <w:rsid w:val="00816AC5"/>
    <w:rsid w:val="00816DFA"/>
    <w:rsid w:val="00816F3F"/>
    <w:rsid w:val="00817087"/>
    <w:rsid w:val="00817152"/>
    <w:rsid w:val="0081722B"/>
    <w:rsid w:val="00817C51"/>
    <w:rsid w:val="00820413"/>
    <w:rsid w:val="008206C1"/>
    <w:rsid w:val="00820A4C"/>
    <w:rsid w:val="008211A8"/>
    <w:rsid w:val="00821240"/>
    <w:rsid w:val="00821B51"/>
    <w:rsid w:val="00821C07"/>
    <w:rsid w:val="00822112"/>
    <w:rsid w:val="008221FA"/>
    <w:rsid w:val="00822B77"/>
    <w:rsid w:val="00822C32"/>
    <w:rsid w:val="00823144"/>
    <w:rsid w:val="008237B7"/>
    <w:rsid w:val="008238E1"/>
    <w:rsid w:val="008240AE"/>
    <w:rsid w:val="00824134"/>
    <w:rsid w:val="0082461D"/>
    <w:rsid w:val="0082510F"/>
    <w:rsid w:val="0082515C"/>
    <w:rsid w:val="008252E4"/>
    <w:rsid w:val="00825499"/>
    <w:rsid w:val="008256A0"/>
    <w:rsid w:val="00826B96"/>
    <w:rsid w:val="00826D54"/>
    <w:rsid w:val="0082711A"/>
    <w:rsid w:val="00827320"/>
    <w:rsid w:val="00827521"/>
    <w:rsid w:val="008276EF"/>
    <w:rsid w:val="00830752"/>
    <w:rsid w:val="00830BFF"/>
    <w:rsid w:val="00830D6B"/>
    <w:rsid w:val="00830E3A"/>
    <w:rsid w:val="0083102E"/>
    <w:rsid w:val="008319DA"/>
    <w:rsid w:val="00831CD8"/>
    <w:rsid w:val="00831CF0"/>
    <w:rsid w:val="00832180"/>
    <w:rsid w:val="00832370"/>
    <w:rsid w:val="008330B7"/>
    <w:rsid w:val="008330BE"/>
    <w:rsid w:val="008332A0"/>
    <w:rsid w:val="008333BC"/>
    <w:rsid w:val="008334FB"/>
    <w:rsid w:val="0083392E"/>
    <w:rsid w:val="008339F2"/>
    <w:rsid w:val="008341B7"/>
    <w:rsid w:val="008341FA"/>
    <w:rsid w:val="00834991"/>
    <w:rsid w:val="00834D61"/>
    <w:rsid w:val="008353B1"/>
    <w:rsid w:val="00835939"/>
    <w:rsid w:val="0083618B"/>
    <w:rsid w:val="00836225"/>
    <w:rsid w:val="00836312"/>
    <w:rsid w:val="0083649D"/>
    <w:rsid w:val="00837027"/>
    <w:rsid w:val="008372CA"/>
    <w:rsid w:val="008377DE"/>
    <w:rsid w:val="008378E1"/>
    <w:rsid w:val="00837A20"/>
    <w:rsid w:val="00837B30"/>
    <w:rsid w:val="00837D7B"/>
    <w:rsid w:val="008401D0"/>
    <w:rsid w:val="00840243"/>
    <w:rsid w:val="008404D1"/>
    <w:rsid w:val="0084070C"/>
    <w:rsid w:val="00840D66"/>
    <w:rsid w:val="008410CA"/>
    <w:rsid w:val="008412FA"/>
    <w:rsid w:val="0084134F"/>
    <w:rsid w:val="008413C7"/>
    <w:rsid w:val="008417B9"/>
    <w:rsid w:val="008418BB"/>
    <w:rsid w:val="00841B34"/>
    <w:rsid w:val="00841C5F"/>
    <w:rsid w:val="00841D18"/>
    <w:rsid w:val="008424B1"/>
    <w:rsid w:val="00842753"/>
    <w:rsid w:val="008429E9"/>
    <w:rsid w:val="00842ED5"/>
    <w:rsid w:val="008438C0"/>
    <w:rsid w:val="00843AC0"/>
    <w:rsid w:val="00844185"/>
    <w:rsid w:val="00844542"/>
    <w:rsid w:val="008448C2"/>
    <w:rsid w:val="00845228"/>
    <w:rsid w:val="00845A2F"/>
    <w:rsid w:val="00845AC6"/>
    <w:rsid w:val="008461C2"/>
    <w:rsid w:val="0084628B"/>
    <w:rsid w:val="0084647A"/>
    <w:rsid w:val="008465F9"/>
    <w:rsid w:val="0084722C"/>
    <w:rsid w:val="008473AA"/>
    <w:rsid w:val="008478BC"/>
    <w:rsid w:val="00847BCC"/>
    <w:rsid w:val="008502F2"/>
    <w:rsid w:val="008505DA"/>
    <w:rsid w:val="00850B9C"/>
    <w:rsid w:val="00850C73"/>
    <w:rsid w:val="00850CF1"/>
    <w:rsid w:val="00850E04"/>
    <w:rsid w:val="008513B4"/>
    <w:rsid w:val="00851759"/>
    <w:rsid w:val="0085195C"/>
    <w:rsid w:val="00851AB1"/>
    <w:rsid w:val="008524DB"/>
    <w:rsid w:val="008525A4"/>
    <w:rsid w:val="00852638"/>
    <w:rsid w:val="008527A2"/>
    <w:rsid w:val="00852D8C"/>
    <w:rsid w:val="00852F93"/>
    <w:rsid w:val="008535C5"/>
    <w:rsid w:val="00853892"/>
    <w:rsid w:val="008539DB"/>
    <w:rsid w:val="00853A99"/>
    <w:rsid w:val="00853BAC"/>
    <w:rsid w:val="00853DE3"/>
    <w:rsid w:val="0085429D"/>
    <w:rsid w:val="00854B70"/>
    <w:rsid w:val="00855157"/>
    <w:rsid w:val="00855241"/>
    <w:rsid w:val="00855486"/>
    <w:rsid w:val="008556BD"/>
    <w:rsid w:val="008556CE"/>
    <w:rsid w:val="00855F57"/>
    <w:rsid w:val="0085622C"/>
    <w:rsid w:val="00856295"/>
    <w:rsid w:val="0085629E"/>
    <w:rsid w:val="0085644F"/>
    <w:rsid w:val="008567C6"/>
    <w:rsid w:val="00856B67"/>
    <w:rsid w:val="00856BF7"/>
    <w:rsid w:val="008573C3"/>
    <w:rsid w:val="00857ABD"/>
    <w:rsid w:val="008604F6"/>
    <w:rsid w:val="0086062A"/>
    <w:rsid w:val="008608A3"/>
    <w:rsid w:val="00860D6A"/>
    <w:rsid w:val="00860DA3"/>
    <w:rsid w:val="008612BF"/>
    <w:rsid w:val="008613E5"/>
    <w:rsid w:val="0086179D"/>
    <w:rsid w:val="00861EA2"/>
    <w:rsid w:val="00861F2F"/>
    <w:rsid w:val="00862331"/>
    <w:rsid w:val="008623C1"/>
    <w:rsid w:val="008629AE"/>
    <w:rsid w:val="008631DC"/>
    <w:rsid w:val="00863741"/>
    <w:rsid w:val="00863967"/>
    <w:rsid w:val="00863A45"/>
    <w:rsid w:val="00863ADA"/>
    <w:rsid w:val="00863B78"/>
    <w:rsid w:val="00863D8A"/>
    <w:rsid w:val="00864178"/>
    <w:rsid w:val="00864685"/>
    <w:rsid w:val="00865EA6"/>
    <w:rsid w:val="0086641D"/>
    <w:rsid w:val="00866907"/>
    <w:rsid w:val="008669E2"/>
    <w:rsid w:val="00866E94"/>
    <w:rsid w:val="00867175"/>
    <w:rsid w:val="0086719E"/>
    <w:rsid w:val="0086721D"/>
    <w:rsid w:val="00870111"/>
    <w:rsid w:val="008702B2"/>
    <w:rsid w:val="008704EC"/>
    <w:rsid w:val="00870B7F"/>
    <w:rsid w:val="0087163F"/>
    <w:rsid w:val="00871A7A"/>
    <w:rsid w:val="00872488"/>
    <w:rsid w:val="00872AD7"/>
    <w:rsid w:val="00872B00"/>
    <w:rsid w:val="008730E1"/>
    <w:rsid w:val="0087314D"/>
    <w:rsid w:val="008731E7"/>
    <w:rsid w:val="008731FF"/>
    <w:rsid w:val="008735A9"/>
    <w:rsid w:val="00873647"/>
    <w:rsid w:val="008736D8"/>
    <w:rsid w:val="00874100"/>
    <w:rsid w:val="00874ECC"/>
    <w:rsid w:val="00874FA6"/>
    <w:rsid w:val="0087515F"/>
    <w:rsid w:val="0087549F"/>
    <w:rsid w:val="008754F6"/>
    <w:rsid w:val="008759D1"/>
    <w:rsid w:val="00875CF5"/>
    <w:rsid w:val="0087624C"/>
    <w:rsid w:val="008764ED"/>
    <w:rsid w:val="00876561"/>
    <w:rsid w:val="00876E96"/>
    <w:rsid w:val="00876F19"/>
    <w:rsid w:val="0087718A"/>
    <w:rsid w:val="008775A1"/>
    <w:rsid w:val="00877929"/>
    <w:rsid w:val="00877DCE"/>
    <w:rsid w:val="00877F40"/>
    <w:rsid w:val="00880011"/>
    <w:rsid w:val="00880270"/>
    <w:rsid w:val="008802CD"/>
    <w:rsid w:val="008804D9"/>
    <w:rsid w:val="008806BE"/>
    <w:rsid w:val="00881491"/>
    <w:rsid w:val="00881739"/>
    <w:rsid w:val="00881917"/>
    <w:rsid w:val="00881DE7"/>
    <w:rsid w:val="00881F98"/>
    <w:rsid w:val="00882125"/>
    <w:rsid w:val="008821A9"/>
    <w:rsid w:val="00882207"/>
    <w:rsid w:val="00882252"/>
    <w:rsid w:val="0088268A"/>
    <w:rsid w:val="008834D2"/>
    <w:rsid w:val="008836E2"/>
    <w:rsid w:val="0088371F"/>
    <w:rsid w:val="00884039"/>
    <w:rsid w:val="008840B4"/>
    <w:rsid w:val="00884848"/>
    <w:rsid w:val="00884D92"/>
    <w:rsid w:val="0088504E"/>
    <w:rsid w:val="008851E0"/>
    <w:rsid w:val="008853DF"/>
    <w:rsid w:val="00885845"/>
    <w:rsid w:val="00885D5A"/>
    <w:rsid w:val="00885EAB"/>
    <w:rsid w:val="00885F33"/>
    <w:rsid w:val="008869DB"/>
    <w:rsid w:val="00886D94"/>
    <w:rsid w:val="00886FCB"/>
    <w:rsid w:val="00887334"/>
    <w:rsid w:val="008873C7"/>
    <w:rsid w:val="0088771E"/>
    <w:rsid w:val="00887968"/>
    <w:rsid w:val="00887A81"/>
    <w:rsid w:val="00887DB5"/>
    <w:rsid w:val="00891A39"/>
    <w:rsid w:val="00891D17"/>
    <w:rsid w:val="008926CD"/>
    <w:rsid w:val="00892724"/>
    <w:rsid w:val="00892779"/>
    <w:rsid w:val="00892BEF"/>
    <w:rsid w:val="00892D7E"/>
    <w:rsid w:val="00892DF3"/>
    <w:rsid w:val="008930BF"/>
    <w:rsid w:val="00893379"/>
    <w:rsid w:val="008933D5"/>
    <w:rsid w:val="008937E6"/>
    <w:rsid w:val="00893813"/>
    <w:rsid w:val="0089383F"/>
    <w:rsid w:val="008938E4"/>
    <w:rsid w:val="00893ADC"/>
    <w:rsid w:val="0089451A"/>
    <w:rsid w:val="00894953"/>
    <w:rsid w:val="00894B2B"/>
    <w:rsid w:val="00894B40"/>
    <w:rsid w:val="00894E4A"/>
    <w:rsid w:val="00894E9E"/>
    <w:rsid w:val="008951FD"/>
    <w:rsid w:val="0089536B"/>
    <w:rsid w:val="008953BA"/>
    <w:rsid w:val="008954B1"/>
    <w:rsid w:val="008964F6"/>
    <w:rsid w:val="008969EE"/>
    <w:rsid w:val="00896B0B"/>
    <w:rsid w:val="00896B8B"/>
    <w:rsid w:val="008970AF"/>
    <w:rsid w:val="0089792B"/>
    <w:rsid w:val="008A0E20"/>
    <w:rsid w:val="008A157F"/>
    <w:rsid w:val="008A181D"/>
    <w:rsid w:val="008A1893"/>
    <w:rsid w:val="008A1E27"/>
    <w:rsid w:val="008A210D"/>
    <w:rsid w:val="008A26D7"/>
    <w:rsid w:val="008A283A"/>
    <w:rsid w:val="008A2B93"/>
    <w:rsid w:val="008A2C1A"/>
    <w:rsid w:val="008A31F7"/>
    <w:rsid w:val="008A3C20"/>
    <w:rsid w:val="008A4398"/>
    <w:rsid w:val="008A4630"/>
    <w:rsid w:val="008A47CE"/>
    <w:rsid w:val="008A48C5"/>
    <w:rsid w:val="008A49E8"/>
    <w:rsid w:val="008A4B38"/>
    <w:rsid w:val="008A4CB5"/>
    <w:rsid w:val="008A4E49"/>
    <w:rsid w:val="008A4FDE"/>
    <w:rsid w:val="008A5A7C"/>
    <w:rsid w:val="008A5BEF"/>
    <w:rsid w:val="008A5E14"/>
    <w:rsid w:val="008A5F8E"/>
    <w:rsid w:val="008A5F9D"/>
    <w:rsid w:val="008A61E4"/>
    <w:rsid w:val="008A636F"/>
    <w:rsid w:val="008A6903"/>
    <w:rsid w:val="008A6C5C"/>
    <w:rsid w:val="008A6F23"/>
    <w:rsid w:val="008A71CE"/>
    <w:rsid w:val="008A7249"/>
    <w:rsid w:val="008A728D"/>
    <w:rsid w:val="008A7FE5"/>
    <w:rsid w:val="008B0005"/>
    <w:rsid w:val="008B0515"/>
    <w:rsid w:val="008B0860"/>
    <w:rsid w:val="008B0E0B"/>
    <w:rsid w:val="008B0EEE"/>
    <w:rsid w:val="008B1040"/>
    <w:rsid w:val="008B1045"/>
    <w:rsid w:val="008B1231"/>
    <w:rsid w:val="008B141D"/>
    <w:rsid w:val="008B1A1B"/>
    <w:rsid w:val="008B1C83"/>
    <w:rsid w:val="008B207B"/>
    <w:rsid w:val="008B22F1"/>
    <w:rsid w:val="008B2916"/>
    <w:rsid w:val="008B298A"/>
    <w:rsid w:val="008B2E7E"/>
    <w:rsid w:val="008B341B"/>
    <w:rsid w:val="008B35DE"/>
    <w:rsid w:val="008B3A3D"/>
    <w:rsid w:val="008B3A62"/>
    <w:rsid w:val="008B4164"/>
    <w:rsid w:val="008B44C9"/>
    <w:rsid w:val="008B4AF7"/>
    <w:rsid w:val="008B4E29"/>
    <w:rsid w:val="008B5386"/>
    <w:rsid w:val="008B53A8"/>
    <w:rsid w:val="008B582E"/>
    <w:rsid w:val="008B60CD"/>
    <w:rsid w:val="008B6571"/>
    <w:rsid w:val="008B667C"/>
    <w:rsid w:val="008B6B4D"/>
    <w:rsid w:val="008B7015"/>
    <w:rsid w:val="008B7CD4"/>
    <w:rsid w:val="008B7DC1"/>
    <w:rsid w:val="008C0055"/>
    <w:rsid w:val="008C0B78"/>
    <w:rsid w:val="008C0E40"/>
    <w:rsid w:val="008C0EA0"/>
    <w:rsid w:val="008C0EAF"/>
    <w:rsid w:val="008C1428"/>
    <w:rsid w:val="008C188D"/>
    <w:rsid w:val="008C1A56"/>
    <w:rsid w:val="008C1A96"/>
    <w:rsid w:val="008C24D9"/>
    <w:rsid w:val="008C2616"/>
    <w:rsid w:val="008C26F0"/>
    <w:rsid w:val="008C2A26"/>
    <w:rsid w:val="008C2B29"/>
    <w:rsid w:val="008C2F0F"/>
    <w:rsid w:val="008C2F86"/>
    <w:rsid w:val="008C350A"/>
    <w:rsid w:val="008C36FC"/>
    <w:rsid w:val="008C38BD"/>
    <w:rsid w:val="008C39A6"/>
    <w:rsid w:val="008C3D91"/>
    <w:rsid w:val="008C40FB"/>
    <w:rsid w:val="008C43F7"/>
    <w:rsid w:val="008C49F8"/>
    <w:rsid w:val="008C515F"/>
    <w:rsid w:val="008C5A64"/>
    <w:rsid w:val="008C5AD7"/>
    <w:rsid w:val="008C5B40"/>
    <w:rsid w:val="008C62F2"/>
    <w:rsid w:val="008C6A7C"/>
    <w:rsid w:val="008C6CC8"/>
    <w:rsid w:val="008C71B3"/>
    <w:rsid w:val="008C729E"/>
    <w:rsid w:val="008C74A7"/>
    <w:rsid w:val="008C7870"/>
    <w:rsid w:val="008C795B"/>
    <w:rsid w:val="008C7A7C"/>
    <w:rsid w:val="008C7BCE"/>
    <w:rsid w:val="008D01B2"/>
    <w:rsid w:val="008D025D"/>
    <w:rsid w:val="008D0DE0"/>
    <w:rsid w:val="008D113D"/>
    <w:rsid w:val="008D14B6"/>
    <w:rsid w:val="008D17C9"/>
    <w:rsid w:val="008D1A0A"/>
    <w:rsid w:val="008D1A75"/>
    <w:rsid w:val="008D1CC8"/>
    <w:rsid w:val="008D2259"/>
    <w:rsid w:val="008D232A"/>
    <w:rsid w:val="008D2938"/>
    <w:rsid w:val="008D293E"/>
    <w:rsid w:val="008D2B28"/>
    <w:rsid w:val="008D2E08"/>
    <w:rsid w:val="008D349E"/>
    <w:rsid w:val="008D3A35"/>
    <w:rsid w:val="008D3B70"/>
    <w:rsid w:val="008D3BCE"/>
    <w:rsid w:val="008D3C6A"/>
    <w:rsid w:val="008D3E27"/>
    <w:rsid w:val="008D4040"/>
    <w:rsid w:val="008D41DE"/>
    <w:rsid w:val="008D423D"/>
    <w:rsid w:val="008D483E"/>
    <w:rsid w:val="008D484E"/>
    <w:rsid w:val="008D49BC"/>
    <w:rsid w:val="008D4A18"/>
    <w:rsid w:val="008D4CF5"/>
    <w:rsid w:val="008D4FC5"/>
    <w:rsid w:val="008D5444"/>
    <w:rsid w:val="008D55F7"/>
    <w:rsid w:val="008D562F"/>
    <w:rsid w:val="008D5651"/>
    <w:rsid w:val="008D5DBE"/>
    <w:rsid w:val="008D5EE9"/>
    <w:rsid w:val="008D5F1F"/>
    <w:rsid w:val="008D65D1"/>
    <w:rsid w:val="008D67DD"/>
    <w:rsid w:val="008D6E51"/>
    <w:rsid w:val="008D7381"/>
    <w:rsid w:val="008D76DE"/>
    <w:rsid w:val="008D7948"/>
    <w:rsid w:val="008D7F32"/>
    <w:rsid w:val="008E063B"/>
    <w:rsid w:val="008E07A2"/>
    <w:rsid w:val="008E0C6B"/>
    <w:rsid w:val="008E1885"/>
    <w:rsid w:val="008E1D93"/>
    <w:rsid w:val="008E1DB5"/>
    <w:rsid w:val="008E1F53"/>
    <w:rsid w:val="008E218D"/>
    <w:rsid w:val="008E25B6"/>
    <w:rsid w:val="008E25E7"/>
    <w:rsid w:val="008E2B7C"/>
    <w:rsid w:val="008E2C36"/>
    <w:rsid w:val="008E3AF1"/>
    <w:rsid w:val="008E4136"/>
    <w:rsid w:val="008E4169"/>
    <w:rsid w:val="008E466D"/>
    <w:rsid w:val="008E46C7"/>
    <w:rsid w:val="008E471C"/>
    <w:rsid w:val="008E47EC"/>
    <w:rsid w:val="008E4958"/>
    <w:rsid w:val="008E4C43"/>
    <w:rsid w:val="008E4DB1"/>
    <w:rsid w:val="008E4FBB"/>
    <w:rsid w:val="008E4FC8"/>
    <w:rsid w:val="008E55FD"/>
    <w:rsid w:val="008E5A51"/>
    <w:rsid w:val="008E5B4C"/>
    <w:rsid w:val="008E5BAB"/>
    <w:rsid w:val="008E5C84"/>
    <w:rsid w:val="008E5DDE"/>
    <w:rsid w:val="008E62CD"/>
    <w:rsid w:val="008E6476"/>
    <w:rsid w:val="008E64C1"/>
    <w:rsid w:val="008E6A66"/>
    <w:rsid w:val="008E6BD7"/>
    <w:rsid w:val="008E6CE6"/>
    <w:rsid w:val="008E700B"/>
    <w:rsid w:val="008E7147"/>
    <w:rsid w:val="008E721B"/>
    <w:rsid w:val="008E7235"/>
    <w:rsid w:val="008E76D4"/>
    <w:rsid w:val="008E775A"/>
    <w:rsid w:val="008E793C"/>
    <w:rsid w:val="008E7A94"/>
    <w:rsid w:val="008E7C09"/>
    <w:rsid w:val="008F0033"/>
    <w:rsid w:val="008F0123"/>
    <w:rsid w:val="008F0208"/>
    <w:rsid w:val="008F047D"/>
    <w:rsid w:val="008F07DF"/>
    <w:rsid w:val="008F0A6F"/>
    <w:rsid w:val="008F1063"/>
    <w:rsid w:val="008F12FF"/>
    <w:rsid w:val="008F15A8"/>
    <w:rsid w:val="008F175A"/>
    <w:rsid w:val="008F1874"/>
    <w:rsid w:val="008F1B4E"/>
    <w:rsid w:val="008F1D0E"/>
    <w:rsid w:val="008F2119"/>
    <w:rsid w:val="008F219B"/>
    <w:rsid w:val="008F251D"/>
    <w:rsid w:val="008F2670"/>
    <w:rsid w:val="008F28A1"/>
    <w:rsid w:val="008F28DD"/>
    <w:rsid w:val="008F2914"/>
    <w:rsid w:val="008F2EF0"/>
    <w:rsid w:val="008F309D"/>
    <w:rsid w:val="008F30DC"/>
    <w:rsid w:val="008F3291"/>
    <w:rsid w:val="008F46B5"/>
    <w:rsid w:val="008F4A0A"/>
    <w:rsid w:val="008F4DCF"/>
    <w:rsid w:val="008F4EAE"/>
    <w:rsid w:val="008F56A5"/>
    <w:rsid w:val="008F5700"/>
    <w:rsid w:val="008F5F18"/>
    <w:rsid w:val="008F6193"/>
    <w:rsid w:val="008F6426"/>
    <w:rsid w:val="008F64A1"/>
    <w:rsid w:val="008F6701"/>
    <w:rsid w:val="008F67A5"/>
    <w:rsid w:val="008F681E"/>
    <w:rsid w:val="008F6A26"/>
    <w:rsid w:val="008F6B47"/>
    <w:rsid w:val="008F6EA4"/>
    <w:rsid w:val="008F7275"/>
    <w:rsid w:val="008F7ED6"/>
    <w:rsid w:val="008F7F12"/>
    <w:rsid w:val="0090000B"/>
    <w:rsid w:val="00900335"/>
    <w:rsid w:val="00900572"/>
    <w:rsid w:val="00900613"/>
    <w:rsid w:val="00900ADC"/>
    <w:rsid w:val="00900B87"/>
    <w:rsid w:val="00900E1E"/>
    <w:rsid w:val="009010BA"/>
    <w:rsid w:val="00901169"/>
    <w:rsid w:val="00901758"/>
    <w:rsid w:val="0090179A"/>
    <w:rsid w:val="009017FE"/>
    <w:rsid w:val="009019A2"/>
    <w:rsid w:val="00902256"/>
    <w:rsid w:val="009026D5"/>
    <w:rsid w:val="00902830"/>
    <w:rsid w:val="00902D68"/>
    <w:rsid w:val="00902F14"/>
    <w:rsid w:val="009036F5"/>
    <w:rsid w:val="00903B26"/>
    <w:rsid w:val="00903C47"/>
    <w:rsid w:val="00903D4B"/>
    <w:rsid w:val="00904067"/>
    <w:rsid w:val="00904302"/>
    <w:rsid w:val="0090487D"/>
    <w:rsid w:val="00904993"/>
    <w:rsid w:val="00904ABE"/>
    <w:rsid w:val="0090512D"/>
    <w:rsid w:val="0090515E"/>
    <w:rsid w:val="009054B5"/>
    <w:rsid w:val="009058AD"/>
    <w:rsid w:val="00905B85"/>
    <w:rsid w:val="00905FF2"/>
    <w:rsid w:val="0090605A"/>
    <w:rsid w:val="00906478"/>
    <w:rsid w:val="0090652C"/>
    <w:rsid w:val="00906BF7"/>
    <w:rsid w:val="00906C8F"/>
    <w:rsid w:val="009070B7"/>
    <w:rsid w:val="009078D2"/>
    <w:rsid w:val="00907E9D"/>
    <w:rsid w:val="0091051D"/>
    <w:rsid w:val="0091054F"/>
    <w:rsid w:val="00910997"/>
    <w:rsid w:val="0091099E"/>
    <w:rsid w:val="009109BF"/>
    <w:rsid w:val="00911160"/>
    <w:rsid w:val="00911310"/>
    <w:rsid w:val="0091131A"/>
    <w:rsid w:val="00911C3D"/>
    <w:rsid w:val="0091292D"/>
    <w:rsid w:val="009129E8"/>
    <w:rsid w:val="0091332B"/>
    <w:rsid w:val="00913664"/>
    <w:rsid w:val="0091383B"/>
    <w:rsid w:val="00913E5B"/>
    <w:rsid w:val="00913F5B"/>
    <w:rsid w:val="0091411D"/>
    <w:rsid w:val="00914483"/>
    <w:rsid w:val="00914B67"/>
    <w:rsid w:val="00914D70"/>
    <w:rsid w:val="00914F6D"/>
    <w:rsid w:val="00915234"/>
    <w:rsid w:val="009152B1"/>
    <w:rsid w:val="009154CF"/>
    <w:rsid w:val="00916044"/>
    <w:rsid w:val="00916474"/>
    <w:rsid w:val="00916477"/>
    <w:rsid w:val="0091649A"/>
    <w:rsid w:val="0091653F"/>
    <w:rsid w:val="00916C61"/>
    <w:rsid w:val="009176B4"/>
    <w:rsid w:val="00920083"/>
    <w:rsid w:val="0092020D"/>
    <w:rsid w:val="0092066E"/>
    <w:rsid w:val="00920684"/>
    <w:rsid w:val="009207DA"/>
    <w:rsid w:val="009208A3"/>
    <w:rsid w:val="00920C26"/>
    <w:rsid w:val="00920FCF"/>
    <w:rsid w:val="00921071"/>
    <w:rsid w:val="00921B16"/>
    <w:rsid w:val="00921FB8"/>
    <w:rsid w:val="0092201F"/>
    <w:rsid w:val="0092226D"/>
    <w:rsid w:val="00922310"/>
    <w:rsid w:val="00922724"/>
    <w:rsid w:val="00922851"/>
    <w:rsid w:val="00922BAD"/>
    <w:rsid w:val="00923A01"/>
    <w:rsid w:val="00923D2A"/>
    <w:rsid w:val="009242C9"/>
    <w:rsid w:val="00924637"/>
    <w:rsid w:val="00924764"/>
    <w:rsid w:val="00924EAE"/>
    <w:rsid w:val="00924FA6"/>
    <w:rsid w:val="00925085"/>
    <w:rsid w:val="00925AA3"/>
    <w:rsid w:val="00925C4B"/>
    <w:rsid w:val="00925DAA"/>
    <w:rsid w:val="0092640B"/>
    <w:rsid w:val="009266D7"/>
    <w:rsid w:val="009267B9"/>
    <w:rsid w:val="0092728E"/>
    <w:rsid w:val="009274BD"/>
    <w:rsid w:val="00927666"/>
    <w:rsid w:val="00927786"/>
    <w:rsid w:val="009279CA"/>
    <w:rsid w:val="00927E8F"/>
    <w:rsid w:val="009300DE"/>
    <w:rsid w:val="00930299"/>
    <w:rsid w:val="0093088C"/>
    <w:rsid w:val="00930DA5"/>
    <w:rsid w:val="00930FDC"/>
    <w:rsid w:val="0093199A"/>
    <w:rsid w:val="00931A4B"/>
    <w:rsid w:val="00931C4D"/>
    <w:rsid w:val="009323B5"/>
    <w:rsid w:val="00932467"/>
    <w:rsid w:val="00932CD8"/>
    <w:rsid w:val="00932E98"/>
    <w:rsid w:val="00933114"/>
    <w:rsid w:val="009333E9"/>
    <w:rsid w:val="00933480"/>
    <w:rsid w:val="00933602"/>
    <w:rsid w:val="00933A44"/>
    <w:rsid w:val="00933A91"/>
    <w:rsid w:val="00934574"/>
    <w:rsid w:val="00934733"/>
    <w:rsid w:val="00934EF2"/>
    <w:rsid w:val="0093505E"/>
    <w:rsid w:val="0093523A"/>
    <w:rsid w:val="0093524E"/>
    <w:rsid w:val="0093566B"/>
    <w:rsid w:val="0093566D"/>
    <w:rsid w:val="00935704"/>
    <w:rsid w:val="00935876"/>
    <w:rsid w:val="00935912"/>
    <w:rsid w:val="00935EC7"/>
    <w:rsid w:val="0093612A"/>
    <w:rsid w:val="00936549"/>
    <w:rsid w:val="009368D4"/>
    <w:rsid w:val="00936D40"/>
    <w:rsid w:val="009372A9"/>
    <w:rsid w:val="009374B2"/>
    <w:rsid w:val="00937555"/>
    <w:rsid w:val="00937702"/>
    <w:rsid w:val="00937D66"/>
    <w:rsid w:val="00937F37"/>
    <w:rsid w:val="009402E7"/>
    <w:rsid w:val="00940316"/>
    <w:rsid w:val="009406DB"/>
    <w:rsid w:val="009407A4"/>
    <w:rsid w:val="00940967"/>
    <w:rsid w:val="00941061"/>
    <w:rsid w:val="009418F7"/>
    <w:rsid w:val="00941AE5"/>
    <w:rsid w:val="00942026"/>
    <w:rsid w:val="00942D79"/>
    <w:rsid w:val="0094314F"/>
    <w:rsid w:val="00943353"/>
    <w:rsid w:val="00943427"/>
    <w:rsid w:val="0094344A"/>
    <w:rsid w:val="009436AA"/>
    <w:rsid w:val="009436C8"/>
    <w:rsid w:val="009438D6"/>
    <w:rsid w:val="00943BC4"/>
    <w:rsid w:val="00943F1A"/>
    <w:rsid w:val="00943FCA"/>
    <w:rsid w:val="00944583"/>
    <w:rsid w:val="009449CB"/>
    <w:rsid w:val="00944AF3"/>
    <w:rsid w:val="00944B69"/>
    <w:rsid w:val="00944E38"/>
    <w:rsid w:val="00945007"/>
    <w:rsid w:val="0094513E"/>
    <w:rsid w:val="0094524B"/>
    <w:rsid w:val="0094550E"/>
    <w:rsid w:val="00945A1F"/>
    <w:rsid w:val="00946033"/>
    <w:rsid w:val="00946B70"/>
    <w:rsid w:val="00946D91"/>
    <w:rsid w:val="00947107"/>
    <w:rsid w:val="0094744B"/>
    <w:rsid w:val="00947BE2"/>
    <w:rsid w:val="00947C3C"/>
    <w:rsid w:val="00947D6A"/>
    <w:rsid w:val="00950170"/>
    <w:rsid w:val="009502C4"/>
    <w:rsid w:val="009506DE"/>
    <w:rsid w:val="0095090E"/>
    <w:rsid w:val="00950B9A"/>
    <w:rsid w:val="00950C22"/>
    <w:rsid w:val="009511AE"/>
    <w:rsid w:val="0095146E"/>
    <w:rsid w:val="0095162F"/>
    <w:rsid w:val="009516BF"/>
    <w:rsid w:val="009517A1"/>
    <w:rsid w:val="00951B4E"/>
    <w:rsid w:val="00951BE7"/>
    <w:rsid w:val="00951CCB"/>
    <w:rsid w:val="0095213A"/>
    <w:rsid w:val="00952C36"/>
    <w:rsid w:val="00952C7A"/>
    <w:rsid w:val="00952CDD"/>
    <w:rsid w:val="00952F84"/>
    <w:rsid w:val="0095317F"/>
    <w:rsid w:val="00953B11"/>
    <w:rsid w:val="00953F31"/>
    <w:rsid w:val="00954003"/>
    <w:rsid w:val="009541AB"/>
    <w:rsid w:val="009541E6"/>
    <w:rsid w:val="0095448D"/>
    <w:rsid w:val="00954829"/>
    <w:rsid w:val="00954ACC"/>
    <w:rsid w:val="00954BFA"/>
    <w:rsid w:val="00954D42"/>
    <w:rsid w:val="009553B9"/>
    <w:rsid w:val="00955613"/>
    <w:rsid w:val="009559C0"/>
    <w:rsid w:val="009559E9"/>
    <w:rsid w:val="00956363"/>
    <w:rsid w:val="0095645F"/>
    <w:rsid w:val="0095648F"/>
    <w:rsid w:val="00956768"/>
    <w:rsid w:val="00956BD4"/>
    <w:rsid w:val="00956D16"/>
    <w:rsid w:val="009573D4"/>
    <w:rsid w:val="009576AD"/>
    <w:rsid w:val="00957875"/>
    <w:rsid w:val="00957C21"/>
    <w:rsid w:val="0096013E"/>
    <w:rsid w:val="009608D8"/>
    <w:rsid w:val="00960900"/>
    <w:rsid w:val="00960AE3"/>
    <w:rsid w:val="00960BBE"/>
    <w:rsid w:val="00960EE8"/>
    <w:rsid w:val="00961271"/>
    <w:rsid w:val="00961525"/>
    <w:rsid w:val="009616F1"/>
    <w:rsid w:val="00961A30"/>
    <w:rsid w:val="00961CFF"/>
    <w:rsid w:val="00961D13"/>
    <w:rsid w:val="00961F2F"/>
    <w:rsid w:val="00962330"/>
    <w:rsid w:val="0096234F"/>
    <w:rsid w:val="0096266A"/>
    <w:rsid w:val="0096287C"/>
    <w:rsid w:val="009628A7"/>
    <w:rsid w:val="00962924"/>
    <w:rsid w:val="00963173"/>
    <w:rsid w:val="009632B0"/>
    <w:rsid w:val="009633AA"/>
    <w:rsid w:val="0096373A"/>
    <w:rsid w:val="00963BD5"/>
    <w:rsid w:val="00964034"/>
    <w:rsid w:val="009640DA"/>
    <w:rsid w:val="009646DA"/>
    <w:rsid w:val="00964D71"/>
    <w:rsid w:val="009651EF"/>
    <w:rsid w:val="0096520F"/>
    <w:rsid w:val="0096543F"/>
    <w:rsid w:val="00965D9C"/>
    <w:rsid w:val="0096609C"/>
    <w:rsid w:val="009662F7"/>
    <w:rsid w:val="00966D31"/>
    <w:rsid w:val="00967053"/>
    <w:rsid w:val="00967217"/>
    <w:rsid w:val="0096723A"/>
    <w:rsid w:val="009674CB"/>
    <w:rsid w:val="009677EB"/>
    <w:rsid w:val="009678CC"/>
    <w:rsid w:val="009679B1"/>
    <w:rsid w:val="009701C3"/>
    <w:rsid w:val="00970B7C"/>
    <w:rsid w:val="00970D3B"/>
    <w:rsid w:val="00970E8D"/>
    <w:rsid w:val="00970FD8"/>
    <w:rsid w:val="00971289"/>
    <w:rsid w:val="00971382"/>
    <w:rsid w:val="00971B24"/>
    <w:rsid w:val="00971E20"/>
    <w:rsid w:val="0097208F"/>
    <w:rsid w:val="00972878"/>
    <w:rsid w:val="00972A00"/>
    <w:rsid w:val="0097346A"/>
    <w:rsid w:val="009734D5"/>
    <w:rsid w:val="0097361F"/>
    <w:rsid w:val="009737CB"/>
    <w:rsid w:val="00973E10"/>
    <w:rsid w:val="00973E63"/>
    <w:rsid w:val="009740F3"/>
    <w:rsid w:val="00974937"/>
    <w:rsid w:val="00974DA1"/>
    <w:rsid w:val="00975034"/>
    <w:rsid w:val="009750C9"/>
    <w:rsid w:val="0097528A"/>
    <w:rsid w:val="00975711"/>
    <w:rsid w:val="00976035"/>
    <w:rsid w:val="0097616B"/>
    <w:rsid w:val="009763FF"/>
    <w:rsid w:val="00976994"/>
    <w:rsid w:val="0097737E"/>
    <w:rsid w:val="00977B01"/>
    <w:rsid w:val="00977C68"/>
    <w:rsid w:val="00980BCA"/>
    <w:rsid w:val="009815F6"/>
    <w:rsid w:val="0098167D"/>
    <w:rsid w:val="009816BD"/>
    <w:rsid w:val="00982228"/>
    <w:rsid w:val="009828A5"/>
    <w:rsid w:val="00982E77"/>
    <w:rsid w:val="0098312C"/>
    <w:rsid w:val="00983773"/>
    <w:rsid w:val="009837EF"/>
    <w:rsid w:val="0098392F"/>
    <w:rsid w:val="00983F8E"/>
    <w:rsid w:val="0098419B"/>
    <w:rsid w:val="0098434C"/>
    <w:rsid w:val="0098464E"/>
    <w:rsid w:val="00984AA4"/>
    <w:rsid w:val="00984C17"/>
    <w:rsid w:val="009852E7"/>
    <w:rsid w:val="00985B58"/>
    <w:rsid w:val="00985D5D"/>
    <w:rsid w:val="00985F33"/>
    <w:rsid w:val="0098602F"/>
    <w:rsid w:val="00986748"/>
    <w:rsid w:val="00987286"/>
    <w:rsid w:val="00990593"/>
    <w:rsid w:val="00991463"/>
    <w:rsid w:val="00991F58"/>
    <w:rsid w:val="00992249"/>
    <w:rsid w:val="00992569"/>
    <w:rsid w:val="009925A1"/>
    <w:rsid w:val="00992A55"/>
    <w:rsid w:val="009935CF"/>
    <w:rsid w:val="00993797"/>
    <w:rsid w:val="009937FE"/>
    <w:rsid w:val="00994328"/>
    <w:rsid w:val="00994C75"/>
    <w:rsid w:val="00994DDD"/>
    <w:rsid w:val="00994FB3"/>
    <w:rsid w:val="009955C0"/>
    <w:rsid w:val="009958F7"/>
    <w:rsid w:val="00995A9A"/>
    <w:rsid w:val="00996B0F"/>
    <w:rsid w:val="00996D3A"/>
    <w:rsid w:val="00997812"/>
    <w:rsid w:val="00997C31"/>
    <w:rsid w:val="00997CA7"/>
    <w:rsid w:val="00997DD7"/>
    <w:rsid w:val="00997EC0"/>
    <w:rsid w:val="009A0138"/>
    <w:rsid w:val="009A037C"/>
    <w:rsid w:val="009A0390"/>
    <w:rsid w:val="009A058A"/>
    <w:rsid w:val="009A0E93"/>
    <w:rsid w:val="009A0EFB"/>
    <w:rsid w:val="009A1BE3"/>
    <w:rsid w:val="009A1D83"/>
    <w:rsid w:val="009A1F6D"/>
    <w:rsid w:val="009A2061"/>
    <w:rsid w:val="009A2772"/>
    <w:rsid w:val="009A29DA"/>
    <w:rsid w:val="009A2DB2"/>
    <w:rsid w:val="009A30CC"/>
    <w:rsid w:val="009A37B2"/>
    <w:rsid w:val="009A3837"/>
    <w:rsid w:val="009A3922"/>
    <w:rsid w:val="009A3CD8"/>
    <w:rsid w:val="009A40B6"/>
    <w:rsid w:val="009A4484"/>
    <w:rsid w:val="009A47CF"/>
    <w:rsid w:val="009A4809"/>
    <w:rsid w:val="009A4AF6"/>
    <w:rsid w:val="009A4E81"/>
    <w:rsid w:val="009A5268"/>
    <w:rsid w:val="009A5560"/>
    <w:rsid w:val="009A5746"/>
    <w:rsid w:val="009A5958"/>
    <w:rsid w:val="009A59F6"/>
    <w:rsid w:val="009A6000"/>
    <w:rsid w:val="009A6B99"/>
    <w:rsid w:val="009A70B9"/>
    <w:rsid w:val="009A73A4"/>
    <w:rsid w:val="009A78B4"/>
    <w:rsid w:val="009B023B"/>
    <w:rsid w:val="009B0892"/>
    <w:rsid w:val="009B0A08"/>
    <w:rsid w:val="009B0BC5"/>
    <w:rsid w:val="009B0C6B"/>
    <w:rsid w:val="009B17E2"/>
    <w:rsid w:val="009B181B"/>
    <w:rsid w:val="009B1868"/>
    <w:rsid w:val="009B1BB8"/>
    <w:rsid w:val="009B1BEF"/>
    <w:rsid w:val="009B1C56"/>
    <w:rsid w:val="009B2409"/>
    <w:rsid w:val="009B345D"/>
    <w:rsid w:val="009B37AC"/>
    <w:rsid w:val="009B3C3C"/>
    <w:rsid w:val="009B3C9D"/>
    <w:rsid w:val="009B3CC2"/>
    <w:rsid w:val="009B40FB"/>
    <w:rsid w:val="009B4336"/>
    <w:rsid w:val="009B4697"/>
    <w:rsid w:val="009B4C6B"/>
    <w:rsid w:val="009B5877"/>
    <w:rsid w:val="009B5A47"/>
    <w:rsid w:val="009B5D22"/>
    <w:rsid w:val="009B6485"/>
    <w:rsid w:val="009B650B"/>
    <w:rsid w:val="009B6D9D"/>
    <w:rsid w:val="009B70E1"/>
    <w:rsid w:val="009B71FB"/>
    <w:rsid w:val="009B781E"/>
    <w:rsid w:val="009B7D88"/>
    <w:rsid w:val="009C00FE"/>
    <w:rsid w:val="009C111B"/>
    <w:rsid w:val="009C12A6"/>
    <w:rsid w:val="009C144A"/>
    <w:rsid w:val="009C22F4"/>
    <w:rsid w:val="009C23F1"/>
    <w:rsid w:val="009C26C4"/>
    <w:rsid w:val="009C2ADD"/>
    <w:rsid w:val="009C2D18"/>
    <w:rsid w:val="009C3204"/>
    <w:rsid w:val="009C3DF3"/>
    <w:rsid w:val="009C3E75"/>
    <w:rsid w:val="009C403E"/>
    <w:rsid w:val="009C41DE"/>
    <w:rsid w:val="009C4328"/>
    <w:rsid w:val="009C43B4"/>
    <w:rsid w:val="009C459F"/>
    <w:rsid w:val="009C4C04"/>
    <w:rsid w:val="009C4D97"/>
    <w:rsid w:val="009C57E9"/>
    <w:rsid w:val="009C58B7"/>
    <w:rsid w:val="009C5B99"/>
    <w:rsid w:val="009C6841"/>
    <w:rsid w:val="009C6D1B"/>
    <w:rsid w:val="009C7037"/>
    <w:rsid w:val="009C7568"/>
    <w:rsid w:val="009C78E2"/>
    <w:rsid w:val="009C7AC5"/>
    <w:rsid w:val="009C7EE7"/>
    <w:rsid w:val="009D0107"/>
    <w:rsid w:val="009D04D5"/>
    <w:rsid w:val="009D078C"/>
    <w:rsid w:val="009D0BC3"/>
    <w:rsid w:val="009D128B"/>
    <w:rsid w:val="009D18C1"/>
    <w:rsid w:val="009D1C48"/>
    <w:rsid w:val="009D1F66"/>
    <w:rsid w:val="009D2505"/>
    <w:rsid w:val="009D25BD"/>
    <w:rsid w:val="009D2C11"/>
    <w:rsid w:val="009D3093"/>
    <w:rsid w:val="009D309F"/>
    <w:rsid w:val="009D33B3"/>
    <w:rsid w:val="009D35D0"/>
    <w:rsid w:val="009D3F2C"/>
    <w:rsid w:val="009D42B1"/>
    <w:rsid w:val="009D48B6"/>
    <w:rsid w:val="009D55FB"/>
    <w:rsid w:val="009D5647"/>
    <w:rsid w:val="009D566D"/>
    <w:rsid w:val="009D5B9E"/>
    <w:rsid w:val="009D5BD5"/>
    <w:rsid w:val="009D5DD4"/>
    <w:rsid w:val="009D60DD"/>
    <w:rsid w:val="009D6268"/>
    <w:rsid w:val="009D6386"/>
    <w:rsid w:val="009D68A3"/>
    <w:rsid w:val="009D6A0B"/>
    <w:rsid w:val="009D6C9A"/>
    <w:rsid w:val="009D6DFB"/>
    <w:rsid w:val="009D6FCF"/>
    <w:rsid w:val="009D72CF"/>
    <w:rsid w:val="009D7CEC"/>
    <w:rsid w:val="009E02DC"/>
    <w:rsid w:val="009E034B"/>
    <w:rsid w:val="009E05A7"/>
    <w:rsid w:val="009E09FD"/>
    <w:rsid w:val="009E0FD6"/>
    <w:rsid w:val="009E13BC"/>
    <w:rsid w:val="009E1FA2"/>
    <w:rsid w:val="009E23F8"/>
    <w:rsid w:val="009E2AA0"/>
    <w:rsid w:val="009E2CD5"/>
    <w:rsid w:val="009E30E1"/>
    <w:rsid w:val="009E391A"/>
    <w:rsid w:val="009E3AC6"/>
    <w:rsid w:val="009E3DE5"/>
    <w:rsid w:val="009E3E1C"/>
    <w:rsid w:val="009E3F31"/>
    <w:rsid w:val="009E4654"/>
    <w:rsid w:val="009E494E"/>
    <w:rsid w:val="009E4A63"/>
    <w:rsid w:val="009E4BB2"/>
    <w:rsid w:val="009E5AC3"/>
    <w:rsid w:val="009E5BB8"/>
    <w:rsid w:val="009E5D45"/>
    <w:rsid w:val="009E6861"/>
    <w:rsid w:val="009E6909"/>
    <w:rsid w:val="009E6ADF"/>
    <w:rsid w:val="009E7426"/>
    <w:rsid w:val="009E7561"/>
    <w:rsid w:val="009E7EDA"/>
    <w:rsid w:val="009E7F29"/>
    <w:rsid w:val="009E7F82"/>
    <w:rsid w:val="009F0493"/>
    <w:rsid w:val="009F04BD"/>
    <w:rsid w:val="009F08A3"/>
    <w:rsid w:val="009F0990"/>
    <w:rsid w:val="009F0B2E"/>
    <w:rsid w:val="009F1278"/>
    <w:rsid w:val="009F2305"/>
    <w:rsid w:val="009F240E"/>
    <w:rsid w:val="009F2ACB"/>
    <w:rsid w:val="009F2BBA"/>
    <w:rsid w:val="009F2C0F"/>
    <w:rsid w:val="009F306B"/>
    <w:rsid w:val="009F3899"/>
    <w:rsid w:val="009F3BCA"/>
    <w:rsid w:val="009F3E56"/>
    <w:rsid w:val="009F40A3"/>
    <w:rsid w:val="009F4193"/>
    <w:rsid w:val="009F43C2"/>
    <w:rsid w:val="009F4463"/>
    <w:rsid w:val="009F4AFC"/>
    <w:rsid w:val="009F51A2"/>
    <w:rsid w:val="009F5655"/>
    <w:rsid w:val="009F5B4A"/>
    <w:rsid w:val="009F6030"/>
    <w:rsid w:val="009F65EC"/>
    <w:rsid w:val="009F684E"/>
    <w:rsid w:val="009F6BA3"/>
    <w:rsid w:val="009F6DE6"/>
    <w:rsid w:val="009F6FEA"/>
    <w:rsid w:val="009F745D"/>
    <w:rsid w:val="009F76B1"/>
    <w:rsid w:val="009F7BD9"/>
    <w:rsid w:val="00A0014F"/>
    <w:rsid w:val="00A002F4"/>
    <w:rsid w:val="00A00A33"/>
    <w:rsid w:val="00A00A84"/>
    <w:rsid w:val="00A00C89"/>
    <w:rsid w:val="00A01278"/>
    <w:rsid w:val="00A018C7"/>
    <w:rsid w:val="00A018F2"/>
    <w:rsid w:val="00A01A0D"/>
    <w:rsid w:val="00A01B9A"/>
    <w:rsid w:val="00A01C8B"/>
    <w:rsid w:val="00A01E4E"/>
    <w:rsid w:val="00A01E8F"/>
    <w:rsid w:val="00A0228C"/>
    <w:rsid w:val="00A0381D"/>
    <w:rsid w:val="00A03978"/>
    <w:rsid w:val="00A03C1A"/>
    <w:rsid w:val="00A03E17"/>
    <w:rsid w:val="00A041D7"/>
    <w:rsid w:val="00A044CC"/>
    <w:rsid w:val="00A045FE"/>
    <w:rsid w:val="00A04BA0"/>
    <w:rsid w:val="00A04D98"/>
    <w:rsid w:val="00A0508A"/>
    <w:rsid w:val="00A052C4"/>
    <w:rsid w:val="00A0535C"/>
    <w:rsid w:val="00A053A7"/>
    <w:rsid w:val="00A05822"/>
    <w:rsid w:val="00A06409"/>
    <w:rsid w:val="00A06502"/>
    <w:rsid w:val="00A06A7A"/>
    <w:rsid w:val="00A06B1C"/>
    <w:rsid w:val="00A06B98"/>
    <w:rsid w:val="00A06F7F"/>
    <w:rsid w:val="00A072FE"/>
    <w:rsid w:val="00A07480"/>
    <w:rsid w:val="00A07A5D"/>
    <w:rsid w:val="00A07B40"/>
    <w:rsid w:val="00A10114"/>
    <w:rsid w:val="00A10668"/>
    <w:rsid w:val="00A10711"/>
    <w:rsid w:val="00A10868"/>
    <w:rsid w:val="00A10FB4"/>
    <w:rsid w:val="00A113F4"/>
    <w:rsid w:val="00A1154E"/>
    <w:rsid w:val="00A11768"/>
    <w:rsid w:val="00A11AE2"/>
    <w:rsid w:val="00A11D43"/>
    <w:rsid w:val="00A11D77"/>
    <w:rsid w:val="00A11E19"/>
    <w:rsid w:val="00A12392"/>
    <w:rsid w:val="00A12BC3"/>
    <w:rsid w:val="00A13262"/>
    <w:rsid w:val="00A135BF"/>
    <w:rsid w:val="00A138FF"/>
    <w:rsid w:val="00A13A1D"/>
    <w:rsid w:val="00A13BA8"/>
    <w:rsid w:val="00A13F88"/>
    <w:rsid w:val="00A14214"/>
    <w:rsid w:val="00A1534A"/>
    <w:rsid w:val="00A158F2"/>
    <w:rsid w:val="00A15C4A"/>
    <w:rsid w:val="00A15E5B"/>
    <w:rsid w:val="00A1647A"/>
    <w:rsid w:val="00A164F8"/>
    <w:rsid w:val="00A165FB"/>
    <w:rsid w:val="00A16B45"/>
    <w:rsid w:val="00A16C67"/>
    <w:rsid w:val="00A16CC6"/>
    <w:rsid w:val="00A16CEA"/>
    <w:rsid w:val="00A16E59"/>
    <w:rsid w:val="00A16FA1"/>
    <w:rsid w:val="00A172E3"/>
    <w:rsid w:val="00A17A56"/>
    <w:rsid w:val="00A17B9F"/>
    <w:rsid w:val="00A17D61"/>
    <w:rsid w:val="00A2093E"/>
    <w:rsid w:val="00A20C81"/>
    <w:rsid w:val="00A20D15"/>
    <w:rsid w:val="00A20EB0"/>
    <w:rsid w:val="00A20F34"/>
    <w:rsid w:val="00A213B2"/>
    <w:rsid w:val="00A215EF"/>
    <w:rsid w:val="00A21757"/>
    <w:rsid w:val="00A21AF4"/>
    <w:rsid w:val="00A22431"/>
    <w:rsid w:val="00A23072"/>
    <w:rsid w:val="00A234E7"/>
    <w:rsid w:val="00A239D1"/>
    <w:rsid w:val="00A23BBD"/>
    <w:rsid w:val="00A23DC9"/>
    <w:rsid w:val="00A23FC6"/>
    <w:rsid w:val="00A240BF"/>
    <w:rsid w:val="00A2413F"/>
    <w:rsid w:val="00A24BA5"/>
    <w:rsid w:val="00A255CF"/>
    <w:rsid w:val="00A25601"/>
    <w:rsid w:val="00A2574B"/>
    <w:rsid w:val="00A25BCC"/>
    <w:rsid w:val="00A25BF8"/>
    <w:rsid w:val="00A25FE4"/>
    <w:rsid w:val="00A262D5"/>
    <w:rsid w:val="00A269CB"/>
    <w:rsid w:val="00A26AC3"/>
    <w:rsid w:val="00A26E44"/>
    <w:rsid w:val="00A272E3"/>
    <w:rsid w:val="00A272EC"/>
    <w:rsid w:val="00A278D4"/>
    <w:rsid w:val="00A30141"/>
    <w:rsid w:val="00A3049F"/>
    <w:rsid w:val="00A305E8"/>
    <w:rsid w:val="00A31397"/>
    <w:rsid w:val="00A313AE"/>
    <w:rsid w:val="00A31789"/>
    <w:rsid w:val="00A31CFA"/>
    <w:rsid w:val="00A31E4F"/>
    <w:rsid w:val="00A3204C"/>
    <w:rsid w:val="00A3206D"/>
    <w:rsid w:val="00A32185"/>
    <w:rsid w:val="00A326F6"/>
    <w:rsid w:val="00A3287A"/>
    <w:rsid w:val="00A329F0"/>
    <w:rsid w:val="00A32AB4"/>
    <w:rsid w:val="00A330D0"/>
    <w:rsid w:val="00A332BD"/>
    <w:rsid w:val="00A33300"/>
    <w:rsid w:val="00A3339C"/>
    <w:rsid w:val="00A33780"/>
    <w:rsid w:val="00A337A9"/>
    <w:rsid w:val="00A33842"/>
    <w:rsid w:val="00A33B86"/>
    <w:rsid w:val="00A34183"/>
    <w:rsid w:val="00A34819"/>
    <w:rsid w:val="00A34E1A"/>
    <w:rsid w:val="00A35131"/>
    <w:rsid w:val="00A35328"/>
    <w:rsid w:val="00A3558F"/>
    <w:rsid w:val="00A35AC0"/>
    <w:rsid w:val="00A35EFA"/>
    <w:rsid w:val="00A361C5"/>
    <w:rsid w:val="00A3699E"/>
    <w:rsid w:val="00A37468"/>
    <w:rsid w:val="00A3764B"/>
    <w:rsid w:val="00A37731"/>
    <w:rsid w:val="00A40168"/>
    <w:rsid w:val="00A40A1C"/>
    <w:rsid w:val="00A411DB"/>
    <w:rsid w:val="00A4120E"/>
    <w:rsid w:val="00A413D0"/>
    <w:rsid w:val="00A41652"/>
    <w:rsid w:val="00A4190F"/>
    <w:rsid w:val="00A41D7B"/>
    <w:rsid w:val="00A41FB8"/>
    <w:rsid w:val="00A42380"/>
    <w:rsid w:val="00A429E9"/>
    <w:rsid w:val="00A42C8E"/>
    <w:rsid w:val="00A4322C"/>
    <w:rsid w:val="00A432FE"/>
    <w:rsid w:val="00A434EB"/>
    <w:rsid w:val="00A43D5A"/>
    <w:rsid w:val="00A44138"/>
    <w:rsid w:val="00A45EA7"/>
    <w:rsid w:val="00A46357"/>
    <w:rsid w:val="00A463D2"/>
    <w:rsid w:val="00A46575"/>
    <w:rsid w:val="00A467C4"/>
    <w:rsid w:val="00A46AF6"/>
    <w:rsid w:val="00A46C91"/>
    <w:rsid w:val="00A46FC1"/>
    <w:rsid w:val="00A474B7"/>
    <w:rsid w:val="00A476B9"/>
    <w:rsid w:val="00A50C01"/>
    <w:rsid w:val="00A50EA9"/>
    <w:rsid w:val="00A50F9D"/>
    <w:rsid w:val="00A517E8"/>
    <w:rsid w:val="00A5191F"/>
    <w:rsid w:val="00A51EF9"/>
    <w:rsid w:val="00A5250A"/>
    <w:rsid w:val="00A5261A"/>
    <w:rsid w:val="00A52D88"/>
    <w:rsid w:val="00A5303B"/>
    <w:rsid w:val="00A53201"/>
    <w:rsid w:val="00A53227"/>
    <w:rsid w:val="00A533BB"/>
    <w:rsid w:val="00A538A7"/>
    <w:rsid w:val="00A54FD4"/>
    <w:rsid w:val="00A552D6"/>
    <w:rsid w:val="00A553A4"/>
    <w:rsid w:val="00A5572F"/>
    <w:rsid w:val="00A5585C"/>
    <w:rsid w:val="00A55A55"/>
    <w:rsid w:val="00A55EE8"/>
    <w:rsid w:val="00A56098"/>
    <w:rsid w:val="00A563E0"/>
    <w:rsid w:val="00A566B0"/>
    <w:rsid w:val="00A567F7"/>
    <w:rsid w:val="00A56878"/>
    <w:rsid w:val="00A56946"/>
    <w:rsid w:val="00A56F37"/>
    <w:rsid w:val="00A5721D"/>
    <w:rsid w:val="00A60175"/>
    <w:rsid w:val="00A60458"/>
    <w:rsid w:val="00A6062C"/>
    <w:rsid w:val="00A60C15"/>
    <w:rsid w:val="00A60FE0"/>
    <w:rsid w:val="00A614A9"/>
    <w:rsid w:val="00A6192E"/>
    <w:rsid w:val="00A61C1B"/>
    <w:rsid w:val="00A61C5B"/>
    <w:rsid w:val="00A61CB6"/>
    <w:rsid w:val="00A61FEE"/>
    <w:rsid w:val="00A620A2"/>
    <w:rsid w:val="00A620A7"/>
    <w:rsid w:val="00A6288A"/>
    <w:rsid w:val="00A628B2"/>
    <w:rsid w:val="00A634B8"/>
    <w:rsid w:val="00A63584"/>
    <w:rsid w:val="00A639C3"/>
    <w:rsid w:val="00A63D56"/>
    <w:rsid w:val="00A6468B"/>
    <w:rsid w:val="00A64853"/>
    <w:rsid w:val="00A648EA"/>
    <w:rsid w:val="00A6497B"/>
    <w:rsid w:val="00A64A3C"/>
    <w:rsid w:val="00A64DF4"/>
    <w:rsid w:val="00A6500B"/>
    <w:rsid w:val="00A65017"/>
    <w:rsid w:val="00A65208"/>
    <w:rsid w:val="00A65AB7"/>
    <w:rsid w:val="00A660B8"/>
    <w:rsid w:val="00A661C8"/>
    <w:rsid w:val="00A662C6"/>
    <w:rsid w:val="00A664EF"/>
    <w:rsid w:val="00A667CD"/>
    <w:rsid w:val="00A6697E"/>
    <w:rsid w:val="00A669A3"/>
    <w:rsid w:val="00A66C0A"/>
    <w:rsid w:val="00A670B9"/>
    <w:rsid w:val="00A67123"/>
    <w:rsid w:val="00A6759A"/>
    <w:rsid w:val="00A67D82"/>
    <w:rsid w:val="00A7032C"/>
    <w:rsid w:val="00A70401"/>
    <w:rsid w:val="00A706DE"/>
    <w:rsid w:val="00A70AC2"/>
    <w:rsid w:val="00A7107E"/>
    <w:rsid w:val="00A7112C"/>
    <w:rsid w:val="00A713C0"/>
    <w:rsid w:val="00A714D5"/>
    <w:rsid w:val="00A72496"/>
    <w:rsid w:val="00A72591"/>
    <w:rsid w:val="00A725DF"/>
    <w:rsid w:val="00A72674"/>
    <w:rsid w:val="00A73188"/>
    <w:rsid w:val="00A73254"/>
    <w:rsid w:val="00A73305"/>
    <w:rsid w:val="00A736ED"/>
    <w:rsid w:val="00A7397B"/>
    <w:rsid w:val="00A73EC3"/>
    <w:rsid w:val="00A73ED8"/>
    <w:rsid w:val="00A73FD7"/>
    <w:rsid w:val="00A74316"/>
    <w:rsid w:val="00A747B7"/>
    <w:rsid w:val="00A74A44"/>
    <w:rsid w:val="00A74BE1"/>
    <w:rsid w:val="00A74C19"/>
    <w:rsid w:val="00A74DDC"/>
    <w:rsid w:val="00A7543E"/>
    <w:rsid w:val="00A754A9"/>
    <w:rsid w:val="00A756B1"/>
    <w:rsid w:val="00A75725"/>
    <w:rsid w:val="00A75BBE"/>
    <w:rsid w:val="00A75CCC"/>
    <w:rsid w:val="00A7645F"/>
    <w:rsid w:val="00A76462"/>
    <w:rsid w:val="00A76920"/>
    <w:rsid w:val="00A76B5B"/>
    <w:rsid w:val="00A76C67"/>
    <w:rsid w:val="00A76F4A"/>
    <w:rsid w:val="00A773F1"/>
    <w:rsid w:val="00A77620"/>
    <w:rsid w:val="00A77BA8"/>
    <w:rsid w:val="00A8038E"/>
    <w:rsid w:val="00A80D04"/>
    <w:rsid w:val="00A81029"/>
    <w:rsid w:val="00A812A5"/>
    <w:rsid w:val="00A813BA"/>
    <w:rsid w:val="00A81420"/>
    <w:rsid w:val="00A8161D"/>
    <w:rsid w:val="00A818A6"/>
    <w:rsid w:val="00A82544"/>
    <w:rsid w:val="00A82564"/>
    <w:rsid w:val="00A827FF"/>
    <w:rsid w:val="00A82E00"/>
    <w:rsid w:val="00A82F09"/>
    <w:rsid w:val="00A833B1"/>
    <w:rsid w:val="00A83EAE"/>
    <w:rsid w:val="00A83F74"/>
    <w:rsid w:val="00A840C6"/>
    <w:rsid w:val="00A849BD"/>
    <w:rsid w:val="00A84B73"/>
    <w:rsid w:val="00A84B85"/>
    <w:rsid w:val="00A84EDC"/>
    <w:rsid w:val="00A84FDC"/>
    <w:rsid w:val="00A85362"/>
    <w:rsid w:val="00A85403"/>
    <w:rsid w:val="00A85480"/>
    <w:rsid w:val="00A8580F"/>
    <w:rsid w:val="00A85E4C"/>
    <w:rsid w:val="00A8619D"/>
    <w:rsid w:val="00A8620A"/>
    <w:rsid w:val="00A8624F"/>
    <w:rsid w:val="00A86D0E"/>
    <w:rsid w:val="00A86D5B"/>
    <w:rsid w:val="00A8763A"/>
    <w:rsid w:val="00A876C2"/>
    <w:rsid w:val="00A87981"/>
    <w:rsid w:val="00A87AD2"/>
    <w:rsid w:val="00A87FD2"/>
    <w:rsid w:val="00A905BB"/>
    <w:rsid w:val="00A90A44"/>
    <w:rsid w:val="00A90DDD"/>
    <w:rsid w:val="00A9115A"/>
    <w:rsid w:val="00A9133E"/>
    <w:rsid w:val="00A915A9"/>
    <w:rsid w:val="00A92C2A"/>
    <w:rsid w:val="00A92D4E"/>
    <w:rsid w:val="00A9303F"/>
    <w:rsid w:val="00A93131"/>
    <w:rsid w:val="00A93746"/>
    <w:rsid w:val="00A93F77"/>
    <w:rsid w:val="00A93FAF"/>
    <w:rsid w:val="00A94015"/>
    <w:rsid w:val="00A9402B"/>
    <w:rsid w:val="00A940D8"/>
    <w:rsid w:val="00A9410C"/>
    <w:rsid w:val="00A9415A"/>
    <w:rsid w:val="00A94A01"/>
    <w:rsid w:val="00A94CE6"/>
    <w:rsid w:val="00A95529"/>
    <w:rsid w:val="00A95CE3"/>
    <w:rsid w:val="00A95E91"/>
    <w:rsid w:val="00A9607B"/>
    <w:rsid w:val="00A96435"/>
    <w:rsid w:val="00A96760"/>
    <w:rsid w:val="00A96C78"/>
    <w:rsid w:val="00A96F50"/>
    <w:rsid w:val="00A97196"/>
    <w:rsid w:val="00A9763D"/>
    <w:rsid w:val="00A97E53"/>
    <w:rsid w:val="00A97F84"/>
    <w:rsid w:val="00AA0424"/>
    <w:rsid w:val="00AA0560"/>
    <w:rsid w:val="00AA062B"/>
    <w:rsid w:val="00AA0964"/>
    <w:rsid w:val="00AA0A67"/>
    <w:rsid w:val="00AA0B8A"/>
    <w:rsid w:val="00AA0C8D"/>
    <w:rsid w:val="00AA0DEF"/>
    <w:rsid w:val="00AA0F55"/>
    <w:rsid w:val="00AA1CEA"/>
    <w:rsid w:val="00AA1F49"/>
    <w:rsid w:val="00AA2254"/>
    <w:rsid w:val="00AA24F5"/>
    <w:rsid w:val="00AA256C"/>
    <w:rsid w:val="00AA27A7"/>
    <w:rsid w:val="00AA2ADE"/>
    <w:rsid w:val="00AA2C21"/>
    <w:rsid w:val="00AA3159"/>
    <w:rsid w:val="00AA3274"/>
    <w:rsid w:val="00AA35C1"/>
    <w:rsid w:val="00AA3762"/>
    <w:rsid w:val="00AA3A8E"/>
    <w:rsid w:val="00AA4487"/>
    <w:rsid w:val="00AA4E34"/>
    <w:rsid w:val="00AA4F86"/>
    <w:rsid w:val="00AA4FA5"/>
    <w:rsid w:val="00AA5064"/>
    <w:rsid w:val="00AA5138"/>
    <w:rsid w:val="00AA527D"/>
    <w:rsid w:val="00AA5C89"/>
    <w:rsid w:val="00AA5ECC"/>
    <w:rsid w:val="00AA5F17"/>
    <w:rsid w:val="00AA5FAD"/>
    <w:rsid w:val="00AA615D"/>
    <w:rsid w:val="00AA62BE"/>
    <w:rsid w:val="00AA6580"/>
    <w:rsid w:val="00AA66AA"/>
    <w:rsid w:val="00AA6B5A"/>
    <w:rsid w:val="00AA753B"/>
    <w:rsid w:val="00AA76BD"/>
    <w:rsid w:val="00AA77BE"/>
    <w:rsid w:val="00AA79F7"/>
    <w:rsid w:val="00AA7AFD"/>
    <w:rsid w:val="00AA7CF5"/>
    <w:rsid w:val="00AA7E65"/>
    <w:rsid w:val="00AA7F7D"/>
    <w:rsid w:val="00AB0001"/>
    <w:rsid w:val="00AB0275"/>
    <w:rsid w:val="00AB027F"/>
    <w:rsid w:val="00AB0305"/>
    <w:rsid w:val="00AB0B90"/>
    <w:rsid w:val="00AB0C8D"/>
    <w:rsid w:val="00AB142D"/>
    <w:rsid w:val="00AB149A"/>
    <w:rsid w:val="00AB3044"/>
    <w:rsid w:val="00AB317B"/>
    <w:rsid w:val="00AB48E7"/>
    <w:rsid w:val="00AB4B25"/>
    <w:rsid w:val="00AB4DC5"/>
    <w:rsid w:val="00AB4DD6"/>
    <w:rsid w:val="00AB503D"/>
    <w:rsid w:val="00AB512F"/>
    <w:rsid w:val="00AB5439"/>
    <w:rsid w:val="00AB589E"/>
    <w:rsid w:val="00AB58C2"/>
    <w:rsid w:val="00AB5947"/>
    <w:rsid w:val="00AB659B"/>
    <w:rsid w:val="00AB6699"/>
    <w:rsid w:val="00AB683A"/>
    <w:rsid w:val="00AB685D"/>
    <w:rsid w:val="00AB6AD3"/>
    <w:rsid w:val="00AB73BF"/>
    <w:rsid w:val="00AB73CF"/>
    <w:rsid w:val="00AB79C6"/>
    <w:rsid w:val="00AB7C61"/>
    <w:rsid w:val="00AB7DB8"/>
    <w:rsid w:val="00AC0BE2"/>
    <w:rsid w:val="00AC169F"/>
    <w:rsid w:val="00AC1702"/>
    <w:rsid w:val="00AC22CA"/>
    <w:rsid w:val="00AC2E46"/>
    <w:rsid w:val="00AC40C9"/>
    <w:rsid w:val="00AC40D5"/>
    <w:rsid w:val="00AC43D7"/>
    <w:rsid w:val="00AC4669"/>
    <w:rsid w:val="00AC5094"/>
    <w:rsid w:val="00AC51F7"/>
    <w:rsid w:val="00AC55B8"/>
    <w:rsid w:val="00AC56F4"/>
    <w:rsid w:val="00AC5778"/>
    <w:rsid w:val="00AC5D29"/>
    <w:rsid w:val="00AC6244"/>
    <w:rsid w:val="00AC65C6"/>
    <w:rsid w:val="00AC7CA7"/>
    <w:rsid w:val="00AD01EB"/>
    <w:rsid w:val="00AD023F"/>
    <w:rsid w:val="00AD048F"/>
    <w:rsid w:val="00AD05C3"/>
    <w:rsid w:val="00AD06FC"/>
    <w:rsid w:val="00AD0B3F"/>
    <w:rsid w:val="00AD0E13"/>
    <w:rsid w:val="00AD0F51"/>
    <w:rsid w:val="00AD166E"/>
    <w:rsid w:val="00AD16A3"/>
    <w:rsid w:val="00AD1B58"/>
    <w:rsid w:val="00AD1EFD"/>
    <w:rsid w:val="00AD1F51"/>
    <w:rsid w:val="00AD2125"/>
    <w:rsid w:val="00AD23DE"/>
    <w:rsid w:val="00AD2C66"/>
    <w:rsid w:val="00AD3014"/>
    <w:rsid w:val="00AD3070"/>
    <w:rsid w:val="00AD3274"/>
    <w:rsid w:val="00AD34A3"/>
    <w:rsid w:val="00AD352C"/>
    <w:rsid w:val="00AD35E7"/>
    <w:rsid w:val="00AD3AB0"/>
    <w:rsid w:val="00AD3BAB"/>
    <w:rsid w:val="00AD3BB8"/>
    <w:rsid w:val="00AD3CA0"/>
    <w:rsid w:val="00AD3CFE"/>
    <w:rsid w:val="00AD3EDC"/>
    <w:rsid w:val="00AD42C2"/>
    <w:rsid w:val="00AD4715"/>
    <w:rsid w:val="00AD4862"/>
    <w:rsid w:val="00AD4BC2"/>
    <w:rsid w:val="00AD4CB6"/>
    <w:rsid w:val="00AD5629"/>
    <w:rsid w:val="00AD5BD2"/>
    <w:rsid w:val="00AD606D"/>
    <w:rsid w:val="00AD63A6"/>
    <w:rsid w:val="00AD63D5"/>
    <w:rsid w:val="00AD6497"/>
    <w:rsid w:val="00AD70CD"/>
    <w:rsid w:val="00AD7223"/>
    <w:rsid w:val="00AD74C7"/>
    <w:rsid w:val="00AD74DA"/>
    <w:rsid w:val="00AD76BF"/>
    <w:rsid w:val="00AE014E"/>
    <w:rsid w:val="00AE073B"/>
    <w:rsid w:val="00AE0AC6"/>
    <w:rsid w:val="00AE0BBB"/>
    <w:rsid w:val="00AE0D19"/>
    <w:rsid w:val="00AE1039"/>
    <w:rsid w:val="00AE1352"/>
    <w:rsid w:val="00AE180D"/>
    <w:rsid w:val="00AE1C91"/>
    <w:rsid w:val="00AE2B79"/>
    <w:rsid w:val="00AE3982"/>
    <w:rsid w:val="00AE4873"/>
    <w:rsid w:val="00AE4CCF"/>
    <w:rsid w:val="00AE5137"/>
    <w:rsid w:val="00AE520F"/>
    <w:rsid w:val="00AE52B5"/>
    <w:rsid w:val="00AE5558"/>
    <w:rsid w:val="00AE56B9"/>
    <w:rsid w:val="00AE5F99"/>
    <w:rsid w:val="00AE6C9D"/>
    <w:rsid w:val="00AE6DD4"/>
    <w:rsid w:val="00AE7036"/>
    <w:rsid w:val="00AE71A0"/>
    <w:rsid w:val="00AE7893"/>
    <w:rsid w:val="00AE79DF"/>
    <w:rsid w:val="00AE7A5D"/>
    <w:rsid w:val="00AF02C6"/>
    <w:rsid w:val="00AF0B1F"/>
    <w:rsid w:val="00AF0E2B"/>
    <w:rsid w:val="00AF0F5A"/>
    <w:rsid w:val="00AF1A36"/>
    <w:rsid w:val="00AF293F"/>
    <w:rsid w:val="00AF2A49"/>
    <w:rsid w:val="00AF2FA4"/>
    <w:rsid w:val="00AF33BB"/>
    <w:rsid w:val="00AF3695"/>
    <w:rsid w:val="00AF3C87"/>
    <w:rsid w:val="00AF3D19"/>
    <w:rsid w:val="00AF3E38"/>
    <w:rsid w:val="00AF431A"/>
    <w:rsid w:val="00AF437B"/>
    <w:rsid w:val="00AF4862"/>
    <w:rsid w:val="00AF4C82"/>
    <w:rsid w:val="00AF4DDC"/>
    <w:rsid w:val="00AF4F35"/>
    <w:rsid w:val="00AF4F86"/>
    <w:rsid w:val="00AF54C4"/>
    <w:rsid w:val="00AF56BE"/>
    <w:rsid w:val="00AF5C08"/>
    <w:rsid w:val="00AF61A6"/>
    <w:rsid w:val="00AF6919"/>
    <w:rsid w:val="00AF6B5B"/>
    <w:rsid w:val="00AF6C3B"/>
    <w:rsid w:val="00AF7109"/>
    <w:rsid w:val="00AF7565"/>
    <w:rsid w:val="00AF7869"/>
    <w:rsid w:val="00AF797F"/>
    <w:rsid w:val="00AF7A12"/>
    <w:rsid w:val="00AF7B1B"/>
    <w:rsid w:val="00B004C1"/>
    <w:rsid w:val="00B00D20"/>
    <w:rsid w:val="00B00DD6"/>
    <w:rsid w:val="00B02024"/>
    <w:rsid w:val="00B02127"/>
    <w:rsid w:val="00B02993"/>
    <w:rsid w:val="00B02A7F"/>
    <w:rsid w:val="00B02B33"/>
    <w:rsid w:val="00B02F2B"/>
    <w:rsid w:val="00B02F56"/>
    <w:rsid w:val="00B0308D"/>
    <w:rsid w:val="00B030ED"/>
    <w:rsid w:val="00B04373"/>
    <w:rsid w:val="00B04658"/>
    <w:rsid w:val="00B0490F"/>
    <w:rsid w:val="00B04AC5"/>
    <w:rsid w:val="00B050C4"/>
    <w:rsid w:val="00B05905"/>
    <w:rsid w:val="00B059E2"/>
    <w:rsid w:val="00B061C8"/>
    <w:rsid w:val="00B06632"/>
    <w:rsid w:val="00B06799"/>
    <w:rsid w:val="00B0727C"/>
    <w:rsid w:val="00B076F1"/>
    <w:rsid w:val="00B079A0"/>
    <w:rsid w:val="00B07B41"/>
    <w:rsid w:val="00B07D7A"/>
    <w:rsid w:val="00B102DF"/>
    <w:rsid w:val="00B1040E"/>
    <w:rsid w:val="00B10643"/>
    <w:rsid w:val="00B11437"/>
    <w:rsid w:val="00B116FB"/>
    <w:rsid w:val="00B11E02"/>
    <w:rsid w:val="00B11E52"/>
    <w:rsid w:val="00B1301A"/>
    <w:rsid w:val="00B13351"/>
    <w:rsid w:val="00B1336A"/>
    <w:rsid w:val="00B13AF3"/>
    <w:rsid w:val="00B14141"/>
    <w:rsid w:val="00B145AD"/>
    <w:rsid w:val="00B148D8"/>
    <w:rsid w:val="00B150AA"/>
    <w:rsid w:val="00B151C4"/>
    <w:rsid w:val="00B1570E"/>
    <w:rsid w:val="00B158F9"/>
    <w:rsid w:val="00B1599A"/>
    <w:rsid w:val="00B15A45"/>
    <w:rsid w:val="00B16245"/>
    <w:rsid w:val="00B17461"/>
    <w:rsid w:val="00B175CA"/>
    <w:rsid w:val="00B17B51"/>
    <w:rsid w:val="00B17D0A"/>
    <w:rsid w:val="00B17D1C"/>
    <w:rsid w:val="00B20188"/>
    <w:rsid w:val="00B203D3"/>
    <w:rsid w:val="00B208AB"/>
    <w:rsid w:val="00B20CF1"/>
    <w:rsid w:val="00B20D4E"/>
    <w:rsid w:val="00B210B0"/>
    <w:rsid w:val="00B212A2"/>
    <w:rsid w:val="00B21627"/>
    <w:rsid w:val="00B21716"/>
    <w:rsid w:val="00B2203F"/>
    <w:rsid w:val="00B2249F"/>
    <w:rsid w:val="00B224C1"/>
    <w:rsid w:val="00B22662"/>
    <w:rsid w:val="00B22CD4"/>
    <w:rsid w:val="00B23055"/>
    <w:rsid w:val="00B23115"/>
    <w:rsid w:val="00B23303"/>
    <w:rsid w:val="00B23584"/>
    <w:rsid w:val="00B23A02"/>
    <w:rsid w:val="00B2404E"/>
    <w:rsid w:val="00B242E4"/>
    <w:rsid w:val="00B24A13"/>
    <w:rsid w:val="00B24E66"/>
    <w:rsid w:val="00B24F5B"/>
    <w:rsid w:val="00B25410"/>
    <w:rsid w:val="00B25629"/>
    <w:rsid w:val="00B25B78"/>
    <w:rsid w:val="00B25CC3"/>
    <w:rsid w:val="00B260D1"/>
    <w:rsid w:val="00B260F2"/>
    <w:rsid w:val="00B26309"/>
    <w:rsid w:val="00B2651E"/>
    <w:rsid w:val="00B26893"/>
    <w:rsid w:val="00B26A47"/>
    <w:rsid w:val="00B26B4A"/>
    <w:rsid w:val="00B2728F"/>
    <w:rsid w:val="00B2740F"/>
    <w:rsid w:val="00B276A7"/>
    <w:rsid w:val="00B27D07"/>
    <w:rsid w:val="00B27E30"/>
    <w:rsid w:val="00B27EC3"/>
    <w:rsid w:val="00B30201"/>
    <w:rsid w:val="00B30F70"/>
    <w:rsid w:val="00B313CB"/>
    <w:rsid w:val="00B31A2C"/>
    <w:rsid w:val="00B31C8B"/>
    <w:rsid w:val="00B322BD"/>
    <w:rsid w:val="00B32390"/>
    <w:rsid w:val="00B32B6B"/>
    <w:rsid w:val="00B335F3"/>
    <w:rsid w:val="00B33D6C"/>
    <w:rsid w:val="00B33FB2"/>
    <w:rsid w:val="00B3404A"/>
    <w:rsid w:val="00B34226"/>
    <w:rsid w:val="00B343C4"/>
    <w:rsid w:val="00B344C3"/>
    <w:rsid w:val="00B345BB"/>
    <w:rsid w:val="00B34B8E"/>
    <w:rsid w:val="00B34D66"/>
    <w:rsid w:val="00B34EAC"/>
    <w:rsid w:val="00B350AC"/>
    <w:rsid w:val="00B350BD"/>
    <w:rsid w:val="00B35526"/>
    <w:rsid w:val="00B359A8"/>
    <w:rsid w:val="00B35C6A"/>
    <w:rsid w:val="00B35FCC"/>
    <w:rsid w:val="00B36024"/>
    <w:rsid w:val="00B36118"/>
    <w:rsid w:val="00B36488"/>
    <w:rsid w:val="00B36D90"/>
    <w:rsid w:val="00B36FF0"/>
    <w:rsid w:val="00B3712D"/>
    <w:rsid w:val="00B37528"/>
    <w:rsid w:val="00B37A44"/>
    <w:rsid w:val="00B404D7"/>
    <w:rsid w:val="00B40BE0"/>
    <w:rsid w:val="00B4102F"/>
    <w:rsid w:val="00B416E0"/>
    <w:rsid w:val="00B419E1"/>
    <w:rsid w:val="00B42C79"/>
    <w:rsid w:val="00B42D1B"/>
    <w:rsid w:val="00B42E3C"/>
    <w:rsid w:val="00B42F5A"/>
    <w:rsid w:val="00B43A6D"/>
    <w:rsid w:val="00B43DD9"/>
    <w:rsid w:val="00B43F18"/>
    <w:rsid w:val="00B441DD"/>
    <w:rsid w:val="00B4436D"/>
    <w:rsid w:val="00B44C60"/>
    <w:rsid w:val="00B45409"/>
    <w:rsid w:val="00B45E19"/>
    <w:rsid w:val="00B45EC2"/>
    <w:rsid w:val="00B45F63"/>
    <w:rsid w:val="00B46358"/>
    <w:rsid w:val="00B467FA"/>
    <w:rsid w:val="00B46B37"/>
    <w:rsid w:val="00B46DE5"/>
    <w:rsid w:val="00B46F27"/>
    <w:rsid w:val="00B472BD"/>
    <w:rsid w:val="00B47512"/>
    <w:rsid w:val="00B47C61"/>
    <w:rsid w:val="00B47D40"/>
    <w:rsid w:val="00B503E5"/>
    <w:rsid w:val="00B51005"/>
    <w:rsid w:val="00B514DB"/>
    <w:rsid w:val="00B51760"/>
    <w:rsid w:val="00B51DEF"/>
    <w:rsid w:val="00B51E91"/>
    <w:rsid w:val="00B5265A"/>
    <w:rsid w:val="00B527F3"/>
    <w:rsid w:val="00B5287F"/>
    <w:rsid w:val="00B52EC1"/>
    <w:rsid w:val="00B52EE4"/>
    <w:rsid w:val="00B52EF2"/>
    <w:rsid w:val="00B53A13"/>
    <w:rsid w:val="00B53A32"/>
    <w:rsid w:val="00B53A88"/>
    <w:rsid w:val="00B53D2D"/>
    <w:rsid w:val="00B53F6A"/>
    <w:rsid w:val="00B54602"/>
    <w:rsid w:val="00B54A67"/>
    <w:rsid w:val="00B54D77"/>
    <w:rsid w:val="00B54E18"/>
    <w:rsid w:val="00B550BC"/>
    <w:rsid w:val="00B555FC"/>
    <w:rsid w:val="00B55964"/>
    <w:rsid w:val="00B55D44"/>
    <w:rsid w:val="00B56146"/>
    <w:rsid w:val="00B568DF"/>
    <w:rsid w:val="00B56A07"/>
    <w:rsid w:val="00B56F59"/>
    <w:rsid w:val="00B57DBA"/>
    <w:rsid w:val="00B57E32"/>
    <w:rsid w:val="00B60047"/>
    <w:rsid w:val="00B60BD0"/>
    <w:rsid w:val="00B60CE2"/>
    <w:rsid w:val="00B60E49"/>
    <w:rsid w:val="00B60F04"/>
    <w:rsid w:val="00B616A0"/>
    <w:rsid w:val="00B61DB8"/>
    <w:rsid w:val="00B61EA3"/>
    <w:rsid w:val="00B620C1"/>
    <w:rsid w:val="00B62177"/>
    <w:rsid w:val="00B62A68"/>
    <w:rsid w:val="00B62C89"/>
    <w:rsid w:val="00B62E6A"/>
    <w:rsid w:val="00B633A6"/>
    <w:rsid w:val="00B6391F"/>
    <w:rsid w:val="00B63CDB"/>
    <w:rsid w:val="00B63E19"/>
    <w:rsid w:val="00B63FED"/>
    <w:rsid w:val="00B64219"/>
    <w:rsid w:val="00B6451E"/>
    <w:rsid w:val="00B64915"/>
    <w:rsid w:val="00B64963"/>
    <w:rsid w:val="00B649F5"/>
    <w:rsid w:val="00B64B5C"/>
    <w:rsid w:val="00B64FC4"/>
    <w:rsid w:val="00B658FF"/>
    <w:rsid w:val="00B65E77"/>
    <w:rsid w:val="00B66C96"/>
    <w:rsid w:val="00B67178"/>
    <w:rsid w:val="00B672AC"/>
    <w:rsid w:val="00B67450"/>
    <w:rsid w:val="00B6755E"/>
    <w:rsid w:val="00B6769A"/>
    <w:rsid w:val="00B6775B"/>
    <w:rsid w:val="00B67EC6"/>
    <w:rsid w:val="00B700BE"/>
    <w:rsid w:val="00B703B1"/>
    <w:rsid w:val="00B70480"/>
    <w:rsid w:val="00B706E5"/>
    <w:rsid w:val="00B70742"/>
    <w:rsid w:val="00B707A2"/>
    <w:rsid w:val="00B70FAE"/>
    <w:rsid w:val="00B71131"/>
    <w:rsid w:val="00B7140E"/>
    <w:rsid w:val="00B71413"/>
    <w:rsid w:val="00B72177"/>
    <w:rsid w:val="00B72683"/>
    <w:rsid w:val="00B72BA7"/>
    <w:rsid w:val="00B72C3B"/>
    <w:rsid w:val="00B72DD4"/>
    <w:rsid w:val="00B72DF6"/>
    <w:rsid w:val="00B73045"/>
    <w:rsid w:val="00B73544"/>
    <w:rsid w:val="00B73CB3"/>
    <w:rsid w:val="00B742C7"/>
    <w:rsid w:val="00B74EAE"/>
    <w:rsid w:val="00B74EB1"/>
    <w:rsid w:val="00B75054"/>
    <w:rsid w:val="00B7509D"/>
    <w:rsid w:val="00B75E83"/>
    <w:rsid w:val="00B76168"/>
    <w:rsid w:val="00B761BB"/>
    <w:rsid w:val="00B767C6"/>
    <w:rsid w:val="00B76901"/>
    <w:rsid w:val="00B76A16"/>
    <w:rsid w:val="00B76C01"/>
    <w:rsid w:val="00B76C7C"/>
    <w:rsid w:val="00B77C12"/>
    <w:rsid w:val="00B77EC6"/>
    <w:rsid w:val="00B803E7"/>
    <w:rsid w:val="00B8041C"/>
    <w:rsid w:val="00B80580"/>
    <w:rsid w:val="00B8088E"/>
    <w:rsid w:val="00B80943"/>
    <w:rsid w:val="00B80D1F"/>
    <w:rsid w:val="00B814D8"/>
    <w:rsid w:val="00B8178C"/>
    <w:rsid w:val="00B82136"/>
    <w:rsid w:val="00B824DA"/>
    <w:rsid w:val="00B82C2C"/>
    <w:rsid w:val="00B82F09"/>
    <w:rsid w:val="00B82F6C"/>
    <w:rsid w:val="00B83A5B"/>
    <w:rsid w:val="00B84A57"/>
    <w:rsid w:val="00B84EFF"/>
    <w:rsid w:val="00B8518B"/>
    <w:rsid w:val="00B851E7"/>
    <w:rsid w:val="00B85352"/>
    <w:rsid w:val="00B857FB"/>
    <w:rsid w:val="00B859A3"/>
    <w:rsid w:val="00B85A04"/>
    <w:rsid w:val="00B85A1D"/>
    <w:rsid w:val="00B85C29"/>
    <w:rsid w:val="00B85F01"/>
    <w:rsid w:val="00B86029"/>
    <w:rsid w:val="00B864D9"/>
    <w:rsid w:val="00B86945"/>
    <w:rsid w:val="00B86E9A"/>
    <w:rsid w:val="00B872A7"/>
    <w:rsid w:val="00B87357"/>
    <w:rsid w:val="00B873E0"/>
    <w:rsid w:val="00B87CE9"/>
    <w:rsid w:val="00B914BB"/>
    <w:rsid w:val="00B9167B"/>
    <w:rsid w:val="00B916B8"/>
    <w:rsid w:val="00B92722"/>
    <w:rsid w:val="00B927CD"/>
    <w:rsid w:val="00B92BF6"/>
    <w:rsid w:val="00B93414"/>
    <w:rsid w:val="00B9355E"/>
    <w:rsid w:val="00B9387E"/>
    <w:rsid w:val="00B938CF"/>
    <w:rsid w:val="00B93CAB"/>
    <w:rsid w:val="00B94039"/>
    <w:rsid w:val="00B950F8"/>
    <w:rsid w:val="00B951E9"/>
    <w:rsid w:val="00B95EDF"/>
    <w:rsid w:val="00B95FA1"/>
    <w:rsid w:val="00B95FE8"/>
    <w:rsid w:val="00B96208"/>
    <w:rsid w:val="00B96620"/>
    <w:rsid w:val="00B96DD8"/>
    <w:rsid w:val="00B96E64"/>
    <w:rsid w:val="00B971C2"/>
    <w:rsid w:val="00B97293"/>
    <w:rsid w:val="00B9749F"/>
    <w:rsid w:val="00B97AFC"/>
    <w:rsid w:val="00BA01F3"/>
    <w:rsid w:val="00BA0813"/>
    <w:rsid w:val="00BA0A0C"/>
    <w:rsid w:val="00BA0A45"/>
    <w:rsid w:val="00BA0BD1"/>
    <w:rsid w:val="00BA1236"/>
    <w:rsid w:val="00BA1598"/>
    <w:rsid w:val="00BA180D"/>
    <w:rsid w:val="00BA2092"/>
    <w:rsid w:val="00BA20AC"/>
    <w:rsid w:val="00BA29BC"/>
    <w:rsid w:val="00BA2DE6"/>
    <w:rsid w:val="00BA3009"/>
    <w:rsid w:val="00BA31F1"/>
    <w:rsid w:val="00BA3210"/>
    <w:rsid w:val="00BA3721"/>
    <w:rsid w:val="00BA37A7"/>
    <w:rsid w:val="00BA3AAB"/>
    <w:rsid w:val="00BA3D2F"/>
    <w:rsid w:val="00BA3F48"/>
    <w:rsid w:val="00BA41C3"/>
    <w:rsid w:val="00BA4A8E"/>
    <w:rsid w:val="00BA5F3E"/>
    <w:rsid w:val="00BA6165"/>
    <w:rsid w:val="00BA644B"/>
    <w:rsid w:val="00BA678E"/>
    <w:rsid w:val="00BA682B"/>
    <w:rsid w:val="00BA6ED3"/>
    <w:rsid w:val="00BA79DE"/>
    <w:rsid w:val="00BA7ABA"/>
    <w:rsid w:val="00BA7C1E"/>
    <w:rsid w:val="00BA7CDF"/>
    <w:rsid w:val="00BB01B0"/>
    <w:rsid w:val="00BB0482"/>
    <w:rsid w:val="00BB077C"/>
    <w:rsid w:val="00BB0AC7"/>
    <w:rsid w:val="00BB15BA"/>
    <w:rsid w:val="00BB1707"/>
    <w:rsid w:val="00BB1CF4"/>
    <w:rsid w:val="00BB1F8F"/>
    <w:rsid w:val="00BB2473"/>
    <w:rsid w:val="00BB24C9"/>
    <w:rsid w:val="00BB254E"/>
    <w:rsid w:val="00BB27A5"/>
    <w:rsid w:val="00BB29F1"/>
    <w:rsid w:val="00BB2D43"/>
    <w:rsid w:val="00BB2FB2"/>
    <w:rsid w:val="00BB30C1"/>
    <w:rsid w:val="00BB34B0"/>
    <w:rsid w:val="00BB3807"/>
    <w:rsid w:val="00BB4834"/>
    <w:rsid w:val="00BB4D14"/>
    <w:rsid w:val="00BB5567"/>
    <w:rsid w:val="00BB6021"/>
    <w:rsid w:val="00BB634E"/>
    <w:rsid w:val="00BB72B9"/>
    <w:rsid w:val="00BB7652"/>
    <w:rsid w:val="00BB7CC0"/>
    <w:rsid w:val="00BC072A"/>
    <w:rsid w:val="00BC091F"/>
    <w:rsid w:val="00BC0AA3"/>
    <w:rsid w:val="00BC0C36"/>
    <w:rsid w:val="00BC0FED"/>
    <w:rsid w:val="00BC139D"/>
    <w:rsid w:val="00BC15D3"/>
    <w:rsid w:val="00BC1DE9"/>
    <w:rsid w:val="00BC2069"/>
    <w:rsid w:val="00BC27F5"/>
    <w:rsid w:val="00BC2D8F"/>
    <w:rsid w:val="00BC3883"/>
    <w:rsid w:val="00BC3CFF"/>
    <w:rsid w:val="00BC4255"/>
    <w:rsid w:val="00BC447E"/>
    <w:rsid w:val="00BC4E07"/>
    <w:rsid w:val="00BC4FFC"/>
    <w:rsid w:val="00BC50C0"/>
    <w:rsid w:val="00BC5128"/>
    <w:rsid w:val="00BC5253"/>
    <w:rsid w:val="00BC5359"/>
    <w:rsid w:val="00BC569F"/>
    <w:rsid w:val="00BC5E4D"/>
    <w:rsid w:val="00BC5FC2"/>
    <w:rsid w:val="00BC647F"/>
    <w:rsid w:val="00BC684D"/>
    <w:rsid w:val="00BC6E9A"/>
    <w:rsid w:val="00BC6EFA"/>
    <w:rsid w:val="00BC7324"/>
    <w:rsid w:val="00BC7A93"/>
    <w:rsid w:val="00BC7B5D"/>
    <w:rsid w:val="00BC7C54"/>
    <w:rsid w:val="00BC7DA9"/>
    <w:rsid w:val="00BD02C3"/>
    <w:rsid w:val="00BD0922"/>
    <w:rsid w:val="00BD0B0F"/>
    <w:rsid w:val="00BD1887"/>
    <w:rsid w:val="00BD1B37"/>
    <w:rsid w:val="00BD1C11"/>
    <w:rsid w:val="00BD2487"/>
    <w:rsid w:val="00BD2BEC"/>
    <w:rsid w:val="00BD2C1F"/>
    <w:rsid w:val="00BD2CEA"/>
    <w:rsid w:val="00BD2D7F"/>
    <w:rsid w:val="00BD3796"/>
    <w:rsid w:val="00BD3C08"/>
    <w:rsid w:val="00BD3F8B"/>
    <w:rsid w:val="00BD450F"/>
    <w:rsid w:val="00BD4560"/>
    <w:rsid w:val="00BD5174"/>
    <w:rsid w:val="00BD5453"/>
    <w:rsid w:val="00BD5888"/>
    <w:rsid w:val="00BD5996"/>
    <w:rsid w:val="00BD5B09"/>
    <w:rsid w:val="00BD612F"/>
    <w:rsid w:val="00BD621B"/>
    <w:rsid w:val="00BD629B"/>
    <w:rsid w:val="00BD6F45"/>
    <w:rsid w:val="00BD74C1"/>
    <w:rsid w:val="00BD7546"/>
    <w:rsid w:val="00BD7D68"/>
    <w:rsid w:val="00BD7DBD"/>
    <w:rsid w:val="00BD7EEA"/>
    <w:rsid w:val="00BD7F38"/>
    <w:rsid w:val="00BE01B0"/>
    <w:rsid w:val="00BE02A3"/>
    <w:rsid w:val="00BE07CF"/>
    <w:rsid w:val="00BE090D"/>
    <w:rsid w:val="00BE0A18"/>
    <w:rsid w:val="00BE135A"/>
    <w:rsid w:val="00BE195B"/>
    <w:rsid w:val="00BE1F6B"/>
    <w:rsid w:val="00BE2085"/>
    <w:rsid w:val="00BE2292"/>
    <w:rsid w:val="00BE23CF"/>
    <w:rsid w:val="00BE23FD"/>
    <w:rsid w:val="00BE272C"/>
    <w:rsid w:val="00BE297E"/>
    <w:rsid w:val="00BE32C5"/>
    <w:rsid w:val="00BE3340"/>
    <w:rsid w:val="00BE361A"/>
    <w:rsid w:val="00BE3797"/>
    <w:rsid w:val="00BE39CB"/>
    <w:rsid w:val="00BE3E97"/>
    <w:rsid w:val="00BE412B"/>
    <w:rsid w:val="00BE48B0"/>
    <w:rsid w:val="00BE4C77"/>
    <w:rsid w:val="00BE5623"/>
    <w:rsid w:val="00BE5707"/>
    <w:rsid w:val="00BE5FC1"/>
    <w:rsid w:val="00BE626C"/>
    <w:rsid w:val="00BE6674"/>
    <w:rsid w:val="00BE6F7E"/>
    <w:rsid w:val="00BE7872"/>
    <w:rsid w:val="00BE7AA9"/>
    <w:rsid w:val="00BE7C7C"/>
    <w:rsid w:val="00BE7D04"/>
    <w:rsid w:val="00BE7DD8"/>
    <w:rsid w:val="00BF02A0"/>
    <w:rsid w:val="00BF0347"/>
    <w:rsid w:val="00BF0D74"/>
    <w:rsid w:val="00BF1101"/>
    <w:rsid w:val="00BF177C"/>
    <w:rsid w:val="00BF1885"/>
    <w:rsid w:val="00BF1FF5"/>
    <w:rsid w:val="00BF2213"/>
    <w:rsid w:val="00BF25AD"/>
    <w:rsid w:val="00BF2BC2"/>
    <w:rsid w:val="00BF307E"/>
    <w:rsid w:val="00BF3364"/>
    <w:rsid w:val="00BF36B0"/>
    <w:rsid w:val="00BF3B1C"/>
    <w:rsid w:val="00BF3C62"/>
    <w:rsid w:val="00BF3D1A"/>
    <w:rsid w:val="00BF3FF8"/>
    <w:rsid w:val="00BF447A"/>
    <w:rsid w:val="00BF45DD"/>
    <w:rsid w:val="00BF46ED"/>
    <w:rsid w:val="00BF495D"/>
    <w:rsid w:val="00BF4EC8"/>
    <w:rsid w:val="00BF516F"/>
    <w:rsid w:val="00BF540A"/>
    <w:rsid w:val="00BF550F"/>
    <w:rsid w:val="00BF57FA"/>
    <w:rsid w:val="00BF580F"/>
    <w:rsid w:val="00BF5C3C"/>
    <w:rsid w:val="00BF5C49"/>
    <w:rsid w:val="00BF5C5A"/>
    <w:rsid w:val="00BF5D78"/>
    <w:rsid w:val="00BF62BD"/>
    <w:rsid w:val="00BF6751"/>
    <w:rsid w:val="00BF698A"/>
    <w:rsid w:val="00BF7379"/>
    <w:rsid w:val="00BF7A20"/>
    <w:rsid w:val="00BF7C58"/>
    <w:rsid w:val="00BF7DC5"/>
    <w:rsid w:val="00BF7ED4"/>
    <w:rsid w:val="00BF7EE5"/>
    <w:rsid w:val="00BF7FA1"/>
    <w:rsid w:val="00C006DA"/>
    <w:rsid w:val="00C00A57"/>
    <w:rsid w:val="00C00B35"/>
    <w:rsid w:val="00C00DB0"/>
    <w:rsid w:val="00C0100E"/>
    <w:rsid w:val="00C0125A"/>
    <w:rsid w:val="00C014BB"/>
    <w:rsid w:val="00C01859"/>
    <w:rsid w:val="00C01C6D"/>
    <w:rsid w:val="00C01FB4"/>
    <w:rsid w:val="00C021E6"/>
    <w:rsid w:val="00C023A6"/>
    <w:rsid w:val="00C0245E"/>
    <w:rsid w:val="00C02CD3"/>
    <w:rsid w:val="00C030F6"/>
    <w:rsid w:val="00C03638"/>
    <w:rsid w:val="00C03B7E"/>
    <w:rsid w:val="00C03C3E"/>
    <w:rsid w:val="00C03E45"/>
    <w:rsid w:val="00C048D9"/>
    <w:rsid w:val="00C04EB8"/>
    <w:rsid w:val="00C04F05"/>
    <w:rsid w:val="00C0507D"/>
    <w:rsid w:val="00C052D1"/>
    <w:rsid w:val="00C05307"/>
    <w:rsid w:val="00C054E8"/>
    <w:rsid w:val="00C065E7"/>
    <w:rsid w:val="00C0667E"/>
    <w:rsid w:val="00C071AF"/>
    <w:rsid w:val="00C075F9"/>
    <w:rsid w:val="00C07755"/>
    <w:rsid w:val="00C1010F"/>
    <w:rsid w:val="00C10117"/>
    <w:rsid w:val="00C1019C"/>
    <w:rsid w:val="00C10611"/>
    <w:rsid w:val="00C10847"/>
    <w:rsid w:val="00C10D4A"/>
    <w:rsid w:val="00C10DB3"/>
    <w:rsid w:val="00C10EF4"/>
    <w:rsid w:val="00C10FA6"/>
    <w:rsid w:val="00C11455"/>
    <w:rsid w:val="00C115AB"/>
    <w:rsid w:val="00C11B21"/>
    <w:rsid w:val="00C11BF4"/>
    <w:rsid w:val="00C11D90"/>
    <w:rsid w:val="00C120FF"/>
    <w:rsid w:val="00C123FE"/>
    <w:rsid w:val="00C12461"/>
    <w:rsid w:val="00C12B1D"/>
    <w:rsid w:val="00C12D21"/>
    <w:rsid w:val="00C1367E"/>
    <w:rsid w:val="00C138BC"/>
    <w:rsid w:val="00C140CC"/>
    <w:rsid w:val="00C141C7"/>
    <w:rsid w:val="00C14322"/>
    <w:rsid w:val="00C14866"/>
    <w:rsid w:val="00C14CA8"/>
    <w:rsid w:val="00C1596D"/>
    <w:rsid w:val="00C15C35"/>
    <w:rsid w:val="00C15CA2"/>
    <w:rsid w:val="00C15D46"/>
    <w:rsid w:val="00C15DD1"/>
    <w:rsid w:val="00C16806"/>
    <w:rsid w:val="00C169E7"/>
    <w:rsid w:val="00C171D8"/>
    <w:rsid w:val="00C1733E"/>
    <w:rsid w:val="00C17376"/>
    <w:rsid w:val="00C174B6"/>
    <w:rsid w:val="00C204E3"/>
    <w:rsid w:val="00C2053A"/>
    <w:rsid w:val="00C20939"/>
    <w:rsid w:val="00C21133"/>
    <w:rsid w:val="00C2141A"/>
    <w:rsid w:val="00C22301"/>
    <w:rsid w:val="00C2243D"/>
    <w:rsid w:val="00C224A3"/>
    <w:rsid w:val="00C2257A"/>
    <w:rsid w:val="00C239C7"/>
    <w:rsid w:val="00C24060"/>
    <w:rsid w:val="00C241C4"/>
    <w:rsid w:val="00C24283"/>
    <w:rsid w:val="00C24D24"/>
    <w:rsid w:val="00C25434"/>
    <w:rsid w:val="00C25AEA"/>
    <w:rsid w:val="00C26516"/>
    <w:rsid w:val="00C26A47"/>
    <w:rsid w:val="00C26AE7"/>
    <w:rsid w:val="00C26E89"/>
    <w:rsid w:val="00C26F95"/>
    <w:rsid w:val="00C27086"/>
    <w:rsid w:val="00C271EC"/>
    <w:rsid w:val="00C27310"/>
    <w:rsid w:val="00C273A4"/>
    <w:rsid w:val="00C2777D"/>
    <w:rsid w:val="00C27B75"/>
    <w:rsid w:val="00C300CF"/>
    <w:rsid w:val="00C301CB"/>
    <w:rsid w:val="00C3020D"/>
    <w:rsid w:val="00C30AAC"/>
    <w:rsid w:val="00C3104F"/>
    <w:rsid w:val="00C31194"/>
    <w:rsid w:val="00C31C27"/>
    <w:rsid w:val="00C32DFF"/>
    <w:rsid w:val="00C32E3A"/>
    <w:rsid w:val="00C333F0"/>
    <w:rsid w:val="00C34609"/>
    <w:rsid w:val="00C34827"/>
    <w:rsid w:val="00C348E9"/>
    <w:rsid w:val="00C34AFA"/>
    <w:rsid w:val="00C34ED3"/>
    <w:rsid w:val="00C35581"/>
    <w:rsid w:val="00C35695"/>
    <w:rsid w:val="00C358D7"/>
    <w:rsid w:val="00C35BFA"/>
    <w:rsid w:val="00C364A5"/>
    <w:rsid w:val="00C36776"/>
    <w:rsid w:val="00C36CAE"/>
    <w:rsid w:val="00C36DF0"/>
    <w:rsid w:val="00C36E32"/>
    <w:rsid w:val="00C373EE"/>
    <w:rsid w:val="00C401C9"/>
    <w:rsid w:val="00C404DF"/>
    <w:rsid w:val="00C4052A"/>
    <w:rsid w:val="00C40605"/>
    <w:rsid w:val="00C40802"/>
    <w:rsid w:val="00C40EE3"/>
    <w:rsid w:val="00C40F0D"/>
    <w:rsid w:val="00C4156E"/>
    <w:rsid w:val="00C41573"/>
    <w:rsid w:val="00C4160F"/>
    <w:rsid w:val="00C41A8D"/>
    <w:rsid w:val="00C41BEC"/>
    <w:rsid w:val="00C41DBD"/>
    <w:rsid w:val="00C42194"/>
    <w:rsid w:val="00C426B6"/>
    <w:rsid w:val="00C42AFF"/>
    <w:rsid w:val="00C42B3A"/>
    <w:rsid w:val="00C42BA4"/>
    <w:rsid w:val="00C42C75"/>
    <w:rsid w:val="00C42EE7"/>
    <w:rsid w:val="00C4351D"/>
    <w:rsid w:val="00C4364A"/>
    <w:rsid w:val="00C43910"/>
    <w:rsid w:val="00C43E56"/>
    <w:rsid w:val="00C43E6A"/>
    <w:rsid w:val="00C445F2"/>
    <w:rsid w:val="00C4477D"/>
    <w:rsid w:val="00C44826"/>
    <w:rsid w:val="00C4493C"/>
    <w:rsid w:val="00C44977"/>
    <w:rsid w:val="00C44DBE"/>
    <w:rsid w:val="00C453D7"/>
    <w:rsid w:val="00C457F2"/>
    <w:rsid w:val="00C45A85"/>
    <w:rsid w:val="00C45B1C"/>
    <w:rsid w:val="00C45D94"/>
    <w:rsid w:val="00C46315"/>
    <w:rsid w:val="00C465C4"/>
    <w:rsid w:val="00C4660B"/>
    <w:rsid w:val="00C46BF8"/>
    <w:rsid w:val="00C46FE0"/>
    <w:rsid w:val="00C47497"/>
    <w:rsid w:val="00C474DB"/>
    <w:rsid w:val="00C47894"/>
    <w:rsid w:val="00C47972"/>
    <w:rsid w:val="00C47F93"/>
    <w:rsid w:val="00C502B5"/>
    <w:rsid w:val="00C50842"/>
    <w:rsid w:val="00C50CFC"/>
    <w:rsid w:val="00C50DCB"/>
    <w:rsid w:val="00C513FC"/>
    <w:rsid w:val="00C514F5"/>
    <w:rsid w:val="00C51958"/>
    <w:rsid w:val="00C51A92"/>
    <w:rsid w:val="00C52BB8"/>
    <w:rsid w:val="00C52D01"/>
    <w:rsid w:val="00C532B9"/>
    <w:rsid w:val="00C5359E"/>
    <w:rsid w:val="00C535A9"/>
    <w:rsid w:val="00C53A3E"/>
    <w:rsid w:val="00C5444A"/>
    <w:rsid w:val="00C549E0"/>
    <w:rsid w:val="00C54A8F"/>
    <w:rsid w:val="00C55495"/>
    <w:rsid w:val="00C5584E"/>
    <w:rsid w:val="00C55853"/>
    <w:rsid w:val="00C55AAE"/>
    <w:rsid w:val="00C55DB7"/>
    <w:rsid w:val="00C5631A"/>
    <w:rsid w:val="00C56341"/>
    <w:rsid w:val="00C566C5"/>
    <w:rsid w:val="00C56819"/>
    <w:rsid w:val="00C56919"/>
    <w:rsid w:val="00C5697A"/>
    <w:rsid w:val="00C56AA8"/>
    <w:rsid w:val="00C56AD6"/>
    <w:rsid w:val="00C579D3"/>
    <w:rsid w:val="00C57AFA"/>
    <w:rsid w:val="00C57E1F"/>
    <w:rsid w:val="00C60213"/>
    <w:rsid w:val="00C6085A"/>
    <w:rsid w:val="00C608E4"/>
    <w:rsid w:val="00C60C6E"/>
    <w:rsid w:val="00C60C8D"/>
    <w:rsid w:val="00C60EF1"/>
    <w:rsid w:val="00C612CF"/>
    <w:rsid w:val="00C61680"/>
    <w:rsid w:val="00C61F48"/>
    <w:rsid w:val="00C623D0"/>
    <w:rsid w:val="00C624D2"/>
    <w:rsid w:val="00C62B6C"/>
    <w:rsid w:val="00C63452"/>
    <w:rsid w:val="00C63744"/>
    <w:rsid w:val="00C63788"/>
    <w:rsid w:val="00C6394C"/>
    <w:rsid w:val="00C63A28"/>
    <w:rsid w:val="00C63E3C"/>
    <w:rsid w:val="00C64D0B"/>
    <w:rsid w:val="00C64F20"/>
    <w:rsid w:val="00C65221"/>
    <w:rsid w:val="00C65A7C"/>
    <w:rsid w:val="00C65CDA"/>
    <w:rsid w:val="00C661B0"/>
    <w:rsid w:val="00C668BF"/>
    <w:rsid w:val="00C66A3A"/>
    <w:rsid w:val="00C66A60"/>
    <w:rsid w:val="00C66BE1"/>
    <w:rsid w:val="00C67355"/>
    <w:rsid w:val="00C67695"/>
    <w:rsid w:val="00C67C1C"/>
    <w:rsid w:val="00C67F45"/>
    <w:rsid w:val="00C7030F"/>
    <w:rsid w:val="00C707C7"/>
    <w:rsid w:val="00C708B9"/>
    <w:rsid w:val="00C71234"/>
    <w:rsid w:val="00C71278"/>
    <w:rsid w:val="00C714AC"/>
    <w:rsid w:val="00C71CA7"/>
    <w:rsid w:val="00C71DC3"/>
    <w:rsid w:val="00C71E02"/>
    <w:rsid w:val="00C72064"/>
    <w:rsid w:val="00C72316"/>
    <w:rsid w:val="00C7244B"/>
    <w:rsid w:val="00C7282E"/>
    <w:rsid w:val="00C72C5B"/>
    <w:rsid w:val="00C72E00"/>
    <w:rsid w:val="00C736A3"/>
    <w:rsid w:val="00C73F82"/>
    <w:rsid w:val="00C74921"/>
    <w:rsid w:val="00C74BC7"/>
    <w:rsid w:val="00C75345"/>
    <w:rsid w:val="00C755C8"/>
    <w:rsid w:val="00C755FD"/>
    <w:rsid w:val="00C7568D"/>
    <w:rsid w:val="00C763E8"/>
    <w:rsid w:val="00C7644E"/>
    <w:rsid w:val="00C76C25"/>
    <w:rsid w:val="00C77183"/>
    <w:rsid w:val="00C77382"/>
    <w:rsid w:val="00C77405"/>
    <w:rsid w:val="00C77715"/>
    <w:rsid w:val="00C77976"/>
    <w:rsid w:val="00C77E4D"/>
    <w:rsid w:val="00C80226"/>
    <w:rsid w:val="00C8070A"/>
    <w:rsid w:val="00C811D7"/>
    <w:rsid w:val="00C81280"/>
    <w:rsid w:val="00C812D8"/>
    <w:rsid w:val="00C813D2"/>
    <w:rsid w:val="00C81668"/>
    <w:rsid w:val="00C818B0"/>
    <w:rsid w:val="00C81D4F"/>
    <w:rsid w:val="00C8270A"/>
    <w:rsid w:val="00C82B61"/>
    <w:rsid w:val="00C82D04"/>
    <w:rsid w:val="00C82E30"/>
    <w:rsid w:val="00C82EA0"/>
    <w:rsid w:val="00C82F46"/>
    <w:rsid w:val="00C82F99"/>
    <w:rsid w:val="00C8305C"/>
    <w:rsid w:val="00C83341"/>
    <w:rsid w:val="00C834D5"/>
    <w:rsid w:val="00C83612"/>
    <w:rsid w:val="00C84247"/>
    <w:rsid w:val="00C8427E"/>
    <w:rsid w:val="00C844B3"/>
    <w:rsid w:val="00C84605"/>
    <w:rsid w:val="00C8499B"/>
    <w:rsid w:val="00C856D2"/>
    <w:rsid w:val="00C85F39"/>
    <w:rsid w:val="00C86683"/>
    <w:rsid w:val="00C86984"/>
    <w:rsid w:val="00C86A24"/>
    <w:rsid w:val="00C86BD9"/>
    <w:rsid w:val="00C86CBE"/>
    <w:rsid w:val="00C8703D"/>
    <w:rsid w:val="00C875C7"/>
    <w:rsid w:val="00C87C82"/>
    <w:rsid w:val="00C87D31"/>
    <w:rsid w:val="00C87E5B"/>
    <w:rsid w:val="00C87FE0"/>
    <w:rsid w:val="00C9043B"/>
    <w:rsid w:val="00C9086D"/>
    <w:rsid w:val="00C911C3"/>
    <w:rsid w:val="00C91364"/>
    <w:rsid w:val="00C918A1"/>
    <w:rsid w:val="00C91BCB"/>
    <w:rsid w:val="00C91CB9"/>
    <w:rsid w:val="00C91D5B"/>
    <w:rsid w:val="00C9238E"/>
    <w:rsid w:val="00C928A8"/>
    <w:rsid w:val="00C92C32"/>
    <w:rsid w:val="00C92EBF"/>
    <w:rsid w:val="00C93758"/>
    <w:rsid w:val="00C93AAE"/>
    <w:rsid w:val="00C942A8"/>
    <w:rsid w:val="00C94439"/>
    <w:rsid w:val="00C9496F"/>
    <w:rsid w:val="00C94DF6"/>
    <w:rsid w:val="00C94E89"/>
    <w:rsid w:val="00C95A1F"/>
    <w:rsid w:val="00C95E7C"/>
    <w:rsid w:val="00C9660E"/>
    <w:rsid w:val="00C96A03"/>
    <w:rsid w:val="00C96AFE"/>
    <w:rsid w:val="00C97016"/>
    <w:rsid w:val="00C97463"/>
    <w:rsid w:val="00C974BB"/>
    <w:rsid w:val="00CA028D"/>
    <w:rsid w:val="00CA0698"/>
    <w:rsid w:val="00CA084C"/>
    <w:rsid w:val="00CA0F27"/>
    <w:rsid w:val="00CA164F"/>
    <w:rsid w:val="00CA1881"/>
    <w:rsid w:val="00CA1A0B"/>
    <w:rsid w:val="00CA2100"/>
    <w:rsid w:val="00CA2B50"/>
    <w:rsid w:val="00CA2D91"/>
    <w:rsid w:val="00CA2F3A"/>
    <w:rsid w:val="00CA3759"/>
    <w:rsid w:val="00CA37C3"/>
    <w:rsid w:val="00CA3822"/>
    <w:rsid w:val="00CA3C26"/>
    <w:rsid w:val="00CA425C"/>
    <w:rsid w:val="00CA42E8"/>
    <w:rsid w:val="00CA470D"/>
    <w:rsid w:val="00CA4795"/>
    <w:rsid w:val="00CA5799"/>
    <w:rsid w:val="00CA5D9F"/>
    <w:rsid w:val="00CA5F23"/>
    <w:rsid w:val="00CA6890"/>
    <w:rsid w:val="00CA6936"/>
    <w:rsid w:val="00CA7169"/>
    <w:rsid w:val="00CA761C"/>
    <w:rsid w:val="00CA78F6"/>
    <w:rsid w:val="00CB0165"/>
    <w:rsid w:val="00CB0E3E"/>
    <w:rsid w:val="00CB13DB"/>
    <w:rsid w:val="00CB1B06"/>
    <w:rsid w:val="00CB1C3B"/>
    <w:rsid w:val="00CB2015"/>
    <w:rsid w:val="00CB227E"/>
    <w:rsid w:val="00CB2910"/>
    <w:rsid w:val="00CB35CE"/>
    <w:rsid w:val="00CB35FD"/>
    <w:rsid w:val="00CB36B2"/>
    <w:rsid w:val="00CB3A3F"/>
    <w:rsid w:val="00CB3EDF"/>
    <w:rsid w:val="00CB3FEB"/>
    <w:rsid w:val="00CB431A"/>
    <w:rsid w:val="00CB4578"/>
    <w:rsid w:val="00CB4920"/>
    <w:rsid w:val="00CB4921"/>
    <w:rsid w:val="00CB5121"/>
    <w:rsid w:val="00CB5277"/>
    <w:rsid w:val="00CB52DA"/>
    <w:rsid w:val="00CB5730"/>
    <w:rsid w:val="00CB5927"/>
    <w:rsid w:val="00CB6086"/>
    <w:rsid w:val="00CB66CA"/>
    <w:rsid w:val="00CB671C"/>
    <w:rsid w:val="00CB6DAD"/>
    <w:rsid w:val="00CB7153"/>
    <w:rsid w:val="00CB71EF"/>
    <w:rsid w:val="00CB766B"/>
    <w:rsid w:val="00CB7870"/>
    <w:rsid w:val="00CB791E"/>
    <w:rsid w:val="00CB7ECF"/>
    <w:rsid w:val="00CC04A6"/>
    <w:rsid w:val="00CC071A"/>
    <w:rsid w:val="00CC10E1"/>
    <w:rsid w:val="00CC1206"/>
    <w:rsid w:val="00CC18DA"/>
    <w:rsid w:val="00CC2A46"/>
    <w:rsid w:val="00CC2A5F"/>
    <w:rsid w:val="00CC2C1E"/>
    <w:rsid w:val="00CC3006"/>
    <w:rsid w:val="00CC3171"/>
    <w:rsid w:val="00CC31F0"/>
    <w:rsid w:val="00CC325E"/>
    <w:rsid w:val="00CC3291"/>
    <w:rsid w:val="00CC3592"/>
    <w:rsid w:val="00CC381B"/>
    <w:rsid w:val="00CC4D36"/>
    <w:rsid w:val="00CC4FF8"/>
    <w:rsid w:val="00CC58AD"/>
    <w:rsid w:val="00CC5E2D"/>
    <w:rsid w:val="00CC615B"/>
    <w:rsid w:val="00CC6178"/>
    <w:rsid w:val="00CC634D"/>
    <w:rsid w:val="00CC6361"/>
    <w:rsid w:val="00CC6FCD"/>
    <w:rsid w:val="00CC722C"/>
    <w:rsid w:val="00CC775F"/>
    <w:rsid w:val="00CC793F"/>
    <w:rsid w:val="00CC7AB5"/>
    <w:rsid w:val="00CC7C0E"/>
    <w:rsid w:val="00CD091E"/>
    <w:rsid w:val="00CD0E5F"/>
    <w:rsid w:val="00CD0EF9"/>
    <w:rsid w:val="00CD110B"/>
    <w:rsid w:val="00CD1649"/>
    <w:rsid w:val="00CD2182"/>
    <w:rsid w:val="00CD2643"/>
    <w:rsid w:val="00CD27BC"/>
    <w:rsid w:val="00CD28DA"/>
    <w:rsid w:val="00CD2A8C"/>
    <w:rsid w:val="00CD2EA0"/>
    <w:rsid w:val="00CD2EFA"/>
    <w:rsid w:val="00CD2FD6"/>
    <w:rsid w:val="00CD3181"/>
    <w:rsid w:val="00CD32B5"/>
    <w:rsid w:val="00CD35BF"/>
    <w:rsid w:val="00CD3659"/>
    <w:rsid w:val="00CD3C63"/>
    <w:rsid w:val="00CD3D9C"/>
    <w:rsid w:val="00CD41AE"/>
    <w:rsid w:val="00CD43A4"/>
    <w:rsid w:val="00CD49F8"/>
    <w:rsid w:val="00CD4A45"/>
    <w:rsid w:val="00CD4BF8"/>
    <w:rsid w:val="00CD5031"/>
    <w:rsid w:val="00CD523F"/>
    <w:rsid w:val="00CD52D2"/>
    <w:rsid w:val="00CD537D"/>
    <w:rsid w:val="00CD5ACA"/>
    <w:rsid w:val="00CD5B2F"/>
    <w:rsid w:val="00CD5D44"/>
    <w:rsid w:val="00CD5FCB"/>
    <w:rsid w:val="00CD6D64"/>
    <w:rsid w:val="00CD6ED8"/>
    <w:rsid w:val="00CD6FD6"/>
    <w:rsid w:val="00CD70DB"/>
    <w:rsid w:val="00CD72C5"/>
    <w:rsid w:val="00CD7742"/>
    <w:rsid w:val="00CD77F3"/>
    <w:rsid w:val="00CD7C12"/>
    <w:rsid w:val="00CE01B6"/>
    <w:rsid w:val="00CE02F8"/>
    <w:rsid w:val="00CE05A3"/>
    <w:rsid w:val="00CE0636"/>
    <w:rsid w:val="00CE0809"/>
    <w:rsid w:val="00CE0C20"/>
    <w:rsid w:val="00CE14E9"/>
    <w:rsid w:val="00CE1AA4"/>
    <w:rsid w:val="00CE1E04"/>
    <w:rsid w:val="00CE251B"/>
    <w:rsid w:val="00CE25C2"/>
    <w:rsid w:val="00CE26C5"/>
    <w:rsid w:val="00CE276B"/>
    <w:rsid w:val="00CE2791"/>
    <w:rsid w:val="00CE2C1A"/>
    <w:rsid w:val="00CE2C99"/>
    <w:rsid w:val="00CE34BA"/>
    <w:rsid w:val="00CE3BF1"/>
    <w:rsid w:val="00CE3FD1"/>
    <w:rsid w:val="00CE402A"/>
    <w:rsid w:val="00CE452E"/>
    <w:rsid w:val="00CE4546"/>
    <w:rsid w:val="00CE4960"/>
    <w:rsid w:val="00CE4C5B"/>
    <w:rsid w:val="00CE4D74"/>
    <w:rsid w:val="00CE5353"/>
    <w:rsid w:val="00CE543E"/>
    <w:rsid w:val="00CE55CE"/>
    <w:rsid w:val="00CE5A7E"/>
    <w:rsid w:val="00CE5BE1"/>
    <w:rsid w:val="00CE5D41"/>
    <w:rsid w:val="00CE5D52"/>
    <w:rsid w:val="00CE5D62"/>
    <w:rsid w:val="00CE5D9E"/>
    <w:rsid w:val="00CE5F75"/>
    <w:rsid w:val="00CE63C6"/>
    <w:rsid w:val="00CE657C"/>
    <w:rsid w:val="00CE6980"/>
    <w:rsid w:val="00CE7ABE"/>
    <w:rsid w:val="00CF00E1"/>
    <w:rsid w:val="00CF02E5"/>
    <w:rsid w:val="00CF0A6C"/>
    <w:rsid w:val="00CF0B3B"/>
    <w:rsid w:val="00CF0CF2"/>
    <w:rsid w:val="00CF0D5B"/>
    <w:rsid w:val="00CF129B"/>
    <w:rsid w:val="00CF1530"/>
    <w:rsid w:val="00CF17D1"/>
    <w:rsid w:val="00CF18C1"/>
    <w:rsid w:val="00CF1D7F"/>
    <w:rsid w:val="00CF1EF2"/>
    <w:rsid w:val="00CF203B"/>
    <w:rsid w:val="00CF28BC"/>
    <w:rsid w:val="00CF2CE4"/>
    <w:rsid w:val="00CF2D6C"/>
    <w:rsid w:val="00CF2F15"/>
    <w:rsid w:val="00CF3211"/>
    <w:rsid w:val="00CF3AE2"/>
    <w:rsid w:val="00CF3B45"/>
    <w:rsid w:val="00CF4106"/>
    <w:rsid w:val="00CF44F7"/>
    <w:rsid w:val="00CF4613"/>
    <w:rsid w:val="00CF462F"/>
    <w:rsid w:val="00CF4640"/>
    <w:rsid w:val="00CF4E9D"/>
    <w:rsid w:val="00CF4F29"/>
    <w:rsid w:val="00CF51D3"/>
    <w:rsid w:val="00CF5212"/>
    <w:rsid w:val="00CF5A33"/>
    <w:rsid w:val="00CF5F68"/>
    <w:rsid w:val="00CF60D1"/>
    <w:rsid w:val="00CF62BB"/>
    <w:rsid w:val="00CF62BD"/>
    <w:rsid w:val="00CF639C"/>
    <w:rsid w:val="00CF6934"/>
    <w:rsid w:val="00CF7756"/>
    <w:rsid w:val="00CF7C69"/>
    <w:rsid w:val="00CF7D24"/>
    <w:rsid w:val="00CF7E5A"/>
    <w:rsid w:val="00CF7FB0"/>
    <w:rsid w:val="00D00236"/>
    <w:rsid w:val="00D00747"/>
    <w:rsid w:val="00D0098B"/>
    <w:rsid w:val="00D009E7"/>
    <w:rsid w:val="00D00C31"/>
    <w:rsid w:val="00D01253"/>
    <w:rsid w:val="00D0186F"/>
    <w:rsid w:val="00D0220F"/>
    <w:rsid w:val="00D0261B"/>
    <w:rsid w:val="00D02774"/>
    <w:rsid w:val="00D02C00"/>
    <w:rsid w:val="00D03041"/>
    <w:rsid w:val="00D0333A"/>
    <w:rsid w:val="00D03883"/>
    <w:rsid w:val="00D03935"/>
    <w:rsid w:val="00D04376"/>
    <w:rsid w:val="00D04BEE"/>
    <w:rsid w:val="00D05098"/>
    <w:rsid w:val="00D051C3"/>
    <w:rsid w:val="00D0591D"/>
    <w:rsid w:val="00D0592C"/>
    <w:rsid w:val="00D05C8C"/>
    <w:rsid w:val="00D06639"/>
    <w:rsid w:val="00D069C2"/>
    <w:rsid w:val="00D06BB6"/>
    <w:rsid w:val="00D06F06"/>
    <w:rsid w:val="00D070C0"/>
    <w:rsid w:val="00D0744F"/>
    <w:rsid w:val="00D07BD5"/>
    <w:rsid w:val="00D101C6"/>
    <w:rsid w:val="00D102BA"/>
    <w:rsid w:val="00D1189F"/>
    <w:rsid w:val="00D11BBA"/>
    <w:rsid w:val="00D11D0C"/>
    <w:rsid w:val="00D123DA"/>
    <w:rsid w:val="00D1284F"/>
    <w:rsid w:val="00D12A87"/>
    <w:rsid w:val="00D12FCD"/>
    <w:rsid w:val="00D134B9"/>
    <w:rsid w:val="00D1360B"/>
    <w:rsid w:val="00D13CED"/>
    <w:rsid w:val="00D14358"/>
    <w:rsid w:val="00D144CC"/>
    <w:rsid w:val="00D14A5B"/>
    <w:rsid w:val="00D155F6"/>
    <w:rsid w:val="00D15A0C"/>
    <w:rsid w:val="00D15F7D"/>
    <w:rsid w:val="00D16246"/>
    <w:rsid w:val="00D164EA"/>
    <w:rsid w:val="00D165E8"/>
    <w:rsid w:val="00D16905"/>
    <w:rsid w:val="00D17053"/>
    <w:rsid w:val="00D17A0A"/>
    <w:rsid w:val="00D17EE4"/>
    <w:rsid w:val="00D202FB"/>
    <w:rsid w:val="00D20467"/>
    <w:rsid w:val="00D20483"/>
    <w:rsid w:val="00D20691"/>
    <w:rsid w:val="00D206B0"/>
    <w:rsid w:val="00D20DDD"/>
    <w:rsid w:val="00D21C7B"/>
    <w:rsid w:val="00D2235C"/>
    <w:rsid w:val="00D223B4"/>
    <w:rsid w:val="00D22572"/>
    <w:rsid w:val="00D2265C"/>
    <w:rsid w:val="00D2270C"/>
    <w:rsid w:val="00D22887"/>
    <w:rsid w:val="00D22D07"/>
    <w:rsid w:val="00D22FC4"/>
    <w:rsid w:val="00D2316A"/>
    <w:rsid w:val="00D23392"/>
    <w:rsid w:val="00D23546"/>
    <w:rsid w:val="00D23659"/>
    <w:rsid w:val="00D23DF1"/>
    <w:rsid w:val="00D23F40"/>
    <w:rsid w:val="00D241D7"/>
    <w:rsid w:val="00D24220"/>
    <w:rsid w:val="00D244BC"/>
    <w:rsid w:val="00D24C8A"/>
    <w:rsid w:val="00D24E26"/>
    <w:rsid w:val="00D2542A"/>
    <w:rsid w:val="00D25714"/>
    <w:rsid w:val="00D25888"/>
    <w:rsid w:val="00D2605C"/>
    <w:rsid w:val="00D2618D"/>
    <w:rsid w:val="00D26AE3"/>
    <w:rsid w:val="00D26D03"/>
    <w:rsid w:val="00D27C3D"/>
    <w:rsid w:val="00D27E67"/>
    <w:rsid w:val="00D301C7"/>
    <w:rsid w:val="00D30623"/>
    <w:rsid w:val="00D3062D"/>
    <w:rsid w:val="00D312E5"/>
    <w:rsid w:val="00D3155A"/>
    <w:rsid w:val="00D3172D"/>
    <w:rsid w:val="00D3192F"/>
    <w:rsid w:val="00D31D9D"/>
    <w:rsid w:val="00D31E98"/>
    <w:rsid w:val="00D31F3D"/>
    <w:rsid w:val="00D32212"/>
    <w:rsid w:val="00D32244"/>
    <w:rsid w:val="00D32384"/>
    <w:rsid w:val="00D32611"/>
    <w:rsid w:val="00D32BA0"/>
    <w:rsid w:val="00D33121"/>
    <w:rsid w:val="00D33122"/>
    <w:rsid w:val="00D33250"/>
    <w:rsid w:val="00D3343C"/>
    <w:rsid w:val="00D33636"/>
    <w:rsid w:val="00D337EE"/>
    <w:rsid w:val="00D33F49"/>
    <w:rsid w:val="00D34258"/>
    <w:rsid w:val="00D3435F"/>
    <w:rsid w:val="00D343DE"/>
    <w:rsid w:val="00D346D0"/>
    <w:rsid w:val="00D349CA"/>
    <w:rsid w:val="00D3550B"/>
    <w:rsid w:val="00D35517"/>
    <w:rsid w:val="00D35994"/>
    <w:rsid w:val="00D3632D"/>
    <w:rsid w:val="00D366F5"/>
    <w:rsid w:val="00D37096"/>
    <w:rsid w:val="00D37152"/>
    <w:rsid w:val="00D371BB"/>
    <w:rsid w:val="00D373FE"/>
    <w:rsid w:val="00D3742E"/>
    <w:rsid w:val="00D37A8C"/>
    <w:rsid w:val="00D408FE"/>
    <w:rsid w:val="00D42E71"/>
    <w:rsid w:val="00D430D2"/>
    <w:rsid w:val="00D43440"/>
    <w:rsid w:val="00D4345C"/>
    <w:rsid w:val="00D441C6"/>
    <w:rsid w:val="00D44370"/>
    <w:rsid w:val="00D4470E"/>
    <w:rsid w:val="00D4494F"/>
    <w:rsid w:val="00D44C00"/>
    <w:rsid w:val="00D4527D"/>
    <w:rsid w:val="00D45492"/>
    <w:rsid w:val="00D459AB"/>
    <w:rsid w:val="00D45DA1"/>
    <w:rsid w:val="00D46C35"/>
    <w:rsid w:val="00D47754"/>
    <w:rsid w:val="00D47896"/>
    <w:rsid w:val="00D478D5"/>
    <w:rsid w:val="00D47FCB"/>
    <w:rsid w:val="00D501FB"/>
    <w:rsid w:val="00D5077D"/>
    <w:rsid w:val="00D509EB"/>
    <w:rsid w:val="00D50A09"/>
    <w:rsid w:val="00D50DF8"/>
    <w:rsid w:val="00D51076"/>
    <w:rsid w:val="00D51195"/>
    <w:rsid w:val="00D5159A"/>
    <w:rsid w:val="00D52065"/>
    <w:rsid w:val="00D5213F"/>
    <w:rsid w:val="00D52256"/>
    <w:rsid w:val="00D523A2"/>
    <w:rsid w:val="00D5240E"/>
    <w:rsid w:val="00D527B9"/>
    <w:rsid w:val="00D528BA"/>
    <w:rsid w:val="00D531A4"/>
    <w:rsid w:val="00D533ED"/>
    <w:rsid w:val="00D534D2"/>
    <w:rsid w:val="00D534DB"/>
    <w:rsid w:val="00D535A1"/>
    <w:rsid w:val="00D539AC"/>
    <w:rsid w:val="00D53A29"/>
    <w:rsid w:val="00D54120"/>
    <w:rsid w:val="00D5427C"/>
    <w:rsid w:val="00D54B34"/>
    <w:rsid w:val="00D54DD7"/>
    <w:rsid w:val="00D54E54"/>
    <w:rsid w:val="00D556AB"/>
    <w:rsid w:val="00D55738"/>
    <w:rsid w:val="00D55ADE"/>
    <w:rsid w:val="00D55C54"/>
    <w:rsid w:val="00D560CE"/>
    <w:rsid w:val="00D56624"/>
    <w:rsid w:val="00D56C58"/>
    <w:rsid w:val="00D56D8A"/>
    <w:rsid w:val="00D56ED9"/>
    <w:rsid w:val="00D57807"/>
    <w:rsid w:val="00D6003F"/>
    <w:rsid w:val="00D60497"/>
    <w:rsid w:val="00D607ED"/>
    <w:rsid w:val="00D608E4"/>
    <w:rsid w:val="00D6114E"/>
    <w:rsid w:val="00D61911"/>
    <w:rsid w:val="00D61D57"/>
    <w:rsid w:val="00D61D69"/>
    <w:rsid w:val="00D62653"/>
    <w:rsid w:val="00D633D1"/>
    <w:rsid w:val="00D63517"/>
    <w:rsid w:val="00D645E3"/>
    <w:rsid w:val="00D64963"/>
    <w:rsid w:val="00D64DD9"/>
    <w:rsid w:val="00D64DF2"/>
    <w:rsid w:val="00D64F89"/>
    <w:rsid w:val="00D651A5"/>
    <w:rsid w:val="00D651C9"/>
    <w:rsid w:val="00D65A92"/>
    <w:rsid w:val="00D65CB4"/>
    <w:rsid w:val="00D65CD9"/>
    <w:rsid w:val="00D663EE"/>
    <w:rsid w:val="00D66427"/>
    <w:rsid w:val="00D66523"/>
    <w:rsid w:val="00D66E59"/>
    <w:rsid w:val="00D66E95"/>
    <w:rsid w:val="00D66EF2"/>
    <w:rsid w:val="00D6704A"/>
    <w:rsid w:val="00D67E4F"/>
    <w:rsid w:val="00D7002F"/>
    <w:rsid w:val="00D7043B"/>
    <w:rsid w:val="00D707E6"/>
    <w:rsid w:val="00D71208"/>
    <w:rsid w:val="00D71326"/>
    <w:rsid w:val="00D71A26"/>
    <w:rsid w:val="00D71DCD"/>
    <w:rsid w:val="00D71F4F"/>
    <w:rsid w:val="00D72751"/>
    <w:rsid w:val="00D72770"/>
    <w:rsid w:val="00D72A3E"/>
    <w:rsid w:val="00D7333A"/>
    <w:rsid w:val="00D733D7"/>
    <w:rsid w:val="00D733E8"/>
    <w:rsid w:val="00D735A2"/>
    <w:rsid w:val="00D73787"/>
    <w:rsid w:val="00D740A2"/>
    <w:rsid w:val="00D74BC0"/>
    <w:rsid w:val="00D74D6F"/>
    <w:rsid w:val="00D74FEC"/>
    <w:rsid w:val="00D750AB"/>
    <w:rsid w:val="00D75856"/>
    <w:rsid w:val="00D758B5"/>
    <w:rsid w:val="00D75E66"/>
    <w:rsid w:val="00D75F75"/>
    <w:rsid w:val="00D76261"/>
    <w:rsid w:val="00D7678C"/>
    <w:rsid w:val="00D76892"/>
    <w:rsid w:val="00D76AD7"/>
    <w:rsid w:val="00D77161"/>
    <w:rsid w:val="00D773DA"/>
    <w:rsid w:val="00D7753F"/>
    <w:rsid w:val="00D810F1"/>
    <w:rsid w:val="00D813DB"/>
    <w:rsid w:val="00D81850"/>
    <w:rsid w:val="00D81F39"/>
    <w:rsid w:val="00D820E8"/>
    <w:rsid w:val="00D82433"/>
    <w:rsid w:val="00D8255F"/>
    <w:rsid w:val="00D826DC"/>
    <w:rsid w:val="00D829CC"/>
    <w:rsid w:val="00D8374D"/>
    <w:rsid w:val="00D8389B"/>
    <w:rsid w:val="00D8421F"/>
    <w:rsid w:val="00D8467E"/>
    <w:rsid w:val="00D84948"/>
    <w:rsid w:val="00D84DD9"/>
    <w:rsid w:val="00D84E1E"/>
    <w:rsid w:val="00D84EC7"/>
    <w:rsid w:val="00D84EDA"/>
    <w:rsid w:val="00D84EE2"/>
    <w:rsid w:val="00D84FAF"/>
    <w:rsid w:val="00D85167"/>
    <w:rsid w:val="00D85433"/>
    <w:rsid w:val="00D859CA"/>
    <w:rsid w:val="00D85B60"/>
    <w:rsid w:val="00D85CDB"/>
    <w:rsid w:val="00D8665E"/>
    <w:rsid w:val="00D8685B"/>
    <w:rsid w:val="00D86AF1"/>
    <w:rsid w:val="00D876E9"/>
    <w:rsid w:val="00D87A49"/>
    <w:rsid w:val="00D87F97"/>
    <w:rsid w:val="00D90509"/>
    <w:rsid w:val="00D90521"/>
    <w:rsid w:val="00D906A9"/>
    <w:rsid w:val="00D907D0"/>
    <w:rsid w:val="00D908E0"/>
    <w:rsid w:val="00D909AB"/>
    <w:rsid w:val="00D909DF"/>
    <w:rsid w:val="00D90DDB"/>
    <w:rsid w:val="00D90F46"/>
    <w:rsid w:val="00D9127E"/>
    <w:rsid w:val="00D91341"/>
    <w:rsid w:val="00D915B1"/>
    <w:rsid w:val="00D91A0C"/>
    <w:rsid w:val="00D926B3"/>
    <w:rsid w:val="00D92888"/>
    <w:rsid w:val="00D929AF"/>
    <w:rsid w:val="00D929C4"/>
    <w:rsid w:val="00D92CBC"/>
    <w:rsid w:val="00D92D4C"/>
    <w:rsid w:val="00D93014"/>
    <w:rsid w:val="00D931DC"/>
    <w:rsid w:val="00D9326D"/>
    <w:rsid w:val="00D9349B"/>
    <w:rsid w:val="00D93C7A"/>
    <w:rsid w:val="00D94045"/>
    <w:rsid w:val="00D9430D"/>
    <w:rsid w:val="00D944C9"/>
    <w:rsid w:val="00D952D7"/>
    <w:rsid w:val="00D954BF"/>
    <w:rsid w:val="00D95653"/>
    <w:rsid w:val="00D9609C"/>
    <w:rsid w:val="00D96788"/>
    <w:rsid w:val="00D96C89"/>
    <w:rsid w:val="00D96D82"/>
    <w:rsid w:val="00D97235"/>
    <w:rsid w:val="00D974D6"/>
    <w:rsid w:val="00D977A8"/>
    <w:rsid w:val="00D97853"/>
    <w:rsid w:val="00D979BD"/>
    <w:rsid w:val="00D97A95"/>
    <w:rsid w:val="00D97B9C"/>
    <w:rsid w:val="00DA00F1"/>
    <w:rsid w:val="00DA0291"/>
    <w:rsid w:val="00DA04F2"/>
    <w:rsid w:val="00DA0589"/>
    <w:rsid w:val="00DA0D42"/>
    <w:rsid w:val="00DA0F70"/>
    <w:rsid w:val="00DA1004"/>
    <w:rsid w:val="00DA149C"/>
    <w:rsid w:val="00DA1615"/>
    <w:rsid w:val="00DA1690"/>
    <w:rsid w:val="00DA185A"/>
    <w:rsid w:val="00DA1A8B"/>
    <w:rsid w:val="00DA1BB6"/>
    <w:rsid w:val="00DA1BDF"/>
    <w:rsid w:val="00DA1CDF"/>
    <w:rsid w:val="00DA1DC0"/>
    <w:rsid w:val="00DA1E0D"/>
    <w:rsid w:val="00DA2616"/>
    <w:rsid w:val="00DA2677"/>
    <w:rsid w:val="00DA2830"/>
    <w:rsid w:val="00DA3261"/>
    <w:rsid w:val="00DA32F3"/>
    <w:rsid w:val="00DA34BD"/>
    <w:rsid w:val="00DA366C"/>
    <w:rsid w:val="00DA383F"/>
    <w:rsid w:val="00DA3DB5"/>
    <w:rsid w:val="00DA3E6E"/>
    <w:rsid w:val="00DA43F9"/>
    <w:rsid w:val="00DA4B16"/>
    <w:rsid w:val="00DA4C0B"/>
    <w:rsid w:val="00DA4FB5"/>
    <w:rsid w:val="00DA5297"/>
    <w:rsid w:val="00DA5437"/>
    <w:rsid w:val="00DA5C52"/>
    <w:rsid w:val="00DA613D"/>
    <w:rsid w:val="00DA61AE"/>
    <w:rsid w:val="00DA68AA"/>
    <w:rsid w:val="00DA6F29"/>
    <w:rsid w:val="00DA6F2F"/>
    <w:rsid w:val="00DA7951"/>
    <w:rsid w:val="00DA7D88"/>
    <w:rsid w:val="00DB0CCB"/>
    <w:rsid w:val="00DB0F1B"/>
    <w:rsid w:val="00DB14E1"/>
    <w:rsid w:val="00DB17B9"/>
    <w:rsid w:val="00DB1F89"/>
    <w:rsid w:val="00DB1FCA"/>
    <w:rsid w:val="00DB20FA"/>
    <w:rsid w:val="00DB22E8"/>
    <w:rsid w:val="00DB23DE"/>
    <w:rsid w:val="00DB3EC9"/>
    <w:rsid w:val="00DB46CE"/>
    <w:rsid w:val="00DB490A"/>
    <w:rsid w:val="00DB4D25"/>
    <w:rsid w:val="00DB4FA8"/>
    <w:rsid w:val="00DB5465"/>
    <w:rsid w:val="00DB54F2"/>
    <w:rsid w:val="00DB5CF1"/>
    <w:rsid w:val="00DB5E26"/>
    <w:rsid w:val="00DB666B"/>
    <w:rsid w:val="00DB6FC6"/>
    <w:rsid w:val="00DB74A2"/>
    <w:rsid w:val="00DB7807"/>
    <w:rsid w:val="00DC01E9"/>
    <w:rsid w:val="00DC08AF"/>
    <w:rsid w:val="00DC0969"/>
    <w:rsid w:val="00DC139E"/>
    <w:rsid w:val="00DC14B2"/>
    <w:rsid w:val="00DC1868"/>
    <w:rsid w:val="00DC1FE4"/>
    <w:rsid w:val="00DC219F"/>
    <w:rsid w:val="00DC27E7"/>
    <w:rsid w:val="00DC2A71"/>
    <w:rsid w:val="00DC2E67"/>
    <w:rsid w:val="00DC3135"/>
    <w:rsid w:val="00DC32F2"/>
    <w:rsid w:val="00DC39A7"/>
    <w:rsid w:val="00DC3EAC"/>
    <w:rsid w:val="00DC3F16"/>
    <w:rsid w:val="00DC3F50"/>
    <w:rsid w:val="00DC3FC7"/>
    <w:rsid w:val="00DC43A4"/>
    <w:rsid w:val="00DC487D"/>
    <w:rsid w:val="00DC4AF6"/>
    <w:rsid w:val="00DC4D6A"/>
    <w:rsid w:val="00DC5026"/>
    <w:rsid w:val="00DC5168"/>
    <w:rsid w:val="00DC51A1"/>
    <w:rsid w:val="00DC5BAA"/>
    <w:rsid w:val="00DC5BE0"/>
    <w:rsid w:val="00DC5CAF"/>
    <w:rsid w:val="00DC5D19"/>
    <w:rsid w:val="00DC60F4"/>
    <w:rsid w:val="00DC6658"/>
    <w:rsid w:val="00DC6EBE"/>
    <w:rsid w:val="00DC715E"/>
    <w:rsid w:val="00DC7615"/>
    <w:rsid w:val="00DC781A"/>
    <w:rsid w:val="00DC7BF7"/>
    <w:rsid w:val="00DD09A4"/>
    <w:rsid w:val="00DD09D6"/>
    <w:rsid w:val="00DD0A6F"/>
    <w:rsid w:val="00DD0F04"/>
    <w:rsid w:val="00DD1161"/>
    <w:rsid w:val="00DD1419"/>
    <w:rsid w:val="00DD1686"/>
    <w:rsid w:val="00DD1857"/>
    <w:rsid w:val="00DD1A6F"/>
    <w:rsid w:val="00DD1AD3"/>
    <w:rsid w:val="00DD1AEC"/>
    <w:rsid w:val="00DD1F7D"/>
    <w:rsid w:val="00DD217F"/>
    <w:rsid w:val="00DD23BD"/>
    <w:rsid w:val="00DD26BE"/>
    <w:rsid w:val="00DD285D"/>
    <w:rsid w:val="00DD2869"/>
    <w:rsid w:val="00DD28D0"/>
    <w:rsid w:val="00DD29ED"/>
    <w:rsid w:val="00DD2B3D"/>
    <w:rsid w:val="00DD2B9D"/>
    <w:rsid w:val="00DD2F20"/>
    <w:rsid w:val="00DD30FA"/>
    <w:rsid w:val="00DD341E"/>
    <w:rsid w:val="00DD36FE"/>
    <w:rsid w:val="00DD3712"/>
    <w:rsid w:val="00DD39E8"/>
    <w:rsid w:val="00DD3C3D"/>
    <w:rsid w:val="00DD4086"/>
    <w:rsid w:val="00DD44FE"/>
    <w:rsid w:val="00DD498E"/>
    <w:rsid w:val="00DD49BD"/>
    <w:rsid w:val="00DD4DD1"/>
    <w:rsid w:val="00DD50D2"/>
    <w:rsid w:val="00DD58D3"/>
    <w:rsid w:val="00DD61E3"/>
    <w:rsid w:val="00DD69B7"/>
    <w:rsid w:val="00DD6F2D"/>
    <w:rsid w:val="00DD7009"/>
    <w:rsid w:val="00DD774D"/>
    <w:rsid w:val="00DD7790"/>
    <w:rsid w:val="00DE05E5"/>
    <w:rsid w:val="00DE0CE6"/>
    <w:rsid w:val="00DE0CFB"/>
    <w:rsid w:val="00DE0D08"/>
    <w:rsid w:val="00DE1132"/>
    <w:rsid w:val="00DE1239"/>
    <w:rsid w:val="00DE1531"/>
    <w:rsid w:val="00DE1726"/>
    <w:rsid w:val="00DE1AC6"/>
    <w:rsid w:val="00DE1D09"/>
    <w:rsid w:val="00DE1E6B"/>
    <w:rsid w:val="00DE2120"/>
    <w:rsid w:val="00DE2F47"/>
    <w:rsid w:val="00DE340C"/>
    <w:rsid w:val="00DE3532"/>
    <w:rsid w:val="00DE38B9"/>
    <w:rsid w:val="00DE38FB"/>
    <w:rsid w:val="00DE3B60"/>
    <w:rsid w:val="00DE3CEC"/>
    <w:rsid w:val="00DE4379"/>
    <w:rsid w:val="00DE4C71"/>
    <w:rsid w:val="00DE4EBA"/>
    <w:rsid w:val="00DE5020"/>
    <w:rsid w:val="00DE5035"/>
    <w:rsid w:val="00DE50D8"/>
    <w:rsid w:val="00DE52C0"/>
    <w:rsid w:val="00DE58F2"/>
    <w:rsid w:val="00DE5F07"/>
    <w:rsid w:val="00DE5F0F"/>
    <w:rsid w:val="00DE6422"/>
    <w:rsid w:val="00DE64EC"/>
    <w:rsid w:val="00DE685C"/>
    <w:rsid w:val="00DE68A7"/>
    <w:rsid w:val="00DE6AF2"/>
    <w:rsid w:val="00DE6E4C"/>
    <w:rsid w:val="00DE6EEB"/>
    <w:rsid w:val="00DE750B"/>
    <w:rsid w:val="00DE79CD"/>
    <w:rsid w:val="00DE7FAB"/>
    <w:rsid w:val="00DF00A0"/>
    <w:rsid w:val="00DF018A"/>
    <w:rsid w:val="00DF01CF"/>
    <w:rsid w:val="00DF0250"/>
    <w:rsid w:val="00DF055D"/>
    <w:rsid w:val="00DF05C5"/>
    <w:rsid w:val="00DF089C"/>
    <w:rsid w:val="00DF097D"/>
    <w:rsid w:val="00DF1410"/>
    <w:rsid w:val="00DF1BC0"/>
    <w:rsid w:val="00DF1C03"/>
    <w:rsid w:val="00DF1D2E"/>
    <w:rsid w:val="00DF1DA8"/>
    <w:rsid w:val="00DF1FAA"/>
    <w:rsid w:val="00DF22FF"/>
    <w:rsid w:val="00DF23C8"/>
    <w:rsid w:val="00DF25BB"/>
    <w:rsid w:val="00DF2DC5"/>
    <w:rsid w:val="00DF33B0"/>
    <w:rsid w:val="00DF3485"/>
    <w:rsid w:val="00DF368E"/>
    <w:rsid w:val="00DF3912"/>
    <w:rsid w:val="00DF3D39"/>
    <w:rsid w:val="00DF4142"/>
    <w:rsid w:val="00DF4403"/>
    <w:rsid w:val="00DF47BE"/>
    <w:rsid w:val="00DF4841"/>
    <w:rsid w:val="00DF4843"/>
    <w:rsid w:val="00DF4972"/>
    <w:rsid w:val="00DF4F73"/>
    <w:rsid w:val="00DF538A"/>
    <w:rsid w:val="00DF5A5E"/>
    <w:rsid w:val="00DF618A"/>
    <w:rsid w:val="00DF6200"/>
    <w:rsid w:val="00DF63E9"/>
    <w:rsid w:val="00DF647D"/>
    <w:rsid w:val="00DF7136"/>
    <w:rsid w:val="00DF73EE"/>
    <w:rsid w:val="00DF7686"/>
    <w:rsid w:val="00DF7C73"/>
    <w:rsid w:val="00E00652"/>
    <w:rsid w:val="00E006E5"/>
    <w:rsid w:val="00E00A5A"/>
    <w:rsid w:val="00E00C9B"/>
    <w:rsid w:val="00E01C27"/>
    <w:rsid w:val="00E01D70"/>
    <w:rsid w:val="00E022A4"/>
    <w:rsid w:val="00E02705"/>
    <w:rsid w:val="00E029CD"/>
    <w:rsid w:val="00E02A46"/>
    <w:rsid w:val="00E02AB0"/>
    <w:rsid w:val="00E02C50"/>
    <w:rsid w:val="00E0322B"/>
    <w:rsid w:val="00E03B44"/>
    <w:rsid w:val="00E03FF7"/>
    <w:rsid w:val="00E04E92"/>
    <w:rsid w:val="00E05472"/>
    <w:rsid w:val="00E055F8"/>
    <w:rsid w:val="00E05711"/>
    <w:rsid w:val="00E0595A"/>
    <w:rsid w:val="00E05A43"/>
    <w:rsid w:val="00E05DA1"/>
    <w:rsid w:val="00E06480"/>
    <w:rsid w:val="00E06501"/>
    <w:rsid w:val="00E06523"/>
    <w:rsid w:val="00E0659B"/>
    <w:rsid w:val="00E0679B"/>
    <w:rsid w:val="00E06ADF"/>
    <w:rsid w:val="00E06D44"/>
    <w:rsid w:val="00E10280"/>
    <w:rsid w:val="00E10929"/>
    <w:rsid w:val="00E109EF"/>
    <w:rsid w:val="00E10C2B"/>
    <w:rsid w:val="00E10E36"/>
    <w:rsid w:val="00E10F6D"/>
    <w:rsid w:val="00E10FCF"/>
    <w:rsid w:val="00E1111A"/>
    <w:rsid w:val="00E11130"/>
    <w:rsid w:val="00E114FC"/>
    <w:rsid w:val="00E1151A"/>
    <w:rsid w:val="00E11BDC"/>
    <w:rsid w:val="00E11DF8"/>
    <w:rsid w:val="00E11E7E"/>
    <w:rsid w:val="00E120A0"/>
    <w:rsid w:val="00E120F6"/>
    <w:rsid w:val="00E12147"/>
    <w:rsid w:val="00E12181"/>
    <w:rsid w:val="00E1271A"/>
    <w:rsid w:val="00E127A4"/>
    <w:rsid w:val="00E12CF7"/>
    <w:rsid w:val="00E137E7"/>
    <w:rsid w:val="00E13961"/>
    <w:rsid w:val="00E13E05"/>
    <w:rsid w:val="00E1525D"/>
    <w:rsid w:val="00E15616"/>
    <w:rsid w:val="00E15667"/>
    <w:rsid w:val="00E1588A"/>
    <w:rsid w:val="00E15D23"/>
    <w:rsid w:val="00E1614D"/>
    <w:rsid w:val="00E162FF"/>
    <w:rsid w:val="00E169C5"/>
    <w:rsid w:val="00E16A34"/>
    <w:rsid w:val="00E16A89"/>
    <w:rsid w:val="00E16AB2"/>
    <w:rsid w:val="00E16C64"/>
    <w:rsid w:val="00E17F0D"/>
    <w:rsid w:val="00E20167"/>
    <w:rsid w:val="00E20515"/>
    <w:rsid w:val="00E20724"/>
    <w:rsid w:val="00E21BAA"/>
    <w:rsid w:val="00E21D2D"/>
    <w:rsid w:val="00E21E6B"/>
    <w:rsid w:val="00E22354"/>
    <w:rsid w:val="00E22680"/>
    <w:rsid w:val="00E229B6"/>
    <w:rsid w:val="00E22D2A"/>
    <w:rsid w:val="00E22FD9"/>
    <w:rsid w:val="00E232CA"/>
    <w:rsid w:val="00E235E8"/>
    <w:rsid w:val="00E23A26"/>
    <w:rsid w:val="00E24099"/>
    <w:rsid w:val="00E2454F"/>
    <w:rsid w:val="00E246E5"/>
    <w:rsid w:val="00E24BC7"/>
    <w:rsid w:val="00E24E57"/>
    <w:rsid w:val="00E252F4"/>
    <w:rsid w:val="00E25339"/>
    <w:rsid w:val="00E25C83"/>
    <w:rsid w:val="00E26A4C"/>
    <w:rsid w:val="00E26E44"/>
    <w:rsid w:val="00E2703F"/>
    <w:rsid w:val="00E270E6"/>
    <w:rsid w:val="00E272F1"/>
    <w:rsid w:val="00E273C5"/>
    <w:rsid w:val="00E27477"/>
    <w:rsid w:val="00E274AF"/>
    <w:rsid w:val="00E301D3"/>
    <w:rsid w:val="00E30255"/>
    <w:rsid w:val="00E31263"/>
    <w:rsid w:val="00E31600"/>
    <w:rsid w:val="00E31B82"/>
    <w:rsid w:val="00E31DBA"/>
    <w:rsid w:val="00E31EF0"/>
    <w:rsid w:val="00E32068"/>
    <w:rsid w:val="00E323E6"/>
    <w:rsid w:val="00E32613"/>
    <w:rsid w:val="00E3265F"/>
    <w:rsid w:val="00E32ACC"/>
    <w:rsid w:val="00E32C0A"/>
    <w:rsid w:val="00E3308E"/>
    <w:rsid w:val="00E3323E"/>
    <w:rsid w:val="00E33375"/>
    <w:rsid w:val="00E3352F"/>
    <w:rsid w:val="00E339BB"/>
    <w:rsid w:val="00E339DB"/>
    <w:rsid w:val="00E33D45"/>
    <w:rsid w:val="00E33D56"/>
    <w:rsid w:val="00E33DBC"/>
    <w:rsid w:val="00E33F6A"/>
    <w:rsid w:val="00E34614"/>
    <w:rsid w:val="00E34828"/>
    <w:rsid w:val="00E34F86"/>
    <w:rsid w:val="00E3525D"/>
    <w:rsid w:val="00E35A27"/>
    <w:rsid w:val="00E3602F"/>
    <w:rsid w:val="00E36347"/>
    <w:rsid w:val="00E368C7"/>
    <w:rsid w:val="00E36A33"/>
    <w:rsid w:val="00E37103"/>
    <w:rsid w:val="00E375FC"/>
    <w:rsid w:val="00E3762C"/>
    <w:rsid w:val="00E378F1"/>
    <w:rsid w:val="00E37AF0"/>
    <w:rsid w:val="00E37D63"/>
    <w:rsid w:val="00E4008E"/>
    <w:rsid w:val="00E40881"/>
    <w:rsid w:val="00E411B1"/>
    <w:rsid w:val="00E4164B"/>
    <w:rsid w:val="00E4225B"/>
    <w:rsid w:val="00E4233D"/>
    <w:rsid w:val="00E42569"/>
    <w:rsid w:val="00E43240"/>
    <w:rsid w:val="00E433C4"/>
    <w:rsid w:val="00E437B1"/>
    <w:rsid w:val="00E43DFE"/>
    <w:rsid w:val="00E43E8E"/>
    <w:rsid w:val="00E4440A"/>
    <w:rsid w:val="00E4476B"/>
    <w:rsid w:val="00E4480C"/>
    <w:rsid w:val="00E44839"/>
    <w:rsid w:val="00E44F91"/>
    <w:rsid w:val="00E45161"/>
    <w:rsid w:val="00E4543D"/>
    <w:rsid w:val="00E4561C"/>
    <w:rsid w:val="00E456D2"/>
    <w:rsid w:val="00E46E06"/>
    <w:rsid w:val="00E47652"/>
    <w:rsid w:val="00E476EF"/>
    <w:rsid w:val="00E479D5"/>
    <w:rsid w:val="00E479D6"/>
    <w:rsid w:val="00E479E4"/>
    <w:rsid w:val="00E47C0C"/>
    <w:rsid w:val="00E50533"/>
    <w:rsid w:val="00E506E7"/>
    <w:rsid w:val="00E506EC"/>
    <w:rsid w:val="00E50883"/>
    <w:rsid w:val="00E50AE4"/>
    <w:rsid w:val="00E50C2B"/>
    <w:rsid w:val="00E50C9A"/>
    <w:rsid w:val="00E50DB8"/>
    <w:rsid w:val="00E50ECF"/>
    <w:rsid w:val="00E5126F"/>
    <w:rsid w:val="00E5146E"/>
    <w:rsid w:val="00E515C1"/>
    <w:rsid w:val="00E5185E"/>
    <w:rsid w:val="00E519B7"/>
    <w:rsid w:val="00E52045"/>
    <w:rsid w:val="00E524E0"/>
    <w:rsid w:val="00E52548"/>
    <w:rsid w:val="00E52797"/>
    <w:rsid w:val="00E53424"/>
    <w:rsid w:val="00E5355B"/>
    <w:rsid w:val="00E5358D"/>
    <w:rsid w:val="00E53599"/>
    <w:rsid w:val="00E53792"/>
    <w:rsid w:val="00E53A82"/>
    <w:rsid w:val="00E54290"/>
    <w:rsid w:val="00E54761"/>
    <w:rsid w:val="00E547DF"/>
    <w:rsid w:val="00E54B6A"/>
    <w:rsid w:val="00E5562B"/>
    <w:rsid w:val="00E556ED"/>
    <w:rsid w:val="00E557B9"/>
    <w:rsid w:val="00E55B89"/>
    <w:rsid w:val="00E561B3"/>
    <w:rsid w:val="00E56250"/>
    <w:rsid w:val="00E5677A"/>
    <w:rsid w:val="00E5706E"/>
    <w:rsid w:val="00E573FA"/>
    <w:rsid w:val="00E57496"/>
    <w:rsid w:val="00E576D9"/>
    <w:rsid w:val="00E60073"/>
    <w:rsid w:val="00E60273"/>
    <w:rsid w:val="00E608BE"/>
    <w:rsid w:val="00E60908"/>
    <w:rsid w:val="00E60C32"/>
    <w:rsid w:val="00E60C4A"/>
    <w:rsid w:val="00E61363"/>
    <w:rsid w:val="00E61584"/>
    <w:rsid w:val="00E618C8"/>
    <w:rsid w:val="00E62356"/>
    <w:rsid w:val="00E626D4"/>
    <w:rsid w:val="00E62B4D"/>
    <w:rsid w:val="00E62E42"/>
    <w:rsid w:val="00E630D2"/>
    <w:rsid w:val="00E63275"/>
    <w:rsid w:val="00E6330D"/>
    <w:rsid w:val="00E63651"/>
    <w:rsid w:val="00E63698"/>
    <w:rsid w:val="00E636A3"/>
    <w:rsid w:val="00E636B0"/>
    <w:rsid w:val="00E6405C"/>
    <w:rsid w:val="00E64239"/>
    <w:rsid w:val="00E64595"/>
    <w:rsid w:val="00E6461B"/>
    <w:rsid w:val="00E647D0"/>
    <w:rsid w:val="00E6512D"/>
    <w:rsid w:val="00E65160"/>
    <w:rsid w:val="00E65492"/>
    <w:rsid w:val="00E65629"/>
    <w:rsid w:val="00E65DD8"/>
    <w:rsid w:val="00E661CD"/>
    <w:rsid w:val="00E66256"/>
    <w:rsid w:val="00E664B6"/>
    <w:rsid w:val="00E665CA"/>
    <w:rsid w:val="00E665DF"/>
    <w:rsid w:val="00E6680E"/>
    <w:rsid w:val="00E66A1E"/>
    <w:rsid w:val="00E66E02"/>
    <w:rsid w:val="00E66E32"/>
    <w:rsid w:val="00E66F90"/>
    <w:rsid w:val="00E67108"/>
    <w:rsid w:val="00E671D2"/>
    <w:rsid w:val="00E67861"/>
    <w:rsid w:val="00E67D24"/>
    <w:rsid w:val="00E70942"/>
    <w:rsid w:val="00E70A85"/>
    <w:rsid w:val="00E70BBA"/>
    <w:rsid w:val="00E70C8E"/>
    <w:rsid w:val="00E70E2B"/>
    <w:rsid w:val="00E71983"/>
    <w:rsid w:val="00E71F53"/>
    <w:rsid w:val="00E720AD"/>
    <w:rsid w:val="00E72DA4"/>
    <w:rsid w:val="00E72EBB"/>
    <w:rsid w:val="00E730BC"/>
    <w:rsid w:val="00E7364E"/>
    <w:rsid w:val="00E73A6B"/>
    <w:rsid w:val="00E73A7B"/>
    <w:rsid w:val="00E73AAD"/>
    <w:rsid w:val="00E73AD5"/>
    <w:rsid w:val="00E7471F"/>
    <w:rsid w:val="00E74869"/>
    <w:rsid w:val="00E74EE3"/>
    <w:rsid w:val="00E7587E"/>
    <w:rsid w:val="00E76141"/>
    <w:rsid w:val="00E76DB8"/>
    <w:rsid w:val="00E77288"/>
    <w:rsid w:val="00E7784B"/>
    <w:rsid w:val="00E778E0"/>
    <w:rsid w:val="00E77E27"/>
    <w:rsid w:val="00E77ED7"/>
    <w:rsid w:val="00E803CD"/>
    <w:rsid w:val="00E80A7B"/>
    <w:rsid w:val="00E80B66"/>
    <w:rsid w:val="00E811B6"/>
    <w:rsid w:val="00E817D6"/>
    <w:rsid w:val="00E81AA3"/>
    <w:rsid w:val="00E81CE0"/>
    <w:rsid w:val="00E82AFD"/>
    <w:rsid w:val="00E82C4E"/>
    <w:rsid w:val="00E82E04"/>
    <w:rsid w:val="00E8304E"/>
    <w:rsid w:val="00E83667"/>
    <w:rsid w:val="00E83D43"/>
    <w:rsid w:val="00E83D87"/>
    <w:rsid w:val="00E840EC"/>
    <w:rsid w:val="00E8440B"/>
    <w:rsid w:val="00E844EA"/>
    <w:rsid w:val="00E847A6"/>
    <w:rsid w:val="00E85808"/>
    <w:rsid w:val="00E85A64"/>
    <w:rsid w:val="00E85B2D"/>
    <w:rsid w:val="00E85B79"/>
    <w:rsid w:val="00E860F8"/>
    <w:rsid w:val="00E86C03"/>
    <w:rsid w:val="00E86DBA"/>
    <w:rsid w:val="00E86F5A"/>
    <w:rsid w:val="00E8729A"/>
    <w:rsid w:val="00E87EE0"/>
    <w:rsid w:val="00E901A8"/>
    <w:rsid w:val="00E90CC9"/>
    <w:rsid w:val="00E91739"/>
    <w:rsid w:val="00E918E1"/>
    <w:rsid w:val="00E9199B"/>
    <w:rsid w:val="00E919CF"/>
    <w:rsid w:val="00E919EF"/>
    <w:rsid w:val="00E91AFB"/>
    <w:rsid w:val="00E91F67"/>
    <w:rsid w:val="00E92048"/>
    <w:rsid w:val="00E920C1"/>
    <w:rsid w:val="00E927BE"/>
    <w:rsid w:val="00E9293F"/>
    <w:rsid w:val="00E939CB"/>
    <w:rsid w:val="00E93CD3"/>
    <w:rsid w:val="00E94947"/>
    <w:rsid w:val="00E94B84"/>
    <w:rsid w:val="00E94D32"/>
    <w:rsid w:val="00E95381"/>
    <w:rsid w:val="00E95483"/>
    <w:rsid w:val="00E95CE9"/>
    <w:rsid w:val="00E9611C"/>
    <w:rsid w:val="00E96A70"/>
    <w:rsid w:val="00E96A92"/>
    <w:rsid w:val="00E96B6D"/>
    <w:rsid w:val="00E96BFF"/>
    <w:rsid w:val="00E96F29"/>
    <w:rsid w:val="00E97297"/>
    <w:rsid w:val="00E973C9"/>
    <w:rsid w:val="00E9744D"/>
    <w:rsid w:val="00E97FDB"/>
    <w:rsid w:val="00EA00CF"/>
    <w:rsid w:val="00EA0204"/>
    <w:rsid w:val="00EA0575"/>
    <w:rsid w:val="00EA05FD"/>
    <w:rsid w:val="00EA0E41"/>
    <w:rsid w:val="00EA0E48"/>
    <w:rsid w:val="00EA1190"/>
    <w:rsid w:val="00EA1764"/>
    <w:rsid w:val="00EA2079"/>
    <w:rsid w:val="00EA249A"/>
    <w:rsid w:val="00EA299F"/>
    <w:rsid w:val="00EA2C18"/>
    <w:rsid w:val="00EA2F78"/>
    <w:rsid w:val="00EA32E6"/>
    <w:rsid w:val="00EA384C"/>
    <w:rsid w:val="00EA3A3C"/>
    <w:rsid w:val="00EA3E51"/>
    <w:rsid w:val="00EA4651"/>
    <w:rsid w:val="00EA4AFB"/>
    <w:rsid w:val="00EA4FEC"/>
    <w:rsid w:val="00EA515B"/>
    <w:rsid w:val="00EA570C"/>
    <w:rsid w:val="00EA5CCC"/>
    <w:rsid w:val="00EA6354"/>
    <w:rsid w:val="00EA69EE"/>
    <w:rsid w:val="00EA6CBE"/>
    <w:rsid w:val="00EA716C"/>
    <w:rsid w:val="00EA71B2"/>
    <w:rsid w:val="00EA7653"/>
    <w:rsid w:val="00EA7BAF"/>
    <w:rsid w:val="00EA7BB4"/>
    <w:rsid w:val="00EA7D56"/>
    <w:rsid w:val="00EB03AB"/>
    <w:rsid w:val="00EB03AC"/>
    <w:rsid w:val="00EB0571"/>
    <w:rsid w:val="00EB06E7"/>
    <w:rsid w:val="00EB113B"/>
    <w:rsid w:val="00EB12CC"/>
    <w:rsid w:val="00EB12EA"/>
    <w:rsid w:val="00EB1726"/>
    <w:rsid w:val="00EB19A6"/>
    <w:rsid w:val="00EB1ECE"/>
    <w:rsid w:val="00EB2986"/>
    <w:rsid w:val="00EB29DA"/>
    <w:rsid w:val="00EB325F"/>
    <w:rsid w:val="00EB36D0"/>
    <w:rsid w:val="00EB36E3"/>
    <w:rsid w:val="00EB37B4"/>
    <w:rsid w:val="00EB3983"/>
    <w:rsid w:val="00EB3C41"/>
    <w:rsid w:val="00EB40D8"/>
    <w:rsid w:val="00EB4107"/>
    <w:rsid w:val="00EB44C6"/>
    <w:rsid w:val="00EB537F"/>
    <w:rsid w:val="00EB5677"/>
    <w:rsid w:val="00EB5D06"/>
    <w:rsid w:val="00EB5D25"/>
    <w:rsid w:val="00EB5E5F"/>
    <w:rsid w:val="00EB60D8"/>
    <w:rsid w:val="00EB61C4"/>
    <w:rsid w:val="00EB6DF3"/>
    <w:rsid w:val="00EB741D"/>
    <w:rsid w:val="00EB78D3"/>
    <w:rsid w:val="00EB7C76"/>
    <w:rsid w:val="00EC001D"/>
    <w:rsid w:val="00EC0146"/>
    <w:rsid w:val="00EC0455"/>
    <w:rsid w:val="00EC068D"/>
    <w:rsid w:val="00EC07B7"/>
    <w:rsid w:val="00EC0905"/>
    <w:rsid w:val="00EC1046"/>
    <w:rsid w:val="00EC1A37"/>
    <w:rsid w:val="00EC1BE9"/>
    <w:rsid w:val="00EC1C6D"/>
    <w:rsid w:val="00EC2C32"/>
    <w:rsid w:val="00EC3151"/>
    <w:rsid w:val="00EC31F6"/>
    <w:rsid w:val="00EC39AE"/>
    <w:rsid w:val="00EC3D9B"/>
    <w:rsid w:val="00EC408B"/>
    <w:rsid w:val="00EC462C"/>
    <w:rsid w:val="00EC4C8F"/>
    <w:rsid w:val="00EC4CE4"/>
    <w:rsid w:val="00EC541F"/>
    <w:rsid w:val="00EC5C8C"/>
    <w:rsid w:val="00EC5D40"/>
    <w:rsid w:val="00EC6026"/>
    <w:rsid w:val="00EC61AD"/>
    <w:rsid w:val="00EC627D"/>
    <w:rsid w:val="00EC62A7"/>
    <w:rsid w:val="00EC6909"/>
    <w:rsid w:val="00EC6A21"/>
    <w:rsid w:val="00EC6E4F"/>
    <w:rsid w:val="00EC6EBA"/>
    <w:rsid w:val="00EC7575"/>
    <w:rsid w:val="00EC7CB8"/>
    <w:rsid w:val="00ED040E"/>
    <w:rsid w:val="00ED055A"/>
    <w:rsid w:val="00ED06F4"/>
    <w:rsid w:val="00ED09DA"/>
    <w:rsid w:val="00ED0A9E"/>
    <w:rsid w:val="00ED0AA0"/>
    <w:rsid w:val="00ED0C09"/>
    <w:rsid w:val="00ED0C38"/>
    <w:rsid w:val="00ED117C"/>
    <w:rsid w:val="00ED11F3"/>
    <w:rsid w:val="00ED12B8"/>
    <w:rsid w:val="00ED175C"/>
    <w:rsid w:val="00ED18A2"/>
    <w:rsid w:val="00ED1971"/>
    <w:rsid w:val="00ED2879"/>
    <w:rsid w:val="00ED291D"/>
    <w:rsid w:val="00ED2BED"/>
    <w:rsid w:val="00ED3295"/>
    <w:rsid w:val="00ED3513"/>
    <w:rsid w:val="00ED3671"/>
    <w:rsid w:val="00ED3A5C"/>
    <w:rsid w:val="00ED3AEE"/>
    <w:rsid w:val="00ED3C7D"/>
    <w:rsid w:val="00ED3D6F"/>
    <w:rsid w:val="00ED4AE9"/>
    <w:rsid w:val="00ED4D4D"/>
    <w:rsid w:val="00ED4E6B"/>
    <w:rsid w:val="00ED5198"/>
    <w:rsid w:val="00ED590F"/>
    <w:rsid w:val="00ED5A18"/>
    <w:rsid w:val="00ED5F04"/>
    <w:rsid w:val="00ED611D"/>
    <w:rsid w:val="00ED6350"/>
    <w:rsid w:val="00ED644F"/>
    <w:rsid w:val="00ED6654"/>
    <w:rsid w:val="00ED6A4C"/>
    <w:rsid w:val="00ED6BF6"/>
    <w:rsid w:val="00ED704B"/>
    <w:rsid w:val="00ED71DA"/>
    <w:rsid w:val="00ED72C2"/>
    <w:rsid w:val="00ED76BA"/>
    <w:rsid w:val="00ED7A4B"/>
    <w:rsid w:val="00ED7BCA"/>
    <w:rsid w:val="00ED7E64"/>
    <w:rsid w:val="00EE0439"/>
    <w:rsid w:val="00EE057E"/>
    <w:rsid w:val="00EE08E1"/>
    <w:rsid w:val="00EE0ABB"/>
    <w:rsid w:val="00EE12E2"/>
    <w:rsid w:val="00EE1BFE"/>
    <w:rsid w:val="00EE1E89"/>
    <w:rsid w:val="00EE26AD"/>
    <w:rsid w:val="00EE2920"/>
    <w:rsid w:val="00EE2A3D"/>
    <w:rsid w:val="00EE2C59"/>
    <w:rsid w:val="00EE3199"/>
    <w:rsid w:val="00EE31A6"/>
    <w:rsid w:val="00EE3A77"/>
    <w:rsid w:val="00EE3A90"/>
    <w:rsid w:val="00EE3DDA"/>
    <w:rsid w:val="00EE4896"/>
    <w:rsid w:val="00EE4A0A"/>
    <w:rsid w:val="00EE4C49"/>
    <w:rsid w:val="00EE54D8"/>
    <w:rsid w:val="00EE5863"/>
    <w:rsid w:val="00EE5B20"/>
    <w:rsid w:val="00EE648F"/>
    <w:rsid w:val="00EE6C02"/>
    <w:rsid w:val="00EE71E1"/>
    <w:rsid w:val="00EE723C"/>
    <w:rsid w:val="00EE767C"/>
    <w:rsid w:val="00EE77A0"/>
    <w:rsid w:val="00EE785C"/>
    <w:rsid w:val="00EE7922"/>
    <w:rsid w:val="00EF01E4"/>
    <w:rsid w:val="00EF0604"/>
    <w:rsid w:val="00EF11B0"/>
    <w:rsid w:val="00EF152D"/>
    <w:rsid w:val="00EF18ED"/>
    <w:rsid w:val="00EF18FF"/>
    <w:rsid w:val="00EF1A71"/>
    <w:rsid w:val="00EF1B10"/>
    <w:rsid w:val="00EF1B8B"/>
    <w:rsid w:val="00EF23FE"/>
    <w:rsid w:val="00EF26A8"/>
    <w:rsid w:val="00EF2742"/>
    <w:rsid w:val="00EF2C00"/>
    <w:rsid w:val="00EF2F3B"/>
    <w:rsid w:val="00EF306B"/>
    <w:rsid w:val="00EF3884"/>
    <w:rsid w:val="00EF3FB0"/>
    <w:rsid w:val="00EF467D"/>
    <w:rsid w:val="00EF496C"/>
    <w:rsid w:val="00EF4CD2"/>
    <w:rsid w:val="00EF5220"/>
    <w:rsid w:val="00EF541A"/>
    <w:rsid w:val="00EF5EF1"/>
    <w:rsid w:val="00EF61C9"/>
    <w:rsid w:val="00EF6464"/>
    <w:rsid w:val="00EF65D8"/>
    <w:rsid w:val="00EF660C"/>
    <w:rsid w:val="00EF6963"/>
    <w:rsid w:val="00EF6ABA"/>
    <w:rsid w:val="00EF73A7"/>
    <w:rsid w:val="00EF7723"/>
    <w:rsid w:val="00F00A33"/>
    <w:rsid w:val="00F00F9E"/>
    <w:rsid w:val="00F013C2"/>
    <w:rsid w:val="00F014D7"/>
    <w:rsid w:val="00F01831"/>
    <w:rsid w:val="00F01B0F"/>
    <w:rsid w:val="00F01B1C"/>
    <w:rsid w:val="00F01EB5"/>
    <w:rsid w:val="00F02004"/>
    <w:rsid w:val="00F0281B"/>
    <w:rsid w:val="00F02B6E"/>
    <w:rsid w:val="00F02D02"/>
    <w:rsid w:val="00F03239"/>
    <w:rsid w:val="00F034EC"/>
    <w:rsid w:val="00F0356D"/>
    <w:rsid w:val="00F03A1A"/>
    <w:rsid w:val="00F03A74"/>
    <w:rsid w:val="00F048F1"/>
    <w:rsid w:val="00F05A84"/>
    <w:rsid w:val="00F05ADA"/>
    <w:rsid w:val="00F05CE3"/>
    <w:rsid w:val="00F05DF1"/>
    <w:rsid w:val="00F061E6"/>
    <w:rsid w:val="00F064CD"/>
    <w:rsid w:val="00F06B79"/>
    <w:rsid w:val="00F071EA"/>
    <w:rsid w:val="00F07AEE"/>
    <w:rsid w:val="00F07C72"/>
    <w:rsid w:val="00F104D4"/>
    <w:rsid w:val="00F10A7A"/>
    <w:rsid w:val="00F10C6B"/>
    <w:rsid w:val="00F111DE"/>
    <w:rsid w:val="00F11786"/>
    <w:rsid w:val="00F11AF5"/>
    <w:rsid w:val="00F11DE8"/>
    <w:rsid w:val="00F12316"/>
    <w:rsid w:val="00F12489"/>
    <w:rsid w:val="00F12FA7"/>
    <w:rsid w:val="00F1300E"/>
    <w:rsid w:val="00F14124"/>
    <w:rsid w:val="00F141DF"/>
    <w:rsid w:val="00F14713"/>
    <w:rsid w:val="00F1485A"/>
    <w:rsid w:val="00F14A42"/>
    <w:rsid w:val="00F14B82"/>
    <w:rsid w:val="00F14C71"/>
    <w:rsid w:val="00F14CC9"/>
    <w:rsid w:val="00F14D16"/>
    <w:rsid w:val="00F15069"/>
    <w:rsid w:val="00F1602D"/>
    <w:rsid w:val="00F16068"/>
    <w:rsid w:val="00F1608E"/>
    <w:rsid w:val="00F165A8"/>
    <w:rsid w:val="00F167FA"/>
    <w:rsid w:val="00F1681F"/>
    <w:rsid w:val="00F16823"/>
    <w:rsid w:val="00F168C0"/>
    <w:rsid w:val="00F17216"/>
    <w:rsid w:val="00F17239"/>
    <w:rsid w:val="00F177B2"/>
    <w:rsid w:val="00F20028"/>
    <w:rsid w:val="00F206D3"/>
    <w:rsid w:val="00F20BE6"/>
    <w:rsid w:val="00F21400"/>
    <w:rsid w:val="00F2173A"/>
    <w:rsid w:val="00F2184C"/>
    <w:rsid w:val="00F21937"/>
    <w:rsid w:val="00F21B26"/>
    <w:rsid w:val="00F21E16"/>
    <w:rsid w:val="00F22188"/>
    <w:rsid w:val="00F2235A"/>
    <w:rsid w:val="00F225D4"/>
    <w:rsid w:val="00F22936"/>
    <w:rsid w:val="00F22993"/>
    <w:rsid w:val="00F22FFE"/>
    <w:rsid w:val="00F23360"/>
    <w:rsid w:val="00F23E53"/>
    <w:rsid w:val="00F2454D"/>
    <w:rsid w:val="00F2487F"/>
    <w:rsid w:val="00F25130"/>
    <w:rsid w:val="00F255F7"/>
    <w:rsid w:val="00F25A99"/>
    <w:rsid w:val="00F25E7B"/>
    <w:rsid w:val="00F25F64"/>
    <w:rsid w:val="00F26327"/>
    <w:rsid w:val="00F26762"/>
    <w:rsid w:val="00F267C1"/>
    <w:rsid w:val="00F26FFE"/>
    <w:rsid w:val="00F27286"/>
    <w:rsid w:val="00F275C7"/>
    <w:rsid w:val="00F27F95"/>
    <w:rsid w:val="00F300E3"/>
    <w:rsid w:val="00F30481"/>
    <w:rsid w:val="00F30B90"/>
    <w:rsid w:val="00F30BEE"/>
    <w:rsid w:val="00F30C65"/>
    <w:rsid w:val="00F31152"/>
    <w:rsid w:val="00F31554"/>
    <w:rsid w:val="00F316A6"/>
    <w:rsid w:val="00F31885"/>
    <w:rsid w:val="00F318F4"/>
    <w:rsid w:val="00F318FC"/>
    <w:rsid w:val="00F3191C"/>
    <w:rsid w:val="00F31BDD"/>
    <w:rsid w:val="00F31FB5"/>
    <w:rsid w:val="00F3211D"/>
    <w:rsid w:val="00F32188"/>
    <w:rsid w:val="00F32DDF"/>
    <w:rsid w:val="00F32DE2"/>
    <w:rsid w:val="00F32E7E"/>
    <w:rsid w:val="00F331E6"/>
    <w:rsid w:val="00F3338A"/>
    <w:rsid w:val="00F33617"/>
    <w:rsid w:val="00F33765"/>
    <w:rsid w:val="00F338D4"/>
    <w:rsid w:val="00F33BE0"/>
    <w:rsid w:val="00F3405D"/>
    <w:rsid w:val="00F34370"/>
    <w:rsid w:val="00F34509"/>
    <w:rsid w:val="00F34775"/>
    <w:rsid w:val="00F3492E"/>
    <w:rsid w:val="00F34AE6"/>
    <w:rsid w:val="00F35021"/>
    <w:rsid w:val="00F35367"/>
    <w:rsid w:val="00F35A88"/>
    <w:rsid w:val="00F35C13"/>
    <w:rsid w:val="00F35DDB"/>
    <w:rsid w:val="00F36185"/>
    <w:rsid w:val="00F361C4"/>
    <w:rsid w:val="00F36C4D"/>
    <w:rsid w:val="00F371B3"/>
    <w:rsid w:val="00F37459"/>
    <w:rsid w:val="00F37574"/>
    <w:rsid w:val="00F379FF"/>
    <w:rsid w:val="00F37B50"/>
    <w:rsid w:val="00F37C78"/>
    <w:rsid w:val="00F37DAB"/>
    <w:rsid w:val="00F402F6"/>
    <w:rsid w:val="00F40DD8"/>
    <w:rsid w:val="00F40F67"/>
    <w:rsid w:val="00F41272"/>
    <w:rsid w:val="00F4139E"/>
    <w:rsid w:val="00F419D3"/>
    <w:rsid w:val="00F41D0A"/>
    <w:rsid w:val="00F422E2"/>
    <w:rsid w:val="00F42334"/>
    <w:rsid w:val="00F42A0B"/>
    <w:rsid w:val="00F42B22"/>
    <w:rsid w:val="00F446A2"/>
    <w:rsid w:val="00F44845"/>
    <w:rsid w:val="00F44971"/>
    <w:rsid w:val="00F44D6A"/>
    <w:rsid w:val="00F44EBF"/>
    <w:rsid w:val="00F44F88"/>
    <w:rsid w:val="00F4538C"/>
    <w:rsid w:val="00F47402"/>
    <w:rsid w:val="00F4751A"/>
    <w:rsid w:val="00F4766B"/>
    <w:rsid w:val="00F47914"/>
    <w:rsid w:val="00F47B37"/>
    <w:rsid w:val="00F47BB5"/>
    <w:rsid w:val="00F47CCC"/>
    <w:rsid w:val="00F47CE3"/>
    <w:rsid w:val="00F47ED1"/>
    <w:rsid w:val="00F5081E"/>
    <w:rsid w:val="00F50823"/>
    <w:rsid w:val="00F5082F"/>
    <w:rsid w:val="00F50C88"/>
    <w:rsid w:val="00F51034"/>
    <w:rsid w:val="00F511AC"/>
    <w:rsid w:val="00F51417"/>
    <w:rsid w:val="00F51CF3"/>
    <w:rsid w:val="00F51D7C"/>
    <w:rsid w:val="00F51E8F"/>
    <w:rsid w:val="00F52172"/>
    <w:rsid w:val="00F528DA"/>
    <w:rsid w:val="00F529E0"/>
    <w:rsid w:val="00F52FAF"/>
    <w:rsid w:val="00F53AC3"/>
    <w:rsid w:val="00F53D64"/>
    <w:rsid w:val="00F53FC9"/>
    <w:rsid w:val="00F5435F"/>
    <w:rsid w:val="00F54656"/>
    <w:rsid w:val="00F54E65"/>
    <w:rsid w:val="00F5509F"/>
    <w:rsid w:val="00F55127"/>
    <w:rsid w:val="00F55B80"/>
    <w:rsid w:val="00F55DD1"/>
    <w:rsid w:val="00F55ED8"/>
    <w:rsid w:val="00F56317"/>
    <w:rsid w:val="00F56640"/>
    <w:rsid w:val="00F5717E"/>
    <w:rsid w:val="00F57181"/>
    <w:rsid w:val="00F573A8"/>
    <w:rsid w:val="00F57A94"/>
    <w:rsid w:val="00F57C0C"/>
    <w:rsid w:val="00F60749"/>
    <w:rsid w:val="00F60993"/>
    <w:rsid w:val="00F60A96"/>
    <w:rsid w:val="00F60CE3"/>
    <w:rsid w:val="00F60D0C"/>
    <w:rsid w:val="00F610A7"/>
    <w:rsid w:val="00F613F3"/>
    <w:rsid w:val="00F61A8E"/>
    <w:rsid w:val="00F61B9B"/>
    <w:rsid w:val="00F61BA0"/>
    <w:rsid w:val="00F61D4B"/>
    <w:rsid w:val="00F61FE7"/>
    <w:rsid w:val="00F6216F"/>
    <w:rsid w:val="00F623D8"/>
    <w:rsid w:val="00F636E5"/>
    <w:rsid w:val="00F63AC8"/>
    <w:rsid w:val="00F63C98"/>
    <w:rsid w:val="00F63DDF"/>
    <w:rsid w:val="00F63E3E"/>
    <w:rsid w:val="00F64662"/>
    <w:rsid w:val="00F64F06"/>
    <w:rsid w:val="00F6657F"/>
    <w:rsid w:val="00F66823"/>
    <w:rsid w:val="00F668DC"/>
    <w:rsid w:val="00F668FF"/>
    <w:rsid w:val="00F66E8F"/>
    <w:rsid w:val="00F66F8A"/>
    <w:rsid w:val="00F679D8"/>
    <w:rsid w:val="00F67CDE"/>
    <w:rsid w:val="00F67DD7"/>
    <w:rsid w:val="00F700D7"/>
    <w:rsid w:val="00F702F9"/>
    <w:rsid w:val="00F70541"/>
    <w:rsid w:val="00F70AAD"/>
    <w:rsid w:val="00F70ADF"/>
    <w:rsid w:val="00F70DF4"/>
    <w:rsid w:val="00F70F1C"/>
    <w:rsid w:val="00F7126F"/>
    <w:rsid w:val="00F721AF"/>
    <w:rsid w:val="00F725ED"/>
    <w:rsid w:val="00F72748"/>
    <w:rsid w:val="00F72E48"/>
    <w:rsid w:val="00F72FFA"/>
    <w:rsid w:val="00F7330B"/>
    <w:rsid w:val="00F7358F"/>
    <w:rsid w:val="00F73A74"/>
    <w:rsid w:val="00F73A7F"/>
    <w:rsid w:val="00F74C08"/>
    <w:rsid w:val="00F74C1D"/>
    <w:rsid w:val="00F7552B"/>
    <w:rsid w:val="00F757AD"/>
    <w:rsid w:val="00F75A6D"/>
    <w:rsid w:val="00F7615A"/>
    <w:rsid w:val="00F76694"/>
    <w:rsid w:val="00F76B65"/>
    <w:rsid w:val="00F76E2B"/>
    <w:rsid w:val="00F77401"/>
    <w:rsid w:val="00F77F56"/>
    <w:rsid w:val="00F8022C"/>
    <w:rsid w:val="00F8069C"/>
    <w:rsid w:val="00F80745"/>
    <w:rsid w:val="00F807B0"/>
    <w:rsid w:val="00F80A9B"/>
    <w:rsid w:val="00F80AE3"/>
    <w:rsid w:val="00F80C32"/>
    <w:rsid w:val="00F80DEF"/>
    <w:rsid w:val="00F81075"/>
    <w:rsid w:val="00F8126C"/>
    <w:rsid w:val="00F815DC"/>
    <w:rsid w:val="00F817E0"/>
    <w:rsid w:val="00F81C9E"/>
    <w:rsid w:val="00F81CC6"/>
    <w:rsid w:val="00F82154"/>
    <w:rsid w:val="00F821EC"/>
    <w:rsid w:val="00F8290B"/>
    <w:rsid w:val="00F82D3C"/>
    <w:rsid w:val="00F82F9E"/>
    <w:rsid w:val="00F835BE"/>
    <w:rsid w:val="00F8378C"/>
    <w:rsid w:val="00F8398A"/>
    <w:rsid w:val="00F83DBB"/>
    <w:rsid w:val="00F83E62"/>
    <w:rsid w:val="00F856EE"/>
    <w:rsid w:val="00F85972"/>
    <w:rsid w:val="00F85A28"/>
    <w:rsid w:val="00F867DE"/>
    <w:rsid w:val="00F876B7"/>
    <w:rsid w:val="00F87B69"/>
    <w:rsid w:val="00F87D20"/>
    <w:rsid w:val="00F905E4"/>
    <w:rsid w:val="00F90F8F"/>
    <w:rsid w:val="00F912B1"/>
    <w:rsid w:val="00F9166E"/>
    <w:rsid w:val="00F9170A"/>
    <w:rsid w:val="00F917B1"/>
    <w:rsid w:val="00F91976"/>
    <w:rsid w:val="00F91A56"/>
    <w:rsid w:val="00F924A9"/>
    <w:rsid w:val="00F92561"/>
    <w:rsid w:val="00F93548"/>
    <w:rsid w:val="00F93706"/>
    <w:rsid w:val="00F9390A"/>
    <w:rsid w:val="00F93B22"/>
    <w:rsid w:val="00F93DB6"/>
    <w:rsid w:val="00F93EDF"/>
    <w:rsid w:val="00F9440E"/>
    <w:rsid w:val="00F948FD"/>
    <w:rsid w:val="00F94913"/>
    <w:rsid w:val="00F94963"/>
    <w:rsid w:val="00F94A5E"/>
    <w:rsid w:val="00F94B1D"/>
    <w:rsid w:val="00F94BCC"/>
    <w:rsid w:val="00F94D42"/>
    <w:rsid w:val="00F968AC"/>
    <w:rsid w:val="00F9713F"/>
    <w:rsid w:val="00F97780"/>
    <w:rsid w:val="00FA033E"/>
    <w:rsid w:val="00FA08A3"/>
    <w:rsid w:val="00FA08AB"/>
    <w:rsid w:val="00FA08B9"/>
    <w:rsid w:val="00FA0B1C"/>
    <w:rsid w:val="00FA0DE3"/>
    <w:rsid w:val="00FA0E46"/>
    <w:rsid w:val="00FA1092"/>
    <w:rsid w:val="00FA11CB"/>
    <w:rsid w:val="00FA1450"/>
    <w:rsid w:val="00FA15A1"/>
    <w:rsid w:val="00FA1615"/>
    <w:rsid w:val="00FA1734"/>
    <w:rsid w:val="00FA17A3"/>
    <w:rsid w:val="00FA1A02"/>
    <w:rsid w:val="00FA1C3B"/>
    <w:rsid w:val="00FA209B"/>
    <w:rsid w:val="00FA222E"/>
    <w:rsid w:val="00FA22FE"/>
    <w:rsid w:val="00FA3182"/>
    <w:rsid w:val="00FA3D75"/>
    <w:rsid w:val="00FA4083"/>
    <w:rsid w:val="00FA423D"/>
    <w:rsid w:val="00FA468D"/>
    <w:rsid w:val="00FA47E8"/>
    <w:rsid w:val="00FA5226"/>
    <w:rsid w:val="00FA5691"/>
    <w:rsid w:val="00FA5F37"/>
    <w:rsid w:val="00FA5F3A"/>
    <w:rsid w:val="00FA6678"/>
    <w:rsid w:val="00FA69FE"/>
    <w:rsid w:val="00FA6A2B"/>
    <w:rsid w:val="00FA6D60"/>
    <w:rsid w:val="00FA79E4"/>
    <w:rsid w:val="00FB00B9"/>
    <w:rsid w:val="00FB0136"/>
    <w:rsid w:val="00FB03FA"/>
    <w:rsid w:val="00FB03FC"/>
    <w:rsid w:val="00FB0735"/>
    <w:rsid w:val="00FB09BC"/>
    <w:rsid w:val="00FB0C64"/>
    <w:rsid w:val="00FB1AA9"/>
    <w:rsid w:val="00FB245F"/>
    <w:rsid w:val="00FB24C0"/>
    <w:rsid w:val="00FB2A0C"/>
    <w:rsid w:val="00FB2DD8"/>
    <w:rsid w:val="00FB2EF7"/>
    <w:rsid w:val="00FB2F78"/>
    <w:rsid w:val="00FB3093"/>
    <w:rsid w:val="00FB3275"/>
    <w:rsid w:val="00FB3384"/>
    <w:rsid w:val="00FB3A5F"/>
    <w:rsid w:val="00FB401F"/>
    <w:rsid w:val="00FB4199"/>
    <w:rsid w:val="00FB41C5"/>
    <w:rsid w:val="00FB42B7"/>
    <w:rsid w:val="00FB4BCE"/>
    <w:rsid w:val="00FB5177"/>
    <w:rsid w:val="00FB5823"/>
    <w:rsid w:val="00FB5ABB"/>
    <w:rsid w:val="00FB6123"/>
    <w:rsid w:val="00FB67DA"/>
    <w:rsid w:val="00FB74A3"/>
    <w:rsid w:val="00FB77D8"/>
    <w:rsid w:val="00FB786E"/>
    <w:rsid w:val="00FB78B6"/>
    <w:rsid w:val="00FB7AAE"/>
    <w:rsid w:val="00FB7F70"/>
    <w:rsid w:val="00FC0679"/>
    <w:rsid w:val="00FC0762"/>
    <w:rsid w:val="00FC0BDB"/>
    <w:rsid w:val="00FC0D95"/>
    <w:rsid w:val="00FC12CB"/>
    <w:rsid w:val="00FC1398"/>
    <w:rsid w:val="00FC1CC9"/>
    <w:rsid w:val="00FC1E10"/>
    <w:rsid w:val="00FC23FB"/>
    <w:rsid w:val="00FC267E"/>
    <w:rsid w:val="00FC29DF"/>
    <w:rsid w:val="00FC2B74"/>
    <w:rsid w:val="00FC3608"/>
    <w:rsid w:val="00FC397C"/>
    <w:rsid w:val="00FC39E4"/>
    <w:rsid w:val="00FC47B3"/>
    <w:rsid w:val="00FC48E8"/>
    <w:rsid w:val="00FC5126"/>
    <w:rsid w:val="00FC5A87"/>
    <w:rsid w:val="00FC5AFF"/>
    <w:rsid w:val="00FC5DC4"/>
    <w:rsid w:val="00FC5F08"/>
    <w:rsid w:val="00FC634E"/>
    <w:rsid w:val="00FC6463"/>
    <w:rsid w:val="00FC64C9"/>
    <w:rsid w:val="00FC669B"/>
    <w:rsid w:val="00FC6866"/>
    <w:rsid w:val="00FC6D49"/>
    <w:rsid w:val="00FC6DBF"/>
    <w:rsid w:val="00FC73E3"/>
    <w:rsid w:val="00FC76D4"/>
    <w:rsid w:val="00FD0925"/>
    <w:rsid w:val="00FD0C5F"/>
    <w:rsid w:val="00FD0DA7"/>
    <w:rsid w:val="00FD1220"/>
    <w:rsid w:val="00FD1531"/>
    <w:rsid w:val="00FD1804"/>
    <w:rsid w:val="00FD1D30"/>
    <w:rsid w:val="00FD1E03"/>
    <w:rsid w:val="00FD2055"/>
    <w:rsid w:val="00FD26A0"/>
    <w:rsid w:val="00FD3831"/>
    <w:rsid w:val="00FD3B0D"/>
    <w:rsid w:val="00FD3E17"/>
    <w:rsid w:val="00FD3F19"/>
    <w:rsid w:val="00FD4284"/>
    <w:rsid w:val="00FD44C7"/>
    <w:rsid w:val="00FD4732"/>
    <w:rsid w:val="00FD5168"/>
    <w:rsid w:val="00FD5299"/>
    <w:rsid w:val="00FD5694"/>
    <w:rsid w:val="00FD5D29"/>
    <w:rsid w:val="00FD64FB"/>
    <w:rsid w:val="00FD68CB"/>
    <w:rsid w:val="00FD6D01"/>
    <w:rsid w:val="00FD6E27"/>
    <w:rsid w:val="00FD735B"/>
    <w:rsid w:val="00FD73DD"/>
    <w:rsid w:val="00FD78F9"/>
    <w:rsid w:val="00FD7CD7"/>
    <w:rsid w:val="00FE02E2"/>
    <w:rsid w:val="00FE0663"/>
    <w:rsid w:val="00FE0725"/>
    <w:rsid w:val="00FE08C5"/>
    <w:rsid w:val="00FE0929"/>
    <w:rsid w:val="00FE10F2"/>
    <w:rsid w:val="00FE16BB"/>
    <w:rsid w:val="00FE1797"/>
    <w:rsid w:val="00FE1852"/>
    <w:rsid w:val="00FE191F"/>
    <w:rsid w:val="00FE1B9E"/>
    <w:rsid w:val="00FE1C96"/>
    <w:rsid w:val="00FE1D9A"/>
    <w:rsid w:val="00FE2582"/>
    <w:rsid w:val="00FE2B2C"/>
    <w:rsid w:val="00FE2E0F"/>
    <w:rsid w:val="00FE304A"/>
    <w:rsid w:val="00FE315C"/>
    <w:rsid w:val="00FE3160"/>
    <w:rsid w:val="00FE31C1"/>
    <w:rsid w:val="00FE3266"/>
    <w:rsid w:val="00FE346E"/>
    <w:rsid w:val="00FE37EB"/>
    <w:rsid w:val="00FE39E5"/>
    <w:rsid w:val="00FE3A4A"/>
    <w:rsid w:val="00FE3A6D"/>
    <w:rsid w:val="00FE4226"/>
    <w:rsid w:val="00FE42E1"/>
    <w:rsid w:val="00FE42F9"/>
    <w:rsid w:val="00FE4CDF"/>
    <w:rsid w:val="00FE4E21"/>
    <w:rsid w:val="00FE55F4"/>
    <w:rsid w:val="00FE5793"/>
    <w:rsid w:val="00FE5B2C"/>
    <w:rsid w:val="00FE5DA8"/>
    <w:rsid w:val="00FE64D7"/>
    <w:rsid w:val="00FE6703"/>
    <w:rsid w:val="00FE73B1"/>
    <w:rsid w:val="00FE7E4B"/>
    <w:rsid w:val="00FF0947"/>
    <w:rsid w:val="00FF1561"/>
    <w:rsid w:val="00FF1FB6"/>
    <w:rsid w:val="00FF23CC"/>
    <w:rsid w:val="00FF2499"/>
    <w:rsid w:val="00FF2561"/>
    <w:rsid w:val="00FF279E"/>
    <w:rsid w:val="00FF2F5A"/>
    <w:rsid w:val="00FF30D4"/>
    <w:rsid w:val="00FF313D"/>
    <w:rsid w:val="00FF3239"/>
    <w:rsid w:val="00FF36DF"/>
    <w:rsid w:val="00FF47DB"/>
    <w:rsid w:val="00FF4812"/>
    <w:rsid w:val="00FF498A"/>
    <w:rsid w:val="00FF4B66"/>
    <w:rsid w:val="00FF5314"/>
    <w:rsid w:val="00FF5558"/>
    <w:rsid w:val="00FF55F9"/>
    <w:rsid w:val="00FF5BB8"/>
    <w:rsid w:val="00FF5CE6"/>
    <w:rsid w:val="00FF5D20"/>
    <w:rsid w:val="00FF60EE"/>
    <w:rsid w:val="00FF64AD"/>
    <w:rsid w:val="00FF6FA9"/>
    <w:rsid w:val="00FF723E"/>
    <w:rsid w:val="00FF759E"/>
    <w:rsid w:val="00FF7773"/>
    <w:rsid w:val="00FF79C8"/>
    <w:rsid w:val="00FF7E36"/>
    <w:rsid w:val="01128A9C"/>
    <w:rsid w:val="013A6722"/>
    <w:rsid w:val="0156529B"/>
    <w:rsid w:val="017FFF53"/>
    <w:rsid w:val="01BC0CE3"/>
    <w:rsid w:val="035A713A"/>
    <w:rsid w:val="0399D3FD"/>
    <w:rsid w:val="049321F3"/>
    <w:rsid w:val="067D65CE"/>
    <w:rsid w:val="070946C9"/>
    <w:rsid w:val="07466920"/>
    <w:rsid w:val="0822BF86"/>
    <w:rsid w:val="0A769BA1"/>
    <w:rsid w:val="0A8B4BA5"/>
    <w:rsid w:val="0AAE6AC3"/>
    <w:rsid w:val="0BA6B317"/>
    <w:rsid w:val="0BF6A98F"/>
    <w:rsid w:val="0C144A9D"/>
    <w:rsid w:val="0CA20BC4"/>
    <w:rsid w:val="0CBEC716"/>
    <w:rsid w:val="0CD617E0"/>
    <w:rsid w:val="0CE893F6"/>
    <w:rsid w:val="0D688864"/>
    <w:rsid w:val="0DFE252E"/>
    <w:rsid w:val="0E4B1853"/>
    <w:rsid w:val="0ECFD7E0"/>
    <w:rsid w:val="10A20852"/>
    <w:rsid w:val="110E2543"/>
    <w:rsid w:val="112DEF64"/>
    <w:rsid w:val="1223A768"/>
    <w:rsid w:val="12B5AEC0"/>
    <w:rsid w:val="1396C730"/>
    <w:rsid w:val="13D293CA"/>
    <w:rsid w:val="14290F75"/>
    <w:rsid w:val="15537C60"/>
    <w:rsid w:val="15963D5D"/>
    <w:rsid w:val="160DCE81"/>
    <w:rsid w:val="177D2435"/>
    <w:rsid w:val="189AB400"/>
    <w:rsid w:val="1AC9124E"/>
    <w:rsid w:val="1B0247D1"/>
    <w:rsid w:val="1B2C5EDA"/>
    <w:rsid w:val="1C31D7AD"/>
    <w:rsid w:val="1C9F4C83"/>
    <w:rsid w:val="1D5AB7BE"/>
    <w:rsid w:val="1E455B9B"/>
    <w:rsid w:val="1E72F3F6"/>
    <w:rsid w:val="1E98BAFD"/>
    <w:rsid w:val="1F02F4B9"/>
    <w:rsid w:val="1F13CAE9"/>
    <w:rsid w:val="1F828387"/>
    <w:rsid w:val="1F88361A"/>
    <w:rsid w:val="2055A332"/>
    <w:rsid w:val="22824323"/>
    <w:rsid w:val="22915E85"/>
    <w:rsid w:val="22DD83C3"/>
    <w:rsid w:val="22EFF7C6"/>
    <w:rsid w:val="232FF827"/>
    <w:rsid w:val="236374F0"/>
    <w:rsid w:val="250F4566"/>
    <w:rsid w:val="2545BAEC"/>
    <w:rsid w:val="25CAF7B9"/>
    <w:rsid w:val="2632CB5B"/>
    <w:rsid w:val="2646700F"/>
    <w:rsid w:val="2647412D"/>
    <w:rsid w:val="2674175B"/>
    <w:rsid w:val="273A6210"/>
    <w:rsid w:val="2819EFE3"/>
    <w:rsid w:val="28560911"/>
    <w:rsid w:val="28F18F7A"/>
    <w:rsid w:val="2951602A"/>
    <w:rsid w:val="29823BEE"/>
    <w:rsid w:val="29A06F52"/>
    <w:rsid w:val="29E2CD95"/>
    <w:rsid w:val="2AA93C61"/>
    <w:rsid w:val="2AC85035"/>
    <w:rsid w:val="2B2BB163"/>
    <w:rsid w:val="2B3AF4B5"/>
    <w:rsid w:val="2CBA97B1"/>
    <w:rsid w:val="2D57BA36"/>
    <w:rsid w:val="2DD71055"/>
    <w:rsid w:val="2EB26C0E"/>
    <w:rsid w:val="2FA509F0"/>
    <w:rsid w:val="2FA53075"/>
    <w:rsid w:val="30000CE6"/>
    <w:rsid w:val="308FE9E4"/>
    <w:rsid w:val="315B6D99"/>
    <w:rsid w:val="315BFA33"/>
    <w:rsid w:val="332A1A53"/>
    <w:rsid w:val="334DDDED"/>
    <w:rsid w:val="3353A4E0"/>
    <w:rsid w:val="33FAD020"/>
    <w:rsid w:val="34B72884"/>
    <w:rsid w:val="3522F1A5"/>
    <w:rsid w:val="358F8E6A"/>
    <w:rsid w:val="3590F7E5"/>
    <w:rsid w:val="3612DABC"/>
    <w:rsid w:val="36AC3AB9"/>
    <w:rsid w:val="36AFF287"/>
    <w:rsid w:val="37669056"/>
    <w:rsid w:val="37D54B17"/>
    <w:rsid w:val="3822D2BC"/>
    <w:rsid w:val="3828D585"/>
    <w:rsid w:val="38EE82AD"/>
    <w:rsid w:val="3935F5CB"/>
    <w:rsid w:val="39A79D8E"/>
    <w:rsid w:val="3B9B22D9"/>
    <w:rsid w:val="3E2F1BCE"/>
    <w:rsid w:val="3E33E841"/>
    <w:rsid w:val="3E409EE8"/>
    <w:rsid w:val="3EB8BEED"/>
    <w:rsid w:val="3F1BA331"/>
    <w:rsid w:val="3F37CF56"/>
    <w:rsid w:val="41BF367F"/>
    <w:rsid w:val="41DF76AD"/>
    <w:rsid w:val="41EA96C4"/>
    <w:rsid w:val="436319DA"/>
    <w:rsid w:val="43683D77"/>
    <w:rsid w:val="43BA8F53"/>
    <w:rsid w:val="44798DF7"/>
    <w:rsid w:val="44D87E05"/>
    <w:rsid w:val="4549610A"/>
    <w:rsid w:val="46F20002"/>
    <w:rsid w:val="49229431"/>
    <w:rsid w:val="49DD7977"/>
    <w:rsid w:val="4BF6A2ED"/>
    <w:rsid w:val="4C85436C"/>
    <w:rsid w:val="4D0DCFCF"/>
    <w:rsid w:val="4D673315"/>
    <w:rsid w:val="4EB2776E"/>
    <w:rsid w:val="4F06F05A"/>
    <w:rsid w:val="50531184"/>
    <w:rsid w:val="51A03B34"/>
    <w:rsid w:val="534589BF"/>
    <w:rsid w:val="53B3C114"/>
    <w:rsid w:val="53E65406"/>
    <w:rsid w:val="53EE9491"/>
    <w:rsid w:val="5428D4E7"/>
    <w:rsid w:val="5532653D"/>
    <w:rsid w:val="554D5B14"/>
    <w:rsid w:val="566C5649"/>
    <w:rsid w:val="569901C9"/>
    <w:rsid w:val="56D7BDC8"/>
    <w:rsid w:val="56FE66BF"/>
    <w:rsid w:val="5714B9DE"/>
    <w:rsid w:val="57446CA6"/>
    <w:rsid w:val="5745B391"/>
    <w:rsid w:val="57B087F5"/>
    <w:rsid w:val="57B510AF"/>
    <w:rsid w:val="5882B7F2"/>
    <w:rsid w:val="58E2DB1B"/>
    <w:rsid w:val="59C37022"/>
    <w:rsid w:val="5A309387"/>
    <w:rsid w:val="5B154DF2"/>
    <w:rsid w:val="5B43F64C"/>
    <w:rsid w:val="5BC0A19C"/>
    <w:rsid w:val="5C1055E5"/>
    <w:rsid w:val="5C8B2196"/>
    <w:rsid w:val="5DA0F343"/>
    <w:rsid w:val="5E058BBC"/>
    <w:rsid w:val="5EBD7151"/>
    <w:rsid w:val="5F43C7A9"/>
    <w:rsid w:val="5FB70A42"/>
    <w:rsid w:val="5FDFDD35"/>
    <w:rsid w:val="5FE760BD"/>
    <w:rsid w:val="5FFEAF92"/>
    <w:rsid w:val="606B894E"/>
    <w:rsid w:val="61969B31"/>
    <w:rsid w:val="62454EFF"/>
    <w:rsid w:val="63B5540E"/>
    <w:rsid w:val="648F19CA"/>
    <w:rsid w:val="64B261B5"/>
    <w:rsid w:val="6518FBCF"/>
    <w:rsid w:val="657A2345"/>
    <w:rsid w:val="65F4A736"/>
    <w:rsid w:val="65FE9936"/>
    <w:rsid w:val="67342FAF"/>
    <w:rsid w:val="68F4C1BD"/>
    <w:rsid w:val="69198D11"/>
    <w:rsid w:val="699593F3"/>
    <w:rsid w:val="69C13E12"/>
    <w:rsid w:val="69D0C410"/>
    <w:rsid w:val="6CC7723E"/>
    <w:rsid w:val="6D5295D2"/>
    <w:rsid w:val="6DDA1BA3"/>
    <w:rsid w:val="6E6B66A8"/>
    <w:rsid w:val="6F004AB2"/>
    <w:rsid w:val="6F3A5689"/>
    <w:rsid w:val="6FE4E325"/>
    <w:rsid w:val="6FFF1300"/>
    <w:rsid w:val="706FB7F0"/>
    <w:rsid w:val="70D15667"/>
    <w:rsid w:val="7138741B"/>
    <w:rsid w:val="72544E26"/>
    <w:rsid w:val="7285FACE"/>
    <w:rsid w:val="72A0568E"/>
    <w:rsid w:val="747BBCD9"/>
    <w:rsid w:val="76C72193"/>
    <w:rsid w:val="77327BE1"/>
    <w:rsid w:val="77E82CD4"/>
    <w:rsid w:val="784C82BF"/>
    <w:rsid w:val="78919882"/>
    <w:rsid w:val="78B5AFE0"/>
    <w:rsid w:val="78DC2D1A"/>
    <w:rsid w:val="790ED36B"/>
    <w:rsid w:val="794E62D3"/>
    <w:rsid w:val="79D1C0B6"/>
    <w:rsid w:val="7A1ADD00"/>
    <w:rsid w:val="7A93EFB2"/>
    <w:rsid w:val="7AE7FAD5"/>
    <w:rsid w:val="7B688291"/>
    <w:rsid w:val="7C35889A"/>
    <w:rsid w:val="7D0BBB2C"/>
    <w:rsid w:val="7D173348"/>
    <w:rsid w:val="7D20B88D"/>
    <w:rsid w:val="7D2DC539"/>
    <w:rsid w:val="7DBB2426"/>
    <w:rsid w:val="7E614393"/>
    <w:rsid w:val="7F2D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B592B"/>
  <w14:defaultImageDpi w14:val="32767"/>
  <w15:docId w15:val="{EE830329-BB78-4B71-A9D8-1BC3CD635ED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2" w:unhideWhenUsed="1" w:qFormat="1"/>
    <w:lsdException w:name="table of figures" w:semiHidden="1" w:uiPriority="24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24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iPriority="5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4" w:unhideWhenUsed="1" w:qFormat="1"/>
    <w:lsdException w:name="List Bullet 3" w:semiHidden="1" w:uiPriority="4" w:unhideWhenUsed="1"/>
    <w:lsdException w:name="List Bullet 4" w:semiHidden="1" w:uiPriority="4" w:unhideWhenUsed="1"/>
    <w:lsdException w:name="List Bullet 5" w:semiHidden="1" w:unhideWhenUsed="1"/>
    <w:lsdException w:name="List Number 2" w:semiHidden="1" w:uiPriority="5" w:unhideWhenUsed="1" w:qFormat="1"/>
    <w:lsdException w:name="List Number 3" w:semiHidden="1" w:uiPriority="5" w:unhideWhenUsed="1"/>
    <w:lsdException w:name="List Number 4" w:semiHidden="1" w:uiPriority="5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E42"/>
    <w:pPr>
      <w:spacing w:after="0"/>
      <w:ind w:left="357"/>
    </w:pPr>
    <w:rPr>
      <w:rFonts w:eastAsiaTheme="majorEastAsia" w:cs="Century Gothic"/>
      <w:bCs/>
      <w:szCs w:val="20"/>
    </w:rPr>
  </w:style>
  <w:style w:type="paragraph" w:styleId="Heading1">
    <w:name w:val="heading 1"/>
    <w:aliases w:val="No numbers,h1 chapter heading,l1,H1,h1,contents,Part,proj,proj1,proj5,proj6,proj7,proj8,proj9,proj10,proj11,proj12,proj13,proj14,proj15,proj51,proj61,proj71,proj81,proj91,proj101,proj111,proj121,proj131,proj141,proj16,proj52,proj62,proj72"/>
    <w:basedOn w:val="Normal"/>
    <w:next w:val="Normal"/>
    <w:link w:val="Heading1Char"/>
    <w:qFormat/>
    <w:rsid w:val="00356E42"/>
    <w:pPr>
      <w:keepNext/>
      <w:numPr>
        <w:numId w:val="2"/>
      </w:numPr>
      <w:spacing w:before="240" w:after="60"/>
      <w:ind w:right="108"/>
      <w:outlineLvl w:val="0"/>
    </w:pPr>
    <w:rPr>
      <w:rFonts w:eastAsia="Arial Unicode MS" w:cs="Arial"/>
      <w:b/>
      <w:bCs w:val="0"/>
      <w:color w:val="E1251B"/>
      <w:kern w:val="32"/>
      <w:sz w:val="32"/>
      <w:szCs w:val="36"/>
    </w:rPr>
  </w:style>
  <w:style w:type="paragraph" w:styleId="Heading2">
    <w:name w:val="heading 2"/>
    <w:aliases w:val="Map title"/>
    <w:basedOn w:val="Heading1"/>
    <w:next w:val="Normal"/>
    <w:link w:val="Heading2Char"/>
    <w:qFormat/>
    <w:rsid w:val="00356E42"/>
    <w:pPr>
      <w:numPr>
        <w:ilvl w:val="1"/>
      </w:numPr>
      <w:spacing w:before="360"/>
      <w:outlineLvl w:val="1"/>
    </w:pPr>
    <w:rPr>
      <w:color w:val="auto"/>
      <w:sz w:val="22"/>
      <w:szCs w:val="24"/>
    </w:rPr>
  </w:style>
  <w:style w:type="paragraph" w:styleId="Heading3">
    <w:name w:val="heading 3"/>
    <w:aliases w:val="Section Title"/>
    <w:basedOn w:val="Normal"/>
    <w:next w:val="Normal"/>
    <w:link w:val="Heading3Char"/>
    <w:unhideWhenUsed/>
    <w:qFormat/>
    <w:rsid w:val="00356E42"/>
    <w:pPr>
      <w:spacing w:before="240"/>
      <w:outlineLvl w:val="2"/>
    </w:pPr>
    <w:rPr>
      <w:b/>
      <w:bCs w:val="0"/>
      <w:i/>
      <w:iCs/>
      <w:color w:val="E1251B"/>
      <w:szCs w:val="22"/>
    </w:rPr>
  </w:style>
  <w:style w:type="paragraph" w:styleId="Heading4">
    <w:name w:val="heading 4"/>
    <w:aliases w:val="DO NOT USE,Map Title"/>
    <w:basedOn w:val="Heading3"/>
    <w:next w:val="Normal"/>
    <w:link w:val="Heading4Char"/>
    <w:unhideWhenUsed/>
    <w:qFormat/>
    <w:rsid w:val="00356E42"/>
    <w:pPr>
      <w:outlineLvl w:val="3"/>
    </w:pPr>
    <w:rPr>
      <w:i w:val="0"/>
      <w:iCs w:val="0"/>
      <w:color w:val="000000" w:themeColor="text1"/>
      <w:sz w:val="20"/>
      <w:szCs w:val="20"/>
    </w:rPr>
  </w:style>
  <w:style w:type="paragraph" w:styleId="Heading5">
    <w:name w:val="heading 5"/>
    <w:aliases w:val="Block Label"/>
    <w:basedOn w:val="Underlined"/>
    <w:next w:val="Normal"/>
    <w:link w:val="Heading5Char"/>
    <w:uiPriority w:val="9"/>
    <w:unhideWhenUsed/>
    <w:qFormat/>
    <w:rsid w:val="00356E42"/>
    <w:p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6E42"/>
    <w:pPr>
      <w:keepNext/>
      <w:keepLines/>
      <w:spacing w:before="40"/>
      <w:outlineLvl w:val="5"/>
    </w:pPr>
    <w:rPr>
      <w:rFonts w:asciiTheme="majorHAnsi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qFormat/>
    <w:rsid w:val="00356E42"/>
    <w:pPr>
      <w:numPr>
        <w:ilvl w:val="6"/>
        <w:numId w:val="17"/>
      </w:numPr>
      <w:spacing w:before="240" w:after="60" w:line="240" w:lineRule="auto"/>
      <w:outlineLvl w:val="6"/>
    </w:pPr>
    <w:rPr>
      <w:rFonts w:ascii="Arial" w:eastAsia="Times New Roman" w:hAnsi="Arial" w:cs="Times New Roman"/>
      <w:b/>
      <w:bCs w:val="0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356E42"/>
    <w:pPr>
      <w:numPr>
        <w:ilvl w:val="7"/>
        <w:numId w:val="17"/>
      </w:numPr>
      <w:spacing w:before="240" w:after="60" w:line="240" w:lineRule="auto"/>
      <w:outlineLvl w:val="7"/>
    </w:pPr>
    <w:rPr>
      <w:rFonts w:ascii="Times New Roman" w:eastAsia="Times New Roman" w:hAnsi="Times New Roman" w:cs="Times New Roman"/>
      <w:bCs w:val="0"/>
      <w:i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356E42"/>
    <w:pPr>
      <w:numPr>
        <w:ilvl w:val="8"/>
        <w:numId w:val="17"/>
      </w:numPr>
      <w:spacing w:before="240" w:after="60" w:line="240" w:lineRule="auto"/>
      <w:outlineLvl w:val="8"/>
    </w:pPr>
    <w:rPr>
      <w:rFonts w:ascii="Arial" w:eastAsia="Times New Roman" w:hAnsi="Arial" w:cs="Times New Roman"/>
      <w:bCs w:val="0"/>
      <w:szCs w:val="22"/>
      <w:lang w:val="en-US"/>
    </w:rPr>
  </w:style>
  <w:style w:type="character" w:default="1" w:styleId="DefaultParagraphFont">
    <w:name w:val="Default Paragraph Font"/>
    <w:uiPriority w:val="1"/>
    <w:unhideWhenUsed/>
    <w:rsid w:val="00356E4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56E42"/>
  </w:style>
  <w:style w:type="character" w:customStyle="1" w:styleId="Heading1Char">
    <w:name w:val="Heading 1 Char"/>
    <w:aliases w:val="No numbers Char,h1 chapter heading Char,l1 Char,H1 Char,h1 Char,contents Char,Part Char,proj Char,proj1 Char,proj5 Char,proj6 Char,proj7 Char,proj8 Char,proj9 Char,proj10 Char,proj11 Char,proj12 Char,proj13 Char,proj14 Char,proj15 Char"/>
    <w:basedOn w:val="DefaultParagraphFont"/>
    <w:link w:val="Heading1"/>
    <w:rsid w:val="00356E42"/>
    <w:rPr>
      <w:rFonts w:eastAsia="Arial Unicode MS" w:cs="Arial"/>
      <w:b/>
      <w:color w:val="E1251B"/>
      <w:kern w:val="32"/>
      <w:sz w:val="32"/>
      <w:szCs w:val="36"/>
    </w:rPr>
  </w:style>
  <w:style w:type="character" w:customStyle="1" w:styleId="Heading2Char">
    <w:name w:val="Heading 2 Char"/>
    <w:aliases w:val="Map title Char"/>
    <w:basedOn w:val="DefaultParagraphFont"/>
    <w:link w:val="Heading2"/>
    <w:rsid w:val="00356E42"/>
    <w:rPr>
      <w:rFonts w:eastAsia="Arial Unicode MS" w:cs="Arial"/>
      <w:b/>
      <w:kern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E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E42"/>
    <w:rPr>
      <w:rFonts w:ascii="Tahoma" w:eastAsiaTheme="majorEastAsi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rsid w:val="00356E4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356E42"/>
    <w:pPr>
      <w:tabs>
        <w:tab w:val="left" w:pos="880"/>
        <w:tab w:val="right" w:leader="dot" w:pos="10460"/>
      </w:tabs>
      <w:spacing w:before="240" w:after="120"/>
    </w:pPr>
    <w:rPr>
      <w:rFonts w:cstheme="minorHAnsi"/>
      <w:b/>
      <w:noProof/>
    </w:rPr>
  </w:style>
  <w:style w:type="table" w:styleId="TableGrid">
    <w:name w:val="Table Grid"/>
    <w:basedOn w:val="TableNormal"/>
    <w:uiPriority w:val="59"/>
    <w:rsid w:val="00356E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gilityHeadline-Futura14pt">
    <w:name w:val="Agility Headline - Futura 14pt"/>
    <w:basedOn w:val="Normal"/>
    <w:rsid w:val="00356E42"/>
    <w:pPr>
      <w:spacing w:line="240" w:lineRule="auto"/>
    </w:pPr>
    <w:rPr>
      <w:rFonts w:ascii="Futura Bk" w:hAnsi="Futura Bk" w:cs="Times New Roman"/>
      <w:bCs w:val="0"/>
      <w:sz w:val="28"/>
      <w:szCs w:val="28"/>
    </w:rPr>
  </w:style>
  <w:style w:type="paragraph" w:customStyle="1" w:styleId="Default">
    <w:name w:val="Default"/>
    <w:rsid w:val="00356E42"/>
    <w:pPr>
      <w:widowControl w:val="0"/>
      <w:autoSpaceDE w:val="0"/>
      <w:autoSpaceDN w:val="0"/>
      <w:adjustRightInd w:val="0"/>
      <w:spacing w:after="0" w:line="240" w:lineRule="auto"/>
    </w:pPr>
    <w:rPr>
      <w:rFonts w:ascii="Segoe UI" w:eastAsia="Times New Roman" w:hAnsi="Segoe UI" w:cs="Segoe UI"/>
      <w:color w:val="000000"/>
      <w:sz w:val="24"/>
      <w:szCs w:val="24"/>
      <w:lang w:val="en-US" w:eastAsia="en-AU"/>
    </w:rPr>
  </w:style>
  <w:style w:type="paragraph" w:styleId="TOCHeading">
    <w:name w:val="TOC Heading"/>
    <w:basedOn w:val="Non-TOCHeading"/>
    <w:next w:val="Normal"/>
    <w:uiPriority w:val="39"/>
    <w:unhideWhenUsed/>
    <w:qFormat/>
    <w:rsid w:val="00356E42"/>
  </w:style>
  <w:style w:type="paragraph" w:styleId="TOC2">
    <w:name w:val="toc 2"/>
    <w:basedOn w:val="Normal"/>
    <w:next w:val="Normal"/>
    <w:autoRedefine/>
    <w:uiPriority w:val="39"/>
    <w:unhideWhenUsed/>
    <w:rsid w:val="00356E42"/>
    <w:pPr>
      <w:spacing w:after="40"/>
      <w:ind w:left="720"/>
    </w:pPr>
  </w:style>
  <w:style w:type="paragraph" w:styleId="ListParagraph">
    <w:name w:val="List Paragraph"/>
    <w:aliases w:val="Dot Point lists,lp1,Add On (orange),Bullets,Lists,Use Case List Paragraph,numbered,Bullet List,FooterText,List Paragraph1,Use Case List ParagraphCxSpLast,Paragraphe de liste1,Bulletr List Paragraph,列出段落,列出段落1,lp11,List Paragraph11"/>
    <w:basedOn w:val="Normal"/>
    <w:link w:val="ListParagraphChar"/>
    <w:uiPriority w:val="34"/>
    <w:qFormat/>
    <w:rsid w:val="00356E42"/>
    <w:pPr>
      <w:spacing w:line="240" w:lineRule="auto"/>
      <w:ind w:left="720"/>
    </w:pPr>
    <w:rPr>
      <w:rFonts w:cs="Arial"/>
      <w:bCs w:val="0"/>
      <w:szCs w:val="24"/>
      <w:lang w:eastAsia="en-AU"/>
    </w:rPr>
  </w:style>
  <w:style w:type="paragraph" w:customStyle="1" w:styleId="AgilityBodyText95pt">
    <w:name w:val="Agility Body Text 9.5pt"/>
    <w:basedOn w:val="Normal"/>
    <w:rsid w:val="00356E42"/>
    <w:pPr>
      <w:spacing w:line="240" w:lineRule="auto"/>
    </w:pPr>
    <w:rPr>
      <w:rFonts w:ascii="Futura Bk" w:hAnsi="Futura Bk" w:cs="Times New Roman"/>
      <w:bCs w:val="0"/>
      <w:sz w:val="19"/>
      <w:szCs w:val="24"/>
    </w:rPr>
  </w:style>
  <w:style w:type="paragraph" w:customStyle="1" w:styleId="Body1">
    <w:name w:val="Body 1"/>
    <w:rsid w:val="00356E42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356E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6E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356E42"/>
    <w:rPr>
      <w:rFonts w:eastAsiaTheme="majorEastAsia" w:cs="Century Gothic"/>
      <w:bCs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356E42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56E42"/>
    <w:rPr>
      <w:rFonts w:eastAsiaTheme="majorEastAsia" w:cs="Century Gothic"/>
      <w:b/>
      <w:bCs/>
      <w:szCs w:val="20"/>
    </w:rPr>
  </w:style>
  <w:style w:type="character" w:customStyle="1" w:styleId="apple-converted-space">
    <w:name w:val="apple-converted-space"/>
    <w:basedOn w:val="DefaultParagraphFont"/>
    <w:rsid w:val="00356E42"/>
  </w:style>
  <w:style w:type="paragraph" w:customStyle="1" w:styleId="NumHeading1">
    <w:name w:val="Num Heading 1"/>
    <w:basedOn w:val="Normal"/>
    <w:rsid w:val="00356E42"/>
    <w:pPr>
      <w:numPr>
        <w:numId w:val="1"/>
      </w:numPr>
    </w:pPr>
  </w:style>
  <w:style w:type="paragraph" w:customStyle="1" w:styleId="NumHeading2">
    <w:name w:val="Num Heading 2"/>
    <w:basedOn w:val="Normal"/>
    <w:rsid w:val="00356E42"/>
    <w:pPr>
      <w:numPr>
        <w:ilvl w:val="1"/>
        <w:numId w:val="1"/>
      </w:numPr>
    </w:pPr>
  </w:style>
  <w:style w:type="paragraph" w:customStyle="1" w:styleId="NumHeading3">
    <w:name w:val="Num Heading 3"/>
    <w:basedOn w:val="Normal"/>
    <w:rsid w:val="00356E42"/>
    <w:pPr>
      <w:numPr>
        <w:ilvl w:val="2"/>
        <w:numId w:val="1"/>
      </w:numPr>
    </w:pPr>
  </w:style>
  <w:style w:type="character" w:customStyle="1" w:styleId="Heading3Char">
    <w:name w:val="Heading 3 Char"/>
    <w:aliases w:val="Section Title Char"/>
    <w:basedOn w:val="DefaultParagraphFont"/>
    <w:link w:val="Heading3"/>
    <w:rsid w:val="00356E42"/>
    <w:rPr>
      <w:rFonts w:eastAsiaTheme="majorEastAsia" w:cs="Century Gothic"/>
      <w:b/>
      <w:i/>
      <w:iCs/>
      <w:color w:val="E1251B"/>
    </w:rPr>
  </w:style>
  <w:style w:type="paragraph" w:styleId="Header">
    <w:name w:val="header"/>
    <w:basedOn w:val="Normal"/>
    <w:link w:val="HeaderChar"/>
    <w:uiPriority w:val="99"/>
    <w:unhideWhenUsed/>
    <w:rsid w:val="00356E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E42"/>
    <w:rPr>
      <w:rFonts w:eastAsiaTheme="majorEastAsia" w:cs="Century Gothic"/>
      <w:bCs/>
      <w:szCs w:val="20"/>
    </w:rPr>
  </w:style>
  <w:style w:type="paragraph" w:styleId="Footer">
    <w:name w:val="footer"/>
    <w:basedOn w:val="Normal"/>
    <w:link w:val="FooterChar"/>
    <w:uiPriority w:val="99"/>
    <w:unhideWhenUsed/>
    <w:rsid w:val="00356E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E42"/>
    <w:rPr>
      <w:rFonts w:eastAsiaTheme="majorEastAsia" w:cs="Century Gothic"/>
      <w:bCs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56E42"/>
    <w:pPr>
      <w:spacing w:after="100"/>
      <w:ind w:left="1000"/>
    </w:pPr>
  </w:style>
  <w:style w:type="table" w:styleId="MediumList2-Accent1">
    <w:name w:val="Medium List 2 Accent 1"/>
    <w:basedOn w:val="TableNormal"/>
    <w:uiPriority w:val="66"/>
    <w:rsid w:val="00356E4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356E42"/>
    <w:pPr>
      <w:spacing w:after="100"/>
      <w:ind w:left="400"/>
    </w:pPr>
  </w:style>
  <w:style w:type="paragraph" w:customStyle="1" w:styleId="Respondent">
    <w:name w:val="Respondent"/>
    <w:rsid w:val="00356E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3F3F3"/>
      <w:spacing w:before="80" w:after="120" w:line="240" w:lineRule="auto"/>
      <w:ind w:left="902"/>
      <w:jc w:val="both"/>
    </w:pPr>
    <w:rPr>
      <w:rFonts w:ascii="Arial" w:eastAsia="Times New Roman" w:hAnsi="Arial" w:cs="Times New Roman"/>
      <w:spacing w:val="8"/>
      <w:sz w:val="24"/>
      <w:szCs w:val="24"/>
    </w:rPr>
  </w:style>
  <w:style w:type="character" w:customStyle="1" w:styleId="Heading4Char">
    <w:name w:val="Heading 4 Char"/>
    <w:aliases w:val="DO NOT USE Char,Map Title Char"/>
    <w:basedOn w:val="DefaultParagraphFont"/>
    <w:link w:val="Heading4"/>
    <w:rsid w:val="00356E42"/>
    <w:rPr>
      <w:rFonts w:eastAsiaTheme="majorEastAsia" w:cs="Century Gothic"/>
      <w:b/>
      <w:color w:val="000000" w:themeColor="text1"/>
      <w:sz w:val="20"/>
      <w:szCs w:val="20"/>
    </w:rPr>
  </w:style>
  <w:style w:type="character" w:customStyle="1" w:styleId="Heading5Char">
    <w:name w:val="Heading 5 Char"/>
    <w:aliases w:val="Block Label Char"/>
    <w:basedOn w:val="DefaultParagraphFont"/>
    <w:link w:val="Heading5"/>
    <w:uiPriority w:val="9"/>
    <w:rsid w:val="00356E42"/>
    <w:rPr>
      <w:rFonts w:ascii="Calibri" w:eastAsiaTheme="majorEastAsia" w:hAnsi="Calibri" w:cs="Century Gothic"/>
      <w:bCs/>
      <w:szCs w:val="20"/>
      <w:u w:val="single"/>
      <w:lang w:val="en-US"/>
    </w:rPr>
  </w:style>
  <w:style w:type="character" w:styleId="Emphasis">
    <w:name w:val="Emphasis"/>
    <w:aliases w:val="Normal text"/>
    <w:basedOn w:val="DefaultParagraphFont"/>
    <w:uiPriority w:val="20"/>
    <w:rsid w:val="00356E42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56E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6E42"/>
    <w:rPr>
      <w:rFonts w:asciiTheme="majorHAnsi" w:eastAsiaTheme="majorEastAsia" w:hAnsiTheme="majorHAnsi" w:cstheme="majorBidi"/>
      <w:bCs/>
      <w:color w:val="17365D" w:themeColor="text2" w:themeShade="BF"/>
      <w:spacing w:val="5"/>
      <w:kern w:val="28"/>
      <w:sz w:val="52"/>
      <w:szCs w:val="52"/>
    </w:rPr>
  </w:style>
  <w:style w:type="paragraph" w:customStyle="1" w:styleId="DefaultText">
    <w:name w:val="Default Text"/>
    <w:basedOn w:val="Normal"/>
    <w:link w:val="DefaultTextChar"/>
    <w:rsid w:val="00356E42"/>
    <w:pPr>
      <w:spacing w:line="240" w:lineRule="auto"/>
      <w:jc w:val="both"/>
    </w:pPr>
    <w:rPr>
      <w:rFonts w:ascii="Times New Roman" w:hAnsi="Times New Roman" w:cs="Times New Roman"/>
      <w:bCs w:val="0"/>
      <w:sz w:val="24"/>
      <w:lang w:val="en-US"/>
    </w:rPr>
  </w:style>
  <w:style w:type="paragraph" w:customStyle="1" w:styleId="DefaultText1">
    <w:name w:val="Default Text:1"/>
    <w:basedOn w:val="Normal"/>
    <w:rsid w:val="00356E42"/>
    <w:pPr>
      <w:spacing w:line="240" w:lineRule="auto"/>
    </w:pPr>
    <w:rPr>
      <w:rFonts w:ascii="Times New Roman" w:hAnsi="Times New Roman" w:cs="Times New Roman"/>
      <w:bCs w:val="0"/>
      <w:sz w:val="24"/>
      <w:lang w:val="en-US"/>
    </w:rPr>
  </w:style>
  <w:style w:type="paragraph" w:customStyle="1" w:styleId="CNSignatureBlock">
    <w:name w:val="CN Signature Block"/>
    <w:basedOn w:val="Normal"/>
    <w:rsid w:val="00356E42"/>
    <w:pPr>
      <w:spacing w:after="120" w:line="240" w:lineRule="auto"/>
    </w:pPr>
    <w:rPr>
      <w:rFonts w:ascii="Arial" w:hAnsi="Arial" w:cs="Times New Roman"/>
      <w:bCs w:val="0"/>
      <w:sz w:val="18"/>
      <w:lang w:val="en-US"/>
    </w:rPr>
  </w:style>
  <w:style w:type="paragraph" w:customStyle="1" w:styleId="CNTableText">
    <w:name w:val="CN Table Text"/>
    <w:basedOn w:val="Normal"/>
    <w:rsid w:val="00356E42"/>
    <w:pPr>
      <w:spacing w:line="240" w:lineRule="auto"/>
    </w:pPr>
    <w:rPr>
      <w:rFonts w:ascii="Arial" w:hAnsi="Arial" w:cs="Times New Roman"/>
      <w:bCs w:val="0"/>
      <w:sz w:val="18"/>
      <w:lang w:val="en-US"/>
    </w:rPr>
  </w:style>
  <w:style w:type="character" w:customStyle="1" w:styleId="DefaultTextChar">
    <w:name w:val="Default Text Char"/>
    <w:basedOn w:val="DefaultParagraphFont"/>
    <w:link w:val="DefaultText"/>
    <w:rsid w:val="00356E42"/>
    <w:rPr>
      <w:rFonts w:ascii="Times New Roman" w:eastAsiaTheme="majorEastAsia" w:hAnsi="Times New Roman" w:cs="Times New Roman"/>
      <w:sz w:val="24"/>
      <w:szCs w:val="20"/>
      <w:lang w:val="en-US"/>
    </w:rPr>
  </w:style>
  <w:style w:type="table" w:styleId="GridTable5Dark-Accent1">
    <w:name w:val="Grid Table 5 Dark Accent 1"/>
    <w:basedOn w:val="TableNormal"/>
    <w:uiPriority w:val="50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356E42"/>
    <w:pPr>
      <w:widowControl w:val="0"/>
      <w:autoSpaceDE w:val="0"/>
      <w:autoSpaceDN w:val="0"/>
      <w:spacing w:line="240" w:lineRule="auto"/>
    </w:pPr>
    <w:rPr>
      <w:rFonts w:ascii="Times New Roman" w:hAnsi="Times New Roman" w:cs="Times New Roman"/>
      <w:bCs w:val="0"/>
      <w:szCs w:val="22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6E42"/>
    <w:rPr>
      <w:color w:val="605E5C"/>
      <w:shd w:val="clear" w:color="auto" w:fill="E1DFDD"/>
    </w:rPr>
  </w:style>
  <w:style w:type="character" w:customStyle="1" w:styleId="ListParagraphChar">
    <w:name w:val="List Paragraph Char"/>
    <w:aliases w:val="Dot Point lists Char,lp1 Char,Add On (orange) Char,Bullets Char,Lists Char,Use Case List Paragraph Char,numbered Char,Bullet List Char,FooterText Char,List Paragraph1 Char,Use Case List ParagraphCxSpLast Char,列出段落 Char,列出段落1 Char"/>
    <w:basedOn w:val="DefaultParagraphFont"/>
    <w:link w:val="ListParagraph"/>
    <w:uiPriority w:val="34"/>
    <w:locked/>
    <w:rsid w:val="00356E42"/>
    <w:rPr>
      <w:rFonts w:eastAsiaTheme="majorEastAsia" w:cs="Arial"/>
      <w:szCs w:val="24"/>
      <w:lang w:eastAsia="en-AU"/>
    </w:rPr>
  </w:style>
  <w:style w:type="paragraph" w:styleId="FootnoteText">
    <w:name w:val="footnote text"/>
    <w:basedOn w:val="Normal"/>
    <w:link w:val="FootnoteTextChar"/>
    <w:semiHidden/>
    <w:unhideWhenUsed/>
    <w:rsid w:val="00356E42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356E42"/>
    <w:rPr>
      <w:rFonts w:eastAsiaTheme="majorEastAsia" w:cs="Century Gothic"/>
      <w:bCs/>
      <w:szCs w:val="20"/>
    </w:rPr>
  </w:style>
  <w:style w:type="character" w:styleId="FootnoteReference">
    <w:name w:val="footnote reference"/>
    <w:basedOn w:val="DefaultParagraphFont"/>
    <w:semiHidden/>
    <w:unhideWhenUsed/>
    <w:rsid w:val="00356E4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6E42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6E42"/>
    <w:rPr>
      <w:rFonts w:eastAsiaTheme="majorEastAsia" w:cs="Century Gothic"/>
      <w:bCs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56E42"/>
    <w:rPr>
      <w:vertAlign w:val="superscript"/>
    </w:rPr>
  </w:style>
  <w:style w:type="table" w:styleId="ListTable4">
    <w:name w:val="List Table 4"/>
    <w:basedOn w:val="TableNormal"/>
    <w:uiPriority w:val="49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List-Accent1">
    <w:name w:val="Light List Accent 1"/>
    <w:basedOn w:val="TableNormal"/>
    <w:uiPriority w:val="61"/>
    <w:rsid w:val="00356E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Caption">
    <w:name w:val="caption"/>
    <w:aliases w:val="cp,Caption for Images"/>
    <w:basedOn w:val="Normal"/>
    <w:next w:val="Normal"/>
    <w:link w:val="CaptionChar"/>
    <w:uiPriority w:val="22"/>
    <w:unhideWhenUsed/>
    <w:qFormat/>
    <w:rsid w:val="00356E42"/>
    <w:pPr>
      <w:spacing w:after="200" w:line="240" w:lineRule="auto"/>
    </w:pPr>
    <w:rPr>
      <w:i/>
      <w:iCs/>
      <w:color w:val="000000" w:themeColor="text1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56E42"/>
  </w:style>
  <w:style w:type="character" w:customStyle="1" w:styleId="BodyTextChar">
    <w:name w:val="Body Text Char"/>
    <w:basedOn w:val="DefaultParagraphFont"/>
    <w:link w:val="BodyText"/>
    <w:uiPriority w:val="1"/>
    <w:rsid w:val="00356E42"/>
    <w:rPr>
      <w:rFonts w:eastAsiaTheme="majorEastAsia" w:cs="Century Gothic"/>
      <w:bCs/>
      <w:szCs w:val="20"/>
    </w:rPr>
  </w:style>
  <w:style w:type="table" w:styleId="PlainTable2">
    <w:name w:val="Plain Table 2"/>
    <w:basedOn w:val="TableNormal"/>
    <w:uiPriority w:val="42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56E42"/>
    <w:pPr>
      <w:spacing w:before="100" w:beforeAutospacing="1" w:after="100" w:afterAutospacing="1" w:line="240" w:lineRule="auto"/>
    </w:pPr>
    <w:rPr>
      <w:rFonts w:ascii="Times New Roman" w:hAnsi="Times New Roman" w:cs="Times New Roman"/>
      <w:bCs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356E42"/>
  </w:style>
  <w:style w:type="character" w:customStyle="1" w:styleId="eop">
    <w:name w:val="eop"/>
    <w:basedOn w:val="DefaultParagraphFont"/>
    <w:rsid w:val="00356E42"/>
  </w:style>
  <w:style w:type="character" w:styleId="UnresolvedMention">
    <w:name w:val="Unresolved Mention"/>
    <w:basedOn w:val="DefaultParagraphFont"/>
    <w:uiPriority w:val="99"/>
    <w:unhideWhenUsed/>
    <w:rsid w:val="00356E42"/>
    <w:rPr>
      <w:color w:val="605E5C"/>
      <w:shd w:val="clear" w:color="auto" w:fill="E1DFDD"/>
    </w:rPr>
  </w:style>
  <w:style w:type="paragraph" w:customStyle="1" w:styleId="Body">
    <w:name w:val="Body"/>
    <w:next w:val="Normal"/>
    <w:link w:val="BodyChar"/>
    <w:rsid w:val="00356E42"/>
    <w:pPr>
      <w:spacing w:after="120" w:line="240" w:lineRule="auto"/>
    </w:pPr>
    <w:rPr>
      <w:rFonts w:ascii="Lenovo Do Regular" w:eastAsia="Times New Roman" w:hAnsi="Lenovo Do Regular" w:cs="Arial"/>
      <w:color w:val="595959"/>
      <w:sz w:val="20"/>
      <w:szCs w:val="20"/>
      <w:lang w:val="en-US"/>
    </w:rPr>
  </w:style>
  <w:style w:type="character" w:customStyle="1" w:styleId="BodyChar">
    <w:name w:val="Body Char"/>
    <w:link w:val="Body"/>
    <w:locked/>
    <w:rsid w:val="00356E42"/>
    <w:rPr>
      <w:rFonts w:ascii="Lenovo Do Regular" w:eastAsia="Times New Roman" w:hAnsi="Lenovo Do Regular" w:cs="Arial"/>
      <w:color w:val="595959"/>
      <w:sz w:val="20"/>
      <w:szCs w:val="20"/>
      <w:lang w:val="en-US"/>
    </w:rPr>
  </w:style>
  <w:style w:type="paragraph" w:customStyle="1" w:styleId="subhead">
    <w:name w:val="sub head"/>
    <w:basedOn w:val="Body"/>
    <w:link w:val="subheadChar"/>
    <w:rsid w:val="00356E42"/>
    <w:rPr>
      <w:rFonts w:ascii="Lenovo Do Medium" w:hAnsi="Lenovo Do Medium"/>
      <w:caps/>
      <w:color w:val="FF0000"/>
      <w:sz w:val="24"/>
      <w:szCs w:val="24"/>
    </w:rPr>
  </w:style>
  <w:style w:type="character" w:customStyle="1" w:styleId="subheadChar">
    <w:name w:val="sub head Char"/>
    <w:link w:val="subhead"/>
    <w:rsid w:val="00356E42"/>
    <w:rPr>
      <w:rFonts w:ascii="Lenovo Do Medium" w:eastAsia="Times New Roman" w:hAnsi="Lenovo Do Medium" w:cs="Arial"/>
      <w:caps/>
      <w:color w:val="FF0000"/>
      <w:sz w:val="24"/>
      <w:szCs w:val="24"/>
      <w:lang w:val="en-US"/>
    </w:rPr>
  </w:style>
  <w:style w:type="paragraph" w:customStyle="1" w:styleId="Imagesintext">
    <w:name w:val="_Images_in_text"/>
    <w:basedOn w:val="Normal"/>
    <w:rsid w:val="00356E42"/>
    <w:pPr>
      <w:spacing w:before="240" w:after="120" w:line="240" w:lineRule="auto"/>
    </w:pPr>
    <w:rPr>
      <w:rFonts w:ascii="Franklin Gothic Book" w:eastAsiaTheme="minorHAnsi" w:hAnsi="Franklin Gothic Book" w:cstheme="minorBidi"/>
      <w:bCs w:val="0"/>
      <w:color w:val="000000" w:themeColor="text1"/>
      <w:sz w:val="21"/>
      <w:szCs w:val="18"/>
    </w:rPr>
  </w:style>
  <w:style w:type="paragraph" w:customStyle="1" w:styleId="paragraph">
    <w:name w:val="paragraph"/>
    <w:basedOn w:val="Normal"/>
    <w:rsid w:val="00356E42"/>
    <w:pPr>
      <w:spacing w:before="100" w:beforeAutospacing="1" w:after="100" w:afterAutospacing="1" w:line="240" w:lineRule="auto"/>
    </w:pPr>
    <w:rPr>
      <w:rFonts w:ascii="Times New Roman" w:hAnsi="Times New Roman" w:cs="Times New Roman"/>
      <w:bCs w:val="0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356E42"/>
    <w:rPr>
      <w:color w:val="2B579A"/>
      <w:shd w:val="clear" w:color="auto" w:fill="E1DFDD"/>
    </w:rPr>
  </w:style>
  <w:style w:type="paragraph" w:customStyle="1" w:styleId="Bullet1-Optus">
    <w:name w:val="Bullet1-Optus"/>
    <w:uiPriority w:val="2"/>
    <w:rsid w:val="00356E42"/>
    <w:pPr>
      <w:numPr>
        <w:numId w:val="3"/>
      </w:numPr>
      <w:suppressAutoHyphens/>
      <w:spacing w:before="60" w:after="60" w:line="360" w:lineRule="auto"/>
    </w:pPr>
    <w:rPr>
      <w:rFonts w:ascii="Arial" w:eastAsia="Times New Roman" w:hAnsi="Arial" w:cs="Times New Roman"/>
      <w:color w:val="000000"/>
      <w:sz w:val="20"/>
      <w:szCs w:val="24"/>
      <w:lang w:eastAsia="en-AU"/>
    </w:rPr>
  </w:style>
  <w:style w:type="numbering" w:customStyle="1" w:styleId="ZZTableNumbered">
    <w:name w:val="ZZTableNumbered"/>
    <w:basedOn w:val="NoList"/>
    <w:uiPriority w:val="99"/>
    <w:rsid w:val="00356E42"/>
    <w:pPr>
      <w:numPr>
        <w:numId w:val="4"/>
      </w:numPr>
    </w:pPr>
  </w:style>
  <w:style w:type="character" w:styleId="Strong">
    <w:name w:val="Strong"/>
    <w:basedOn w:val="DefaultParagraphFont"/>
    <w:uiPriority w:val="22"/>
    <w:qFormat/>
    <w:rsid w:val="00356E42"/>
    <w:rPr>
      <w:b/>
      <w:bCs/>
    </w:rPr>
  </w:style>
  <w:style w:type="paragraph" w:customStyle="1" w:styleId="BulletL1">
    <w:name w:val="Bullet L1"/>
    <w:basedOn w:val="ListParagraph"/>
    <w:link w:val="BulletL1Char"/>
    <w:rsid w:val="00356E42"/>
    <w:pPr>
      <w:spacing w:after="80"/>
      <w:ind w:left="714" w:hanging="357"/>
    </w:pPr>
    <w:rPr>
      <w:rFonts w:cstheme="minorHAnsi"/>
      <w:sz w:val="20"/>
      <w:szCs w:val="20"/>
      <w:lang w:val="en-US"/>
    </w:rPr>
  </w:style>
  <w:style w:type="paragraph" w:customStyle="1" w:styleId="BulletAltL1">
    <w:name w:val="Bullet Alt L1"/>
    <w:basedOn w:val="BulletL1"/>
    <w:link w:val="BulletAltL1Char"/>
    <w:rsid w:val="00356E42"/>
    <w:pPr>
      <w:spacing w:after="120"/>
    </w:pPr>
    <w:rPr>
      <w:i/>
      <w:iCs/>
      <w:color w:val="7F7F7F" w:themeColor="text1" w:themeTint="80"/>
    </w:rPr>
  </w:style>
  <w:style w:type="character" w:customStyle="1" w:styleId="BulletL1Char">
    <w:name w:val="Bullet L1 Char"/>
    <w:basedOn w:val="ListParagraphChar"/>
    <w:link w:val="BulletL1"/>
    <w:rsid w:val="00356E42"/>
    <w:rPr>
      <w:rFonts w:eastAsiaTheme="majorEastAsia" w:cstheme="minorHAnsi"/>
      <w:sz w:val="20"/>
      <w:szCs w:val="20"/>
      <w:lang w:val="en-US" w:eastAsia="en-AU"/>
    </w:rPr>
  </w:style>
  <w:style w:type="paragraph" w:customStyle="1" w:styleId="BulletAltL2">
    <w:name w:val="Bullet Alt L2"/>
    <w:basedOn w:val="BulletAltL1"/>
    <w:link w:val="BulletAltL2Char"/>
    <w:rsid w:val="00356E42"/>
    <w:pPr>
      <w:numPr>
        <w:ilvl w:val="1"/>
        <w:numId w:val="5"/>
      </w:numPr>
    </w:pPr>
  </w:style>
  <w:style w:type="character" w:customStyle="1" w:styleId="BulletAltL1Char">
    <w:name w:val="Bullet Alt L1 Char"/>
    <w:basedOn w:val="BulletL1Char"/>
    <w:link w:val="BulletAltL1"/>
    <w:rsid w:val="00356E42"/>
    <w:rPr>
      <w:rFonts w:eastAsiaTheme="majorEastAsia" w:cstheme="minorHAnsi"/>
      <w:i/>
      <w:iCs/>
      <w:color w:val="7F7F7F" w:themeColor="text1" w:themeTint="80"/>
      <w:sz w:val="20"/>
      <w:szCs w:val="20"/>
      <w:lang w:val="en-US" w:eastAsia="en-AU"/>
    </w:rPr>
  </w:style>
  <w:style w:type="character" w:customStyle="1" w:styleId="BulletAltL2Char">
    <w:name w:val="Bullet Alt L2 Char"/>
    <w:basedOn w:val="BulletAltL1Char"/>
    <w:link w:val="BulletAltL2"/>
    <w:rsid w:val="00356E42"/>
    <w:rPr>
      <w:rFonts w:eastAsiaTheme="majorEastAsia" w:cstheme="minorHAnsi"/>
      <w:i/>
      <w:iCs/>
      <w:color w:val="7F7F7F" w:themeColor="text1" w:themeTint="80"/>
      <w:sz w:val="20"/>
      <w:szCs w:val="20"/>
      <w:lang w:val="en-US" w:eastAsia="en-AU"/>
    </w:rPr>
  </w:style>
  <w:style w:type="paragraph" w:customStyle="1" w:styleId="BulletL2">
    <w:name w:val="Bullet L2"/>
    <w:basedOn w:val="BulletL1"/>
    <w:link w:val="BulletL2Char"/>
    <w:rsid w:val="00356E42"/>
    <w:pPr>
      <w:numPr>
        <w:ilvl w:val="1"/>
        <w:numId w:val="6"/>
      </w:numPr>
    </w:pPr>
  </w:style>
  <w:style w:type="character" w:customStyle="1" w:styleId="BulletL2Char">
    <w:name w:val="Bullet L2 Char"/>
    <w:basedOn w:val="BulletL1Char"/>
    <w:link w:val="BulletL2"/>
    <w:rsid w:val="00356E42"/>
    <w:rPr>
      <w:rFonts w:eastAsiaTheme="majorEastAsia" w:cstheme="minorHAnsi"/>
      <w:sz w:val="20"/>
      <w:szCs w:val="20"/>
      <w:lang w:val="en-US" w:eastAsia="en-AU"/>
    </w:rPr>
  </w:style>
  <w:style w:type="paragraph" w:customStyle="1" w:styleId="Table-BulletL1">
    <w:name w:val="Table - Bullet L1"/>
    <w:basedOn w:val="BulletL1"/>
    <w:link w:val="Table-BulletL1Char"/>
    <w:qFormat/>
    <w:rsid w:val="00356E42"/>
    <w:pPr>
      <w:ind w:left="200" w:hanging="200"/>
    </w:pPr>
    <w:rPr>
      <w:sz w:val="16"/>
      <w:szCs w:val="16"/>
    </w:rPr>
  </w:style>
  <w:style w:type="character" w:customStyle="1" w:styleId="Table-BulletL1Char">
    <w:name w:val="Table - Bullet L1 Char"/>
    <w:basedOn w:val="BulletL1Char"/>
    <w:link w:val="Table-BulletL1"/>
    <w:rsid w:val="00356E42"/>
    <w:rPr>
      <w:rFonts w:eastAsiaTheme="majorEastAsia" w:cstheme="minorHAnsi"/>
      <w:sz w:val="16"/>
      <w:szCs w:val="16"/>
      <w:lang w:val="en-US" w:eastAsia="en-AU"/>
    </w:rPr>
  </w:style>
  <w:style w:type="paragraph" w:customStyle="1" w:styleId="Header-Subheading">
    <w:name w:val="Header - Subheading"/>
    <w:basedOn w:val="Normal"/>
    <w:link w:val="Header-SubheadingChar"/>
    <w:qFormat/>
    <w:rsid w:val="00356E42"/>
    <w:pPr>
      <w:ind w:left="0"/>
    </w:pPr>
    <w:rPr>
      <w:b/>
      <w:bCs w:val="0"/>
      <w:sz w:val="24"/>
      <w:szCs w:val="24"/>
    </w:rPr>
  </w:style>
  <w:style w:type="paragraph" w:customStyle="1" w:styleId="Header-MainHeading">
    <w:name w:val="Header - Main Heading"/>
    <w:basedOn w:val="Normal"/>
    <w:link w:val="Header-MainHeadingChar"/>
    <w:qFormat/>
    <w:rsid w:val="00356E42"/>
    <w:rPr>
      <w:b/>
      <w:bCs w:val="0"/>
      <w:noProof/>
      <w:sz w:val="32"/>
      <w:szCs w:val="32"/>
    </w:rPr>
  </w:style>
  <w:style w:type="character" w:customStyle="1" w:styleId="Header-SubheadingChar">
    <w:name w:val="Header - Subheading Char"/>
    <w:basedOn w:val="DefaultParagraphFont"/>
    <w:link w:val="Header-Subheading"/>
    <w:rsid w:val="00356E42"/>
    <w:rPr>
      <w:rFonts w:eastAsiaTheme="majorEastAsia" w:cs="Century Gothic"/>
      <w:b/>
      <w:sz w:val="24"/>
      <w:szCs w:val="24"/>
    </w:rPr>
  </w:style>
  <w:style w:type="character" w:customStyle="1" w:styleId="Header-MainHeadingChar">
    <w:name w:val="Header - Main Heading Char"/>
    <w:basedOn w:val="DefaultParagraphFont"/>
    <w:link w:val="Header-MainHeading"/>
    <w:rsid w:val="00356E42"/>
    <w:rPr>
      <w:rFonts w:eastAsiaTheme="majorEastAsia" w:cs="Century Gothic"/>
      <w:b/>
      <w:noProof/>
      <w:sz w:val="32"/>
      <w:szCs w:val="32"/>
    </w:rPr>
  </w:style>
  <w:style w:type="paragraph" w:customStyle="1" w:styleId="Non-TOCHeading">
    <w:name w:val="Non-TOC Heading"/>
    <w:basedOn w:val="Normal"/>
    <w:link w:val="Non-TOCHeadingChar"/>
    <w:qFormat/>
    <w:rsid w:val="00356E42"/>
    <w:rPr>
      <w:b/>
      <w:bCs w:val="0"/>
      <w:color w:val="E1251B"/>
      <w:sz w:val="32"/>
      <w:szCs w:val="32"/>
    </w:rPr>
  </w:style>
  <w:style w:type="character" w:customStyle="1" w:styleId="Non-TOCHeadingChar">
    <w:name w:val="Non-TOC Heading Char"/>
    <w:basedOn w:val="DefaultParagraphFont"/>
    <w:link w:val="Non-TOCHeading"/>
    <w:rsid w:val="00356E42"/>
    <w:rPr>
      <w:rFonts w:eastAsiaTheme="majorEastAsia" w:cs="Century Gothic"/>
      <w:b/>
      <w:color w:val="E1251B"/>
      <w:sz w:val="32"/>
      <w:szCs w:val="32"/>
    </w:rPr>
  </w:style>
  <w:style w:type="paragraph" w:customStyle="1" w:styleId="Cover-L1">
    <w:name w:val="Cover - L1"/>
    <w:basedOn w:val="Normal"/>
    <w:link w:val="Cover-L1Char"/>
    <w:qFormat/>
    <w:rsid w:val="00356E42"/>
    <w:pPr>
      <w:jc w:val="right"/>
    </w:pPr>
    <w:rPr>
      <w:b/>
      <w:bCs w:val="0"/>
      <w:color w:val="E1251B"/>
      <w:sz w:val="72"/>
      <w:szCs w:val="72"/>
    </w:rPr>
  </w:style>
  <w:style w:type="paragraph" w:customStyle="1" w:styleId="Cover-L2">
    <w:name w:val="Cover - L2"/>
    <w:basedOn w:val="Normal"/>
    <w:link w:val="Cover-L2Char"/>
    <w:qFormat/>
    <w:rsid w:val="00356E42"/>
    <w:pPr>
      <w:jc w:val="right"/>
    </w:pPr>
    <w:rPr>
      <w:b/>
      <w:bCs w:val="0"/>
      <w:sz w:val="40"/>
      <w:szCs w:val="40"/>
    </w:rPr>
  </w:style>
  <w:style w:type="character" w:customStyle="1" w:styleId="Cover-L1Char">
    <w:name w:val="Cover - L1 Char"/>
    <w:basedOn w:val="DefaultParagraphFont"/>
    <w:link w:val="Cover-L1"/>
    <w:rsid w:val="00356E42"/>
    <w:rPr>
      <w:rFonts w:eastAsiaTheme="majorEastAsia" w:cs="Century Gothic"/>
      <w:b/>
      <w:color w:val="E1251B"/>
      <w:sz w:val="72"/>
      <w:szCs w:val="72"/>
    </w:rPr>
  </w:style>
  <w:style w:type="character" w:customStyle="1" w:styleId="Cover-L2Char">
    <w:name w:val="Cover - L2 Char"/>
    <w:basedOn w:val="DefaultParagraphFont"/>
    <w:link w:val="Cover-L2"/>
    <w:rsid w:val="00356E42"/>
    <w:rPr>
      <w:rFonts w:eastAsiaTheme="majorEastAsia" w:cs="Century Gothic"/>
      <w:b/>
      <w:sz w:val="40"/>
      <w:szCs w:val="40"/>
    </w:rPr>
  </w:style>
  <w:style w:type="character" w:customStyle="1" w:styleId="D3ListBullet1Char">
    <w:name w:val="D3List Bullet 1 Char"/>
    <w:basedOn w:val="DefaultParagraphFont"/>
    <w:link w:val="D3ListBullet1"/>
    <w:locked/>
    <w:rsid w:val="00356E42"/>
    <w:rPr>
      <w:rFonts w:ascii="Arial" w:eastAsiaTheme="minorHAnsi" w:hAnsi="Arial" w:cs="Arial"/>
      <w:bCs/>
    </w:rPr>
  </w:style>
  <w:style w:type="paragraph" w:customStyle="1" w:styleId="D3ListBullet1">
    <w:name w:val="D3List Bullet 1"/>
    <w:basedOn w:val="Normal"/>
    <w:link w:val="D3ListBullet1Char"/>
    <w:qFormat/>
    <w:rsid w:val="00356E42"/>
    <w:pPr>
      <w:numPr>
        <w:numId w:val="7"/>
      </w:numPr>
      <w:spacing w:before="60" w:after="60" w:line="240" w:lineRule="auto"/>
    </w:pPr>
    <w:rPr>
      <w:rFonts w:ascii="Arial" w:eastAsiaTheme="minorHAnsi" w:hAnsi="Arial" w:cs="Arial"/>
      <w:szCs w:val="22"/>
    </w:rPr>
  </w:style>
  <w:style w:type="table" w:styleId="ListTable4-Accent1">
    <w:name w:val="List Table 4 Accent 1"/>
    <w:basedOn w:val="TableNormal"/>
    <w:uiPriority w:val="49"/>
    <w:rsid w:val="00356E4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L1BulletChar">
    <w:name w:val="L1 Bullet Char"/>
    <w:basedOn w:val="DefaultParagraphFont"/>
    <w:link w:val="L1Bullet"/>
    <w:locked/>
    <w:rsid w:val="00356E42"/>
    <w:rPr>
      <w:rFonts w:eastAsiaTheme="majorEastAsia" w:cstheme="minorHAnsi"/>
      <w:szCs w:val="20"/>
      <w:lang w:val="en-US" w:eastAsia="en-AU"/>
    </w:rPr>
  </w:style>
  <w:style w:type="paragraph" w:customStyle="1" w:styleId="L1Bullet">
    <w:name w:val="L1 Bullet"/>
    <w:basedOn w:val="BulletL1"/>
    <w:link w:val="L1BulletChar"/>
    <w:qFormat/>
    <w:rsid w:val="00356E42"/>
    <w:pPr>
      <w:numPr>
        <w:numId w:val="9"/>
      </w:numPr>
      <w:spacing w:after="240"/>
    </w:pPr>
    <w:rPr>
      <w:sz w:val="22"/>
    </w:rPr>
  </w:style>
  <w:style w:type="paragraph" w:customStyle="1" w:styleId="L2Bullet">
    <w:name w:val="L2 Bullet"/>
    <w:basedOn w:val="L1Bullet"/>
    <w:qFormat/>
    <w:rsid w:val="00356E42"/>
    <w:pPr>
      <w:numPr>
        <w:ilvl w:val="1"/>
        <w:numId w:val="8"/>
      </w:numPr>
      <w:spacing w:before="40" w:after="80"/>
      <w:ind w:left="1434" w:hanging="357"/>
    </w:pPr>
  </w:style>
  <w:style w:type="character" w:customStyle="1" w:styleId="TblTextChar">
    <w:name w:val="Tbl Text Char"/>
    <w:basedOn w:val="DefaultParagraphFont"/>
    <w:link w:val="TblText"/>
    <w:locked/>
    <w:rsid w:val="00356E42"/>
    <w:rPr>
      <w:rFonts w:ascii="Calibri" w:eastAsiaTheme="majorEastAsia" w:hAnsi="Calibri" w:cs="Century Gothic"/>
      <w:bCs/>
      <w:sz w:val="20"/>
      <w:szCs w:val="20"/>
      <w:lang w:val="en-US"/>
    </w:rPr>
  </w:style>
  <w:style w:type="paragraph" w:customStyle="1" w:styleId="TblText">
    <w:name w:val="Tbl Text"/>
    <w:basedOn w:val="Normal"/>
    <w:link w:val="TblTextChar"/>
    <w:qFormat/>
    <w:rsid w:val="00356E42"/>
    <w:pPr>
      <w:spacing w:line="240" w:lineRule="auto"/>
    </w:pPr>
    <w:rPr>
      <w:rFonts w:ascii="Calibri" w:hAnsi="Calibri"/>
      <w:sz w:val="20"/>
      <w:lang w:val="en-US"/>
    </w:rPr>
  </w:style>
  <w:style w:type="character" w:customStyle="1" w:styleId="TblB1Char">
    <w:name w:val="Tbl B1 Char"/>
    <w:basedOn w:val="DefaultParagraphFont"/>
    <w:link w:val="TblB1"/>
    <w:locked/>
    <w:rsid w:val="00356E42"/>
    <w:rPr>
      <w:rFonts w:eastAsiaTheme="majorEastAsia" w:cstheme="minorHAnsi"/>
      <w:sz w:val="18"/>
      <w:szCs w:val="18"/>
      <w:lang w:val="en-US" w:eastAsia="en-AU"/>
    </w:rPr>
  </w:style>
  <w:style w:type="paragraph" w:customStyle="1" w:styleId="TblB1">
    <w:name w:val="Tbl B1"/>
    <w:basedOn w:val="L2Bullet"/>
    <w:link w:val="TblB1Char"/>
    <w:qFormat/>
    <w:rsid w:val="00356E42"/>
    <w:pPr>
      <w:numPr>
        <w:ilvl w:val="0"/>
      </w:numPr>
    </w:pPr>
    <w:rPr>
      <w:sz w:val="18"/>
      <w:szCs w:val="18"/>
    </w:rPr>
  </w:style>
  <w:style w:type="character" w:styleId="PlaceholderText">
    <w:name w:val="Placeholder Text"/>
    <w:basedOn w:val="DefaultParagraphFont"/>
    <w:uiPriority w:val="99"/>
    <w:rsid w:val="00356E42"/>
    <w:rPr>
      <w:color w:val="808080"/>
    </w:rPr>
  </w:style>
  <w:style w:type="paragraph" w:customStyle="1" w:styleId="Cover-L3">
    <w:name w:val="Cover - L3"/>
    <w:basedOn w:val="Cover-L2"/>
    <w:link w:val="Cover-L3Char"/>
    <w:qFormat/>
    <w:rsid w:val="00356E42"/>
    <w:rPr>
      <w:sz w:val="28"/>
      <w:szCs w:val="28"/>
    </w:rPr>
  </w:style>
  <w:style w:type="character" w:customStyle="1" w:styleId="Cover-L3Char">
    <w:name w:val="Cover - L3 Char"/>
    <w:basedOn w:val="Cover-L2Char"/>
    <w:link w:val="Cover-L3"/>
    <w:rsid w:val="00356E42"/>
    <w:rPr>
      <w:rFonts w:eastAsiaTheme="majorEastAsia" w:cs="Century Gothic"/>
      <w:b/>
      <w:sz w:val="28"/>
      <w:szCs w:val="28"/>
    </w:rPr>
  </w:style>
  <w:style w:type="paragraph" w:customStyle="1" w:styleId="Bullet1">
    <w:name w:val="Bullet 1"/>
    <w:basedOn w:val="ListParagraph"/>
    <w:link w:val="Bullet1Char"/>
    <w:rsid w:val="00356E42"/>
    <w:pPr>
      <w:spacing w:before="80"/>
      <w:ind w:left="993" w:hanging="284"/>
    </w:pPr>
    <w:rPr>
      <w:rFonts w:cstheme="minorHAnsi"/>
      <w:color w:val="000000" w:themeColor="text1"/>
      <w:lang w:val="en-US"/>
    </w:rPr>
  </w:style>
  <w:style w:type="character" w:customStyle="1" w:styleId="Bullet1Char">
    <w:name w:val="Bullet 1 Char"/>
    <w:basedOn w:val="ListParagraphChar"/>
    <w:link w:val="Bullet1"/>
    <w:rsid w:val="00356E42"/>
    <w:rPr>
      <w:rFonts w:eastAsiaTheme="majorEastAsia" w:cstheme="minorHAnsi"/>
      <w:color w:val="000000" w:themeColor="text1"/>
      <w:szCs w:val="24"/>
      <w:lang w:val="en-US" w:eastAsia="en-AU"/>
    </w:rPr>
  </w:style>
  <w:style w:type="paragraph" w:customStyle="1" w:styleId="Underlined">
    <w:name w:val="Underlined"/>
    <w:basedOn w:val="Normal"/>
    <w:link w:val="UnderlinedChar"/>
    <w:rsid w:val="00356E42"/>
    <w:pPr>
      <w:spacing w:line="240" w:lineRule="auto"/>
      <w:ind w:left="360"/>
    </w:pPr>
    <w:rPr>
      <w:rFonts w:ascii="Calibri" w:hAnsi="Calibri"/>
      <w:u w:val="single"/>
      <w:lang w:val="en-US"/>
    </w:rPr>
  </w:style>
  <w:style w:type="character" w:customStyle="1" w:styleId="UnderlinedChar">
    <w:name w:val="Underlined Char"/>
    <w:basedOn w:val="DefaultParagraphFont"/>
    <w:link w:val="Underlined"/>
    <w:rsid w:val="00356E42"/>
    <w:rPr>
      <w:rFonts w:ascii="Calibri" w:eastAsiaTheme="majorEastAsia" w:hAnsi="Calibri" w:cs="Century Gothic"/>
      <w:bCs/>
      <w:szCs w:val="20"/>
      <w:u w:val="single"/>
      <w:lang w:val="en-US"/>
    </w:rPr>
  </w:style>
  <w:style w:type="paragraph" w:customStyle="1" w:styleId="TblHeader">
    <w:name w:val="Tbl Header"/>
    <w:basedOn w:val="Normal"/>
    <w:link w:val="TblHeaderChar"/>
    <w:qFormat/>
    <w:rsid w:val="00356E42"/>
    <w:pPr>
      <w:ind w:left="0"/>
    </w:pPr>
    <w:rPr>
      <w:rFonts w:cstheme="minorHAnsi"/>
      <w:b/>
      <w:color w:val="FFFFFF" w:themeColor="background1"/>
      <w:szCs w:val="24"/>
    </w:rPr>
  </w:style>
  <w:style w:type="character" w:customStyle="1" w:styleId="TblHeaderChar">
    <w:name w:val="Tbl Header Char"/>
    <w:basedOn w:val="DefaultParagraphFont"/>
    <w:link w:val="TblHeader"/>
    <w:rsid w:val="00356E42"/>
    <w:rPr>
      <w:rFonts w:eastAsiaTheme="majorEastAsia" w:cstheme="minorHAnsi"/>
      <w:b/>
      <w:bCs/>
      <w:color w:val="FFFFFF" w:themeColor="background1"/>
      <w:szCs w:val="24"/>
    </w:rPr>
  </w:style>
  <w:style w:type="paragraph" w:customStyle="1" w:styleId="BulletList1">
    <w:name w:val="Bullet List 1"/>
    <w:basedOn w:val="BodyText"/>
    <w:link w:val="BulletList1Char"/>
    <w:qFormat/>
    <w:rsid w:val="00356E42"/>
    <w:pPr>
      <w:numPr>
        <w:numId w:val="10"/>
      </w:numPr>
      <w:spacing w:before="120" w:after="120" w:line="240" w:lineRule="auto"/>
    </w:pPr>
    <w:rPr>
      <w:rFonts w:eastAsiaTheme="minorHAnsi" w:cstheme="minorBidi"/>
      <w:bCs w:val="0"/>
      <w:color w:val="000000" w:themeColor="text1"/>
      <w:szCs w:val="22"/>
    </w:rPr>
  </w:style>
  <w:style w:type="character" w:customStyle="1" w:styleId="BulletList1Char">
    <w:name w:val="Bullet List 1 Char"/>
    <w:basedOn w:val="DefaultParagraphFont"/>
    <w:link w:val="BulletList1"/>
    <w:rsid w:val="00356E42"/>
    <w:rPr>
      <w:rFonts w:eastAsiaTheme="minorHAnsi"/>
      <w:color w:val="000000" w:themeColor="text1"/>
    </w:rPr>
  </w:style>
  <w:style w:type="table" w:customStyle="1" w:styleId="TableNormal1">
    <w:name w:val="Table Normal1"/>
    <w:uiPriority w:val="2"/>
    <w:semiHidden/>
    <w:unhideWhenUsed/>
    <w:qFormat/>
    <w:rsid w:val="00356E4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ListTable4-Accent2">
    <w:name w:val="List Table 4 Accent 2"/>
    <w:basedOn w:val="TableNormal"/>
    <w:uiPriority w:val="49"/>
    <w:rsid w:val="00356E42"/>
    <w:pPr>
      <w:spacing w:after="0" w:line="240" w:lineRule="auto"/>
    </w:pPr>
    <w:rPr>
      <w:sz w:val="16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left w:w="0" w:type="dxa"/>
        <w:right w:w="0" w:type="dxa"/>
      </w:tblCellMar>
    </w:tblPr>
    <w:tcPr>
      <w:vAlign w:val="center"/>
    </w:tcPr>
    <w:tblStylePr w:type="firstRow">
      <w:rPr>
        <w:rFonts w:ascii="Calibri" w:hAnsi="Calibri"/>
        <w:b/>
        <w:bCs/>
        <w:color w:val="FFFFFF" w:themeColor="background1"/>
        <w:sz w:val="16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Index1">
    <w:name w:val="index 1"/>
    <w:basedOn w:val="Normal"/>
    <w:next w:val="Normal"/>
    <w:autoRedefine/>
    <w:uiPriority w:val="99"/>
    <w:unhideWhenUsed/>
    <w:rsid w:val="00356E42"/>
    <w:pPr>
      <w:ind w:left="220" w:hanging="220"/>
    </w:pPr>
    <w:rPr>
      <w:rFonts w:cstheme="minorHAnsi"/>
      <w:bCs w:val="0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356E42"/>
    <w:pPr>
      <w:ind w:left="440" w:hanging="220"/>
    </w:pPr>
    <w:rPr>
      <w:rFonts w:cstheme="minorHAnsi"/>
      <w:bCs w:val="0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356E42"/>
    <w:pPr>
      <w:ind w:left="660" w:hanging="220"/>
    </w:pPr>
    <w:rPr>
      <w:rFonts w:cstheme="minorHAnsi"/>
      <w:bCs w:val="0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356E42"/>
    <w:pPr>
      <w:ind w:left="880" w:hanging="220"/>
    </w:pPr>
    <w:rPr>
      <w:rFonts w:cstheme="minorHAnsi"/>
      <w:bCs w:val="0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356E42"/>
    <w:pPr>
      <w:ind w:left="1100" w:hanging="220"/>
    </w:pPr>
    <w:rPr>
      <w:rFonts w:cstheme="minorHAnsi"/>
      <w:bCs w:val="0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356E42"/>
    <w:pPr>
      <w:ind w:left="1320" w:hanging="220"/>
    </w:pPr>
    <w:rPr>
      <w:rFonts w:cstheme="minorHAnsi"/>
      <w:bCs w:val="0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356E42"/>
    <w:pPr>
      <w:ind w:left="1540" w:hanging="220"/>
    </w:pPr>
    <w:rPr>
      <w:rFonts w:cstheme="minorHAnsi"/>
      <w:bCs w:val="0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356E42"/>
    <w:pPr>
      <w:ind w:left="1760" w:hanging="220"/>
    </w:pPr>
    <w:rPr>
      <w:rFonts w:cstheme="minorHAnsi"/>
      <w:bCs w:val="0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356E42"/>
    <w:pPr>
      <w:ind w:left="1980" w:hanging="220"/>
    </w:pPr>
    <w:rPr>
      <w:rFonts w:cstheme="minorHAnsi"/>
      <w:bCs w:val="0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356E42"/>
    <w:pPr>
      <w:spacing w:before="240" w:after="120"/>
      <w:ind w:left="140"/>
    </w:pPr>
    <w:rPr>
      <w:rFonts w:asciiTheme="majorHAnsi" w:hAnsiTheme="majorHAnsi"/>
      <w:b/>
      <w:sz w:val="28"/>
      <w:szCs w:val="28"/>
    </w:rPr>
  </w:style>
  <w:style w:type="character" w:customStyle="1" w:styleId="CaptionChar">
    <w:name w:val="Caption Char"/>
    <w:aliases w:val="cp Char,Caption for Images Char"/>
    <w:basedOn w:val="DefaultParagraphFont"/>
    <w:link w:val="Caption"/>
    <w:uiPriority w:val="22"/>
    <w:locked/>
    <w:rsid w:val="00356E42"/>
    <w:rPr>
      <w:rFonts w:eastAsiaTheme="majorEastAsia" w:cs="Century Gothic"/>
      <w:bCs/>
      <w:i/>
      <w:iCs/>
      <w:color w:val="000000" w:themeColor="text1"/>
      <w:sz w:val="16"/>
      <w:szCs w:val="16"/>
    </w:rPr>
  </w:style>
  <w:style w:type="paragraph" w:customStyle="1" w:styleId="BodyText1">
    <w:name w:val="Body Text 1"/>
    <w:basedOn w:val="BodyText"/>
    <w:qFormat/>
    <w:rsid w:val="00356E42"/>
    <w:pPr>
      <w:spacing w:before="120" w:after="120" w:line="240" w:lineRule="auto"/>
      <w:ind w:left="0"/>
    </w:pPr>
    <w:rPr>
      <w:rFonts w:ascii="Arial" w:eastAsia="Times New Roman" w:hAnsi="Arial" w:cs="Arial"/>
      <w:bCs w:val="0"/>
      <w:sz w:val="20"/>
      <w:lang w:val="en-US"/>
    </w:rPr>
  </w:style>
  <w:style w:type="paragraph" w:customStyle="1" w:styleId="PSETableCustom-TBL-BR-2">
    <w:name w:val="PSETableCustom-TBL-BR-2"/>
    <w:rsid w:val="00356E42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dyText1-TBL-BR-2">
    <w:name w:val="BodyText1-TBL-BR-2"/>
    <w:rsid w:val="00356E42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List1Indent">
    <w:name w:val="Bullet List 1 (Indent)"/>
    <w:basedOn w:val="Normal"/>
    <w:qFormat/>
    <w:rsid w:val="00356E42"/>
    <w:pPr>
      <w:numPr>
        <w:numId w:val="11"/>
      </w:numPr>
      <w:spacing w:before="120" w:after="120" w:line="240" w:lineRule="auto"/>
      <w:ind w:left="720"/>
    </w:pPr>
    <w:rPr>
      <w:rFonts w:ascii="Arial" w:eastAsia="Times New Roman" w:hAnsi="Arial" w:cs="Arial"/>
      <w:bCs w:val="0"/>
      <w:sz w:val="20"/>
      <w:lang w:val="en-GB"/>
    </w:rPr>
  </w:style>
  <w:style w:type="character" w:customStyle="1" w:styleId="Bold-TBL-BR-2">
    <w:name w:val="Bold-TBL-BR-2"/>
    <w:rsid w:val="00356E42"/>
    <w:rPr>
      <w:rFonts w:ascii="Times New Roman" w:hAnsi="Times New Roman" w:cs="Times New Roman" w:hint="default"/>
      <w:b/>
      <w:bCs w:val="0"/>
    </w:rPr>
  </w:style>
  <w:style w:type="paragraph" w:customStyle="1" w:styleId="TableHeading">
    <w:name w:val="Table Heading"/>
    <w:basedOn w:val="Normal"/>
    <w:uiPriority w:val="13"/>
    <w:qFormat/>
    <w:rsid w:val="00356E42"/>
    <w:pPr>
      <w:spacing w:before="60" w:after="60" w:line="262" w:lineRule="auto"/>
      <w:ind w:left="0"/>
    </w:pPr>
    <w:rPr>
      <w:rFonts w:eastAsiaTheme="minorHAnsi" w:cstheme="minorBidi"/>
      <w:b/>
      <w:bCs w:val="0"/>
      <w:color w:val="FFFFFF" w:themeColor="background1"/>
      <w:szCs w:val="18"/>
      <w:lang w:val="en-GB"/>
    </w:rPr>
  </w:style>
  <w:style w:type="paragraph" w:customStyle="1" w:styleId="TableText">
    <w:name w:val="Table Text"/>
    <w:basedOn w:val="Normal"/>
    <w:link w:val="TableTextChar"/>
    <w:uiPriority w:val="14"/>
    <w:qFormat/>
    <w:rsid w:val="00356E42"/>
    <w:pPr>
      <w:spacing w:before="60" w:after="60" w:line="262" w:lineRule="auto"/>
      <w:ind w:left="0"/>
    </w:pPr>
    <w:rPr>
      <w:rFonts w:eastAsiaTheme="minorHAnsi" w:cstheme="minorBidi"/>
      <w:spacing w:val="-1"/>
      <w:sz w:val="20"/>
      <w:szCs w:val="18"/>
      <w:lang w:val="en-GB"/>
    </w:rPr>
  </w:style>
  <w:style w:type="paragraph" w:customStyle="1" w:styleId="ExecSumHeading3">
    <w:name w:val="Exec Sum Heading 3"/>
    <w:basedOn w:val="Normal"/>
    <w:qFormat/>
    <w:rsid w:val="00356E42"/>
    <w:pPr>
      <w:spacing w:before="200" w:after="120" w:line="240" w:lineRule="auto"/>
      <w:ind w:left="0"/>
    </w:pPr>
    <w:rPr>
      <w:rFonts w:eastAsiaTheme="minorHAnsi" w:cstheme="minorBidi"/>
      <w:b/>
      <w:bCs w:val="0"/>
      <w:caps/>
      <w:color w:val="4F81BD" w:themeColor="accent1"/>
      <w:sz w:val="20"/>
      <w:lang w:val="en-GB"/>
    </w:rPr>
  </w:style>
  <w:style w:type="table" w:styleId="ListTable3-Accent2">
    <w:name w:val="List Table 3 Accent 2"/>
    <w:basedOn w:val="TableNormal"/>
    <w:uiPriority w:val="48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56E42"/>
    <w:rPr>
      <w:color w:val="800080" w:themeColor="followedHyperlink"/>
      <w:u w:val="single"/>
    </w:rPr>
  </w:style>
  <w:style w:type="paragraph" w:customStyle="1" w:styleId="VMTSTD">
    <w:name w:val="VMT STD"/>
    <w:basedOn w:val="Normal"/>
    <w:link w:val="VMTSTDChar"/>
    <w:qFormat/>
    <w:rsid w:val="00356E42"/>
    <w:pPr>
      <w:spacing w:after="240" w:line="360" w:lineRule="auto"/>
      <w:ind w:left="0"/>
    </w:pPr>
    <w:rPr>
      <w:rFonts w:ascii="Lato" w:eastAsia="Calibri" w:hAnsi="Lato" w:cs="Arial"/>
      <w:bCs w:val="0"/>
      <w:snapToGrid w:val="0"/>
      <w:color w:val="262626"/>
      <w:sz w:val="20"/>
      <w:lang w:eastAsia="en-AU"/>
    </w:rPr>
  </w:style>
  <w:style w:type="character" w:customStyle="1" w:styleId="VMTSTDChar">
    <w:name w:val="VMT STD Char"/>
    <w:link w:val="VMTSTD"/>
    <w:rsid w:val="00356E42"/>
    <w:rPr>
      <w:rFonts w:ascii="Lato" w:eastAsia="Calibri" w:hAnsi="Lato" w:cs="Arial"/>
      <w:snapToGrid w:val="0"/>
      <w:color w:val="262626"/>
      <w:sz w:val="20"/>
      <w:szCs w:val="20"/>
      <w:lang w:eastAsia="en-AU"/>
    </w:rPr>
  </w:style>
  <w:style w:type="paragraph" w:customStyle="1" w:styleId="VMTTableText">
    <w:name w:val="VMT Table Text"/>
    <w:basedOn w:val="VMTSTD"/>
    <w:link w:val="VMTTableTextChar"/>
    <w:uiPriority w:val="12"/>
    <w:qFormat/>
    <w:rsid w:val="00356E42"/>
    <w:pPr>
      <w:spacing w:after="0" w:line="240" w:lineRule="auto"/>
    </w:pPr>
  </w:style>
  <w:style w:type="character" w:customStyle="1" w:styleId="VMTTableTextChar">
    <w:name w:val="VMT Table Text Char"/>
    <w:basedOn w:val="VMTSTDChar"/>
    <w:link w:val="VMTTableText"/>
    <w:uiPriority w:val="12"/>
    <w:rsid w:val="00356E42"/>
    <w:rPr>
      <w:rFonts w:ascii="Lato" w:eastAsia="Calibri" w:hAnsi="Lato" w:cs="Arial"/>
      <w:snapToGrid w:val="0"/>
      <w:color w:val="262626"/>
      <w:sz w:val="20"/>
      <w:szCs w:val="20"/>
      <w:lang w:eastAsia="en-AU"/>
    </w:rPr>
  </w:style>
  <w:style w:type="table" w:styleId="GridTable4-Accent2">
    <w:name w:val="Grid Table 4 Accent 2"/>
    <w:basedOn w:val="TableNormal"/>
    <w:uiPriority w:val="49"/>
    <w:rsid w:val="00356E42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paragraph" w:styleId="Revision">
    <w:name w:val="Revision"/>
    <w:hidden/>
    <w:uiPriority w:val="99"/>
    <w:rsid w:val="00356E42"/>
    <w:pPr>
      <w:spacing w:after="0" w:line="240" w:lineRule="auto"/>
    </w:pPr>
    <w:rPr>
      <w:rFonts w:eastAsiaTheme="majorEastAsia" w:cs="Century Gothic"/>
      <w:bCs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6E42"/>
    <w:rPr>
      <w:rFonts w:ascii="Courier New" w:eastAsia="Times New Roman" w:hAnsi="Courier New" w:cs="Courier New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356E42"/>
    <w:rPr>
      <w:rFonts w:asciiTheme="majorHAnsi" w:eastAsiaTheme="majorEastAsia" w:hAnsiTheme="majorHAnsi" w:cstheme="majorBidi"/>
      <w:bCs/>
      <w:color w:val="243F60" w:themeColor="accent1" w:themeShade="7F"/>
      <w:szCs w:val="20"/>
    </w:rPr>
  </w:style>
  <w:style w:type="paragraph" w:styleId="ListBullet2">
    <w:name w:val="List Bullet 2"/>
    <w:uiPriority w:val="4"/>
    <w:qFormat/>
    <w:rsid w:val="00356E42"/>
    <w:pPr>
      <w:numPr>
        <w:numId w:val="12"/>
      </w:numPr>
      <w:spacing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te">
    <w:name w:val="Note"/>
    <w:basedOn w:val="BodyText"/>
    <w:next w:val="BodyText"/>
    <w:qFormat/>
    <w:rsid w:val="00356E42"/>
    <w:pPr>
      <w:numPr>
        <w:ilvl w:val="8"/>
        <w:numId w:val="13"/>
      </w:numPr>
      <w:tabs>
        <w:tab w:val="left" w:pos="720"/>
      </w:tabs>
      <w:spacing w:before="120" w:after="120" w:line="220" w:lineRule="exact"/>
    </w:pPr>
    <w:rPr>
      <w:rFonts w:ascii="Arial" w:eastAsia="Times New Roman" w:hAnsi="Arial" w:cs="Times New Roman"/>
      <w:bCs w:val="0"/>
      <w:sz w:val="20"/>
      <w:szCs w:val="22"/>
      <w:lang w:val="en-US"/>
    </w:rPr>
  </w:style>
  <w:style w:type="character" w:customStyle="1" w:styleId="TableTextChar">
    <w:name w:val="Table Text Char"/>
    <w:basedOn w:val="DefaultParagraphFont"/>
    <w:link w:val="TableText"/>
    <w:uiPriority w:val="14"/>
    <w:rsid w:val="00356E42"/>
    <w:rPr>
      <w:rFonts w:eastAsiaTheme="minorHAnsi"/>
      <w:bCs/>
      <w:spacing w:val="-1"/>
      <w:sz w:val="20"/>
      <w:szCs w:val="18"/>
      <w:lang w:val="en-GB"/>
    </w:rPr>
  </w:style>
  <w:style w:type="paragraph" w:customStyle="1" w:styleId="CaptionforTables">
    <w:name w:val="Caption for Tables"/>
    <w:next w:val="Normal"/>
    <w:link w:val="CaptionforTablesChar"/>
    <w:qFormat/>
    <w:rsid w:val="00356E42"/>
    <w:pPr>
      <w:keepNext/>
      <w:spacing w:before="200" w:after="80" w:line="240" w:lineRule="auto"/>
    </w:pPr>
    <w:rPr>
      <w:rFonts w:ascii="Arial" w:eastAsia="Times New Roman" w:hAnsi="Arial" w:cs="Times New Roman"/>
      <w:b/>
      <w:bCs/>
      <w:sz w:val="16"/>
      <w:szCs w:val="18"/>
      <w:lang w:val="en-US"/>
    </w:rPr>
  </w:style>
  <w:style w:type="paragraph" w:styleId="ListBullet">
    <w:name w:val="List Bullet"/>
    <w:basedOn w:val="Normal"/>
    <w:uiPriority w:val="4"/>
    <w:unhideWhenUsed/>
    <w:qFormat/>
    <w:rsid w:val="00356E42"/>
    <w:pPr>
      <w:numPr>
        <w:numId w:val="14"/>
      </w:numPr>
      <w:contextualSpacing/>
    </w:pPr>
  </w:style>
  <w:style w:type="paragraph" w:customStyle="1" w:styleId="Note2">
    <w:name w:val="Note 2"/>
    <w:next w:val="BodyText"/>
    <w:qFormat/>
    <w:rsid w:val="00356E42"/>
    <w:pPr>
      <w:numPr>
        <w:numId w:val="15"/>
      </w:numPr>
      <w:spacing w:before="120" w:after="120" w:line="220" w:lineRule="exact"/>
      <w:ind w:left="1080" w:hanging="720"/>
    </w:pPr>
    <w:rPr>
      <w:rFonts w:ascii="Arial" w:eastAsia="Times New Roman" w:hAnsi="Arial" w:cs="Times New Roman"/>
      <w:sz w:val="20"/>
      <w:lang w:val="en-US"/>
    </w:rPr>
  </w:style>
  <w:style w:type="paragraph" w:customStyle="1" w:styleId="BodyIndent">
    <w:name w:val="Body Indent"/>
    <w:basedOn w:val="ListNumber"/>
    <w:qFormat/>
    <w:rsid w:val="00356E42"/>
    <w:pPr>
      <w:spacing w:before="80" w:after="60" w:line="240" w:lineRule="auto"/>
      <w:ind w:firstLine="0"/>
      <w:contextualSpacing w:val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ConsoleText">
    <w:name w:val="Console Text"/>
    <w:basedOn w:val="BodyTextChar"/>
    <w:uiPriority w:val="1"/>
    <w:qFormat/>
    <w:rsid w:val="00356E42"/>
    <w:rPr>
      <w:rFonts w:ascii="Courier New" w:eastAsiaTheme="majorEastAsia" w:hAnsi="Courier New" w:cs="Century Gothic"/>
      <w:bCs w:val="0"/>
      <w:position w:val="0"/>
      <w:szCs w:val="24"/>
      <w:lang w:val="en-US" w:eastAsia="en-US" w:bidi="ar-SA"/>
    </w:rPr>
  </w:style>
  <w:style w:type="character" w:customStyle="1" w:styleId="BodyTextBold">
    <w:name w:val="Body Text Bold"/>
    <w:basedOn w:val="BodyTextChar"/>
    <w:qFormat/>
    <w:rsid w:val="00356E42"/>
    <w:rPr>
      <w:rFonts w:ascii="Arial" w:eastAsiaTheme="majorEastAsia" w:hAnsi="Arial" w:cs="Century Gothic"/>
      <w:b/>
      <w:bCs w:val="0"/>
      <w:szCs w:val="22"/>
    </w:rPr>
  </w:style>
  <w:style w:type="paragraph" w:styleId="ListNumber">
    <w:name w:val="List Number"/>
    <w:basedOn w:val="Normal"/>
    <w:uiPriority w:val="5"/>
    <w:unhideWhenUsed/>
    <w:qFormat/>
    <w:rsid w:val="00356E42"/>
    <w:pPr>
      <w:ind w:left="360" w:hanging="36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356E42"/>
    <w:rPr>
      <w:rFonts w:ascii="Arial" w:eastAsia="Times New Roman" w:hAnsi="Arial" w:cs="Times New Roman"/>
      <w:b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356E42"/>
    <w:rPr>
      <w:rFonts w:ascii="Times New Roman" w:eastAsia="Times New Roman" w:hAnsi="Times New Roman" w:cs="Times New Roman"/>
      <w:i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356E42"/>
    <w:rPr>
      <w:rFonts w:ascii="Arial" w:eastAsia="Times New Roman" w:hAnsi="Arial" w:cs="Times New Roman"/>
      <w:lang w:val="en-US"/>
    </w:rPr>
  </w:style>
  <w:style w:type="paragraph" w:customStyle="1" w:styleId="Authordate">
    <w:name w:val="Author/date"/>
    <w:basedOn w:val="Normal"/>
    <w:rsid w:val="00356E42"/>
    <w:pPr>
      <w:tabs>
        <w:tab w:val="left" w:pos="0"/>
      </w:tabs>
      <w:spacing w:before="120" w:line="240" w:lineRule="auto"/>
      <w:ind w:left="0"/>
      <w:outlineLvl w:val="1"/>
    </w:pPr>
    <w:rPr>
      <w:rFonts w:ascii="Arial" w:eastAsia="Times New Roman" w:hAnsi="Arial" w:cs="Times New Roman"/>
      <w:bCs w:val="0"/>
      <w:sz w:val="20"/>
      <w:lang w:val="en-US"/>
    </w:rPr>
  </w:style>
  <w:style w:type="paragraph" w:customStyle="1" w:styleId="Eyebrow">
    <w:name w:val="Eyebrow"/>
    <w:basedOn w:val="Normal"/>
    <w:next w:val="Normal"/>
    <w:rsid w:val="00356E42"/>
    <w:pPr>
      <w:keepNext/>
      <w:tabs>
        <w:tab w:val="left" w:pos="0"/>
      </w:tabs>
      <w:spacing w:after="240" w:line="240" w:lineRule="exact"/>
      <w:ind w:left="0"/>
    </w:pPr>
    <w:rPr>
      <w:rFonts w:ascii="Arial" w:eastAsia="Times New Roman" w:hAnsi="Arial" w:cs="Times New Roman"/>
      <w:bCs w:val="0"/>
      <w:spacing w:val="8"/>
      <w:sz w:val="20"/>
      <w:lang w:val="en-US"/>
    </w:rPr>
  </w:style>
  <w:style w:type="character" w:styleId="PageNumber">
    <w:name w:val="page number"/>
    <w:basedOn w:val="DefaultParagraphFont"/>
    <w:uiPriority w:val="24"/>
    <w:rsid w:val="00356E42"/>
    <w:rPr>
      <w:rFonts w:ascii="Arial" w:hAnsi="Arial" w:cs="Times New Roman"/>
      <w:sz w:val="14"/>
    </w:rPr>
  </w:style>
  <w:style w:type="paragraph" w:styleId="ListNumber2">
    <w:name w:val="List Number 2"/>
    <w:uiPriority w:val="5"/>
    <w:qFormat/>
    <w:rsid w:val="00356E42"/>
    <w:pPr>
      <w:numPr>
        <w:numId w:val="16"/>
      </w:numPr>
      <w:spacing w:before="80"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Graphic">
    <w:name w:val="Graphic"/>
    <w:next w:val="BodyText"/>
    <w:qFormat/>
    <w:rsid w:val="00356E42"/>
    <w:pPr>
      <w:spacing w:before="80" w:after="240" w:line="360" w:lineRule="auto"/>
    </w:pPr>
    <w:rPr>
      <w:rFonts w:ascii="Arial" w:eastAsia="Times New Roman" w:hAnsi="Arial" w:cs="Times New Roman"/>
      <w:sz w:val="18"/>
      <w:lang w:val="en-US"/>
    </w:rPr>
  </w:style>
  <w:style w:type="paragraph" w:customStyle="1" w:styleId="TableBullet">
    <w:name w:val="Table Bullet"/>
    <w:basedOn w:val="TableText"/>
    <w:qFormat/>
    <w:rsid w:val="00356E42"/>
    <w:pPr>
      <w:numPr>
        <w:numId w:val="18"/>
      </w:numPr>
      <w:tabs>
        <w:tab w:val="center" w:pos="4320"/>
        <w:tab w:val="center" w:pos="8280"/>
      </w:tabs>
      <w:spacing w:before="40" w:after="40" w:line="240" w:lineRule="auto"/>
      <w:ind w:left="216" w:hanging="216"/>
    </w:pPr>
    <w:rPr>
      <w:rFonts w:ascii="Arial" w:eastAsia="Times New Roman" w:hAnsi="Arial" w:cs="Times New Roman"/>
      <w:bCs w:val="0"/>
      <w:spacing w:val="0"/>
      <w:sz w:val="19"/>
      <w:szCs w:val="24"/>
      <w:lang w:val="en-US"/>
    </w:rPr>
  </w:style>
  <w:style w:type="table" w:styleId="MediumShading2-Accent5">
    <w:name w:val="Medium Shading 2 Accent 5"/>
    <w:basedOn w:val="TableNormal"/>
    <w:uiPriority w:val="64"/>
    <w:rsid w:val="00356E42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numbering" w:customStyle="1" w:styleId="TableNumbered">
    <w:name w:val="Table Numbered"/>
    <w:rsid w:val="00356E42"/>
    <w:pPr>
      <w:numPr>
        <w:numId w:val="20"/>
      </w:numPr>
    </w:pPr>
  </w:style>
  <w:style w:type="paragraph" w:customStyle="1" w:styleId="ConsoleBlockSmall">
    <w:name w:val="Console Block Small"/>
    <w:basedOn w:val="Normal"/>
    <w:next w:val="BodyText"/>
    <w:qFormat/>
    <w:rsid w:val="00356E42"/>
    <w:pPr>
      <w:pBdr>
        <w:top w:val="single" w:sz="4" w:space="3" w:color="808080"/>
        <w:left w:val="single" w:sz="4" w:space="3" w:color="808080"/>
        <w:bottom w:val="single" w:sz="4" w:space="3" w:color="808080"/>
        <w:right w:val="single" w:sz="4" w:space="3" w:color="808080"/>
      </w:pBdr>
      <w:suppressAutoHyphens/>
      <w:spacing w:line="240" w:lineRule="auto"/>
      <w:ind w:left="0"/>
    </w:pPr>
    <w:rPr>
      <w:rFonts w:ascii="Courier New" w:eastAsia="Times New Roman" w:hAnsi="Courier New" w:cs="Times New Roman"/>
      <w:bCs w:val="0"/>
      <w:noProof/>
      <w:sz w:val="16"/>
      <w:szCs w:val="24"/>
      <w:lang w:val="en-US"/>
    </w:rPr>
  </w:style>
  <w:style w:type="paragraph" w:customStyle="1" w:styleId="BodyIndent2">
    <w:name w:val="Body Indent 2"/>
    <w:basedOn w:val="BodyIndent"/>
    <w:rsid w:val="00356E42"/>
    <w:pPr>
      <w:ind w:left="720"/>
    </w:pPr>
  </w:style>
  <w:style w:type="paragraph" w:styleId="TableofFigures">
    <w:name w:val="table of figures"/>
    <w:next w:val="BodyText"/>
    <w:uiPriority w:val="24"/>
    <w:unhideWhenUsed/>
    <w:rsid w:val="00356E42"/>
    <w:pPr>
      <w:tabs>
        <w:tab w:val="right" w:leader="dot" w:pos="9360"/>
      </w:tabs>
      <w:spacing w:before="120" w:after="120" w:line="240" w:lineRule="auto"/>
    </w:pPr>
    <w:rPr>
      <w:rFonts w:ascii="Arial" w:eastAsia="Times New Roman" w:hAnsi="Arial" w:cs="Times New Roman"/>
      <w:sz w:val="18"/>
      <w:szCs w:val="20"/>
      <w:lang w:val="en-US"/>
    </w:rPr>
  </w:style>
  <w:style w:type="paragraph" w:styleId="Subtitle">
    <w:name w:val="Subtitle"/>
    <w:next w:val="BodyText"/>
    <w:link w:val="SubtitleChar"/>
    <w:uiPriority w:val="11"/>
    <w:qFormat/>
    <w:rsid w:val="00356E42"/>
    <w:pPr>
      <w:numPr>
        <w:ilvl w:val="1"/>
      </w:numPr>
      <w:spacing w:before="60" w:after="6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56E42"/>
    <w:rPr>
      <w:rFonts w:asciiTheme="majorHAnsi" w:eastAsiaTheme="majorEastAsia" w:hAnsiTheme="majorHAnsi" w:cstheme="majorBidi"/>
      <w:iCs/>
      <w:spacing w:val="15"/>
      <w:sz w:val="40"/>
      <w:szCs w:val="24"/>
      <w:lang w:val="en-US"/>
    </w:rPr>
  </w:style>
  <w:style w:type="character" w:customStyle="1" w:styleId="TableTextBold">
    <w:name w:val="Table Text Bold"/>
    <w:basedOn w:val="DefaultParagraphFont"/>
    <w:qFormat/>
    <w:rsid w:val="00356E42"/>
    <w:rPr>
      <w:rFonts w:ascii="Arial" w:hAnsi="Arial"/>
      <w:b/>
      <w:sz w:val="19"/>
      <w:szCs w:val="24"/>
    </w:rPr>
  </w:style>
  <w:style w:type="paragraph" w:styleId="TOC4">
    <w:name w:val="toc 4"/>
    <w:basedOn w:val="BodyText"/>
    <w:next w:val="BodyText"/>
    <w:uiPriority w:val="39"/>
    <w:rsid w:val="00356E42"/>
    <w:pPr>
      <w:tabs>
        <w:tab w:val="right" w:leader="dot" w:pos="9350"/>
      </w:tabs>
      <w:spacing w:before="120" w:line="240" w:lineRule="exact"/>
      <w:ind w:left="346" w:right="216"/>
    </w:pPr>
    <w:rPr>
      <w:rFonts w:ascii="Arial" w:eastAsia="Times New Roman" w:hAnsi="Arial" w:cs="Times New Roman"/>
      <w:bCs w:val="0"/>
      <w:sz w:val="18"/>
      <w:szCs w:val="22"/>
      <w:lang w:val="en-US"/>
    </w:rPr>
  </w:style>
  <w:style w:type="paragraph" w:customStyle="1" w:styleId="TableNote">
    <w:name w:val="Table Note"/>
    <w:basedOn w:val="BodyText"/>
    <w:next w:val="TableText"/>
    <w:uiPriority w:val="17"/>
    <w:qFormat/>
    <w:rsid w:val="00356E42"/>
    <w:pPr>
      <w:numPr>
        <w:numId w:val="19"/>
      </w:numPr>
      <w:tabs>
        <w:tab w:val="left" w:pos="544"/>
      </w:tabs>
      <w:spacing w:before="120" w:after="120" w:line="220" w:lineRule="exact"/>
    </w:pPr>
    <w:rPr>
      <w:rFonts w:ascii="Arial" w:eastAsia="Times New Roman" w:hAnsi="Arial" w:cs="Times New Roman"/>
      <w:bCs w:val="0"/>
      <w:sz w:val="19"/>
      <w:szCs w:val="22"/>
      <w:lang w:val="en-US"/>
    </w:rPr>
  </w:style>
  <w:style w:type="paragraph" w:customStyle="1" w:styleId="Abstract">
    <w:name w:val="Abstract"/>
    <w:next w:val="BodyText"/>
    <w:qFormat/>
    <w:rsid w:val="00356E42"/>
    <w:pPr>
      <w:spacing w:before="240" w:after="0" w:line="240" w:lineRule="auto"/>
    </w:pPr>
    <w:rPr>
      <w:rFonts w:asciiTheme="majorHAnsi" w:eastAsiaTheme="majorEastAsia" w:hAnsiTheme="majorHAnsi" w:cstheme="majorBidi"/>
      <w:b/>
      <w:iCs/>
      <w:sz w:val="32"/>
      <w:szCs w:val="24"/>
      <w:lang w:val="en-US"/>
    </w:rPr>
  </w:style>
  <w:style w:type="paragraph" w:customStyle="1" w:styleId="TableNumber">
    <w:name w:val="Table Number"/>
    <w:qFormat/>
    <w:rsid w:val="00356E42"/>
    <w:pPr>
      <w:numPr>
        <w:numId w:val="21"/>
      </w:numPr>
      <w:spacing w:before="40" w:after="40" w:line="240" w:lineRule="auto"/>
    </w:pPr>
    <w:rPr>
      <w:rFonts w:ascii="Arial" w:eastAsia="Times New Roman" w:hAnsi="Arial" w:cs="Times New Roman"/>
      <w:sz w:val="19"/>
      <w:lang w:val="en-US"/>
    </w:rPr>
  </w:style>
  <w:style w:type="character" w:customStyle="1" w:styleId="BodyTextSuperscript">
    <w:name w:val="Body Text Superscript"/>
    <w:basedOn w:val="BodyTextChar"/>
    <w:qFormat/>
    <w:rsid w:val="00356E42"/>
    <w:rPr>
      <w:rFonts w:ascii="Arial" w:eastAsiaTheme="majorEastAsia" w:hAnsi="Arial" w:cs="Century Gothic"/>
      <w:bCs w:val="0"/>
      <w:szCs w:val="22"/>
      <w:vertAlign w:val="superscript"/>
    </w:rPr>
  </w:style>
  <w:style w:type="paragraph" w:customStyle="1" w:styleId="AttributionBoilerplate">
    <w:name w:val="Attribution Boilerplate"/>
    <w:basedOn w:val="Normal"/>
    <w:link w:val="AttributionBoilerplateChar"/>
    <w:qFormat/>
    <w:rsid w:val="00356E42"/>
    <w:pPr>
      <w:spacing w:after="120" w:line="240" w:lineRule="auto"/>
      <w:ind w:left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AttributionBoilerplateChar">
    <w:name w:val="Attribution Boilerplate Char"/>
    <w:basedOn w:val="DefaultParagraphFont"/>
    <w:link w:val="AttributionBoilerplate"/>
    <w:rsid w:val="00356E42"/>
    <w:rPr>
      <w:rFonts w:ascii="Arial" w:eastAsia="Times New Roman" w:hAnsi="Arial" w:cs="Times New Roman"/>
      <w:sz w:val="20"/>
      <w:szCs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356E42"/>
    <w:pPr>
      <w:spacing w:line="240" w:lineRule="auto"/>
      <w:ind w:left="0"/>
    </w:pPr>
    <w:rPr>
      <w:rFonts w:ascii="Segoe UI" w:eastAsia="Times New Roman" w:hAnsi="Segoe UI" w:cs="Segoe UI"/>
      <w:bCs w:val="0"/>
      <w:sz w:val="16"/>
      <w:szCs w:val="16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56E42"/>
    <w:rPr>
      <w:rFonts w:ascii="Segoe UI" w:eastAsia="Times New Roman" w:hAnsi="Segoe UI" w:cs="Segoe UI"/>
      <w:sz w:val="16"/>
      <w:szCs w:val="16"/>
      <w:lang w:val="en-US"/>
    </w:rPr>
  </w:style>
  <w:style w:type="paragraph" w:styleId="BodyTextIndent">
    <w:name w:val="Body Text Indent"/>
    <w:basedOn w:val="Normal"/>
    <w:link w:val="BodyTextIndentChar"/>
    <w:semiHidden/>
    <w:unhideWhenUsed/>
    <w:rsid w:val="00356E42"/>
    <w:pPr>
      <w:spacing w:after="120" w:line="240" w:lineRule="auto"/>
      <w:ind w:left="36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356E42"/>
    <w:rPr>
      <w:rFonts w:ascii="Arial" w:eastAsia="Times New Roman" w:hAnsi="Arial" w:cs="Times New Roman"/>
      <w:sz w:val="20"/>
      <w:szCs w:val="20"/>
      <w:lang w:val="en-US"/>
    </w:rPr>
  </w:style>
  <w:style w:type="paragraph" w:styleId="E-mailSignature">
    <w:name w:val="E-mail Signature"/>
    <w:basedOn w:val="Normal"/>
    <w:link w:val="E-mailSignatureChar"/>
    <w:semiHidden/>
    <w:rsid w:val="00356E42"/>
    <w:pPr>
      <w:spacing w:line="240" w:lineRule="auto"/>
      <w:ind w:left="0"/>
    </w:pPr>
    <w:rPr>
      <w:rFonts w:ascii="Arial" w:eastAsia="Times New Roman" w:hAnsi="Arial" w:cs="Times New Roman"/>
      <w:bCs w:val="0"/>
      <w:sz w:val="20"/>
      <w:lang w:val="en-US"/>
    </w:rPr>
  </w:style>
  <w:style w:type="character" w:customStyle="1" w:styleId="E-mailSignatureChar">
    <w:name w:val="E-mail Signature Char"/>
    <w:basedOn w:val="DefaultParagraphFont"/>
    <w:link w:val="E-mailSignature"/>
    <w:semiHidden/>
    <w:rsid w:val="00356E42"/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356E42"/>
    <w:pPr>
      <w:spacing w:after="100" w:line="240" w:lineRule="auto"/>
      <w:ind w:left="800"/>
    </w:pPr>
    <w:rPr>
      <w:rFonts w:ascii="Arial" w:eastAsia="Times New Roman" w:hAnsi="Arial" w:cs="Times New Roman"/>
      <w:bCs w:val="0"/>
      <w:sz w:val="20"/>
      <w:lang w:val="en-US"/>
    </w:rPr>
  </w:style>
  <w:style w:type="paragraph" w:customStyle="1" w:styleId="Heading1nooutline">
    <w:name w:val="Heading 1 (no outline)"/>
    <w:basedOn w:val="Heading1"/>
    <w:next w:val="BodyText"/>
    <w:qFormat/>
    <w:rsid w:val="00356E42"/>
    <w:pPr>
      <w:numPr>
        <w:numId w:val="0"/>
      </w:numPr>
      <w:spacing w:before="360" w:after="80"/>
      <w:ind w:right="0"/>
      <w:outlineLvl w:val="9"/>
    </w:pPr>
    <w:rPr>
      <w:rFonts w:asciiTheme="majorHAnsi" w:eastAsiaTheme="majorEastAsia" w:hAnsiTheme="majorHAnsi" w:cstheme="majorBidi"/>
      <w:bCs/>
      <w:color w:val="auto"/>
      <w:kern w:val="0"/>
      <w:szCs w:val="28"/>
      <w:lang w:val="en-US"/>
    </w:rPr>
  </w:style>
  <w:style w:type="paragraph" w:customStyle="1" w:styleId="ReportType">
    <w:name w:val="Report Type"/>
    <w:next w:val="BodyText"/>
    <w:qFormat/>
    <w:rsid w:val="00356E42"/>
    <w:pPr>
      <w:spacing w:after="0" w:line="240" w:lineRule="auto"/>
    </w:pPr>
    <w:rPr>
      <w:rFonts w:asciiTheme="majorHAnsi" w:eastAsiaTheme="majorEastAsia" w:hAnsiTheme="majorHAnsi" w:cstheme="majorBidi"/>
      <w:iCs/>
      <w:sz w:val="32"/>
      <w:szCs w:val="24"/>
      <w:lang w:val="en-US"/>
    </w:rPr>
  </w:style>
  <w:style w:type="paragraph" w:customStyle="1" w:styleId="legaltype">
    <w:name w:val="legal type"/>
    <w:basedOn w:val="Normal"/>
    <w:uiPriority w:val="99"/>
    <w:semiHidden/>
    <w:rsid w:val="00356E42"/>
    <w:pPr>
      <w:spacing w:line="240" w:lineRule="auto"/>
      <w:ind w:left="0"/>
    </w:pPr>
    <w:rPr>
      <w:rFonts w:ascii="Arial" w:eastAsia="Times New Roman" w:hAnsi="Arial" w:cs="Times New Roman"/>
      <w:bCs w:val="0"/>
      <w:sz w:val="13"/>
      <w:szCs w:val="16"/>
      <w:lang w:val="en-US"/>
    </w:rPr>
  </w:style>
  <w:style w:type="table" w:styleId="ListTable5Dark-Accent2">
    <w:name w:val="List Table 5 Dark Accent 2"/>
    <w:basedOn w:val="TableNormal"/>
    <w:uiPriority w:val="50"/>
    <w:rsid w:val="00356E42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unhideWhenUsed/>
    <w:rsid w:val="00356E42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unhideWhenUsed/>
    <w:rsid w:val="00356E42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unhideWhenUsed/>
    <w:rsid w:val="00356E4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unhideWhenUsed/>
    <w:rsid w:val="00356E42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356E4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TOC7">
    <w:name w:val="toc 7"/>
    <w:basedOn w:val="Normal"/>
    <w:next w:val="Normal"/>
    <w:autoRedefine/>
    <w:uiPriority w:val="39"/>
    <w:unhideWhenUsed/>
    <w:rsid w:val="00356E42"/>
    <w:pPr>
      <w:spacing w:after="100" w:line="278" w:lineRule="auto"/>
      <w:ind w:left="144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56E42"/>
    <w:pPr>
      <w:spacing w:after="100" w:line="278" w:lineRule="auto"/>
      <w:ind w:left="168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56E42"/>
    <w:pPr>
      <w:spacing w:after="100" w:line="278" w:lineRule="auto"/>
      <w:ind w:left="1920"/>
    </w:pPr>
    <w:rPr>
      <w:rFonts w:eastAsiaTheme="minorEastAsia" w:cstheme="minorBidi"/>
      <w:bCs w:val="0"/>
      <w:kern w:val="2"/>
      <w:sz w:val="24"/>
      <w:szCs w:val="24"/>
      <w:lang w:val="en-US" w:eastAsia="zh-CN"/>
      <w14:ligatures w14:val="standardContextual"/>
    </w:rPr>
  </w:style>
  <w:style w:type="paragraph" w:customStyle="1" w:styleId="1-Bullet">
    <w:name w:val="1-Bullet"/>
    <w:basedOn w:val="Normal"/>
    <w:qFormat/>
    <w:rsid w:val="00356E42"/>
    <w:pPr>
      <w:numPr>
        <w:numId w:val="22"/>
      </w:numPr>
      <w:spacing w:before="60" w:after="60" w:line="240" w:lineRule="auto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2-BulletText">
    <w:name w:val="2-Bullet Text"/>
    <w:qFormat/>
    <w:rsid w:val="00356E42"/>
    <w:pPr>
      <w:numPr>
        <w:numId w:val="23"/>
      </w:numPr>
      <w:spacing w:before="60" w:after="0" w:line="240" w:lineRule="auto"/>
    </w:pPr>
    <w:rPr>
      <w:rFonts w:ascii="Madras Regular" w:eastAsia="Times New Roman" w:hAnsi="Madras Regular" w:cs="Madras Regular"/>
      <w:sz w:val="20"/>
    </w:rPr>
  </w:style>
  <w:style w:type="numbering" w:customStyle="1" w:styleId="ListBulletmaster">
    <w:name w:val="List Bullet (master)"/>
    <w:rsid w:val="00356E42"/>
    <w:pPr>
      <w:numPr>
        <w:numId w:val="26"/>
      </w:numPr>
    </w:pPr>
  </w:style>
  <w:style w:type="paragraph" w:styleId="ListBullet3">
    <w:name w:val="List Bullet 3"/>
    <w:basedOn w:val="Normal"/>
    <w:uiPriority w:val="4"/>
    <w:rsid w:val="00356E42"/>
    <w:pPr>
      <w:spacing w:before="120" w:after="120" w:line="260" w:lineRule="atLeast"/>
      <w:ind w:left="1072" w:hanging="358"/>
    </w:pPr>
    <w:rPr>
      <w:rFonts w:ascii="Tahoma" w:eastAsia="Times New Roman" w:hAnsi="Tahoma" w:cs="Times New Roman"/>
      <w:bCs w:val="0"/>
      <w:szCs w:val="24"/>
      <w:lang w:eastAsia="en-GB"/>
    </w:rPr>
  </w:style>
  <w:style w:type="numbering" w:customStyle="1" w:styleId="ListNumbermaster">
    <w:name w:val="List Number (master)"/>
    <w:rsid w:val="00356E42"/>
    <w:pPr>
      <w:numPr>
        <w:numId w:val="27"/>
      </w:numPr>
    </w:pPr>
  </w:style>
  <w:style w:type="paragraph" w:styleId="ListNumber3">
    <w:name w:val="List Number 3"/>
    <w:basedOn w:val="Normal"/>
    <w:uiPriority w:val="5"/>
    <w:rsid w:val="00356E42"/>
    <w:pPr>
      <w:spacing w:before="120" w:after="120" w:line="260" w:lineRule="atLeast"/>
      <w:ind w:left="1080" w:hanging="360"/>
    </w:pPr>
    <w:rPr>
      <w:rFonts w:ascii="Tahoma" w:eastAsia="Times New Roman" w:hAnsi="Tahoma" w:cs="Times New Roman"/>
      <w:bCs w:val="0"/>
      <w:szCs w:val="24"/>
      <w:lang w:eastAsia="en-GB"/>
    </w:rPr>
  </w:style>
  <w:style w:type="paragraph" w:styleId="NoSpacing">
    <w:name w:val="No Spacing"/>
    <w:uiPriority w:val="99"/>
    <w:qFormat/>
    <w:rsid w:val="00356E42"/>
    <w:pPr>
      <w:spacing w:before="40" w:after="0" w:line="240" w:lineRule="auto"/>
    </w:pPr>
    <w:rPr>
      <w:rFonts w:ascii="Arial" w:eastAsia="Times New Roman" w:hAnsi="Arial" w:cs="Times New Roman"/>
      <w:sz w:val="2"/>
      <w:szCs w:val="24"/>
      <w:lang w:eastAsia="en-GB"/>
    </w:rPr>
  </w:style>
  <w:style w:type="paragraph" w:customStyle="1" w:styleId="TableHeader">
    <w:name w:val="Table Header"/>
    <w:basedOn w:val="Normal"/>
    <w:qFormat/>
    <w:rsid w:val="00356E42"/>
    <w:pPr>
      <w:spacing w:before="120" w:after="60" w:line="260" w:lineRule="exact"/>
      <w:ind w:left="0"/>
    </w:pPr>
    <w:rPr>
      <w:rFonts w:ascii="Tahoma" w:eastAsia="Times New Roman" w:hAnsi="Tahoma" w:cs="Times New Roman"/>
      <w:spacing w:val="6"/>
      <w:sz w:val="18"/>
      <w:szCs w:val="24"/>
      <w:lang w:eastAsia="en-GB"/>
    </w:rPr>
  </w:style>
  <w:style w:type="paragraph" w:customStyle="1" w:styleId="TableListBullet">
    <w:name w:val="Table List Bullet"/>
    <w:basedOn w:val="Normal"/>
    <w:uiPriority w:val="16"/>
    <w:qFormat/>
    <w:rsid w:val="00356E42"/>
    <w:pPr>
      <w:numPr>
        <w:numId w:val="33"/>
      </w:numPr>
      <w:spacing w:before="120" w:after="60" w:line="100" w:lineRule="atLeast"/>
    </w:pPr>
    <w:rPr>
      <w:rFonts w:ascii="Tahoma" w:eastAsia="Times New Roman" w:hAnsi="Tahoma" w:cs="Times New Roman"/>
      <w:sz w:val="18"/>
      <w:szCs w:val="24"/>
      <w:lang w:eastAsia="en-GB"/>
    </w:rPr>
  </w:style>
  <w:style w:type="numbering" w:customStyle="1" w:styleId="TableListBulletmaster">
    <w:name w:val="Table List Bullet (master)"/>
    <w:rsid w:val="00356E42"/>
    <w:pPr>
      <w:numPr>
        <w:numId w:val="28"/>
      </w:numPr>
    </w:pPr>
  </w:style>
  <w:style w:type="paragraph" w:customStyle="1" w:styleId="TableListBullet2">
    <w:name w:val="Table List Bullet 2"/>
    <w:basedOn w:val="TableListBullet"/>
    <w:uiPriority w:val="16"/>
    <w:qFormat/>
    <w:rsid w:val="00356E42"/>
    <w:pPr>
      <w:numPr>
        <w:ilvl w:val="1"/>
      </w:numPr>
      <w:spacing w:after="40"/>
    </w:pPr>
  </w:style>
  <w:style w:type="paragraph" w:customStyle="1" w:styleId="TableListNumber">
    <w:name w:val="Table List Number"/>
    <w:basedOn w:val="Normal"/>
    <w:uiPriority w:val="16"/>
    <w:qFormat/>
    <w:rsid w:val="00356E42"/>
    <w:pPr>
      <w:numPr>
        <w:numId w:val="29"/>
      </w:numPr>
      <w:spacing w:before="120" w:after="120" w:line="100" w:lineRule="atLeast"/>
    </w:pPr>
    <w:rPr>
      <w:rFonts w:ascii="Tahoma" w:eastAsia="Times New Roman" w:hAnsi="Tahoma" w:cs="Times New Roman"/>
      <w:sz w:val="18"/>
      <w:szCs w:val="24"/>
      <w:lang w:eastAsia="en-GB"/>
    </w:rPr>
  </w:style>
  <w:style w:type="numbering" w:customStyle="1" w:styleId="TableListNumbermaster">
    <w:name w:val="Table List Number (master)"/>
    <w:rsid w:val="00356E42"/>
    <w:pPr>
      <w:numPr>
        <w:numId w:val="29"/>
      </w:numPr>
    </w:pPr>
  </w:style>
  <w:style w:type="paragraph" w:customStyle="1" w:styleId="TableListNumber2">
    <w:name w:val="Table List Number 2"/>
    <w:basedOn w:val="TableListNumber"/>
    <w:uiPriority w:val="16"/>
    <w:qFormat/>
    <w:rsid w:val="00356E42"/>
    <w:pPr>
      <w:numPr>
        <w:ilvl w:val="1"/>
      </w:numPr>
    </w:pPr>
  </w:style>
  <w:style w:type="paragraph" w:customStyle="1" w:styleId="TableTextsmall">
    <w:name w:val="Table Text (small)"/>
    <w:basedOn w:val="TableText"/>
    <w:uiPriority w:val="17"/>
    <w:qFormat/>
    <w:rsid w:val="00356E42"/>
    <w:pPr>
      <w:spacing w:before="120" w:after="120" w:line="100" w:lineRule="atLeast"/>
    </w:pPr>
    <w:rPr>
      <w:rFonts w:ascii="Tahoma" w:eastAsia="Times New Roman" w:hAnsi="Tahoma" w:cs="Times New Roman"/>
      <w:spacing w:val="0"/>
      <w:sz w:val="15"/>
      <w:szCs w:val="24"/>
      <w:lang w:val="en-AU" w:eastAsia="en-GB"/>
    </w:rPr>
  </w:style>
  <w:style w:type="character" w:customStyle="1" w:styleId="Characterbold">
    <w:name w:val="Character (bold)"/>
    <w:basedOn w:val="DefaultParagraphFont"/>
    <w:uiPriority w:val="2"/>
    <w:qFormat/>
    <w:rsid w:val="00356E42"/>
    <w:rPr>
      <w:b/>
      <w:lang w:val="en-AU"/>
    </w:rPr>
  </w:style>
  <w:style w:type="character" w:customStyle="1" w:styleId="Characteritalic">
    <w:name w:val="Character (italic)"/>
    <w:basedOn w:val="DefaultParagraphFont"/>
    <w:uiPriority w:val="2"/>
    <w:qFormat/>
    <w:rsid w:val="00356E42"/>
    <w:rPr>
      <w:i/>
      <w:lang w:val="en-AU"/>
    </w:rPr>
  </w:style>
  <w:style w:type="character" w:customStyle="1" w:styleId="Charactersubscript">
    <w:name w:val="Character (subscript)"/>
    <w:basedOn w:val="DefaultParagraphFont"/>
    <w:uiPriority w:val="3"/>
    <w:qFormat/>
    <w:rsid w:val="00356E42"/>
    <w:rPr>
      <w:vertAlign w:val="subscript"/>
      <w:lang w:val="en-AU"/>
    </w:rPr>
  </w:style>
  <w:style w:type="character" w:customStyle="1" w:styleId="Charactersuperscript">
    <w:name w:val="Character (superscript)"/>
    <w:basedOn w:val="DefaultParagraphFont"/>
    <w:uiPriority w:val="3"/>
    <w:qFormat/>
    <w:rsid w:val="00356E42"/>
    <w:rPr>
      <w:vertAlign w:val="superscript"/>
      <w:lang w:val="en-AU"/>
    </w:rPr>
  </w:style>
  <w:style w:type="character" w:customStyle="1" w:styleId="Characterunderline">
    <w:name w:val="Character (underline)"/>
    <w:basedOn w:val="DefaultParagraphFont"/>
    <w:uiPriority w:val="2"/>
    <w:qFormat/>
    <w:rsid w:val="00356E42"/>
    <w:rPr>
      <w:u w:val="single"/>
      <w:lang w:val="en-AU"/>
    </w:rPr>
  </w:style>
  <w:style w:type="paragraph" w:customStyle="1" w:styleId="AppendixHeading1">
    <w:name w:val="Appendix Heading 1"/>
    <w:basedOn w:val="Heading1"/>
    <w:next w:val="BodyText"/>
    <w:uiPriority w:val="11"/>
    <w:rsid w:val="00356E42"/>
    <w:pPr>
      <w:keepNext w:val="0"/>
      <w:pageBreakBefore/>
      <w:numPr>
        <w:numId w:val="34"/>
      </w:numPr>
      <w:tabs>
        <w:tab w:val="left" w:pos="2835"/>
      </w:tabs>
      <w:suppressAutoHyphens/>
      <w:spacing w:before="200" w:after="400" w:line="260" w:lineRule="atLeast"/>
      <w:ind w:right="0"/>
      <w:contextualSpacing/>
    </w:pPr>
    <w:rPr>
      <w:rFonts w:ascii="Tahoma" w:eastAsia="Times New Roman" w:hAnsi="Tahoma"/>
      <w:b w:val="0"/>
      <w:bCs/>
      <w:color w:val="003C71"/>
      <w:kern w:val="0"/>
      <w:sz w:val="40"/>
      <w:szCs w:val="30"/>
      <w:lang w:eastAsia="en-AU"/>
    </w:rPr>
  </w:style>
  <w:style w:type="numbering" w:customStyle="1" w:styleId="AppendixHeadingmaster">
    <w:name w:val="Appendix Heading (master)"/>
    <w:uiPriority w:val="99"/>
    <w:rsid w:val="00356E42"/>
    <w:pPr>
      <w:numPr>
        <w:numId w:val="24"/>
      </w:numPr>
    </w:pPr>
  </w:style>
  <w:style w:type="paragraph" w:customStyle="1" w:styleId="AppendixHeading2">
    <w:name w:val="Appendix Heading 2"/>
    <w:basedOn w:val="AppendixHeading1"/>
    <w:next w:val="BodyText"/>
    <w:uiPriority w:val="11"/>
    <w:rsid w:val="00356E42"/>
    <w:pPr>
      <w:keepNext/>
      <w:pageBreakBefore w:val="0"/>
      <w:numPr>
        <w:ilvl w:val="1"/>
      </w:numPr>
      <w:spacing w:before="160" w:after="120"/>
    </w:pPr>
    <w:rPr>
      <w:b/>
      <w:color w:val="00A3E0"/>
      <w:sz w:val="28"/>
    </w:rPr>
  </w:style>
  <w:style w:type="paragraph" w:customStyle="1" w:styleId="AppendixHeading3">
    <w:name w:val="Appendix Heading 3"/>
    <w:basedOn w:val="Heading1"/>
    <w:next w:val="BodyText"/>
    <w:uiPriority w:val="11"/>
    <w:semiHidden/>
    <w:rsid w:val="00356E42"/>
    <w:pPr>
      <w:pageBreakBefore/>
      <w:tabs>
        <w:tab w:val="num" w:pos="2268"/>
      </w:tabs>
      <w:suppressAutoHyphens/>
      <w:spacing w:before="200" w:after="120" w:line="312" w:lineRule="auto"/>
      <w:ind w:left="2268" w:right="0" w:hanging="2268"/>
      <w:contextualSpacing/>
    </w:pPr>
    <w:rPr>
      <w:rFonts w:ascii="Tahoma" w:eastAsia="Times New Roman" w:hAnsi="Tahoma"/>
      <w:bCs/>
      <w:color w:val="0C9FCD"/>
      <w:kern w:val="0"/>
      <w:sz w:val="26"/>
      <w:szCs w:val="30"/>
      <w:lang w:eastAsia="en-AU"/>
    </w:rPr>
  </w:style>
  <w:style w:type="paragraph" w:customStyle="1" w:styleId="Heading1non-numbered">
    <w:name w:val="Heading 1 (non-numbered)"/>
    <w:basedOn w:val="Heading1"/>
    <w:next w:val="BodyText"/>
    <w:uiPriority w:val="10"/>
    <w:semiHidden/>
    <w:qFormat/>
    <w:rsid w:val="00356E42"/>
    <w:pPr>
      <w:pageBreakBefore/>
      <w:numPr>
        <w:numId w:val="0"/>
      </w:numPr>
      <w:spacing w:before="200" w:after="400" w:line="260" w:lineRule="atLeast"/>
      <w:ind w:right="0"/>
      <w:contextualSpacing/>
    </w:pPr>
    <w:rPr>
      <w:rFonts w:ascii="Tahoma" w:eastAsia="Times New Roman" w:hAnsi="Tahoma"/>
      <w:b w:val="0"/>
      <w:bCs/>
      <w:color w:val="003C71"/>
      <w:kern w:val="0"/>
      <w:sz w:val="40"/>
      <w:szCs w:val="32"/>
      <w:lang w:eastAsia="en-AU"/>
    </w:rPr>
  </w:style>
  <w:style w:type="numbering" w:customStyle="1" w:styleId="Headingsmaster">
    <w:name w:val="Headings (master)"/>
    <w:uiPriority w:val="99"/>
    <w:rsid w:val="00356E42"/>
    <w:pPr>
      <w:numPr>
        <w:numId w:val="25"/>
      </w:numPr>
    </w:pPr>
  </w:style>
  <w:style w:type="paragraph" w:customStyle="1" w:styleId="Image">
    <w:name w:val="Image"/>
    <w:basedOn w:val="Normal"/>
    <w:next w:val="BodyText"/>
    <w:uiPriority w:val="19"/>
    <w:qFormat/>
    <w:rsid w:val="00356E42"/>
    <w:pPr>
      <w:spacing w:before="200" w:after="120" w:line="260" w:lineRule="atLeast"/>
      <w:ind w:left="0"/>
    </w:pPr>
    <w:rPr>
      <w:rFonts w:ascii="Tahoma" w:eastAsia="Times New Roman" w:hAnsi="Tahoma" w:cs="Times New Roman"/>
      <w:bCs w:val="0"/>
      <w:szCs w:val="24"/>
      <w:lang w:eastAsia="en-AU"/>
    </w:rPr>
  </w:style>
  <w:style w:type="paragraph" w:customStyle="1" w:styleId="InstructionalText">
    <w:name w:val="Instructional Text"/>
    <w:basedOn w:val="Normal"/>
    <w:uiPriority w:val="40"/>
    <w:semiHidden/>
    <w:qFormat/>
    <w:rsid w:val="00356E42"/>
    <w:pPr>
      <w:spacing w:before="120" w:after="80" w:line="288" w:lineRule="auto"/>
      <w:ind w:left="0"/>
    </w:pPr>
    <w:rPr>
      <w:rFonts w:ascii="Tahoma" w:eastAsia="Times New Roman" w:hAnsi="Tahoma" w:cs="Times New Roman"/>
      <w:bCs w:val="0"/>
      <w:vanish/>
      <w:color w:val="FF0000"/>
      <w:sz w:val="16"/>
      <w:szCs w:val="24"/>
      <w:lang w:eastAsia="en-GB"/>
    </w:rPr>
  </w:style>
  <w:style w:type="paragraph" w:customStyle="1" w:styleId="TableTextrightalign">
    <w:name w:val="Table Text (right align)"/>
    <w:basedOn w:val="TableText"/>
    <w:uiPriority w:val="17"/>
    <w:qFormat/>
    <w:rsid w:val="00356E42"/>
    <w:pPr>
      <w:spacing w:before="120" w:after="120" w:line="100" w:lineRule="atLeast"/>
      <w:jc w:val="right"/>
    </w:pPr>
    <w:rPr>
      <w:rFonts w:ascii="Tahoma" w:eastAsia="Times New Roman" w:hAnsi="Tahoma" w:cs="Times New Roman"/>
      <w:spacing w:val="0"/>
      <w:sz w:val="18"/>
      <w:szCs w:val="24"/>
      <w:lang w:val="en-AU" w:eastAsia="en-GB"/>
    </w:rPr>
  </w:style>
  <w:style w:type="paragraph" w:styleId="Quote">
    <w:name w:val="Quote"/>
    <w:basedOn w:val="Normal"/>
    <w:link w:val="QuoteChar"/>
    <w:uiPriority w:val="19"/>
    <w:qFormat/>
    <w:rsid w:val="00356E42"/>
    <w:pPr>
      <w:spacing w:before="120" w:after="120" w:line="260" w:lineRule="atLeast"/>
      <w:ind w:left="1021" w:right="1021"/>
    </w:pPr>
    <w:rPr>
      <w:rFonts w:ascii="Tahoma" w:eastAsiaTheme="minorHAnsi" w:hAnsi="Tahoma" w:cstheme="minorBidi"/>
      <w:bCs w:val="0"/>
      <w:i/>
      <w:iCs/>
      <w:szCs w:val="22"/>
    </w:rPr>
  </w:style>
  <w:style w:type="character" w:customStyle="1" w:styleId="QuoteChar">
    <w:name w:val="Quote Char"/>
    <w:basedOn w:val="DefaultParagraphFont"/>
    <w:link w:val="Quote"/>
    <w:uiPriority w:val="19"/>
    <w:rsid w:val="00356E42"/>
    <w:rPr>
      <w:rFonts w:ascii="Tahoma" w:eastAsiaTheme="minorHAnsi" w:hAnsi="Tahoma"/>
      <w:i/>
      <w:iCs/>
    </w:rPr>
  </w:style>
  <w:style w:type="table" w:styleId="LightShading">
    <w:name w:val="Light Shading"/>
    <w:basedOn w:val="TableNormal"/>
    <w:uiPriority w:val="60"/>
    <w:rsid w:val="00356E42"/>
    <w:pPr>
      <w:spacing w:before="40" w:after="0" w:line="240" w:lineRule="auto"/>
    </w:pPr>
    <w:rPr>
      <w:rFonts w:asciiTheme="majorHAnsi" w:eastAsiaTheme="minorHAnsi" w:hAnsiTheme="majorHAnsi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56E42"/>
    <w:pPr>
      <w:spacing w:before="40" w:after="0" w:line="240" w:lineRule="auto"/>
    </w:pPr>
    <w:rPr>
      <w:rFonts w:asciiTheme="majorHAnsi" w:eastAsiaTheme="minorHAnsi" w:hAnsiTheme="majorHAnsi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numbering" w:customStyle="1" w:styleId="ListAlphanumericmaster">
    <w:name w:val="List Alphanumeric (master)"/>
    <w:uiPriority w:val="99"/>
    <w:rsid w:val="00356E42"/>
    <w:pPr>
      <w:numPr>
        <w:numId w:val="30"/>
      </w:numPr>
    </w:pPr>
  </w:style>
  <w:style w:type="paragraph" w:customStyle="1" w:styleId="Footerlandscape">
    <w:name w:val="Footer (landscape)"/>
    <w:basedOn w:val="Footer"/>
    <w:uiPriority w:val="24"/>
    <w:semiHidden/>
    <w:qFormat/>
    <w:rsid w:val="00356E42"/>
    <w:pPr>
      <w:tabs>
        <w:tab w:val="clear" w:pos="4513"/>
        <w:tab w:val="clear" w:pos="9026"/>
        <w:tab w:val="right" w:pos="13608"/>
      </w:tabs>
      <w:spacing w:line="260" w:lineRule="atLeast"/>
      <w:ind w:left="0"/>
      <w:jc w:val="right"/>
    </w:pPr>
    <w:rPr>
      <w:rFonts w:ascii="Tahoma" w:eastAsiaTheme="minorHAnsi" w:hAnsi="Tahoma" w:cstheme="minorBidi"/>
      <w:bCs w:val="0"/>
      <w:color w:val="B2B2B2"/>
      <w:sz w:val="16"/>
      <w:szCs w:val="22"/>
    </w:rPr>
  </w:style>
  <w:style w:type="paragraph" w:customStyle="1" w:styleId="Headerlandscape">
    <w:name w:val="Header (landscape)"/>
    <w:basedOn w:val="Header"/>
    <w:uiPriority w:val="24"/>
    <w:semiHidden/>
    <w:qFormat/>
    <w:rsid w:val="00356E42"/>
    <w:pPr>
      <w:tabs>
        <w:tab w:val="clear" w:pos="4513"/>
        <w:tab w:val="clear" w:pos="9026"/>
        <w:tab w:val="center" w:pos="4680"/>
        <w:tab w:val="right" w:pos="13608"/>
      </w:tabs>
      <w:spacing w:before="200" w:line="260" w:lineRule="atLeast"/>
      <w:ind w:left="0"/>
      <w:jc w:val="right"/>
    </w:pPr>
    <w:rPr>
      <w:rFonts w:ascii="Tahoma" w:eastAsiaTheme="minorHAnsi" w:hAnsi="Tahoma" w:cstheme="minorBidi"/>
      <w:b/>
      <w:bCs w:val="0"/>
      <w:color w:val="003C71"/>
      <w:szCs w:val="22"/>
    </w:rPr>
  </w:style>
  <w:style w:type="paragraph" w:customStyle="1" w:styleId="ListLegal">
    <w:name w:val="List Legal"/>
    <w:basedOn w:val="ListNumber"/>
    <w:uiPriority w:val="8"/>
    <w:semiHidden/>
    <w:qFormat/>
    <w:rsid w:val="00356E42"/>
    <w:pPr>
      <w:numPr>
        <w:numId w:val="32"/>
      </w:numPr>
      <w:spacing w:before="120" w:after="120" w:line="260" w:lineRule="atLeast"/>
      <w:contextualSpacing w:val="0"/>
    </w:pPr>
    <w:rPr>
      <w:rFonts w:ascii="Tahoma" w:eastAsia="Times New Roman" w:hAnsi="Tahoma" w:cs="Times New Roman"/>
      <w:bCs w:val="0"/>
      <w:szCs w:val="24"/>
      <w:lang w:eastAsia="en-GB"/>
    </w:rPr>
  </w:style>
  <w:style w:type="numbering" w:customStyle="1" w:styleId="ListLegalmaster">
    <w:name w:val="List Legal (master)"/>
    <w:uiPriority w:val="99"/>
    <w:rsid w:val="00356E42"/>
    <w:pPr>
      <w:numPr>
        <w:numId w:val="31"/>
      </w:numPr>
    </w:pPr>
  </w:style>
  <w:style w:type="paragraph" w:customStyle="1" w:styleId="ListLegal2">
    <w:name w:val="List Legal 2"/>
    <w:basedOn w:val="ListNumber2"/>
    <w:uiPriority w:val="8"/>
    <w:semiHidden/>
    <w:qFormat/>
    <w:rsid w:val="00356E42"/>
    <w:pPr>
      <w:numPr>
        <w:ilvl w:val="1"/>
        <w:numId w:val="32"/>
      </w:numPr>
      <w:tabs>
        <w:tab w:val="clear" w:pos="720"/>
        <w:tab w:val="left" w:pos="1077"/>
      </w:tabs>
      <w:spacing w:before="120" w:after="120" w:line="260" w:lineRule="atLeast"/>
    </w:pPr>
    <w:rPr>
      <w:rFonts w:ascii="Tahoma" w:hAnsi="Tahoma"/>
      <w:sz w:val="22"/>
      <w:szCs w:val="24"/>
      <w:lang w:val="en-AU" w:eastAsia="en-GB"/>
    </w:rPr>
  </w:style>
  <w:style w:type="paragraph" w:customStyle="1" w:styleId="ListLegal3">
    <w:name w:val="List Legal 3"/>
    <w:basedOn w:val="ListLegal2"/>
    <w:uiPriority w:val="8"/>
    <w:semiHidden/>
    <w:qFormat/>
    <w:rsid w:val="00356E42"/>
    <w:pPr>
      <w:numPr>
        <w:ilvl w:val="2"/>
      </w:numPr>
    </w:pPr>
  </w:style>
  <w:style w:type="paragraph" w:customStyle="1" w:styleId="DocumentDetails">
    <w:name w:val="Document Details"/>
    <w:basedOn w:val="Normal"/>
    <w:uiPriority w:val="24"/>
    <w:semiHidden/>
    <w:qFormat/>
    <w:rsid w:val="00356E42"/>
    <w:pPr>
      <w:spacing w:before="120" w:after="120" w:line="260" w:lineRule="atLeast"/>
      <w:ind w:left="0"/>
      <w:jc w:val="center"/>
    </w:pPr>
    <w:rPr>
      <w:rFonts w:ascii="Tahoma" w:eastAsiaTheme="minorHAnsi" w:hAnsi="Tahoma" w:cstheme="minorBidi"/>
      <w:bCs w:val="0"/>
      <w:sz w:val="24"/>
      <w:szCs w:val="22"/>
    </w:rPr>
  </w:style>
  <w:style w:type="paragraph" w:customStyle="1" w:styleId="SingleSpace">
    <w:name w:val="Single Space"/>
    <w:basedOn w:val="BodyText"/>
    <w:uiPriority w:val="21"/>
    <w:semiHidden/>
    <w:qFormat/>
    <w:rsid w:val="00356E42"/>
    <w:pPr>
      <w:spacing w:line="240" w:lineRule="auto"/>
      <w:ind w:left="0"/>
    </w:pPr>
    <w:rPr>
      <w:rFonts w:ascii="Tahoma" w:eastAsiaTheme="minorHAnsi" w:hAnsi="Tahoma" w:cstheme="minorBidi"/>
      <w:bCs w:val="0"/>
      <w:sz w:val="2"/>
      <w:szCs w:val="22"/>
    </w:rPr>
  </w:style>
  <w:style w:type="character" w:customStyle="1" w:styleId="Characteryellowhighlight">
    <w:name w:val="Character (yellow highlight)"/>
    <w:basedOn w:val="DefaultParagraphFont"/>
    <w:uiPriority w:val="3"/>
    <w:qFormat/>
    <w:rsid w:val="00356E42"/>
    <w:rPr>
      <w:bdr w:val="none" w:sz="0" w:space="0" w:color="auto"/>
      <w:shd w:val="clear" w:color="auto" w:fill="FFFF00"/>
      <w:lang w:val="en-AU"/>
    </w:rPr>
  </w:style>
  <w:style w:type="paragraph" w:customStyle="1" w:styleId="BodyTextindent0">
    <w:name w:val="Body Text (indent)"/>
    <w:basedOn w:val="BodyText"/>
    <w:uiPriority w:val="1"/>
    <w:qFormat/>
    <w:rsid w:val="00356E42"/>
    <w:pPr>
      <w:spacing w:before="120" w:after="120" w:line="260" w:lineRule="atLeast"/>
    </w:pPr>
    <w:rPr>
      <w:rFonts w:ascii="Tahoma" w:eastAsiaTheme="minorHAnsi" w:hAnsi="Tahoma" w:cstheme="minorBidi"/>
      <w:bCs w:val="0"/>
      <w:szCs w:val="22"/>
    </w:rPr>
  </w:style>
  <w:style w:type="paragraph" w:customStyle="1" w:styleId="Bodytextindent2">
    <w:name w:val="Body text (indent 2)"/>
    <w:basedOn w:val="BodyText"/>
    <w:uiPriority w:val="2"/>
    <w:qFormat/>
    <w:rsid w:val="00356E42"/>
    <w:pPr>
      <w:spacing w:before="120" w:after="120" w:line="260" w:lineRule="atLeast"/>
      <w:ind w:left="714"/>
    </w:pPr>
    <w:rPr>
      <w:rFonts w:ascii="Tahoma" w:eastAsiaTheme="minorHAnsi" w:hAnsi="Tahoma" w:cstheme="minorBidi"/>
      <w:bCs w:val="0"/>
      <w:szCs w:val="22"/>
    </w:rPr>
  </w:style>
  <w:style w:type="paragraph" w:customStyle="1" w:styleId="Bodytextindent3">
    <w:name w:val="Body text (indent 3)"/>
    <w:basedOn w:val="BodyText"/>
    <w:uiPriority w:val="2"/>
    <w:qFormat/>
    <w:rsid w:val="00356E42"/>
    <w:pPr>
      <w:spacing w:before="120" w:after="120" w:line="260" w:lineRule="atLeast"/>
      <w:ind w:left="1077"/>
    </w:pPr>
    <w:rPr>
      <w:rFonts w:ascii="Tahoma" w:eastAsiaTheme="minorHAnsi" w:hAnsi="Tahoma" w:cstheme="minorBidi"/>
      <w:bCs w:val="0"/>
      <w:szCs w:val="22"/>
    </w:rPr>
  </w:style>
  <w:style w:type="paragraph" w:styleId="ListBullet4">
    <w:name w:val="List Bullet 4"/>
    <w:basedOn w:val="Normal"/>
    <w:uiPriority w:val="4"/>
    <w:rsid w:val="00356E42"/>
    <w:pPr>
      <w:spacing w:before="120" w:after="120" w:line="260" w:lineRule="atLeast"/>
      <w:ind w:left="1429" w:hanging="357"/>
      <w:contextualSpacing/>
    </w:pPr>
    <w:rPr>
      <w:rFonts w:ascii="Tahoma" w:eastAsiaTheme="minorHAnsi" w:hAnsi="Tahoma" w:cstheme="minorBidi"/>
      <w:bCs w:val="0"/>
      <w:szCs w:val="22"/>
    </w:rPr>
  </w:style>
  <w:style w:type="paragraph" w:styleId="ListNumber4">
    <w:name w:val="List Number 4"/>
    <w:basedOn w:val="Normal"/>
    <w:uiPriority w:val="5"/>
    <w:rsid w:val="00356E42"/>
    <w:pPr>
      <w:spacing w:before="120" w:after="120" w:line="260" w:lineRule="atLeast"/>
      <w:ind w:left="1440" w:hanging="360"/>
      <w:contextualSpacing/>
    </w:pPr>
    <w:rPr>
      <w:rFonts w:ascii="Tahoma" w:eastAsiaTheme="minorHAnsi" w:hAnsi="Tahoma" w:cstheme="minorBidi"/>
      <w:bCs w:val="0"/>
      <w:szCs w:val="22"/>
    </w:rPr>
  </w:style>
  <w:style w:type="paragraph" w:customStyle="1" w:styleId="Heading2non-numbered">
    <w:name w:val="Heading 2 (non-numbered)"/>
    <w:basedOn w:val="Heading2"/>
    <w:next w:val="BodyText"/>
    <w:uiPriority w:val="10"/>
    <w:semiHidden/>
    <w:qFormat/>
    <w:rsid w:val="00356E42"/>
    <w:pPr>
      <w:numPr>
        <w:ilvl w:val="0"/>
        <w:numId w:val="0"/>
      </w:numPr>
      <w:spacing w:before="400" w:after="120" w:line="260" w:lineRule="atLeast"/>
      <w:ind w:right="0"/>
      <w:contextualSpacing/>
    </w:pPr>
    <w:rPr>
      <w:rFonts w:ascii="Tahoma" w:eastAsia="Times New Roman" w:hAnsi="Tahoma"/>
      <w:iCs/>
      <w:color w:val="00A3E0"/>
      <w:kern w:val="0"/>
      <w:sz w:val="28"/>
      <w:szCs w:val="28"/>
      <w:lang w:eastAsia="en-AU"/>
    </w:rPr>
  </w:style>
  <w:style w:type="paragraph" w:customStyle="1" w:styleId="Heading3non-numbered">
    <w:name w:val="Heading 3 (non-numbered)"/>
    <w:basedOn w:val="Heading3"/>
    <w:next w:val="BodyText"/>
    <w:uiPriority w:val="10"/>
    <w:semiHidden/>
    <w:qFormat/>
    <w:rsid w:val="00356E42"/>
    <w:pPr>
      <w:keepNext/>
      <w:spacing w:before="400" w:after="120" w:line="260" w:lineRule="atLeast"/>
      <w:ind w:left="0"/>
      <w:contextualSpacing/>
    </w:pPr>
    <w:rPr>
      <w:rFonts w:ascii="Tahoma" w:eastAsia="Times New Roman" w:hAnsi="Tahoma" w:cs="Arial"/>
      <w:i w:val="0"/>
      <w:iCs w:val="0"/>
      <w:color w:val="003C71"/>
      <w:sz w:val="26"/>
      <w:szCs w:val="26"/>
      <w:lang w:eastAsia="en-AU"/>
    </w:rPr>
  </w:style>
  <w:style w:type="paragraph" w:customStyle="1" w:styleId="Heading4non-numbered">
    <w:name w:val="Heading 4 (non-numbered)"/>
    <w:basedOn w:val="Heading4"/>
    <w:next w:val="BodyText"/>
    <w:uiPriority w:val="10"/>
    <w:semiHidden/>
    <w:qFormat/>
    <w:rsid w:val="00356E42"/>
    <w:pPr>
      <w:keepNext/>
      <w:spacing w:before="200" w:after="120" w:line="260" w:lineRule="atLeast"/>
      <w:ind w:left="0"/>
      <w:contextualSpacing/>
    </w:pPr>
    <w:rPr>
      <w:rFonts w:ascii="Tahoma" w:eastAsia="Times New Roman" w:hAnsi="Tahoma" w:cs="Arial"/>
      <w:color w:val="003C71"/>
      <w:sz w:val="22"/>
      <w:szCs w:val="21"/>
      <w:lang w:eastAsia="en-AU"/>
    </w:rPr>
  </w:style>
  <w:style w:type="paragraph" w:customStyle="1" w:styleId="CVBullets">
    <w:name w:val="CV Bullets"/>
    <w:rsid w:val="00356E42"/>
    <w:pPr>
      <w:numPr>
        <w:numId w:val="35"/>
      </w:numPr>
      <w:tabs>
        <w:tab w:val="num" w:pos="360"/>
      </w:tabs>
      <w:spacing w:after="20" w:line="240" w:lineRule="auto"/>
    </w:pPr>
    <w:rPr>
      <w:rFonts w:ascii="Arial" w:eastAsiaTheme="minorEastAsia" w:hAnsi="Arial" w:cs="Arial"/>
      <w:color w:val="404040" w:themeColor="text1" w:themeTint="BF"/>
      <w:sz w:val="18"/>
      <w:szCs w:val="24"/>
      <w:lang w:val="en"/>
    </w:rPr>
  </w:style>
  <w:style w:type="paragraph" w:customStyle="1" w:styleId="TableTextLeft">
    <w:name w:val="Table Text Left"/>
    <w:basedOn w:val="Normal"/>
    <w:qFormat/>
    <w:rsid w:val="00356E42"/>
    <w:pPr>
      <w:spacing w:before="80" w:after="80" w:line="260" w:lineRule="atLeast"/>
      <w:ind w:left="113" w:right="113"/>
    </w:pPr>
    <w:rPr>
      <w:rFonts w:ascii="Tahoma" w:eastAsiaTheme="minorHAnsi" w:hAnsi="Tahoma" w:cstheme="minorBidi"/>
      <w:bCs w:val="0"/>
      <w:sz w:val="18"/>
      <w:szCs w:val="22"/>
    </w:rPr>
  </w:style>
  <w:style w:type="paragraph" w:customStyle="1" w:styleId="TableHeadingLeft">
    <w:name w:val="Table Heading Left"/>
    <w:basedOn w:val="TableTextLeft"/>
    <w:qFormat/>
    <w:rsid w:val="00356E42"/>
    <w:rPr>
      <w:rFonts w:asciiTheme="majorHAnsi" w:hAnsiTheme="majorHAnsi"/>
      <w:b/>
    </w:rPr>
  </w:style>
  <w:style w:type="paragraph" w:styleId="BlockText">
    <w:name w:val="Block Text"/>
    <w:basedOn w:val="Normal"/>
    <w:uiPriority w:val="99"/>
    <w:qFormat/>
    <w:rsid w:val="00356E42"/>
    <w:pPr>
      <w:spacing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TableText10pt">
    <w:name w:val="Table Text + 10 pt"/>
    <w:basedOn w:val="TableText-10"/>
    <w:rsid w:val="00356E42"/>
    <w:pPr>
      <w:spacing w:before="40" w:after="40"/>
    </w:pPr>
  </w:style>
  <w:style w:type="paragraph" w:customStyle="1" w:styleId="TableText-10">
    <w:name w:val="Table Text - 10"/>
    <w:basedOn w:val="Normal"/>
    <w:qFormat/>
    <w:rsid w:val="00356E42"/>
    <w:pPr>
      <w:spacing w:before="60" w:after="60"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BlockLine">
    <w:name w:val="Block Line"/>
    <w:basedOn w:val="Normal"/>
    <w:next w:val="Normal"/>
    <w:qFormat/>
    <w:rsid w:val="00356E42"/>
    <w:pPr>
      <w:pBdr>
        <w:top w:val="single" w:sz="6" w:space="1" w:color="DADADA"/>
        <w:between w:val="single" w:sz="6" w:space="1" w:color="auto"/>
      </w:pBdr>
      <w:spacing w:before="240" w:line="240" w:lineRule="auto"/>
      <w:ind w:left="170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ContinuedOnNextPa">
    <w:name w:val="Continued On Next Pa"/>
    <w:basedOn w:val="Normal"/>
    <w:next w:val="Normal"/>
    <w:rsid w:val="00356E42"/>
    <w:pPr>
      <w:pBdr>
        <w:top w:val="single" w:sz="6" w:space="1" w:color="A6A6A6" w:themeColor="background1" w:themeShade="A6"/>
        <w:between w:val="single" w:sz="6" w:space="1" w:color="auto"/>
      </w:pBdr>
      <w:spacing w:before="240" w:line="240" w:lineRule="auto"/>
      <w:ind w:left="1701"/>
      <w:jc w:val="right"/>
    </w:pPr>
    <w:rPr>
      <w:rFonts w:ascii="Madras Regular" w:eastAsia="Times New Roman" w:hAnsi="Madras Regular" w:cs="Madras Regular"/>
      <w:bCs w:val="0"/>
      <w:i/>
      <w:color w:val="A6A6A6" w:themeColor="background1" w:themeShade="A6"/>
      <w:sz w:val="18"/>
    </w:rPr>
  </w:style>
  <w:style w:type="paragraph" w:customStyle="1" w:styleId="ContinuedTableLabe">
    <w:name w:val="Continued Table Labe"/>
    <w:basedOn w:val="Normal"/>
    <w:rsid w:val="00356E42"/>
    <w:pPr>
      <w:spacing w:line="240" w:lineRule="auto"/>
      <w:ind w:left="0"/>
    </w:pPr>
    <w:rPr>
      <w:rFonts w:ascii="Madras Regular" w:eastAsia="Times New Roman" w:hAnsi="Madras Regular" w:cs="Madras Regular"/>
      <w:b/>
      <w:bCs w:val="0"/>
      <w:szCs w:val="22"/>
    </w:rPr>
  </w:style>
  <w:style w:type="paragraph" w:customStyle="1" w:styleId="MapTitleContinued">
    <w:name w:val="Map Title. Continued"/>
    <w:basedOn w:val="Heading4"/>
    <w:next w:val="Normal"/>
    <w:rsid w:val="00356E42"/>
    <w:pPr>
      <w:spacing w:before="0" w:after="240" w:line="340" w:lineRule="exact"/>
      <w:ind w:left="0"/>
      <w:outlineLvl w:val="9"/>
    </w:pPr>
    <w:rPr>
      <w:rFonts w:ascii="Madras Regular" w:eastAsia="Times New Roman" w:hAnsi="Madras Regular" w:cs="Madras Regular"/>
      <w:color w:val="F07E26"/>
      <w:sz w:val="28"/>
      <w:szCs w:val="32"/>
    </w:rPr>
  </w:style>
  <w:style w:type="paragraph" w:customStyle="1" w:styleId="MemoLine">
    <w:name w:val="Memo Line"/>
    <w:basedOn w:val="BlockLine"/>
    <w:next w:val="Normal"/>
    <w:rsid w:val="00356E42"/>
    <w:pPr>
      <w:ind w:left="0"/>
    </w:pPr>
  </w:style>
  <w:style w:type="paragraph" w:customStyle="1" w:styleId="TableCtrdHeaderText">
    <w:name w:val="Table Ctrd Header Text"/>
    <w:basedOn w:val="TableHeaderText"/>
    <w:rsid w:val="00356E42"/>
    <w:pPr>
      <w:jc w:val="center"/>
    </w:pPr>
  </w:style>
  <w:style w:type="paragraph" w:customStyle="1" w:styleId="TableHeaderText">
    <w:name w:val="Table Header Text"/>
    <w:basedOn w:val="TableText-10"/>
    <w:qFormat/>
    <w:rsid w:val="00356E42"/>
    <w:rPr>
      <w:b/>
    </w:rPr>
  </w:style>
  <w:style w:type="paragraph" w:customStyle="1" w:styleId="NoteText">
    <w:name w:val="Note Text"/>
    <w:basedOn w:val="BlockText"/>
    <w:next w:val="BlockText"/>
    <w:qFormat/>
    <w:rsid w:val="00356E42"/>
    <w:pPr>
      <w:ind w:left="1134" w:hanging="1134"/>
    </w:pPr>
    <w:rPr>
      <w:color w:val="F07E26"/>
    </w:rPr>
  </w:style>
  <w:style w:type="paragraph" w:customStyle="1" w:styleId="EmbeddedText">
    <w:name w:val="Embedded Text"/>
    <w:basedOn w:val="TableText-10"/>
    <w:rsid w:val="00356E42"/>
  </w:style>
  <w:style w:type="paragraph" w:customStyle="1" w:styleId="TOCStem">
    <w:name w:val="TOCStem"/>
    <w:basedOn w:val="Normal"/>
    <w:rsid w:val="00356E42"/>
    <w:pPr>
      <w:spacing w:line="240" w:lineRule="auto"/>
      <w:ind w:left="0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ContinuedBlockLabel">
    <w:name w:val="Continued Block Label"/>
    <w:basedOn w:val="Normal"/>
    <w:rsid w:val="00356E42"/>
    <w:pPr>
      <w:spacing w:line="240" w:lineRule="auto"/>
      <w:ind w:left="0"/>
    </w:pPr>
    <w:rPr>
      <w:rFonts w:ascii="Madras Regular" w:eastAsia="Times New Roman" w:hAnsi="Madras Regular" w:cs="Madras Regular"/>
      <w:b/>
      <w:bCs w:val="0"/>
      <w:sz w:val="20"/>
      <w:szCs w:val="22"/>
    </w:rPr>
  </w:style>
  <w:style w:type="paragraph" w:customStyle="1" w:styleId="TOCItem">
    <w:name w:val="TOCItem"/>
    <w:basedOn w:val="Normal"/>
    <w:rsid w:val="00356E42"/>
    <w:pPr>
      <w:tabs>
        <w:tab w:val="left" w:leader="dot" w:pos="7061"/>
        <w:tab w:val="right" w:pos="7524"/>
      </w:tabs>
      <w:spacing w:before="60" w:after="60" w:line="240" w:lineRule="auto"/>
      <w:ind w:left="0" w:right="465"/>
    </w:pPr>
    <w:rPr>
      <w:rFonts w:ascii="Madras Regular" w:eastAsia="Times New Roman" w:hAnsi="Madras Regular" w:cs="Madras Regular"/>
      <w:bCs w:val="0"/>
      <w:sz w:val="20"/>
      <w:szCs w:val="22"/>
    </w:rPr>
  </w:style>
  <w:style w:type="paragraph" w:customStyle="1" w:styleId="TOCTitle">
    <w:name w:val="TOC Title"/>
    <w:basedOn w:val="Normal"/>
    <w:rsid w:val="00356E42"/>
    <w:pPr>
      <w:spacing w:line="380" w:lineRule="exact"/>
      <w:ind w:left="0"/>
    </w:pPr>
    <w:rPr>
      <w:rFonts w:ascii="Calibri Light" w:eastAsia="Times New Roman" w:hAnsi="Calibri Light" w:cs="Madras Regular"/>
      <w:b/>
      <w:bCs w:val="0"/>
      <w:color w:val="F07E26"/>
      <w:sz w:val="32"/>
      <w:szCs w:val="32"/>
    </w:rPr>
  </w:style>
  <w:style w:type="character" w:customStyle="1" w:styleId="DocumentMapChar1">
    <w:name w:val="Document Map Char1"/>
    <w:basedOn w:val="DefaultParagraphFont"/>
    <w:uiPriority w:val="99"/>
    <w:semiHidden/>
    <w:rsid w:val="00356E42"/>
    <w:rPr>
      <w:rFonts w:ascii="Segoe UI" w:hAnsi="Segoe UI" w:cs="Segoe UI"/>
      <w:sz w:val="16"/>
      <w:szCs w:val="16"/>
    </w:rPr>
  </w:style>
  <w:style w:type="paragraph" w:customStyle="1" w:styleId="Result">
    <w:name w:val="Result"/>
    <w:basedOn w:val="TableText-10"/>
    <w:next w:val="TableText-10"/>
    <w:rsid w:val="00356E42"/>
    <w:pPr>
      <w:tabs>
        <w:tab w:val="left" w:pos="890"/>
      </w:tabs>
      <w:ind w:left="890" w:hanging="890"/>
    </w:pPr>
  </w:style>
  <w:style w:type="paragraph" w:customStyle="1" w:styleId="If">
    <w:name w:val="If:"/>
    <w:basedOn w:val="TableText-10"/>
    <w:next w:val="1-Bullet"/>
    <w:rsid w:val="00356E42"/>
  </w:style>
  <w:style w:type="paragraph" w:customStyle="1" w:styleId="figure">
    <w:name w:val="figure:"/>
    <w:basedOn w:val="BlockText"/>
    <w:next w:val="Normal"/>
    <w:rsid w:val="00356E42"/>
    <w:pPr>
      <w:jc w:val="right"/>
    </w:pPr>
  </w:style>
  <w:style w:type="paragraph" w:customStyle="1" w:styleId="StyleEmbeddedTextBold">
    <w:name w:val="Style Embedded Text + Bold"/>
    <w:basedOn w:val="Normal"/>
    <w:rsid w:val="00356E42"/>
    <w:pPr>
      <w:spacing w:before="60" w:after="60" w:line="240" w:lineRule="auto"/>
      <w:ind w:left="0"/>
    </w:pPr>
    <w:rPr>
      <w:rFonts w:ascii="Madras Regular" w:eastAsia="Times New Roman" w:hAnsi="Madras Regular" w:cs="Madras Regular"/>
      <w:b/>
      <w:sz w:val="20"/>
      <w:szCs w:val="22"/>
    </w:rPr>
  </w:style>
  <w:style w:type="paragraph" w:customStyle="1" w:styleId="HeaderBlockLabel">
    <w:name w:val="Header Block Label"/>
    <w:basedOn w:val="Heading5"/>
    <w:rsid w:val="00356E42"/>
    <w:pPr>
      <w:spacing w:before="60" w:after="60"/>
      <w:ind w:left="0"/>
    </w:pPr>
    <w:rPr>
      <w:rFonts w:ascii="Madras Regular" w:eastAsia="Times New Roman" w:hAnsi="Madras Regular" w:cs="Madras Regular"/>
      <w:b/>
      <w:bCs w:val="0"/>
      <w:color w:val="5A5A5A"/>
      <w:sz w:val="24"/>
      <w:szCs w:val="24"/>
      <w:u w:val="none"/>
      <w:lang w:val="en-AU"/>
    </w:rPr>
  </w:style>
  <w:style w:type="paragraph" w:customStyle="1" w:styleId="Example">
    <w:name w:val="Example"/>
    <w:basedOn w:val="Result"/>
    <w:next w:val="BlockText"/>
    <w:rsid w:val="00356E42"/>
    <w:pPr>
      <w:tabs>
        <w:tab w:val="clear" w:pos="890"/>
        <w:tab w:val="left" w:pos="1149"/>
      </w:tabs>
      <w:ind w:left="0" w:firstLine="0"/>
    </w:pPr>
    <w:rPr>
      <w:color w:val="F79646" w:themeColor="accent6"/>
      <w:sz w:val="22"/>
    </w:rPr>
  </w:style>
  <w:style w:type="paragraph" w:customStyle="1" w:styleId="TableText9pt">
    <w:name w:val="Table Text + 9 pt"/>
    <w:basedOn w:val="TableText-10"/>
    <w:qFormat/>
    <w:rsid w:val="00356E42"/>
    <w:rPr>
      <w:sz w:val="18"/>
    </w:rPr>
  </w:style>
  <w:style w:type="paragraph" w:customStyle="1" w:styleId="StyleTableTextCentered">
    <w:name w:val="Style Table Text + Centered"/>
    <w:basedOn w:val="TableText-10"/>
    <w:rsid w:val="00356E42"/>
    <w:pPr>
      <w:jc w:val="center"/>
    </w:pPr>
    <w:rPr>
      <w:szCs w:val="20"/>
    </w:rPr>
  </w:style>
  <w:style w:type="character" w:customStyle="1" w:styleId="gmaildefault">
    <w:name w:val="gmail_default"/>
    <w:basedOn w:val="DefaultParagraphFont"/>
    <w:rsid w:val="00356E42"/>
    <w:rPr>
      <w:rFonts w:cs="Times New Roman"/>
    </w:rPr>
  </w:style>
  <w:style w:type="paragraph" w:customStyle="1" w:styleId="Numberedblocktext">
    <w:name w:val="Numbered block text"/>
    <w:basedOn w:val="BlockText"/>
    <w:qFormat/>
    <w:rsid w:val="00356E42"/>
    <w:pPr>
      <w:numPr>
        <w:numId w:val="36"/>
      </w:numPr>
      <w:spacing w:before="120"/>
    </w:pPr>
  </w:style>
  <w:style w:type="paragraph" w:customStyle="1" w:styleId="Contractclauselist">
    <w:name w:val="Contract clause list"/>
    <w:basedOn w:val="BlockText"/>
    <w:rsid w:val="00356E42"/>
    <w:pPr>
      <w:numPr>
        <w:numId w:val="37"/>
      </w:numPr>
      <w:spacing w:before="120"/>
    </w:pPr>
  </w:style>
  <w:style w:type="paragraph" w:customStyle="1" w:styleId="Tabletext0">
    <w:name w:val="Table text"/>
    <w:basedOn w:val="Normal"/>
    <w:qFormat/>
    <w:rsid w:val="00356E42"/>
    <w:pPr>
      <w:spacing w:before="120" w:after="120" w:line="240" w:lineRule="auto"/>
      <w:ind w:left="0"/>
    </w:pPr>
    <w:rPr>
      <w:rFonts w:ascii="Madras Regular" w:eastAsia="Times New Roman" w:hAnsi="Madras Regular" w:cs="Madras Regular"/>
      <w:bCs w:val="0"/>
      <w:sz w:val="20"/>
      <w:szCs w:val="24"/>
      <w:lang w:val="en-GB"/>
    </w:rPr>
  </w:style>
  <w:style w:type="character" w:customStyle="1" w:styleId="spellingerror">
    <w:name w:val="spellingerror"/>
    <w:basedOn w:val="DefaultParagraphFont"/>
    <w:rsid w:val="00356E42"/>
    <w:rPr>
      <w:rFonts w:cs="Times New Roman"/>
    </w:rPr>
  </w:style>
  <w:style w:type="table" w:styleId="GridTable6Colorful-Accent2">
    <w:name w:val="Grid Table 6 Colorful Accent 2"/>
    <w:basedOn w:val="TableNormal"/>
    <w:uiPriority w:val="51"/>
    <w:rsid w:val="00356E4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Lnv-Heading3">
    <w:name w:val="Lnv - Heading 3"/>
    <w:basedOn w:val="Heading2"/>
    <w:link w:val="Lnv-Heading3Char"/>
    <w:rsid w:val="00356E42"/>
    <w:pPr>
      <w:numPr>
        <w:ilvl w:val="0"/>
        <w:numId w:val="38"/>
      </w:numPr>
      <w:ind w:left="714" w:hanging="357"/>
      <w:outlineLvl w:val="2"/>
    </w:pPr>
  </w:style>
  <w:style w:type="character" w:customStyle="1" w:styleId="Lnv-Heading3Char">
    <w:name w:val="Lnv - Heading 3 Char"/>
    <w:basedOn w:val="Heading2Char"/>
    <w:link w:val="Lnv-Heading3"/>
    <w:rsid w:val="00356E42"/>
    <w:rPr>
      <w:rFonts w:eastAsia="Arial Unicode MS" w:cs="Arial"/>
      <w:b/>
      <w:kern w:val="32"/>
      <w:szCs w:val="24"/>
    </w:rPr>
  </w:style>
  <w:style w:type="paragraph" w:customStyle="1" w:styleId="LNVHeading1">
    <w:name w:val="LNVHeading 1"/>
    <w:basedOn w:val="Heading1"/>
    <w:link w:val="LNVHeading1Char"/>
    <w:rsid w:val="00356E42"/>
    <w:pPr>
      <w:numPr>
        <w:numId w:val="39"/>
      </w:numPr>
    </w:pPr>
  </w:style>
  <w:style w:type="character" w:customStyle="1" w:styleId="LNVHeading1Char">
    <w:name w:val="LNVHeading 1 Char"/>
    <w:basedOn w:val="Lnv-Heading3Char"/>
    <w:link w:val="LNVHeading1"/>
    <w:rsid w:val="00356E42"/>
    <w:rPr>
      <w:rFonts w:eastAsia="Arial Unicode MS" w:cs="Arial"/>
      <w:b/>
      <w:color w:val="E1251B"/>
      <w:kern w:val="32"/>
      <w:sz w:val="32"/>
      <w:szCs w:val="36"/>
    </w:rPr>
  </w:style>
  <w:style w:type="paragraph" w:customStyle="1" w:styleId="LNVHeading2">
    <w:name w:val="LNVHeading 2"/>
    <w:basedOn w:val="Heading2"/>
    <w:link w:val="LNVHeading2Char"/>
    <w:rsid w:val="00356E42"/>
    <w:pPr>
      <w:numPr>
        <w:numId w:val="39"/>
      </w:numPr>
    </w:pPr>
  </w:style>
  <w:style w:type="character" w:customStyle="1" w:styleId="LNVHeading2Char">
    <w:name w:val="LNVHeading 2 Char"/>
    <w:basedOn w:val="Lnv-Heading3Char"/>
    <w:link w:val="LNVHeading2"/>
    <w:rsid w:val="00356E42"/>
    <w:rPr>
      <w:rFonts w:eastAsia="Arial Unicode MS" w:cs="Arial"/>
      <w:b/>
      <w:kern w:val="32"/>
      <w:szCs w:val="24"/>
    </w:rPr>
  </w:style>
  <w:style w:type="paragraph" w:customStyle="1" w:styleId="LNVHeading3">
    <w:name w:val="LNVHeading 3"/>
    <w:basedOn w:val="Heading2"/>
    <w:link w:val="LNVHeading3Char"/>
    <w:rsid w:val="00356E42"/>
    <w:pPr>
      <w:numPr>
        <w:ilvl w:val="2"/>
        <w:numId w:val="39"/>
      </w:numPr>
      <w:outlineLvl w:val="2"/>
    </w:pPr>
  </w:style>
  <w:style w:type="character" w:customStyle="1" w:styleId="LNVHeading3Char">
    <w:name w:val="LNVHeading 3 Char"/>
    <w:basedOn w:val="Lnv-Heading3Char"/>
    <w:link w:val="LNVHeading3"/>
    <w:rsid w:val="00356E42"/>
    <w:rPr>
      <w:rFonts w:eastAsia="Arial Unicode MS" w:cs="Arial"/>
      <w:b/>
      <w:kern w:val="32"/>
      <w:szCs w:val="24"/>
    </w:rPr>
  </w:style>
  <w:style w:type="paragraph" w:customStyle="1" w:styleId="LNVHeading4">
    <w:name w:val="LNVHeading 4"/>
    <w:basedOn w:val="Heading2"/>
    <w:link w:val="LNVHeading4Char"/>
    <w:rsid w:val="00356E42"/>
    <w:pPr>
      <w:numPr>
        <w:ilvl w:val="3"/>
        <w:numId w:val="39"/>
      </w:numPr>
      <w:outlineLvl w:val="3"/>
    </w:pPr>
  </w:style>
  <w:style w:type="character" w:customStyle="1" w:styleId="LNVHeading4Char">
    <w:name w:val="LNVHeading 4 Char"/>
    <w:basedOn w:val="Lnv-Heading3Char"/>
    <w:link w:val="LNVHeading4"/>
    <w:rsid w:val="00356E42"/>
    <w:rPr>
      <w:rFonts w:eastAsia="Arial Unicode MS" w:cs="Arial"/>
      <w:b/>
      <w:kern w:val="32"/>
      <w:szCs w:val="24"/>
    </w:rPr>
  </w:style>
  <w:style w:type="paragraph" w:customStyle="1" w:styleId="LNVHeading5">
    <w:name w:val="LNVHeading 5"/>
    <w:basedOn w:val="LNVHeading4"/>
    <w:link w:val="LNVHeading5Char"/>
    <w:rsid w:val="00356E42"/>
    <w:pPr>
      <w:numPr>
        <w:ilvl w:val="4"/>
      </w:numPr>
    </w:pPr>
  </w:style>
  <w:style w:type="character" w:customStyle="1" w:styleId="LNVHeading5Char">
    <w:name w:val="LNVHeading 5 Char"/>
    <w:basedOn w:val="Lnv-Heading3Char"/>
    <w:link w:val="LNVHeading5"/>
    <w:rsid w:val="00356E42"/>
    <w:rPr>
      <w:rFonts w:eastAsia="Arial Unicode MS" w:cs="Arial"/>
      <w:b/>
      <w:kern w:val="32"/>
      <w:szCs w:val="24"/>
    </w:rPr>
  </w:style>
  <w:style w:type="paragraph" w:customStyle="1" w:styleId="LNVHeading6">
    <w:name w:val="LNVHeading 6"/>
    <w:basedOn w:val="LNVHeading5"/>
    <w:link w:val="LNVHeading6Char"/>
    <w:rsid w:val="00356E42"/>
    <w:pPr>
      <w:numPr>
        <w:ilvl w:val="5"/>
      </w:numPr>
    </w:pPr>
  </w:style>
  <w:style w:type="character" w:customStyle="1" w:styleId="LNVHeading6Char">
    <w:name w:val="LNVHeading 6 Char"/>
    <w:basedOn w:val="Lnv-Heading3Char"/>
    <w:link w:val="LNVHeading6"/>
    <w:rsid w:val="00356E42"/>
    <w:rPr>
      <w:rFonts w:eastAsia="Arial Unicode MS" w:cs="Arial"/>
      <w:b/>
      <w:kern w:val="32"/>
      <w:szCs w:val="24"/>
    </w:rPr>
  </w:style>
  <w:style w:type="paragraph" w:customStyle="1" w:styleId="LNVHeading7">
    <w:name w:val="LNVHeading 7"/>
    <w:basedOn w:val="LNVHeading6"/>
    <w:link w:val="LNVHeading7Char"/>
    <w:rsid w:val="00356E42"/>
    <w:pPr>
      <w:numPr>
        <w:ilvl w:val="6"/>
      </w:numPr>
    </w:pPr>
  </w:style>
  <w:style w:type="character" w:customStyle="1" w:styleId="LNVHeading7Char">
    <w:name w:val="LNVHeading 7 Char"/>
    <w:basedOn w:val="Lnv-Heading3Char"/>
    <w:link w:val="LNVHeading7"/>
    <w:rsid w:val="00356E42"/>
    <w:rPr>
      <w:rFonts w:eastAsia="Arial Unicode MS" w:cs="Arial"/>
      <w:b/>
      <w:kern w:val="32"/>
      <w:szCs w:val="24"/>
    </w:rPr>
  </w:style>
  <w:style w:type="paragraph" w:customStyle="1" w:styleId="LNVHeading8">
    <w:name w:val="LNVHeading 8"/>
    <w:basedOn w:val="LNVHeading7"/>
    <w:link w:val="LNVHeading8Char"/>
    <w:rsid w:val="00356E42"/>
    <w:pPr>
      <w:numPr>
        <w:ilvl w:val="7"/>
      </w:numPr>
    </w:pPr>
  </w:style>
  <w:style w:type="character" w:customStyle="1" w:styleId="LNVHeading8Char">
    <w:name w:val="LNVHeading 8 Char"/>
    <w:basedOn w:val="Lnv-Heading3Char"/>
    <w:link w:val="LNVHeading8"/>
    <w:rsid w:val="00356E42"/>
    <w:rPr>
      <w:rFonts w:eastAsia="Arial Unicode MS" w:cs="Arial"/>
      <w:b/>
      <w:kern w:val="32"/>
      <w:szCs w:val="24"/>
    </w:rPr>
  </w:style>
  <w:style w:type="paragraph" w:customStyle="1" w:styleId="LNVHeading9">
    <w:name w:val="LNVHeading 9"/>
    <w:basedOn w:val="LNVHeading8"/>
    <w:link w:val="LNVHeading9Char"/>
    <w:rsid w:val="00356E42"/>
    <w:pPr>
      <w:numPr>
        <w:ilvl w:val="8"/>
      </w:numPr>
    </w:pPr>
  </w:style>
  <w:style w:type="character" w:customStyle="1" w:styleId="LNVHeading9Char">
    <w:name w:val="LNVHeading 9 Char"/>
    <w:basedOn w:val="Lnv-Heading3Char"/>
    <w:link w:val="LNVHeading9"/>
    <w:rsid w:val="00356E42"/>
    <w:rPr>
      <w:rFonts w:eastAsia="Arial Unicode MS" w:cs="Arial"/>
      <w:b/>
      <w:kern w:val="32"/>
      <w:szCs w:val="24"/>
    </w:rPr>
  </w:style>
  <w:style w:type="paragraph" w:customStyle="1" w:styleId="FirstParagraph">
    <w:name w:val="First Paragraph"/>
    <w:basedOn w:val="BodyText"/>
    <w:next w:val="BodyText"/>
    <w:qFormat/>
    <w:rsid w:val="00356E42"/>
    <w:pPr>
      <w:spacing w:before="180" w:after="180" w:line="240" w:lineRule="auto"/>
      <w:ind w:left="0"/>
    </w:pPr>
    <w:rPr>
      <w:rFonts w:eastAsiaTheme="minorHAnsi" w:cstheme="minorBidi"/>
      <w:bCs w:val="0"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356E42"/>
    <w:pPr>
      <w:spacing w:before="36" w:after="36" w:line="240" w:lineRule="auto"/>
      <w:ind w:left="0"/>
    </w:pPr>
    <w:rPr>
      <w:rFonts w:eastAsiaTheme="minorHAnsi" w:cstheme="minorBidi"/>
      <w:bCs w:val="0"/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356E42"/>
    <w:pPr>
      <w:spacing w:line="240" w:lineRule="auto"/>
    </w:pPr>
    <w:rPr>
      <w:rFonts w:eastAsiaTheme="minorHAns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CaptionChar"/>
    <w:link w:val="SourceCode"/>
    <w:rsid w:val="00356E42"/>
    <w:rPr>
      <w:rFonts w:ascii="Consolas" w:eastAsiaTheme="majorEastAsia" w:hAnsi="Consolas" w:cs="Century Gothic"/>
      <w:bCs w:val="0"/>
      <w:i w:val="0"/>
      <w:iCs w:val="0"/>
      <w:color w:val="000000" w:themeColor="text1"/>
      <w:sz w:val="16"/>
      <w:szCs w:val="16"/>
    </w:rPr>
  </w:style>
  <w:style w:type="paragraph" w:customStyle="1" w:styleId="SourceCode">
    <w:name w:val="Source Code"/>
    <w:basedOn w:val="Normal"/>
    <w:link w:val="VerbatimChar"/>
    <w:rsid w:val="00356E42"/>
    <w:pPr>
      <w:wordWrap w:val="0"/>
      <w:spacing w:after="200" w:line="240" w:lineRule="auto"/>
      <w:ind w:left="0"/>
    </w:pPr>
    <w:rPr>
      <w:rFonts w:ascii="Consolas" w:hAnsi="Consolas"/>
      <w:bCs w:val="0"/>
      <w:color w:val="000000" w:themeColor="text1"/>
      <w:sz w:val="16"/>
      <w:szCs w:val="16"/>
    </w:rPr>
  </w:style>
  <w:style w:type="table" w:customStyle="1" w:styleId="LNVTable1-9ptHeadBanded">
    <w:name w:val="LNV Table 1 - 9pt Head Banded"/>
    <w:basedOn w:val="GridTable4-Accent2"/>
    <w:uiPriority w:val="99"/>
    <w:rsid w:val="006B2961"/>
    <w:tblPr/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NVTable2-8ptHeadBandedList">
    <w:name w:val="LNV Table 2 - 8pt Head Banded List"/>
    <w:basedOn w:val="ListTable4-Accent2"/>
    <w:uiPriority w:val="99"/>
    <w:rsid w:val="00356E42"/>
    <w:pPr>
      <w:ind w:left="357"/>
    </w:pPr>
    <w:tblPr/>
    <w:tcPr>
      <w:tcMar>
        <w:left w:w="113" w:type="dxa"/>
      </w:tcMar>
    </w:tcPr>
    <w:tblStylePr w:type="firstRow">
      <w:rPr>
        <w:rFonts w:ascii="Calibri" w:hAnsi="Calibri"/>
        <w:b/>
        <w:bCs/>
        <w:color w:val="FFFFFF" w:themeColor="background1"/>
        <w:sz w:val="16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LightList-Accent11">
    <w:name w:val="Light List - Accent 11"/>
    <w:basedOn w:val="TableNormal"/>
    <w:uiPriority w:val="99"/>
    <w:rsid w:val="008065D1"/>
    <w:pPr>
      <w:spacing w:after="0" w:line="240" w:lineRule="auto"/>
    </w:pPr>
    <w:rPr>
      <w:rFonts w:ascii="Calibri" w:eastAsia="Calibri" w:hAnsi="Calibri" w:cs="Calibri"/>
      <w:sz w:val="20"/>
      <w:szCs w:val="2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8065D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-Accent12">
    <w:name w:val="Light List - Accent 12"/>
    <w:basedOn w:val="TableNormal"/>
    <w:uiPriority w:val="61"/>
    <w:rsid w:val="008065D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DellTableBanner">
    <w:name w:val="Dell Table Banner"/>
    <w:basedOn w:val="TableNormal"/>
    <w:rsid w:val="008065D1"/>
    <w:pPr>
      <w:spacing w:before="60" w:after="60" w:line="240" w:lineRule="auto"/>
    </w:pPr>
    <w:rPr>
      <w:rFonts w:ascii="Arial" w:eastAsia="Times New Roman" w:hAnsi="Arial" w:cs="Times New Roman"/>
      <w:sz w:val="18"/>
      <w:szCs w:val="18"/>
      <w:lang w:val="nl-BE" w:eastAsia="zh-CN"/>
    </w:rPr>
    <w:tblPr>
      <w:tblBorders>
        <w:top w:val="single" w:sz="4" w:space="0" w:color="0066CC"/>
        <w:left w:val="single" w:sz="4" w:space="0" w:color="0066CC"/>
        <w:bottom w:val="single" w:sz="4" w:space="0" w:color="0066CC"/>
        <w:right w:val="single" w:sz="4" w:space="0" w:color="0066CC"/>
        <w:insideH w:val="single" w:sz="4" w:space="0" w:color="0066CC"/>
        <w:insideV w:val="single" w:sz="4" w:space="0" w:color="0066CC"/>
      </w:tblBorders>
      <w:tblCellMar>
        <w:left w:w="57" w:type="dxa"/>
        <w:right w:w="57" w:type="dxa"/>
      </w:tblCellMar>
    </w:tblPr>
    <w:tblStylePr w:type="firstRow">
      <w:rPr>
        <w:rFonts w:ascii="Arial" w:hAnsi="Arial"/>
        <w:b/>
        <w:color w:val="FFFFFF"/>
        <w:sz w:val="18"/>
      </w:rPr>
      <w:tblPr/>
      <w:tcPr>
        <w:tcBorders>
          <w:top w:val="single" w:sz="4" w:space="0" w:color="0066CC"/>
          <w:left w:val="single" w:sz="4" w:space="0" w:color="0066CC"/>
          <w:bottom w:val="single" w:sz="4" w:space="0" w:color="0066CC"/>
          <w:right w:val="single" w:sz="4" w:space="0" w:color="0066CC"/>
          <w:insideH w:val="single" w:sz="4" w:space="0" w:color="0066CC"/>
          <w:insideV w:val="single" w:sz="4" w:space="0" w:color="0066CC"/>
          <w:tl2br w:val="nil"/>
          <w:tr2bl w:val="nil"/>
        </w:tcBorders>
        <w:shd w:val="clear" w:color="auto" w:fill="0066CC"/>
      </w:tcPr>
    </w:tblStylePr>
  </w:style>
  <w:style w:type="table" w:customStyle="1" w:styleId="LightList-Accent13">
    <w:name w:val="Light List - Accent 13"/>
    <w:basedOn w:val="TableNormal"/>
    <w:next w:val="LightList-Accent1"/>
    <w:uiPriority w:val="61"/>
    <w:rsid w:val="008065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-Accent121">
    <w:name w:val="Light List - Accent 121"/>
    <w:basedOn w:val="TableNormal"/>
    <w:uiPriority w:val="61"/>
    <w:rsid w:val="008065D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8065D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STableStyle">
    <w:name w:val="TS Table Style"/>
    <w:basedOn w:val="TableNormal"/>
    <w:uiPriority w:val="99"/>
    <w:qFormat/>
    <w:rsid w:val="008065D1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Ind w:w="0" w:type="nil"/>
      <w:tblBorders>
        <w:top w:val="single" w:sz="6" w:space="0" w:color="000000"/>
        <w:bottom w:val="single" w:sz="6" w:space="0" w:color="000000"/>
        <w:insideH w:val="single" w:sz="6" w:space="0" w:color="000000"/>
      </w:tblBorders>
    </w:tblPr>
    <w:tblStylePr w:type="firstRow">
      <w:pPr>
        <w:wordWrap/>
        <w:spacing w:beforeLines="0" w:before="0" w:beforeAutospacing="1" w:afterLines="0" w:after="0" w:afterAutospacing="1"/>
      </w:pPr>
      <w:rPr>
        <w:b/>
        <w:bCs/>
        <w:color w:val="FFFFFF"/>
      </w:rPr>
      <w:tblPr/>
      <w:tcPr>
        <w:tc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  <w:tblStylePr w:type="lastRow">
      <w:pPr>
        <w:spacing w:before="0" w:after="0"/>
      </w:pPr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VIMTable">
    <w:name w:val="VIM Table"/>
    <w:basedOn w:val="TableNormal"/>
    <w:rsid w:val="008065D1"/>
    <w:pPr>
      <w:spacing w:before="120"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nil"/>
      <w:tblBorders>
        <w:top w:val="single" w:sz="6" w:space="0" w:color="000000"/>
        <w:bottom w:val="single" w:sz="6" w:space="0" w:color="000000"/>
        <w:insideH w:val="single" w:sz="6" w:space="0" w:color="000000"/>
      </w:tblBorders>
      <w:tblCellMar>
        <w:left w:w="115" w:type="dxa"/>
        <w:right w:w="115" w:type="dxa"/>
      </w:tblCellMar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6E6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VMTStandardTable">
    <w:name w:val="VMT Standard Table"/>
    <w:basedOn w:val="TableNormal"/>
    <w:uiPriority w:val="99"/>
    <w:rsid w:val="008065D1"/>
    <w:pPr>
      <w:spacing w:after="0" w:line="240" w:lineRule="auto"/>
    </w:pPr>
    <w:rPr>
      <w:rFonts w:ascii="Lato" w:eastAsia="Calibri" w:hAnsi="Lato" w:cs="Times New Roman"/>
      <w:color w:val="262626"/>
      <w:sz w:val="20"/>
      <w:szCs w:val="20"/>
      <w:lang w:eastAsia="en-AU"/>
    </w:rPr>
    <w:tblPr>
      <w:tblStyleRowBandSize w:val="1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6A6A6" w:themeFill="background1" w:themeFillShade="A6"/>
    </w:tcPr>
    <w:tblStylePr w:type="firstRow">
      <w:rPr>
        <w:rFonts w:ascii="Franklin Gothic Book" w:hAnsi="Franklin Gothic Book"/>
        <w:b/>
        <w:i w:val="0"/>
        <w:color w:val="FFFFFF" w:themeColor="background1"/>
        <w:sz w:val="20"/>
      </w:rPr>
      <w:tblPr/>
      <w:trPr>
        <w:cantSplit/>
        <w:tblHeader/>
      </w:trPr>
    </w:tblStylePr>
    <w:tblStylePr w:type="firstCol">
      <w:tblPr/>
      <w:tcPr>
        <w:shd w:val="clear" w:color="auto" w:fill="A6A6A6" w:themeFill="background1" w:themeFillShade="A6"/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AFAFA"/>
      </w:tcPr>
    </w:tblStylePr>
  </w:style>
  <w:style w:type="table" w:customStyle="1" w:styleId="NetAppTable">
    <w:name w:val="NetApp Table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cPr>
      <w:shd w:val="clear" w:color="auto" w:fill="auto"/>
    </w:tcPr>
    <w:tblStylePr w:type="firstRow">
      <w:tblPr/>
      <w:tcPr>
        <w:shd w:val="clear" w:color="auto" w:fill="D9D9D9"/>
      </w:tcPr>
    </w:tblStylePr>
  </w:style>
  <w:style w:type="table" w:customStyle="1" w:styleId="NetAppTable1">
    <w:name w:val="NetApp Table1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2">
    <w:name w:val="NetApp Table2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3">
    <w:name w:val="NetApp Table3"/>
    <w:basedOn w:val="TableNormal"/>
    <w:uiPriority w:val="99"/>
    <w:rsid w:val="008065D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character" w:customStyle="1" w:styleId="CaptionforTablesChar">
    <w:name w:val="Caption for Tables Char"/>
    <w:basedOn w:val="DefaultParagraphFont"/>
    <w:link w:val="CaptionforTables"/>
    <w:rsid w:val="008065D1"/>
    <w:rPr>
      <w:rFonts w:ascii="Arial" w:eastAsia="Times New Roman" w:hAnsi="Arial" w:cs="Times New Roman"/>
      <w:b/>
      <w:bCs/>
      <w:sz w:val="16"/>
      <w:szCs w:val="18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DB7807"/>
    <w:pPr>
      <w:spacing w:after="120" w:line="480" w:lineRule="auto"/>
      <w:ind w:left="0"/>
    </w:pPr>
    <w:rPr>
      <w:rFonts w:ascii="Calibri" w:eastAsiaTheme="minorEastAsia" w:hAnsi="Calibri" w:cstheme="minorBidi"/>
      <w:bCs w:val="0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DB7807"/>
    <w:rPr>
      <w:rFonts w:ascii="Calibri" w:eastAsiaTheme="minorEastAsia" w:hAnsi="Calibri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DB7807"/>
    <w:pPr>
      <w:spacing w:after="120"/>
      <w:ind w:left="0"/>
    </w:pPr>
    <w:rPr>
      <w:rFonts w:ascii="Calibri" w:eastAsiaTheme="minorEastAsia" w:hAnsi="Calibri" w:cstheme="minorBidi"/>
      <w:bCs w:val="0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DB7807"/>
    <w:rPr>
      <w:rFonts w:ascii="Calibri" w:eastAsiaTheme="minorEastAsia" w:hAnsi="Calibri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DB7807"/>
    <w:pPr>
      <w:spacing w:after="200"/>
      <w:ind w:left="36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2">
    <w:name w:val="List 2"/>
    <w:basedOn w:val="Normal"/>
    <w:uiPriority w:val="99"/>
    <w:unhideWhenUsed/>
    <w:rsid w:val="00DB7807"/>
    <w:pPr>
      <w:spacing w:after="200"/>
      <w:ind w:left="72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3">
    <w:name w:val="List 3"/>
    <w:basedOn w:val="Normal"/>
    <w:uiPriority w:val="99"/>
    <w:unhideWhenUsed/>
    <w:rsid w:val="00DB7807"/>
    <w:pPr>
      <w:spacing w:after="200"/>
      <w:ind w:left="1080" w:hanging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DB7807"/>
    <w:pPr>
      <w:spacing w:after="120"/>
      <w:ind w:left="36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DB7807"/>
    <w:pPr>
      <w:spacing w:after="120"/>
      <w:ind w:left="72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DB7807"/>
    <w:pPr>
      <w:spacing w:after="120"/>
      <w:ind w:left="1080"/>
      <w:contextualSpacing/>
    </w:pPr>
    <w:rPr>
      <w:rFonts w:ascii="Calibri" w:eastAsiaTheme="minorEastAsia" w:hAnsi="Calibri" w:cstheme="minorBidi"/>
      <w:bCs w:val="0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DB780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DB7807"/>
    <w:rPr>
      <w:rFonts w:ascii="Courier" w:eastAsiaTheme="minorEastAsia" w:hAnsi="Courier"/>
      <w:sz w:val="20"/>
      <w:szCs w:val="20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807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eastAsiaTheme="minorEastAsia" w:hAnsi="Calibri" w:cstheme="minorBidi"/>
      <w:b/>
      <w:i/>
      <w:iCs/>
      <w:color w:val="4F81BD" w:themeColor="accent1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807"/>
    <w:rPr>
      <w:rFonts w:ascii="Calibri" w:eastAsiaTheme="minorEastAsia" w:hAnsi="Calibri"/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DB780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B780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B780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B780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B7807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B7807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B7807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B7807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B7807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B7807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B78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B780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B780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B780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LNVTable1-9ptHeadBandedGrid">
    <w:name w:val="LNV Table 1 - 9pt Head Banded Grid"/>
    <w:basedOn w:val="GridTable4-Accent2"/>
    <w:uiPriority w:val="99"/>
    <w:rsid w:val="00356E42"/>
    <w:pPr>
      <w:ind w:left="357"/>
    </w:pPr>
    <w:rPr>
      <w:rFonts w:ascii="Calibri" w:hAnsi="Calibri"/>
    </w:rPr>
    <w:tblPr>
      <w:tblInd w:w="357" w:type="dxa"/>
    </w:tblPr>
    <w:tcPr>
      <w:vAlign w:val="center"/>
    </w:tcPr>
    <w:tblStylePr w:type="firstRow">
      <w:pPr>
        <w:jc w:val="left"/>
      </w:pPr>
      <w:rPr>
        <w:rFonts w:asciiTheme="minorHAnsi" w:hAnsiTheme="minorHAnsi"/>
        <w:b/>
        <w:bCs/>
        <w:i w:val="0"/>
        <w:color w:val="FFFFFF" w:themeColor="background1"/>
        <w:sz w:val="18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  <w:tcMar>
          <w:top w:w="57" w:type="dxa"/>
          <w:left w:w="113" w:type="dxa"/>
          <w:bottom w:w="57" w:type="dxa"/>
          <w:right w:w="113" w:type="dxa"/>
        </w:tcMar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customStyle="1" w:styleId="LNVTableTextOLD">
    <w:name w:val="LNVTableTextOLD"/>
    <w:basedOn w:val="Normal"/>
    <w:next w:val="Normal"/>
    <w:qFormat/>
    <w:rsid w:val="00356E42"/>
    <w:pPr>
      <w:framePr w:wrap="notBeside" w:vAnchor="text" w:hAnchor="text" w:y="1"/>
      <w:spacing w:line="240" w:lineRule="auto"/>
      <w:ind w:left="0"/>
    </w:pPr>
    <w:rPr>
      <w:bCs w:val="0"/>
      <w:sz w:val="18"/>
      <w:lang w:val="en-US"/>
    </w:rPr>
  </w:style>
  <w:style w:type="paragraph" w:customStyle="1" w:styleId="LNVTableText1-9Pt-Indented">
    <w:name w:val="LNVTableText1-9Pt-Indented"/>
    <w:basedOn w:val="Normal"/>
    <w:next w:val="Normal"/>
    <w:qFormat/>
    <w:rsid w:val="00356E42"/>
    <w:pPr>
      <w:ind w:left="0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4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9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5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9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5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4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41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7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0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8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3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6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7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28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14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97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9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53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7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0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1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5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1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5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73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4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6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9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0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4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0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8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9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1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2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3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7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1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9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9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8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5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2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6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0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7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8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9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04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2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24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8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8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8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9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3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9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1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79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54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1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16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4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2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8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6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9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9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8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9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8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9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4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9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1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5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3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7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10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4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4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1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5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6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2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1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3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2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5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1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8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4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4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7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2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9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5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7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75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9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2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9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6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forrest\OneDrive%20-%20Lenovo\Shared%20Documents%20-%20IHCD%20-%20Documentation\_LNVGADE\Templates\00_GOLD\LNV_AsBuilt_Gol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FDD631E5644FC2ABFC1AD814A9D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7F80A-9EBB-421A-9E38-B5DD51145E89}"/>
      </w:docPartPr>
      <w:docPartBody>
        <w:p w:rsidR="00CF48DA" w:rsidRDefault="00B4591E" w:rsidP="00B4591E">
          <w:pPr>
            <w:pStyle w:val="C7FDD631E5644FC2ABFC1AD814A9D5EE"/>
          </w:pPr>
          <w:r w:rsidRPr="00CC27A2">
            <w:rPr>
              <w:rStyle w:val="PlaceholderText"/>
            </w:rPr>
            <w:t>[Title]</w:t>
          </w:r>
        </w:p>
      </w:docPartBody>
    </w:docPart>
    <w:docPart>
      <w:docPartPr>
        <w:name w:val="0F2876686CEC4CF78CBBC477D2DC9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80FD8-4932-4005-955E-8874010D5161}"/>
      </w:docPartPr>
      <w:docPartBody>
        <w:p w:rsidR="00CF48DA" w:rsidRDefault="00B4591E" w:rsidP="00B4591E">
          <w:pPr>
            <w:pStyle w:val="0F2876686CEC4CF78CBBC477D2DC9757"/>
          </w:pPr>
          <w:r w:rsidRPr="00EB27D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utura Bk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enovo Do Regular">
    <w:altName w:val="Corbel"/>
    <w:panose1 w:val="00000000000000000000"/>
    <w:charset w:val="00"/>
    <w:family w:val="modern"/>
    <w:notTrueType/>
    <w:pitch w:val="variable"/>
    <w:sig w:usb0="00000001" w:usb1="5000207B" w:usb2="00000000" w:usb3="00000000" w:csb0="00000093" w:csb1="00000000"/>
  </w:font>
  <w:font w:name="Lenovo Do Medium">
    <w:altName w:val="Trebuchet MS"/>
    <w:panose1 w:val="00000000000000000000"/>
    <w:charset w:val="00"/>
    <w:family w:val="modern"/>
    <w:notTrueType/>
    <w:pitch w:val="variable"/>
    <w:sig w:usb0="A00000AF" w:usb1="5000207B" w:usb2="00000000" w:usb3="00000000" w:csb0="00000093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dras Regular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CA"/>
    <w:rsid w:val="00036538"/>
    <w:rsid w:val="00062BC8"/>
    <w:rsid w:val="000C29DD"/>
    <w:rsid w:val="001C58D9"/>
    <w:rsid w:val="001D0FD7"/>
    <w:rsid w:val="001D565E"/>
    <w:rsid w:val="002F2C46"/>
    <w:rsid w:val="003B6E22"/>
    <w:rsid w:val="003E1F94"/>
    <w:rsid w:val="004108EE"/>
    <w:rsid w:val="00442445"/>
    <w:rsid w:val="004D36D2"/>
    <w:rsid w:val="00551D89"/>
    <w:rsid w:val="005D5BB5"/>
    <w:rsid w:val="005D5FB7"/>
    <w:rsid w:val="006569BC"/>
    <w:rsid w:val="006A1FDF"/>
    <w:rsid w:val="006C0FB9"/>
    <w:rsid w:val="007210F4"/>
    <w:rsid w:val="007505CB"/>
    <w:rsid w:val="00795AEE"/>
    <w:rsid w:val="007D6163"/>
    <w:rsid w:val="007F7D80"/>
    <w:rsid w:val="008A4CB5"/>
    <w:rsid w:val="008D2654"/>
    <w:rsid w:val="008F15A8"/>
    <w:rsid w:val="008F35D5"/>
    <w:rsid w:val="00961D5D"/>
    <w:rsid w:val="00976833"/>
    <w:rsid w:val="009806D4"/>
    <w:rsid w:val="009A565C"/>
    <w:rsid w:val="009D6A60"/>
    <w:rsid w:val="00A20C81"/>
    <w:rsid w:val="00A6193E"/>
    <w:rsid w:val="00AB19BD"/>
    <w:rsid w:val="00AC36B5"/>
    <w:rsid w:val="00AE57AC"/>
    <w:rsid w:val="00AE5F99"/>
    <w:rsid w:val="00B37924"/>
    <w:rsid w:val="00B440CA"/>
    <w:rsid w:val="00B4591E"/>
    <w:rsid w:val="00BB27A5"/>
    <w:rsid w:val="00C13A1F"/>
    <w:rsid w:val="00C36578"/>
    <w:rsid w:val="00C41E85"/>
    <w:rsid w:val="00CD5982"/>
    <w:rsid w:val="00CF48DA"/>
    <w:rsid w:val="00CF542F"/>
    <w:rsid w:val="00D12779"/>
    <w:rsid w:val="00D339F5"/>
    <w:rsid w:val="00D94CB7"/>
    <w:rsid w:val="00DA61AE"/>
    <w:rsid w:val="00DC139E"/>
    <w:rsid w:val="00E575BD"/>
    <w:rsid w:val="00E706E6"/>
    <w:rsid w:val="00E76141"/>
    <w:rsid w:val="00EA2C18"/>
    <w:rsid w:val="00ED6647"/>
    <w:rsid w:val="00F1211A"/>
    <w:rsid w:val="00F524CF"/>
    <w:rsid w:val="00FD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976833"/>
    <w:rPr>
      <w:color w:val="808080"/>
    </w:rPr>
  </w:style>
  <w:style w:type="paragraph" w:customStyle="1" w:styleId="C7FDD631E5644FC2ABFC1AD814A9D5EE">
    <w:name w:val="C7FDD631E5644FC2ABFC1AD814A9D5EE"/>
    <w:rsid w:val="00B4591E"/>
  </w:style>
  <w:style w:type="paragraph" w:customStyle="1" w:styleId="0F2876686CEC4CF78CBBC477D2DC9757">
    <w:name w:val="0F2876686CEC4CF78CBBC477D2DC9757"/>
    <w:rsid w:val="00B459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1c2ea9-7520-4248-8e19-60342144eb62" xsi:nil="true"/>
    <lcf76f155ced4ddcb4097134ff3c332f xmlns="f0cfa4ea-5a1f-4642-946d-05a6427ccb8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8B10B30656540965ADD98C3DD1570" ma:contentTypeVersion="12" ma:contentTypeDescription="Create a new document." ma:contentTypeScope="" ma:versionID="d249ce594c92ee0ce677e4512098c445">
  <xsd:schema xmlns:xsd="http://www.w3.org/2001/XMLSchema" xmlns:xs="http://www.w3.org/2001/XMLSchema" xmlns:p="http://schemas.microsoft.com/office/2006/metadata/properties" xmlns:ns2="f0cfa4ea-5a1f-4642-946d-05a6427ccb82" xmlns:ns3="9e1c2ea9-7520-4248-8e19-60342144eb62" targetNamespace="http://schemas.microsoft.com/office/2006/metadata/properties" ma:root="true" ma:fieldsID="1404a1086453a4972e9944bd27cf5e5d" ns2:_="" ns3:_="">
    <xsd:import namespace="f0cfa4ea-5a1f-4642-946d-05a6427ccb82"/>
    <xsd:import namespace="9e1c2ea9-7520-4248-8e19-60342144eb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fa4ea-5a1f-4642-946d-05a6427ccb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0b2ab70-381d-4de1-873d-678182fc5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c2ea9-7520-4248-8e19-60342144eb6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bbd9798-4700-4f71-b32b-ccadd041692e}" ma:internalName="TaxCatchAll" ma:showField="CatchAllData" ma:web="9e1c2ea9-7520-4248-8e19-60342144eb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6DA08F-1028-4A19-8E51-38F2EF12070C}">
  <ds:schemaRefs>
    <ds:schemaRef ds:uri="http://schemas.microsoft.com/office/2006/metadata/properties"/>
    <ds:schemaRef ds:uri="http://schemas.microsoft.com/office/infopath/2007/PartnerControls"/>
    <ds:schemaRef ds:uri="9e1c2ea9-7520-4248-8e19-60342144eb62"/>
    <ds:schemaRef ds:uri="f0cfa4ea-5a1f-4642-946d-05a6427ccb82"/>
  </ds:schemaRefs>
</ds:datastoreItem>
</file>

<file path=customXml/itemProps2.xml><?xml version="1.0" encoding="utf-8"?>
<ds:datastoreItem xmlns:ds="http://schemas.openxmlformats.org/officeDocument/2006/customXml" ds:itemID="{E5E86BF2-7231-4F38-94F9-341870D45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cfa4ea-5a1f-4642-946d-05a6427ccb82"/>
    <ds:schemaRef ds:uri="9e1c2ea9-7520-4248-8e19-60342144eb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65C331-A505-47E6-995E-7D6F346E57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38F891-9D7D-4CD4-BCFB-65C41B1F2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LNV_AsBuilt_Gold.dotx</Template>
  <TotalTime>7750</TotalTime>
  <Pages>11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Name [Lenovo DE]</vt:lpstr>
    </vt:vector>
  </TitlesOfParts>
  <Company/>
  <LinksUpToDate>false</LinksUpToDate>
  <CharactersWithSpaces>12001</CharactersWithSpaces>
  <SharedDoc>false</SharedDoc>
  <HLinks>
    <vt:vector size="720" baseType="variant">
      <vt:variant>
        <vt:i4>3407897</vt:i4>
      </vt:variant>
      <vt:variant>
        <vt:i4>741</vt:i4>
      </vt:variant>
      <vt:variant>
        <vt:i4>0</vt:i4>
      </vt:variant>
      <vt:variant>
        <vt:i4>5</vt:i4>
      </vt:variant>
      <vt:variant>
        <vt:lpwstr>https://vmware.lenovo.com/content/recipe/SR650_v2-Icelake-ESXi7.0.html</vt:lpwstr>
      </vt:variant>
      <vt:variant>
        <vt:lpwstr/>
      </vt:variant>
      <vt:variant>
        <vt:i4>720914</vt:i4>
      </vt:variant>
      <vt:variant>
        <vt:i4>738</vt:i4>
      </vt:variant>
      <vt:variant>
        <vt:i4>0</vt:i4>
      </vt:variant>
      <vt:variant>
        <vt:i4>5</vt:i4>
      </vt:variant>
      <vt:variant>
        <vt:lpwstr>https://lenovopress.lenovo.com/lp1392-thinksystem-sr650-v2-server</vt:lpwstr>
      </vt:variant>
      <vt:variant>
        <vt:lpwstr/>
      </vt:variant>
      <vt:variant>
        <vt:i4>1310773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_Toc209194765</vt:lpwstr>
      </vt:variant>
      <vt:variant>
        <vt:i4>1310773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_Toc209194764</vt:lpwstr>
      </vt:variant>
      <vt:variant>
        <vt:i4>1310773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_Toc209194763</vt:lpwstr>
      </vt:variant>
      <vt:variant>
        <vt:i4>1310773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_Toc209194762</vt:lpwstr>
      </vt:variant>
      <vt:variant>
        <vt:i4>1310773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_Toc209194761</vt:lpwstr>
      </vt:variant>
      <vt:variant>
        <vt:i4>1310773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_Toc209194760</vt:lpwstr>
      </vt:variant>
      <vt:variant>
        <vt:i4>1507381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_Toc209194759</vt:lpwstr>
      </vt:variant>
      <vt:variant>
        <vt:i4>1507381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_Toc209194758</vt:lpwstr>
      </vt:variant>
      <vt:variant>
        <vt:i4>1507381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_Toc209194757</vt:lpwstr>
      </vt:variant>
      <vt:variant>
        <vt:i4>1507381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_Toc209194756</vt:lpwstr>
      </vt:variant>
      <vt:variant>
        <vt:i4>1507381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_Toc209194755</vt:lpwstr>
      </vt:variant>
      <vt:variant>
        <vt:i4>1507381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_Toc209194754</vt:lpwstr>
      </vt:variant>
      <vt:variant>
        <vt:i4>1507381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_Toc209194753</vt:lpwstr>
      </vt:variant>
      <vt:variant>
        <vt:i4>1507381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_Toc209194752</vt:lpwstr>
      </vt:variant>
      <vt:variant>
        <vt:i4>1507381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_Toc209194751</vt:lpwstr>
      </vt:variant>
      <vt:variant>
        <vt:i4>1507381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_Toc209194750</vt:lpwstr>
      </vt:variant>
      <vt:variant>
        <vt:i4>1441845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_Toc209194749</vt:lpwstr>
      </vt:variant>
      <vt:variant>
        <vt:i4>1441845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_Toc209194748</vt:lpwstr>
      </vt:variant>
      <vt:variant>
        <vt:i4>1441845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_Toc209194747</vt:lpwstr>
      </vt:variant>
      <vt:variant>
        <vt:i4>1441845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_Toc209194746</vt:lpwstr>
      </vt:variant>
      <vt:variant>
        <vt:i4>1441845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_Toc209194745</vt:lpwstr>
      </vt:variant>
      <vt:variant>
        <vt:i4>1441845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_Toc209194744</vt:lpwstr>
      </vt:variant>
      <vt:variant>
        <vt:i4>1441845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_Toc209194743</vt:lpwstr>
      </vt:variant>
      <vt:variant>
        <vt:i4>1441845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_Toc209194742</vt:lpwstr>
      </vt:variant>
      <vt:variant>
        <vt:i4>1441845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_Toc209194741</vt:lpwstr>
      </vt:variant>
      <vt:variant>
        <vt:i4>1441845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_Toc209194740</vt:lpwstr>
      </vt:variant>
      <vt:variant>
        <vt:i4>1114165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_Toc209194739</vt:lpwstr>
      </vt:variant>
      <vt:variant>
        <vt:i4>1114165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_Toc209194737</vt:lpwstr>
      </vt:variant>
      <vt:variant>
        <vt:i4>1114165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_Toc209194736</vt:lpwstr>
      </vt:variant>
      <vt:variant>
        <vt:i4>1114165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_Toc209194735</vt:lpwstr>
      </vt:variant>
      <vt:variant>
        <vt:i4>1114165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_Toc209194734</vt:lpwstr>
      </vt:variant>
      <vt:variant>
        <vt:i4>1114165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_Toc209194733</vt:lpwstr>
      </vt:variant>
      <vt:variant>
        <vt:i4>1114165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_Toc209194732</vt:lpwstr>
      </vt:variant>
      <vt:variant>
        <vt:i4>1114165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_Toc209194731</vt:lpwstr>
      </vt:variant>
      <vt:variant>
        <vt:i4>1114165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_Toc209194730</vt:lpwstr>
      </vt:variant>
      <vt:variant>
        <vt:i4>1048629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_Toc209194729</vt:lpwstr>
      </vt:variant>
      <vt:variant>
        <vt:i4>1048629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_Toc209194728</vt:lpwstr>
      </vt:variant>
      <vt:variant>
        <vt:i4>1048629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_Toc209194727</vt:lpwstr>
      </vt:variant>
      <vt:variant>
        <vt:i4>1048629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_Toc209194726</vt:lpwstr>
      </vt:variant>
      <vt:variant>
        <vt:i4>1048629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_Toc209194725</vt:lpwstr>
      </vt:variant>
      <vt:variant>
        <vt:i4>1048629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_Toc209194724</vt:lpwstr>
      </vt:variant>
      <vt:variant>
        <vt:i4>1048629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_Toc209194723</vt:lpwstr>
      </vt:variant>
      <vt:variant>
        <vt:i4>1048629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_Toc209194722</vt:lpwstr>
      </vt:variant>
      <vt:variant>
        <vt:i4>1048629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_Toc209194721</vt:lpwstr>
      </vt:variant>
      <vt:variant>
        <vt:i4>1048629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_Toc209194720</vt:lpwstr>
      </vt:variant>
      <vt:variant>
        <vt:i4>1245237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_Toc209194719</vt:lpwstr>
      </vt:variant>
      <vt:variant>
        <vt:i4>1245237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_Toc209194718</vt:lpwstr>
      </vt:variant>
      <vt:variant>
        <vt:i4>1245237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_Toc209194717</vt:lpwstr>
      </vt:variant>
      <vt:variant>
        <vt:i4>1245237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_Toc209194716</vt:lpwstr>
      </vt:variant>
      <vt:variant>
        <vt:i4>1245237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_Toc209194715</vt:lpwstr>
      </vt:variant>
      <vt:variant>
        <vt:i4>1245237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_Toc209194714</vt:lpwstr>
      </vt:variant>
      <vt:variant>
        <vt:i4>1245237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_Toc209194713</vt:lpwstr>
      </vt:variant>
      <vt:variant>
        <vt:i4>1245237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_Toc209194712</vt:lpwstr>
      </vt:variant>
      <vt:variant>
        <vt:i4>1245237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_Toc209194711</vt:lpwstr>
      </vt:variant>
      <vt:variant>
        <vt:i4>1245237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_Toc209194710</vt:lpwstr>
      </vt:variant>
      <vt:variant>
        <vt:i4>1179701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_Toc209194709</vt:lpwstr>
      </vt:variant>
      <vt:variant>
        <vt:i4>1179701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_Toc209194708</vt:lpwstr>
      </vt:variant>
      <vt:variant>
        <vt:i4>1179701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_Toc209194707</vt:lpwstr>
      </vt:variant>
      <vt:variant>
        <vt:i4>1179701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_Toc209194706</vt:lpwstr>
      </vt:variant>
      <vt:variant>
        <vt:i4>1179701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_Toc209194705</vt:lpwstr>
      </vt:variant>
      <vt:variant>
        <vt:i4>1179701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_Toc209194704</vt:lpwstr>
      </vt:variant>
      <vt:variant>
        <vt:i4>1179701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_Toc209194703</vt:lpwstr>
      </vt:variant>
      <vt:variant>
        <vt:i4>1179701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_Toc209194702</vt:lpwstr>
      </vt:variant>
      <vt:variant>
        <vt:i4>1179701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_Toc209194701</vt:lpwstr>
      </vt:variant>
      <vt:variant>
        <vt:i4>1179701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_Toc209194700</vt:lpwstr>
      </vt:variant>
      <vt:variant>
        <vt:i4>1769524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_Toc209194699</vt:lpwstr>
      </vt:variant>
      <vt:variant>
        <vt:i4>1769524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_Toc209194698</vt:lpwstr>
      </vt:variant>
      <vt:variant>
        <vt:i4>1769524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_Toc209194697</vt:lpwstr>
      </vt:variant>
      <vt:variant>
        <vt:i4>1769524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_Toc209194696</vt:lpwstr>
      </vt:variant>
      <vt:variant>
        <vt:i4>1769524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_Toc209194695</vt:lpwstr>
      </vt:variant>
      <vt:variant>
        <vt:i4>1769524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_Toc209194694</vt:lpwstr>
      </vt:variant>
      <vt:variant>
        <vt:i4>1769524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_Toc209194693</vt:lpwstr>
      </vt:variant>
      <vt:variant>
        <vt:i4>1769524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_Toc209194692</vt:lpwstr>
      </vt:variant>
      <vt:variant>
        <vt:i4>1769524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_Toc209194691</vt:lpwstr>
      </vt:variant>
      <vt:variant>
        <vt:i4>1769524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_Toc209194690</vt:lpwstr>
      </vt:variant>
      <vt:variant>
        <vt:i4>1703988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_Toc209194689</vt:lpwstr>
      </vt:variant>
      <vt:variant>
        <vt:i4>1703988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_Toc209194688</vt:lpwstr>
      </vt:variant>
      <vt:variant>
        <vt:i4>1703988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_Toc209194687</vt:lpwstr>
      </vt:variant>
      <vt:variant>
        <vt:i4>1703988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_Toc209194686</vt:lpwstr>
      </vt:variant>
      <vt:variant>
        <vt:i4>1703988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_Toc209194685</vt:lpwstr>
      </vt:variant>
      <vt:variant>
        <vt:i4>1703988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_Toc209194683</vt:lpwstr>
      </vt:variant>
      <vt:variant>
        <vt:i4>1703988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_Toc209194682</vt:lpwstr>
      </vt:variant>
      <vt:variant>
        <vt:i4>1703988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_Toc209194681</vt:lpwstr>
      </vt:variant>
      <vt:variant>
        <vt:i4>1703988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_Toc209194680</vt:lpwstr>
      </vt:variant>
      <vt:variant>
        <vt:i4>1376308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_Toc209194678</vt:lpwstr>
      </vt:variant>
      <vt:variant>
        <vt:i4>1376308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_Toc209194676</vt:lpwstr>
      </vt:variant>
      <vt:variant>
        <vt:i4>1376308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_Toc209194675</vt:lpwstr>
      </vt:variant>
      <vt:variant>
        <vt:i4>1376308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_Toc209194674</vt:lpwstr>
      </vt:variant>
      <vt:variant>
        <vt:i4>1507380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_Toc209194659</vt:lpwstr>
      </vt:variant>
      <vt:variant>
        <vt:i4>1507380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_Toc209194658</vt:lpwstr>
      </vt:variant>
      <vt:variant>
        <vt:i4>1507380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_Toc209194657</vt:lpwstr>
      </vt:variant>
      <vt:variant>
        <vt:i4>1507380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_Toc209194656</vt:lpwstr>
      </vt:variant>
      <vt:variant>
        <vt:i4>1507380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_Toc209194655</vt:lpwstr>
      </vt:variant>
      <vt:variant>
        <vt:i4>1507380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_Toc209194654</vt:lpwstr>
      </vt:variant>
      <vt:variant>
        <vt:i4>1507380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_Toc209194653</vt:lpwstr>
      </vt:variant>
      <vt:variant>
        <vt:i4>1507380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_Toc209194652</vt:lpwstr>
      </vt:variant>
      <vt:variant>
        <vt:i4>1507380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_Toc209194651</vt:lpwstr>
      </vt:variant>
      <vt:variant>
        <vt:i4>1507380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_Toc209194650</vt:lpwstr>
      </vt:variant>
      <vt:variant>
        <vt:i4>1441844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_Toc209194649</vt:lpwstr>
      </vt:variant>
      <vt:variant>
        <vt:i4>1441844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_Toc209194646</vt:lpwstr>
      </vt:variant>
      <vt:variant>
        <vt:i4>1441844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_Toc209194645</vt:lpwstr>
      </vt:variant>
      <vt:variant>
        <vt:i4>1441844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_Toc209194644</vt:lpwstr>
      </vt:variant>
      <vt:variant>
        <vt:i4>1441844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_Toc209194643</vt:lpwstr>
      </vt:variant>
      <vt:variant>
        <vt:i4>1441844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_Toc209194642</vt:lpwstr>
      </vt:variant>
      <vt:variant>
        <vt:i4>1441844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_Toc209194641</vt:lpwstr>
      </vt:variant>
      <vt:variant>
        <vt:i4>1441844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_Toc209194640</vt:lpwstr>
      </vt:variant>
      <vt:variant>
        <vt:i4>1114164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_Toc209194639</vt:lpwstr>
      </vt:variant>
      <vt:variant>
        <vt:i4>1114164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_Toc209194638</vt:lpwstr>
      </vt:variant>
      <vt:variant>
        <vt:i4>1114164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_Toc209194637</vt:lpwstr>
      </vt:variant>
      <vt:variant>
        <vt:i4>1114164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_Toc209194636</vt:lpwstr>
      </vt:variant>
      <vt:variant>
        <vt:i4>1114164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_Toc209194635</vt:lpwstr>
      </vt:variant>
      <vt:variant>
        <vt:i4>1114164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_Toc209194634</vt:lpwstr>
      </vt:variant>
      <vt:variant>
        <vt:i4>1114164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_Toc209194633</vt:lpwstr>
      </vt:variant>
      <vt:variant>
        <vt:i4>1114164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_Toc209194632</vt:lpwstr>
      </vt:variant>
      <vt:variant>
        <vt:i4>1114164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_Toc209194631</vt:lpwstr>
      </vt:variant>
      <vt:variant>
        <vt:i4>1114164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_Toc209194630</vt:lpwstr>
      </vt:variant>
      <vt:variant>
        <vt:i4>1048628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_Toc209194629</vt:lpwstr>
      </vt:variant>
      <vt:variant>
        <vt:i4>1048628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_Toc209194628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Name [Lenovo DE]</dc:title>
  <dc:subject/>
  <dc:creator>Levin Forrest</dc:creator>
  <cp:keywords/>
  <dc:description/>
  <cp:lastModifiedBy>Levin Forrest</cp:lastModifiedBy>
  <cp:revision>131</cp:revision>
  <cp:lastPrinted>2023-01-05T22:22:00Z</cp:lastPrinted>
  <dcterms:created xsi:type="dcterms:W3CDTF">2026-01-12T22:46:00Z</dcterms:created>
  <dcterms:modified xsi:type="dcterms:W3CDTF">2026-04-27T03:00:00Z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CustomerAbbr">
    <vt:lpwstr>CustomerAbbr</vt:lpwstr>
  </property>
  <property fmtid="{D5CDD505-2E9C-101B-9397-08002B2CF9AE}" pid="4" name="Location">
    <vt:lpwstr>Australia</vt:lpwstr>
  </property>
  <property fmtid="{D5CDD505-2E9C-101B-9397-08002B2CF9AE}" pid="5" name="Subsidiary">
    <vt:lpwstr>subsid</vt:lpwstr>
  </property>
  <property fmtid="{D5CDD505-2E9C-101B-9397-08002B2CF9AE}" pid="6" name="DocumentReference">
    <vt:lpwstr>Lenovo DE</vt:lpwstr>
  </property>
  <property fmtid="{D5CDD505-2E9C-101B-9397-08002B2CF9AE}" pid="7" name="ApprovedDate">
    <vt:filetime>2001-01-01T10:00:00Z</vt:filetime>
  </property>
  <property fmtid="{D5CDD505-2E9C-101B-9397-08002B2CF9AE}" pid="8" name="ClassificationContentMarkingHeaderText">
    <vt:lpwstr>PROTECTED</vt:lpwstr>
  </property>
  <property fmtid="{D5CDD505-2E9C-101B-9397-08002B2CF9AE}" pid="9" name="LNV.TemplateId">
    <vt:lpwstr>LenovoDE</vt:lpwstr>
  </property>
  <property fmtid="{D5CDD505-2E9C-101B-9397-08002B2CF9AE}" pid="10" name="LNV.TemplateRole">
    <vt:lpwstr>Skeleton</vt:lpwstr>
  </property>
  <property fmtid="{D5CDD505-2E9C-101B-9397-08002B2CF9AE}" pid="11" name="LNV.TemplateStatus">
    <vt:lpwstr>Canonical</vt:lpwstr>
  </property>
  <property fmtid="{D5CDD505-2E9C-101B-9397-08002B2CF9AE}" pid="12" name="LNV.TemplateVersion">
    <vt:lpwstr>0.1</vt:lpwstr>
  </property>
  <property fmtid="{D5CDD505-2E9C-101B-9397-08002B2CF9AE}" pid="13" name="LNV.TemplateLastUpdated">
    <vt:lpwstr>2026-01-12</vt:lpwstr>
  </property>
  <property fmtid="{D5CDD505-2E9C-101B-9397-08002B2CF9AE}" pid="14" name="ContentTypeId">
    <vt:lpwstr>0x010100A4C8B10B30656540965ADD98C3DD1570</vt:lpwstr>
  </property>
  <property fmtid="{D5CDD505-2E9C-101B-9397-08002B2CF9AE}" pid="15" name="MediaServiceImageTags">
    <vt:lpwstr/>
  </property>
  <property fmtid="{D5CDD505-2E9C-101B-9397-08002B2CF9AE}" pid="16" name="Environment">
    <vt:lpwstr>Production</vt:lpwstr>
  </property>
  <property fmtid="{D5CDD505-2E9C-101B-9397-08002B2CF9AE}" pid="17" name="LNV.Version">
    <vt:lpwstr>v1.0.0</vt:lpwstr>
  </property>
  <property fmtid="{D5CDD505-2E9C-101B-9397-08002B2CF9AE}" pid="18" name="LNV.ConfigSnapDate">
    <vt:lpwstr>ConfigSnapDate</vt:lpwstr>
  </property>
  <property fmtid="{D5CDD505-2E9C-101B-9397-08002B2CF9AE}" pid="19" name="LNV.ReferenceID">
    <vt:lpwstr>ReferenceID</vt:lpwstr>
  </property>
</Properties>
</file>