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04E9C" w14:textId="77777777" w:rsidR="00553FCA" w:rsidRPr="00BA41C3" w:rsidRDefault="00553FCA" w:rsidP="00553FCA">
      <w:bookmarkStart w:id="0" w:name="_Hlk211250380"/>
      <w:r>
        <w:rPr>
          <w:noProof/>
        </w:rPr>
        <w:drawing>
          <wp:anchor distT="0" distB="0" distL="114300" distR="114300" simplePos="0" relativeHeight="251658240" behindDoc="0" locked="0" layoutInCell="1" allowOverlap="1" wp14:anchorId="42131D95" wp14:editId="7262C02E">
            <wp:simplePos x="0" y="0"/>
            <wp:positionH relativeFrom="column">
              <wp:posOffset>2732405</wp:posOffset>
            </wp:positionH>
            <wp:positionV relativeFrom="paragraph">
              <wp:posOffset>-46355</wp:posOffset>
            </wp:positionV>
            <wp:extent cx="3449181" cy="2543175"/>
            <wp:effectExtent l="0" t="0" r="0" b="0"/>
            <wp:wrapNone/>
            <wp:docPr id="2" name="Picture 2" descr="A red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red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181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A480A1" w14:textId="77777777" w:rsidR="00553FCA" w:rsidRPr="008048B2" w:rsidRDefault="00553FCA" w:rsidP="00553FCA"/>
    <w:p w14:paraId="26E75EAE" w14:textId="77777777" w:rsidR="00553FCA" w:rsidRPr="008048B2" w:rsidRDefault="00553FCA" w:rsidP="00553FCA"/>
    <w:p w14:paraId="152809E9" w14:textId="77777777" w:rsidR="00553FCA" w:rsidRPr="008048B2" w:rsidRDefault="00553FCA" w:rsidP="00553FCA"/>
    <w:p w14:paraId="3C10FB2C" w14:textId="77777777" w:rsidR="00553FCA" w:rsidRPr="008048B2" w:rsidRDefault="00553FCA" w:rsidP="00553FCA"/>
    <w:p w14:paraId="7280A46B" w14:textId="77777777" w:rsidR="00553FCA" w:rsidRPr="008048B2" w:rsidRDefault="00553FCA" w:rsidP="00553FCA"/>
    <w:p w14:paraId="4C308A1E" w14:textId="77777777" w:rsidR="00553FCA" w:rsidRPr="008048B2" w:rsidRDefault="00553FCA" w:rsidP="00553FCA"/>
    <w:p w14:paraId="7D2F7471" w14:textId="77777777" w:rsidR="00553FCA" w:rsidRPr="008048B2" w:rsidRDefault="00553FCA" w:rsidP="00553FCA"/>
    <w:p w14:paraId="20930133" w14:textId="77777777" w:rsidR="00553FCA" w:rsidRPr="008048B2" w:rsidRDefault="00553FCA" w:rsidP="00553FCA"/>
    <w:p w14:paraId="42A1B59A" w14:textId="77777777" w:rsidR="00553FCA" w:rsidRPr="008048B2" w:rsidRDefault="00553FCA" w:rsidP="00553FCA"/>
    <w:p w14:paraId="50C0B800" w14:textId="77777777" w:rsidR="00553FCA" w:rsidRDefault="00553FCA" w:rsidP="00553FCA"/>
    <w:p w14:paraId="0C5FB6CA" w14:textId="77777777" w:rsidR="00553FCA" w:rsidRDefault="00553FCA" w:rsidP="00553FCA"/>
    <w:p w14:paraId="4EF40E3E" w14:textId="77777777" w:rsidR="00553FCA" w:rsidRPr="00BA41C3" w:rsidRDefault="00553FCA" w:rsidP="00553FCA"/>
    <w:p w14:paraId="03D33678" w14:textId="77777777" w:rsidR="00553FCA" w:rsidRDefault="00553FCA" w:rsidP="00553FCA"/>
    <w:p w14:paraId="58DD5A2E" w14:textId="77777777" w:rsidR="00553FCA" w:rsidRDefault="00553FCA" w:rsidP="00553FCA"/>
    <w:p w14:paraId="3ED98694" w14:textId="77777777" w:rsidR="00553FCA" w:rsidRDefault="00553FCA" w:rsidP="00553FCA"/>
    <w:p w14:paraId="3A0CBCE0" w14:textId="77777777" w:rsidR="00553FCA" w:rsidRDefault="00553FCA" w:rsidP="00553FCA"/>
    <w:p w14:paraId="15B6A070" w14:textId="77777777" w:rsidR="00553FCA" w:rsidRDefault="00553FCA" w:rsidP="00553FCA"/>
    <w:p w14:paraId="1A35B1F8" w14:textId="77777777" w:rsidR="00553FCA" w:rsidRDefault="00553FCA" w:rsidP="00553FCA"/>
    <w:p w14:paraId="18F9434C" w14:textId="77777777" w:rsidR="00553FCA" w:rsidRDefault="00553FCA" w:rsidP="00553FCA"/>
    <w:p w14:paraId="2D978A09" w14:textId="77777777" w:rsidR="00553FCA" w:rsidRPr="00BA41C3" w:rsidRDefault="00553FCA" w:rsidP="00553FCA"/>
    <w:p w14:paraId="2997436D" w14:textId="77777777" w:rsidR="008A6C5C" w:rsidRDefault="008A6C5C" w:rsidP="008A6C5C">
      <w:pPr>
        <w:pStyle w:val="Cover-L2"/>
      </w:pPr>
      <w:r w:rsidRPr="004B6701">
        <w:rPr>
          <w:bCs/>
          <w:color w:val="E1251B"/>
          <w:sz w:val="48"/>
          <w:szCs w:val="48"/>
        </w:rPr>
        <w:t>AS-BUILT CONFIGURATION REFERENCE</w:t>
      </w:r>
    </w:p>
    <w:p w14:paraId="2B02835E" w14:textId="77777777" w:rsidR="008A6C5C" w:rsidRDefault="006526BD" w:rsidP="008A6C5C">
      <w:pPr>
        <w:pStyle w:val="Cover-L3"/>
        <w:rPr>
          <w:sz w:val="44"/>
          <w:szCs w:val="44"/>
        </w:rPr>
      </w:pPr>
      <w:sdt>
        <w:sdtPr>
          <w:rPr>
            <w:sz w:val="44"/>
            <w:szCs w:val="44"/>
          </w:rPr>
          <w:alias w:val="Title"/>
          <w:tag w:val=""/>
          <w:id w:val="1296959293"/>
          <w:placeholder>
            <w:docPart w:val="C7FDD631E5644FC2ABFC1AD814A9D5EE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>
            <w:rPr>
              <w:sz w:val="44"/>
              <w:szCs w:val="44"/>
            </w:rPr>
            <w:t>Solution Name [Lenovo DE]</w:t>
          </w:r>
        </w:sdtContent>
      </w:sdt>
    </w:p>
    <w:p w14:paraId="1A766DAA" w14:textId="77777777" w:rsidR="008A6C5C" w:rsidRDefault="008A6C5C" w:rsidP="008A6C5C">
      <w:pPr>
        <w:pStyle w:val="Cover-L3"/>
      </w:pPr>
    </w:p>
    <w:p w14:paraId="4C59D54B" w14:textId="5A0CF092" w:rsidR="008A6C5C" w:rsidRPr="00BD7546" w:rsidRDefault="008A6C5C" w:rsidP="008A6C5C">
      <w:pPr>
        <w:pStyle w:val="Cover-L3"/>
        <w:rPr>
          <w:sz w:val="40"/>
          <w:szCs w:val="40"/>
        </w:rPr>
      </w:pPr>
      <w:r w:rsidRPr="00BB29F1">
        <w:rPr>
          <w:sz w:val="40"/>
          <w:szCs w:val="40"/>
        </w:rPr>
        <w:t xml:space="preserve">For </w:t>
      </w:r>
      <w:sdt>
        <w:sdtPr>
          <w:rPr>
            <w:color w:val="FF0000"/>
            <w:sz w:val="40"/>
            <w:szCs w:val="40"/>
          </w:rPr>
          <w:alias w:val="Customer Name"/>
          <w:tag w:val="Enter Customer Name"/>
          <w:id w:val="1364635287"/>
          <w:placeholder>
            <w:docPart w:val="0F2876686CEC4CF78CBBC477D2DC9757"/>
          </w:placeholder>
        </w:sdtPr>
        <w:sdtEndPr>
          <w:rPr>
            <w:color w:val="auto"/>
          </w:rPr>
        </w:sdtEndPr>
        <w:sdtContent>
          <w:r w:rsidRPr="00BD7546">
            <w:rPr>
              <w:sz w:val="40"/>
              <w:szCs w:val="40"/>
            </w:rPr>
            <w:fldChar w:fldCharType="begin"/>
          </w:r>
          <w:r w:rsidRPr="00BD7546">
            <w:rPr>
              <w:sz w:val="40"/>
              <w:szCs w:val="40"/>
            </w:rPr>
            <w:instrText xml:space="preserve"> DOCPROPERTY "Customer" \* MERGEFORMAT </w:instrText>
          </w:r>
          <w:r w:rsidRPr="00BD7546">
            <w:rPr>
              <w:sz w:val="40"/>
              <w:szCs w:val="40"/>
            </w:rPr>
            <w:fldChar w:fldCharType="separate"/>
          </w:r>
          <w:r w:rsidR="0052680D">
            <w:rPr>
              <w:sz w:val="40"/>
              <w:szCs w:val="40"/>
            </w:rPr>
            <w:t>Customer</w:t>
          </w:r>
          <w:r w:rsidRPr="00BD7546">
            <w:rPr>
              <w:sz w:val="40"/>
              <w:szCs w:val="40"/>
            </w:rPr>
            <w:fldChar w:fldCharType="end"/>
          </w:r>
        </w:sdtContent>
      </w:sdt>
    </w:p>
    <w:p w14:paraId="2D58837A" w14:textId="77777777" w:rsidR="008A6C5C" w:rsidRDefault="008A6C5C" w:rsidP="008A6C5C">
      <w:pPr>
        <w:pStyle w:val="Cover-L2"/>
      </w:pPr>
    </w:p>
    <w:p w14:paraId="37B8A202" w14:textId="72F6D96F" w:rsidR="008A6C5C" w:rsidRDefault="008A6C5C" w:rsidP="008A6C5C">
      <w:pPr>
        <w:pStyle w:val="Cover-L2"/>
      </w:pPr>
      <w:r w:rsidRPr="00A664EF">
        <w:rPr>
          <w:bCs/>
        </w:rPr>
        <w:t xml:space="preserve">Environment: </w:t>
      </w:r>
      <w:r w:rsidR="008806BE">
        <w:rPr>
          <w:bCs/>
        </w:rPr>
        <w:fldChar w:fldCharType="begin"/>
      </w:r>
      <w:r w:rsidR="008806BE">
        <w:rPr>
          <w:bCs/>
        </w:rPr>
        <w:instrText xml:space="preserve"> DOCPROPERTY  Environment  \* MERGEFORMAT </w:instrText>
      </w:r>
      <w:r w:rsidR="008806BE">
        <w:rPr>
          <w:bCs/>
        </w:rPr>
        <w:fldChar w:fldCharType="separate"/>
      </w:r>
      <w:r w:rsidR="0052680D">
        <w:rPr>
          <w:bCs/>
        </w:rPr>
        <w:t>Production</w:t>
      </w:r>
      <w:r w:rsidR="008806BE">
        <w:rPr>
          <w:bCs/>
        </w:rPr>
        <w:fldChar w:fldCharType="end"/>
      </w:r>
    </w:p>
    <w:p w14:paraId="412BF387" w14:textId="77777777" w:rsidR="008A6C5C" w:rsidRDefault="008A6C5C" w:rsidP="008A6C5C">
      <w:pPr>
        <w:pStyle w:val="Cover-L2"/>
      </w:pPr>
    </w:p>
    <w:p w14:paraId="4E2A62DA" w14:textId="77777777" w:rsidR="008A6C5C" w:rsidRDefault="008A6C5C" w:rsidP="008A6C5C">
      <w:pPr>
        <w:pStyle w:val="Cover-L3"/>
        <w:rPr>
          <w:bCs/>
        </w:rPr>
      </w:pPr>
    </w:p>
    <w:p w14:paraId="4B1F12BF" w14:textId="77777777" w:rsidR="008A6C5C" w:rsidRDefault="008A6C5C" w:rsidP="008A6C5C">
      <w:pPr>
        <w:pStyle w:val="Cover-L3"/>
        <w:rPr>
          <w:bCs/>
        </w:rPr>
      </w:pPr>
    </w:p>
    <w:p w14:paraId="021F0328" w14:textId="77777777" w:rsidR="008A6C5C" w:rsidRDefault="008A6C5C" w:rsidP="008A6C5C">
      <w:pPr>
        <w:pStyle w:val="Cover-L3"/>
        <w:rPr>
          <w:bCs/>
        </w:rPr>
      </w:pPr>
    </w:p>
    <w:p w14:paraId="7AC8B9DE" w14:textId="406430EA" w:rsidR="008A6C5C" w:rsidRPr="00761BDE" w:rsidRDefault="008A6C5C" w:rsidP="008A6C5C">
      <w:pPr>
        <w:pStyle w:val="Cover-L3"/>
        <w:rPr>
          <w:lang w:val="en-US"/>
        </w:rPr>
      </w:pPr>
      <w:r w:rsidRPr="001A1306">
        <w:rPr>
          <w:bCs/>
        </w:rPr>
        <w:t>Document Version:</w:t>
      </w:r>
      <w:r>
        <w:rPr>
          <w:bCs/>
        </w:rPr>
        <w:t xml:space="preserve"> </w:t>
      </w:r>
      <w:r w:rsidR="00BD7546">
        <w:rPr>
          <w:bCs/>
        </w:rPr>
        <w:fldChar w:fldCharType="begin"/>
      </w:r>
      <w:r w:rsidR="00BD7546">
        <w:rPr>
          <w:bCs/>
        </w:rPr>
        <w:instrText xml:space="preserve"> DOCPROPERTY  LNV.Version  \* MERGEFORMAT </w:instrText>
      </w:r>
      <w:r w:rsidR="00BD7546">
        <w:rPr>
          <w:bCs/>
        </w:rPr>
        <w:fldChar w:fldCharType="separate"/>
      </w:r>
      <w:r w:rsidR="0052680D">
        <w:rPr>
          <w:bCs/>
        </w:rPr>
        <w:t>v1.0.0</w:t>
      </w:r>
      <w:r w:rsidR="00BD7546">
        <w:rPr>
          <w:bCs/>
        </w:rPr>
        <w:fldChar w:fldCharType="end"/>
      </w:r>
    </w:p>
    <w:p w14:paraId="018F7D87" w14:textId="7050E9A6" w:rsidR="008A6C5C" w:rsidRPr="00761BDE" w:rsidRDefault="008A6C5C" w:rsidP="008A6C5C">
      <w:pPr>
        <w:pStyle w:val="Cover-L3"/>
        <w:rPr>
          <w:lang w:val="en-US"/>
        </w:rPr>
      </w:pPr>
      <w:r w:rsidRPr="008840B4">
        <w:rPr>
          <w:bCs/>
        </w:rPr>
        <w:t>Configuration Snapshot Date</w:t>
      </w:r>
      <w:r w:rsidRPr="0019059A">
        <w:rPr>
          <w:bCs/>
        </w:rPr>
        <w:t xml:space="preserve">: </w:t>
      </w:r>
      <w:r w:rsidR="00BD7546">
        <w:rPr>
          <w:bCs/>
        </w:rPr>
        <w:fldChar w:fldCharType="begin"/>
      </w:r>
      <w:r w:rsidR="00BD7546">
        <w:rPr>
          <w:bCs/>
        </w:rPr>
        <w:instrText xml:space="preserve"> DOCPROPERTY  LNV.ConfigSnapDate  \* MERGEFORMAT </w:instrText>
      </w:r>
      <w:r w:rsidR="00BD7546">
        <w:rPr>
          <w:bCs/>
        </w:rPr>
        <w:fldChar w:fldCharType="separate"/>
      </w:r>
      <w:r w:rsidR="0052680D">
        <w:rPr>
          <w:bCs/>
        </w:rPr>
        <w:t>ConfigSnapDate</w:t>
      </w:r>
      <w:r w:rsidR="00BD7546">
        <w:rPr>
          <w:bCs/>
        </w:rPr>
        <w:fldChar w:fldCharType="end"/>
      </w:r>
    </w:p>
    <w:p w14:paraId="78CF629B" w14:textId="575E789D" w:rsidR="00553FCA" w:rsidRPr="00761BDE" w:rsidRDefault="008A6C5C" w:rsidP="008A6C5C">
      <w:pPr>
        <w:pStyle w:val="Cover-L3"/>
        <w:rPr>
          <w:lang w:val="en-US"/>
        </w:rPr>
      </w:pPr>
      <w:r w:rsidRPr="001C5CBF">
        <w:rPr>
          <w:bCs/>
        </w:rPr>
        <w:t xml:space="preserve">Reference ID: </w:t>
      </w:r>
      <w:r w:rsidR="00BD7546">
        <w:rPr>
          <w:bCs/>
        </w:rPr>
        <w:fldChar w:fldCharType="begin"/>
      </w:r>
      <w:r w:rsidR="00BD7546">
        <w:rPr>
          <w:bCs/>
        </w:rPr>
        <w:instrText xml:space="preserve"> DOCPROPERTY  LNV.ReferenceID  \* MERGEFORMAT </w:instrText>
      </w:r>
      <w:r w:rsidR="00BD7546">
        <w:rPr>
          <w:bCs/>
        </w:rPr>
        <w:fldChar w:fldCharType="separate"/>
      </w:r>
      <w:r w:rsidR="0052680D">
        <w:rPr>
          <w:bCs/>
        </w:rPr>
        <w:t>ReferenceID</w:t>
      </w:r>
      <w:r w:rsidR="00BD7546">
        <w:rPr>
          <w:bCs/>
        </w:rPr>
        <w:fldChar w:fldCharType="end"/>
      </w:r>
    </w:p>
    <w:p w14:paraId="4706C7D9" w14:textId="77777777" w:rsidR="00553FCA" w:rsidRPr="00761BDE" w:rsidRDefault="00553FCA" w:rsidP="00553FCA">
      <w:pPr>
        <w:rPr>
          <w:lang w:val="en-US"/>
        </w:rPr>
      </w:pPr>
    </w:p>
    <w:p w14:paraId="6A2DB8A8" w14:textId="77777777" w:rsidR="00553FCA" w:rsidRPr="00761BDE" w:rsidRDefault="00553FCA" w:rsidP="001D0ACC">
      <w:pPr>
        <w:ind w:left="0"/>
        <w:rPr>
          <w:lang w:val="en-US"/>
        </w:rPr>
      </w:pPr>
    </w:p>
    <w:bookmarkEnd w:id="0"/>
    <w:p w14:paraId="7711E34A" w14:textId="77777777" w:rsidR="00553FCA" w:rsidRDefault="00553FCA" w:rsidP="00553FCA">
      <w:pPr>
        <w:spacing w:after="200"/>
        <w:ind w:left="0"/>
        <w:rPr>
          <w:rFonts w:cstheme="minorHAnsi"/>
          <w:sz w:val="20"/>
        </w:rPr>
        <w:sectPr w:rsidR="00553FCA" w:rsidSect="008211A8">
          <w:headerReference w:type="default" r:id="rId12"/>
          <w:footerReference w:type="default" r:id="rId13"/>
          <w:pgSz w:w="11907" w:h="16839" w:code="9"/>
          <w:pgMar w:top="1157" w:right="1440" w:bottom="1157" w:left="1837" w:header="567" w:footer="397" w:gutter="0"/>
          <w:cols w:space="720"/>
          <w:titlePg/>
          <w:docGrid w:linePitch="360"/>
        </w:sectPr>
      </w:pPr>
    </w:p>
    <w:p w14:paraId="04497B0F" w14:textId="77777777" w:rsidR="00D97B9C" w:rsidRPr="000233C5" w:rsidRDefault="00D97B9C" w:rsidP="00D97B9C">
      <w:pPr>
        <w:pStyle w:val="Non-TOCHeading"/>
      </w:pPr>
      <w:r w:rsidRPr="000233C5">
        <w:lastRenderedPageBreak/>
        <w:t>Contents</w:t>
      </w:r>
    </w:p>
    <w:p w14:paraId="5F621CEF" w14:textId="5485AC4B" w:rsidR="0052680D" w:rsidRDefault="00D97B9C">
      <w:pPr>
        <w:pStyle w:val="TOC1"/>
        <w:rPr>
          <w:rFonts w:eastAsiaTheme="minorEastAsia" w:cstheme="minorBidi"/>
          <w:b w:val="0"/>
          <w:bCs w:val="0"/>
          <w:kern w:val="2"/>
          <w:sz w:val="24"/>
          <w:szCs w:val="24"/>
          <w:lang w:val="en-US"/>
          <w14:ligatures w14:val="standardContextual"/>
        </w:rPr>
      </w:pPr>
      <w:r>
        <w:rPr>
          <w:rFonts w:ascii="Century Gothic" w:hAnsi="Century Gothic"/>
        </w:rPr>
        <w:fldChar w:fldCharType="begin"/>
      </w:r>
      <w:r>
        <w:rPr>
          <w:rFonts w:ascii="Century Gothic" w:hAnsi="Century Gothic"/>
        </w:rPr>
        <w:instrText xml:space="preserve"> TOC \o "1-2" \h \z \u </w:instrText>
      </w:r>
      <w:r>
        <w:rPr>
          <w:rFonts w:ascii="Century Gothic" w:hAnsi="Century Gothic"/>
        </w:rPr>
        <w:fldChar w:fldCharType="separate"/>
      </w:r>
      <w:hyperlink w:anchor="_Toc228296399" w:history="1">
        <w:r w:rsidR="0052680D" w:rsidRPr="00091BED">
          <w:rPr>
            <w:rStyle w:val="Hyperlink"/>
            <w:rFonts w:cstheme="majorBidi"/>
          </w:rPr>
          <w:t>1</w:t>
        </w:r>
        <w:r w:rsidR="0052680D">
          <w:rPr>
            <w:rFonts w:eastAsiaTheme="minorEastAsia" w:cstheme="minorBidi"/>
            <w:b w:val="0"/>
            <w:bCs w:val="0"/>
            <w:kern w:val="2"/>
            <w:sz w:val="24"/>
            <w:szCs w:val="24"/>
            <w:lang w:val="en-US"/>
            <w14:ligatures w14:val="standardContextual"/>
          </w:rPr>
          <w:tab/>
        </w:r>
        <w:r w:rsidR="0052680D" w:rsidRPr="00091BED">
          <w:rPr>
            <w:rStyle w:val="Hyperlink"/>
          </w:rPr>
          <w:t>Document Control</w:t>
        </w:r>
        <w:r w:rsidR="0052680D">
          <w:rPr>
            <w:webHidden/>
          </w:rPr>
          <w:tab/>
        </w:r>
        <w:r w:rsidR="0052680D">
          <w:rPr>
            <w:webHidden/>
          </w:rPr>
          <w:fldChar w:fldCharType="begin"/>
        </w:r>
        <w:r w:rsidR="0052680D">
          <w:rPr>
            <w:webHidden/>
          </w:rPr>
          <w:instrText xml:space="preserve"> PAGEREF _Toc228296399 \h </w:instrText>
        </w:r>
        <w:r w:rsidR="0052680D">
          <w:rPr>
            <w:webHidden/>
          </w:rPr>
        </w:r>
        <w:r w:rsidR="0052680D">
          <w:rPr>
            <w:webHidden/>
          </w:rPr>
          <w:fldChar w:fldCharType="separate"/>
        </w:r>
        <w:r w:rsidR="0052680D">
          <w:rPr>
            <w:webHidden/>
          </w:rPr>
          <w:t>4</w:t>
        </w:r>
        <w:r w:rsidR="0052680D">
          <w:rPr>
            <w:webHidden/>
          </w:rPr>
          <w:fldChar w:fldCharType="end"/>
        </w:r>
      </w:hyperlink>
    </w:p>
    <w:p w14:paraId="51FCE726" w14:textId="673BC3E3" w:rsidR="0052680D" w:rsidRDefault="0052680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296400" w:history="1">
        <w:r w:rsidRPr="00091BED">
          <w:rPr>
            <w:rStyle w:val="Hyperlink"/>
            <w:noProof/>
          </w:rPr>
          <w:t>1.1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  <w:noProof/>
          </w:rPr>
          <w:t>Revision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_Toc228296400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3C6CFA" w14:textId="1BF02C40" w:rsidR="0052680D" w:rsidRDefault="0052680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296401" w:history="1">
        <w:r w:rsidRPr="00091BED">
          <w:rPr>
            <w:rStyle w:val="Hyperlink"/>
            <w:noProof/>
          </w:rPr>
          <w:t>1.2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  <w:noProof/>
          </w:rPr>
          <w:t>Authors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_Toc228296401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2D9A4C" w14:textId="55CA998D" w:rsidR="0052680D" w:rsidRDefault="0052680D">
      <w:pPr>
        <w:pStyle w:val="TOC1"/>
        <w:rPr>
          <w:rFonts w:eastAsiaTheme="minorEastAsia" w:cstheme="minorBidi"/>
          <w:b w:val="0"/>
          <w:bCs w:val="0"/>
          <w:kern w:val="2"/>
          <w:sz w:val="24"/>
          <w:szCs w:val="24"/>
          <w:lang w:val="en-US"/>
          <w14:ligatures w14:val="standardContextual"/>
        </w:rPr>
      </w:pPr>
      <w:hyperlink w:anchor="_Toc228296402" w:history="1">
        <w:r w:rsidRPr="00091BED">
          <w:rPr>
            <w:rStyle w:val="Hyperlink"/>
          </w:rPr>
          <w:t>2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</w:rPr>
          <w:t>System Overview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_Toc228296402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385299B" w14:textId="1931B628" w:rsidR="0052680D" w:rsidRDefault="0052680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296403" w:history="1">
        <w:r w:rsidRPr="00091BED">
          <w:rPr>
            <w:rStyle w:val="Hyperlink"/>
            <w:noProof/>
          </w:rPr>
          <w:t>2.1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  <w:noProof/>
          </w:rPr>
          <w:t>Platform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_Toc228296403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99EA8A" w14:textId="00138716" w:rsidR="0052680D" w:rsidRDefault="0052680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296404" w:history="1">
        <w:r w:rsidRPr="00091BED">
          <w:rPr>
            <w:rStyle w:val="Hyperlink"/>
            <w:noProof/>
          </w:rPr>
          <w:t>2.2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  <w:noProof/>
          </w:rPr>
          <w:t>Controller Topology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_Toc228296404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C771B2" w14:textId="04B11949" w:rsidR="0052680D" w:rsidRDefault="0052680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296405" w:history="1">
        <w:r w:rsidRPr="00091BED">
          <w:rPr>
            <w:rStyle w:val="Hyperlink"/>
            <w:noProof/>
          </w:rPr>
          <w:t>2.3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  <w:noProof/>
          </w:rPr>
          <w:t>Version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_Toc228296405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619107" w14:textId="0AF652D9" w:rsidR="0052680D" w:rsidRDefault="0052680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296406" w:history="1">
        <w:r w:rsidRPr="00091BED">
          <w:rPr>
            <w:rStyle w:val="Hyperlink"/>
            <w:noProof/>
          </w:rPr>
          <w:t>2.4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  <w:noProof/>
          </w:rPr>
          <w:t>Key Design Decisions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_Toc228296406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05B1CE" w14:textId="55EC4D25" w:rsidR="0052680D" w:rsidRDefault="0052680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296407" w:history="1">
        <w:r w:rsidRPr="00091BED">
          <w:rPr>
            <w:rStyle w:val="Hyperlink"/>
            <w:noProof/>
          </w:rPr>
          <w:t>2.5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  <w:noProof/>
          </w:rPr>
          <w:t>Management Context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_Toc228296407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82F3C4" w14:textId="0E7B4FE9" w:rsidR="0052680D" w:rsidRDefault="0052680D">
      <w:pPr>
        <w:pStyle w:val="TOC1"/>
        <w:rPr>
          <w:rFonts w:eastAsiaTheme="minorEastAsia" w:cstheme="minorBidi"/>
          <w:b w:val="0"/>
          <w:bCs w:val="0"/>
          <w:kern w:val="2"/>
          <w:sz w:val="24"/>
          <w:szCs w:val="24"/>
          <w:lang w:val="en-US"/>
          <w14:ligatures w14:val="standardContextual"/>
        </w:rPr>
      </w:pPr>
      <w:hyperlink w:anchor="_Toc228296408" w:history="1">
        <w:r w:rsidRPr="00091BED">
          <w:rPr>
            <w:rStyle w:val="Hyperlink"/>
          </w:rPr>
          <w:t>3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</w:rPr>
          <w:t>Architecture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_Toc228296408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4CE8E6E" w14:textId="68F84146" w:rsidR="0052680D" w:rsidRDefault="0052680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296409" w:history="1">
        <w:r w:rsidRPr="00091BED">
          <w:rPr>
            <w:rStyle w:val="Hyperlink"/>
            <w:noProof/>
          </w:rPr>
          <w:t>3.1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  <w:noProof/>
          </w:rPr>
          <w:t>Logical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_Toc228296409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3ADED6" w14:textId="1C88FF8D" w:rsidR="0052680D" w:rsidRDefault="0052680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296410" w:history="1">
        <w:r w:rsidRPr="00091BED">
          <w:rPr>
            <w:rStyle w:val="Hyperlink"/>
            <w:noProof/>
          </w:rPr>
          <w:t>3.2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  <w:noProof/>
          </w:rPr>
          <w:t>Physical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_Toc228296410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839F85" w14:textId="48EADDA1" w:rsidR="0052680D" w:rsidRDefault="0052680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296411" w:history="1">
        <w:r w:rsidRPr="00091BED">
          <w:rPr>
            <w:rStyle w:val="Hyperlink"/>
            <w:noProof/>
          </w:rPr>
          <w:t>3.3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  <w:noProof/>
          </w:rPr>
          <w:t>SAN Fabric Architecture (Conditional)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_Toc228296411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8B7AD2" w14:textId="7EC16D56" w:rsidR="0052680D" w:rsidRDefault="0052680D">
      <w:pPr>
        <w:pStyle w:val="TOC1"/>
        <w:rPr>
          <w:rFonts w:eastAsiaTheme="minorEastAsia" w:cstheme="minorBidi"/>
          <w:b w:val="0"/>
          <w:bCs w:val="0"/>
          <w:kern w:val="2"/>
          <w:sz w:val="24"/>
          <w:szCs w:val="24"/>
          <w:lang w:val="en-US"/>
          <w14:ligatures w14:val="standardContextual"/>
        </w:rPr>
      </w:pPr>
      <w:hyperlink w:anchor="_Toc228296412" w:history="1">
        <w:r w:rsidRPr="00091BED">
          <w:rPr>
            <w:rStyle w:val="Hyperlink"/>
          </w:rPr>
          <w:t>4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</w:rPr>
          <w:t>Platform Configuration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_Toc228296412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9F3AB65" w14:textId="7280684B" w:rsidR="0052680D" w:rsidRDefault="0052680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296413" w:history="1">
        <w:r w:rsidRPr="00091BED">
          <w:rPr>
            <w:rStyle w:val="Hyperlink"/>
            <w:noProof/>
          </w:rPr>
          <w:t>4.1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  <w:noProof/>
          </w:rPr>
          <w:t>Hardware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_Toc228296413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032B1D" w14:textId="586B74E6" w:rsidR="0052680D" w:rsidRDefault="0052680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296414" w:history="1">
        <w:r w:rsidRPr="00091BED">
          <w:rPr>
            <w:rStyle w:val="Hyperlink"/>
            <w:noProof/>
          </w:rPr>
          <w:t>4.2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  <w:noProof/>
          </w:rPr>
          <w:t>Controller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_Toc228296414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99E72E" w14:textId="500681D6" w:rsidR="0052680D" w:rsidRDefault="0052680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296415" w:history="1">
        <w:r w:rsidRPr="00091BED">
          <w:rPr>
            <w:rStyle w:val="Hyperlink"/>
            <w:noProof/>
          </w:rPr>
          <w:t>4.3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  <w:noProof/>
          </w:rPr>
          <w:t>Storage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_Toc228296415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469C11" w14:textId="0558BD32" w:rsidR="0052680D" w:rsidRDefault="0052680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296416" w:history="1">
        <w:r w:rsidRPr="00091BED">
          <w:rPr>
            <w:rStyle w:val="Hyperlink"/>
            <w:noProof/>
          </w:rPr>
          <w:t>4.4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  <w:noProof/>
          </w:rPr>
          <w:t>Host Connectivity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_Toc228296416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DDEF2C" w14:textId="28A64662" w:rsidR="0052680D" w:rsidRDefault="0052680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296417" w:history="1">
        <w:r w:rsidRPr="00091BED">
          <w:rPr>
            <w:rStyle w:val="Hyperlink"/>
            <w:noProof/>
            <w:lang w:val="en-US"/>
          </w:rPr>
          <w:t>4.5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  <w:noProof/>
            <w:lang w:val="en-US"/>
          </w:rPr>
          <w:t>Performance &amp; Cache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_Toc228296417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B2D5143" w14:textId="6E22F914" w:rsidR="0052680D" w:rsidRDefault="0052680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296418" w:history="1">
        <w:r w:rsidRPr="00091BED">
          <w:rPr>
            <w:rStyle w:val="Hyperlink"/>
            <w:noProof/>
          </w:rPr>
          <w:t>4.6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  <w:noProof/>
          </w:rPr>
          <w:t>Security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_Toc228296418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49365DC" w14:textId="5E783AED" w:rsidR="0052680D" w:rsidRDefault="0052680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296419" w:history="1">
        <w:r w:rsidRPr="00091BED">
          <w:rPr>
            <w:rStyle w:val="Hyperlink"/>
            <w:noProof/>
          </w:rPr>
          <w:t>4.7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  <w:noProof/>
          </w:rPr>
          <w:t>Feature Enablement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_Toc228296419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5B77FB0" w14:textId="639384A3" w:rsidR="0052680D" w:rsidRDefault="0052680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296420" w:history="1">
        <w:r w:rsidRPr="00091BED">
          <w:rPr>
            <w:rStyle w:val="Hyperlink"/>
            <w:noProof/>
          </w:rPr>
          <w:t>4.8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  <w:noProof/>
          </w:rPr>
          <w:t>Data Protection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_Toc228296420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BAA69D1" w14:textId="1419B1DF" w:rsidR="0052680D" w:rsidRDefault="0052680D">
      <w:pPr>
        <w:pStyle w:val="TOC1"/>
        <w:rPr>
          <w:rFonts w:eastAsiaTheme="minorEastAsia" w:cstheme="minorBidi"/>
          <w:b w:val="0"/>
          <w:bCs w:val="0"/>
          <w:kern w:val="2"/>
          <w:sz w:val="24"/>
          <w:szCs w:val="24"/>
          <w:lang w:val="en-US"/>
          <w14:ligatures w14:val="standardContextual"/>
        </w:rPr>
      </w:pPr>
      <w:hyperlink w:anchor="_Toc228296421" w:history="1">
        <w:r w:rsidRPr="00091BED">
          <w:rPr>
            <w:rStyle w:val="Hyperlink"/>
          </w:rPr>
          <w:t>5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</w:rPr>
          <w:t>Operational Behaviour (Day-2)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_Toc228296421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43AA3976" w14:textId="24AE6F3F" w:rsidR="0052680D" w:rsidRDefault="0052680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296422" w:history="1">
        <w:r w:rsidRPr="00091BED">
          <w:rPr>
            <w:rStyle w:val="Hyperlink"/>
            <w:noProof/>
          </w:rPr>
          <w:t>5.1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  <w:noProof/>
          </w:rPr>
          <w:t>Access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_Toc228296422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46B4918" w14:textId="2196DA43" w:rsidR="0052680D" w:rsidRDefault="0052680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296423" w:history="1">
        <w:r w:rsidRPr="00091BED">
          <w:rPr>
            <w:rStyle w:val="Hyperlink"/>
            <w:noProof/>
          </w:rPr>
          <w:t>5.2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  <w:noProof/>
          </w:rPr>
          <w:t>Monitoring &amp; Alert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_Toc228296423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2E006C4" w14:textId="37CE8BDD" w:rsidR="0052680D" w:rsidRDefault="0052680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296424" w:history="1">
        <w:r w:rsidRPr="00091BED">
          <w:rPr>
            <w:rStyle w:val="Hyperlink"/>
            <w:noProof/>
          </w:rPr>
          <w:t>5.3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  <w:noProof/>
          </w:rPr>
          <w:t>Firmware Lifecycle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_Toc228296424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7708084" w14:textId="50C93383" w:rsidR="0052680D" w:rsidRDefault="0052680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296425" w:history="1">
        <w:r w:rsidRPr="00091BED">
          <w:rPr>
            <w:rStyle w:val="Hyperlink"/>
            <w:noProof/>
          </w:rPr>
          <w:t>5.4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  <w:noProof/>
          </w:rPr>
          <w:t>Failure Scenarios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_Toc228296425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1FF36B3" w14:textId="4DE026BA" w:rsidR="0052680D" w:rsidRDefault="0052680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296426" w:history="1">
        <w:r w:rsidRPr="00091BED">
          <w:rPr>
            <w:rStyle w:val="Hyperlink"/>
            <w:noProof/>
          </w:rPr>
          <w:t>5.5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  <w:noProof/>
          </w:rPr>
          <w:t>Recovery Expectations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_Toc228296426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6E2367D" w14:textId="00C5692C" w:rsidR="0052680D" w:rsidRDefault="0052680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296427" w:history="1">
        <w:r w:rsidRPr="00091BED">
          <w:rPr>
            <w:rStyle w:val="Hyperlink"/>
            <w:noProof/>
          </w:rPr>
          <w:t>5.6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  <w:noProof/>
          </w:rPr>
          <w:t>Shutdown / Startup Expectations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_Toc228296427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F511B7F" w14:textId="7EB8D12F" w:rsidR="0052680D" w:rsidRDefault="0052680D">
      <w:pPr>
        <w:pStyle w:val="TOC1"/>
        <w:rPr>
          <w:rFonts w:eastAsiaTheme="minorEastAsia" w:cstheme="minorBidi"/>
          <w:b w:val="0"/>
          <w:bCs w:val="0"/>
          <w:kern w:val="2"/>
          <w:sz w:val="24"/>
          <w:szCs w:val="24"/>
          <w:lang w:val="en-US"/>
          <w14:ligatures w14:val="standardContextual"/>
        </w:rPr>
      </w:pPr>
      <w:hyperlink w:anchor="_Toc228296428" w:history="1">
        <w:r w:rsidRPr="00091BED">
          <w:rPr>
            <w:rStyle w:val="Hyperlink"/>
          </w:rPr>
          <w:t>6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</w:rPr>
          <w:t>Constraints &amp; Assumptions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_Toc228296428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7598B8EA" w14:textId="4A694914" w:rsidR="0052680D" w:rsidRDefault="0052680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296429" w:history="1">
        <w:r w:rsidRPr="00091BED">
          <w:rPr>
            <w:rStyle w:val="Hyperlink"/>
            <w:noProof/>
          </w:rPr>
          <w:t>6.1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  <w:noProof/>
          </w:rPr>
          <w:t>Capacity Thresholds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_Toc228296429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EFAEAC8" w14:textId="66D4B7C8" w:rsidR="0052680D" w:rsidRDefault="0052680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296430" w:history="1">
        <w:r w:rsidRPr="00091BED">
          <w:rPr>
            <w:rStyle w:val="Hyperlink"/>
            <w:noProof/>
          </w:rPr>
          <w:t>6.2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  <w:noProof/>
          </w:rPr>
          <w:t>Environmental Dependencies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_Toc228296430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B0DEB92" w14:textId="2AE0FA4B" w:rsidR="0052680D" w:rsidRDefault="0052680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296431" w:history="1">
        <w:r w:rsidRPr="00091BED">
          <w:rPr>
            <w:rStyle w:val="Hyperlink"/>
            <w:noProof/>
          </w:rPr>
          <w:t>6.3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  <w:noProof/>
          </w:rPr>
          <w:t>Design Trade-offs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_Toc228296431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013360D" w14:textId="4FB2DFB0" w:rsidR="0052680D" w:rsidRDefault="0052680D">
      <w:pPr>
        <w:pStyle w:val="TOC1"/>
        <w:rPr>
          <w:rFonts w:eastAsiaTheme="minorEastAsia" w:cstheme="minorBidi"/>
          <w:b w:val="0"/>
          <w:bCs w:val="0"/>
          <w:kern w:val="2"/>
          <w:sz w:val="24"/>
          <w:szCs w:val="24"/>
          <w:lang w:val="en-US"/>
          <w14:ligatures w14:val="standardContextual"/>
        </w:rPr>
      </w:pPr>
      <w:hyperlink w:anchor="_Toc228296432" w:history="1">
        <w:r w:rsidRPr="00091BED">
          <w:rPr>
            <w:rStyle w:val="Hyperlink"/>
          </w:rPr>
          <w:t>7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</w:rPr>
          <w:t>Appendices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_Toc228296432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5C0D6DDB" w14:textId="50EE2DB1" w:rsidR="0052680D" w:rsidRDefault="0052680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296433" w:history="1">
        <w:r w:rsidRPr="00091BED">
          <w:rPr>
            <w:rStyle w:val="Hyperlink"/>
            <w:noProof/>
          </w:rPr>
          <w:t>7.1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  <w:noProof/>
          </w:rPr>
          <w:t>Detailed Inventory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_Toc228296433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A3C624C" w14:textId="48D9E938" w:rsidR="0052680D" w:rsidRDefault="0052680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296434" w:history="1">
        <w:r w:rsidRPr="00091BED">
          <w:rPr>
            <w:rStyle w:val="Hyperlink"/>
            <w:noProof/>
          </w:rPr>
          <w:t>7.2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  <w:noProof/>
          </w:rPr>
          <w:t>Version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_Toc228296434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993BB20" w14:textId="05DF9F72" w:rsidR="0052680D" w:rsidRDefault="0052680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296435" w:history="1">
        <w:r w:rsidRPr="00091BED">
          <w:rPr>
            <w:rStyle w:val="Hyperlink"/>
            <w:noProof/>
          </w:rPr>
          <w:t>7.3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  <w:noProof/>
          </w:rPr>
          <w:t>Configuration Exports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_Toc228296435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37E9956" w14:textId="375F7339" w:rsidR="0052680D" w:rsidRDefault="0052680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296436" w:history="1">
        <w:r w:rsidRPr="00091BED">
          <w:rPr>
            <w:rStyle w:val="Hyperlink"/>
            <w:noProof/>
          </w:rPr>
          <w:t>7.4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  <w:noProof/>
          </w:rPr>
          <w:t>SAN Fabric Detail (Conditional)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_Toc228296436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ACD427E" w14:textId="5E43E3C5" w:rsidR="0052680D" w:rsidRDefault="0052680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296437" w:history="1">
        <w:r w:rsidRPr="00091BED">
          <w:rPr>
            <w:rStyle w:val="Hyperlink"/>
            <w:noProof/>
          </w:rPr>
          <w:t>7.5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  <w:noProof/>
          </w:rPr>
          <w:t>Operational Procedures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_Toc228296437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F7CDC33" w14:textId="459E4180" w:rsidR="0052680D" w:rsidRDefault="0052680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296438" w:history="1">
        <w:r w:rsidRPr="00091BED">
          <w:rPr>
            <w:rStyle w:val="Hyperlink"/>
            <w:noProof/>
          </w:rPr>
          <w:t>7.6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  <w:noProof/>
          </w:rPr>
          <w:t>Firmware &amp; Component Inventory (XCC)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_Toc228296438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4187741" w14:textId="35E2C400" w:rsidR="0052680D" w:rsidRDefault="0052680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296439" w:history="1">
        <w:r w:rsidRPr="00091BED">
          <w:rPr>
            <w:rStyle w:val="Hyperlink"/>
            <w:noProof/>
          </w:rPr>
          <w:t>7.7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  <w:noProof/>
          </w:rPr>
          <w:t>Node-Level Driver Alignment (Critical Components)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_Toc228296439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9A3D393" w14:textId="4D747B47" w:rsidR="0052680D" w:rsidRDefault="0052680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296440" w:history="1">
        <w:r w:rsidRPr="00091BED">
          <w:rPr>
            <w:rStyle w:val="Hyperlink"/>
            <w:noProof/>
          </w:rPr>
          <w:t>7.8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_Toc228296440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CF89BE0" w14:textId="021AA490" w:rsidR="0052680D" w:rsidRDefault="0052680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8296441" w:history="1">
        <w:r w:rsidRPr="00091BED">
          <w:rPr>
            <w:rStyle w:val="Hyperlink"/>
            <w:noProof/>
          </w:rPr>
          <w:t>7.9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091BED">
          <w:rPr>
            <w:rStyle w:val="Hyperlink"/>
            <w:noProof/>
          </w:rPr>
          <w:t>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_Toc228296441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0D84185" w14:textId="5880A250" w:rsidR="00D97B9C" w:rsidRDefault="00D97B9C" w:rsidP="00D97B9C">
      <w:r>
        <w:fldChar w:fldCharType="end"/>
      </w:r>
      <w:r>
        <w:br w:type="page"/>
      </w:r>
    </w:p>
    <w:p w14:paraId="2356434A" w14:textId="77777777" w:rsidR="00D97B9C" w:rsidRDefault="00D97B9C" w:rsidP="00D97B9C"/>
    <w:p w14:paraId="3F603BA9" w14:textId="77777777" w:rsidR="00FA6678" w:rsidRDefault="00FA6678" w:rsidP="002816AB">
      <w:pPr>
        <w:pStyle w:val="LNVHeading1"/>
        <w:rPr>
          <w:rFonts w:eastAsiaTheme="majorEastAsia" w:cstheme="majorBidi"/>
          <w:bCs/>
        </w:rPr>
      </w:pPr>
      <w:bookmarkStart w:id="1" w:name="_Toc228296399"/>
      <w:r>
        <w:t>Document Control</w:t>
      </w:r>
      <w:bookmarkEnd w:id="1"/>
    </w:p>
    <w:p w14:paraId="69DD8AB3" w14:textId="77777777" w:rsidR="00FA6678" w:rsidRDefault="00FA6678" w:rsidP="002816AB">
      <w:pPr>
        <w:pStyle w:val="LNVHeading2"/>
      </w:pPr>
      <w:bookmarkStart w:id="2" w:name="_Toc228296400"/>
      <w:r>
        <w:t>Revision History</w:t>
      </w:r>
      <w:bookmarkEnd w:id="2"/>
    </w:p>
    <w:p w14:paraId="731ED9BA" w14:textId="77777777" w:rsidR="00FA6678" w:rsidRDefault="00FA6678" w:rsidP="00FA6678">
      <w:pPr>
        <w:rPr>
          <w:i/>
        </w:rPr>
      </w:pPr>
      <w:r>
        <w:rPr>
          <w:i/>
        </w:rPr>
        <w:t>Record document updates only (not configuration state changes).</w:t>
      </w:r>
    </w:p>
    <w:p w14:paraId="0193B992" w14:textId="77777777" w:rsidR="00FA6678" w:rsidRDefault="00FA6678" w:rsidP="00FA6678">
      <w:pPr>
        <w:rPr>
          <w:i/>
        </w:rPr>
      </w:pP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1174"/>
        <w:gridCol w:w="1707"/>
        <w:gridCol w:w="2168"/>
        <w:gridCol w:w="3945"/>
      </w:tblGrid>
      <w:tr w:rsidR="00FA6678" w:rsidRPr="003B34C3" w14:paraId="2FDE17B7" w14:textId="77777777" w:rsidTr="00922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653" w:type="pct"/>
          </w:tcPr>
          <w:p w14:paraId="1B42D967" w14:textId="77777777" w:rsidR="00FA6678" w:rsidRPr="003B34C3" w:rsidRDefault="00FA6678" w:rsidP="00922F3B">
            <w:pPr>
              <w:pStyle w:val="LNVTableText1-9Pt-Indented"/>
            </w:pPr>
            <w:r w:rsidRPr="003B34C3">
              <w:t>Version</w:t>
            </w:r>
          </w:p>
        </w:tc>
        <w:tc>
          <w:tcPr>
            <w:tcW w:w="949" w:type="pct"/>
          </w:tcPr>
          <w:p w14:paraId="6E9B0335" w14:textId="77777777" w:rsidR="00FA6678" w:rsidRPr="003B34C3" w:rsidRDefault="00FA6678" w:rsidP="00922F3B">
            <w:pPr>
              <w:pStyle w:val="LNVTableText1-9Pt-Indented"/>
            </w:pPr>
            <w:r w:rsidRPr="003B34C3">
              <w:t>Date</w:t>
            </w:r>
          </w:p>
        </w:tc>
        <w:tc>
          <w:tcPr>
            <w:tcW w:w="1205" w:type="pct"/>
          </w:tcPr>
          <w:p w14:paraId="4BD6F5D6" w14:textId="77777777" w:rsidR="00FA6678" w:rsidRPr="003B34C3" w:rsidRDefault="00FA6678" w:rsidP="00922F3B">
            <w:pPr>
              <w:pStyle w:val="LNVTableText1-9Pt-Indented"/>
            </w:pPr>
            <w:r w:rsidRPr="003B34C3">
              <w:t>Author</w:t>
            </w:r>
          </w:p>
        </w:tc>
        <w:tc>
          <w:tcPr>
            <w:tcW w:w="2193" w:type="pct"/>
          </w:tcPr>
          <w:p w14:paraId="10A1F26E" w14:textId="77777777" w:rsidR="00FA6678" w:rsidRPr="003B34C3" w:rsidRDefault="00FA6678" w:rsidP="00922F3B">
            <w:pPr>
              <w:pStyle w:val="LNVTableText1-9Pt-Indented"/>
            </w:pPr>
            <w:r w:rsidRPr="003B34C3">
              <w:t>Reason for Issue</w:t>
            </w:r>
          </w:p>
        </w:tc>
      </w:tr>
      <w:tr w:rsidR="00FA6678" w:rsidRPr="003B34C3" w14:paraId="5E2492A0" w14:textId="77777777" w:rsidTr="00922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653" w:type="pct"/>
          </w:tcPr>
          <w:p w14:paraId="76409255" w14:textId="77777777" w:rsidR="00FA6678" w:rsidRPr="003B34C3" w:rsidRDefault="00FA6678" w:rsidP="00922F3B">
            <w:pPr>
              <w:pStyle w:val="LNVTableText1-9Pt-Indented"/>
            </w:pPr>
          </w:p>
        </w:tc>
        <w:tc>
          <w:tcPr>
            <w:tcW w:w="949" w:type="pct"/>
          </w:tcPr>
          <w:p w14:paraId="263AB254" w14:textId="77777777" w:rsidR="00FA6678" w:rsidRPr="003B34C3" w:rsidRDefault="00FA6678" w:rsidP="00922F3B">
            <w:pPr>
              <w:pStyle w:val="LNVTableText1-9Pt-Indented"/>
            </w:pPr>
          </w:p>
        </w:tc>
        <w:tc>
          <w:tcPr>
            <w:tcW w:w="1205" w:type="pct"/>
          </w:tcPr>
          <w:p w14:paraId="34D80646" w14:textId="77777777" w:rsidR="00FA6678" w:rsidRPr="003B34C3" w:rsidRDefault="00FA6678" w:rsidP="00922F3B">
            <w:pPr>
              <w:pStyle w:val="LNVTableText1-9Pt-Indented"/>
            </w:pPr>
          </w:p>
        </w:tc>
        <w:tc>
          <w:tcPr>
            <w:tcW w:w="2193" w:type="pct"/>
          </w:tcPr>
          <w:p w14:paraId="5E758963" w14:textId="77777777" w:rsidR="00FA6678" w:rsidRPr="003B34C3" w:rsidRDefault="00FA6678" w:rsidP="00922F3B">
            <w:pPr>
              <w:pStyle w:val="LNVTableText1-9Pt-Indented"/>
            </w:pPr>
          </w:p>
        </w:tc>
      </w:tr>
      <w:tr w:rsidR="00FA6678" w:rsidRPr="003B34C3" w14:paraId="0BE3647C" w14:textId="77777777" w:rsidTr="00922F3B">
        <w:trPr>
          <w:trHeight w:val="340"/>
        </w:trPr>
        <w:tc>
          <w:tcPr>
            <w:tcW w:w="653" w:type="pct"/>
          </w:tcPr>
          <w:p w14:paraId="3C19E109" w14:textId="77777777" w:rsidR="00FA6678" w:rsidRPr="003B34C3" w:rsidRDefault="00FA6678" w:rsidP="00922F3B">
            <w:pPr>
              <w:pStyle w:val="LNVTableText1-9Pt-Indented"/>
            </w:pPr>
          </w:p>
        </w:tc>
        <w:tc>
          <w:tcPr>
            <w:tcW w:w="949" w:type="pct"/>
          </w:tcPr>
          <w:p w14:paraId="47DAF91A" w14:textId="77777777" w:rsidR="00FA6678" w:rsidRPr="003B34C3" w:rsidRDefault="00FA6678" w:rsidP="00922F3B">
            <w:pPr>
              <w:pStyle w:val="LNVTableText1-9Pt-Indented"/>
            </w:pPr>
          </w:p>
        </w:tc>
        <w:tc>
          <w:tcPr>
            <w:tcW w:w="1205" w:type="pct"/>
          </w:tcPr>
          <w:p w14:paraId="36932453" w14:textId="77777777" w:rsidR="00FA6678" w:rsidRPr="003B34C3" w:rsidRDefault="00FA6678" w:rsidP="00922F3B">
            <w:pPr>
              <w:pStyle w:val="LNVTableText1-9Pt-Indented"/>
            </w:pPr>
          </w:p>
        </w:tc>
        <w:tc>
          <w:tcPr>
            <w:tcW w:w="2193" w:type="pct"/>
          </w:tcPr>
          <w:p w14:paraId="45E561BD" w14:textId="77777777" w:rsidR="00FA6678" w:rsidRPr="003B34C3" w:rsidRDefault="00FA6678" w:rsidP="00922F3B">
            <w:pPr>
              <w:pStyle w:val="LNVTableText1-9Pt-Indented"/>
            </w:pPr>
          </w:p>
        </w:tc>
      </w:tr>
      <w:tr w:rsidR="00FA6678" w:rsidRPr="003B34C3" w14:paraId="229B1DC6" w14:textId="77777777" w:rsidTr="00922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653" w:type="pct"/>
          </w:tcPr>
          <w:p w14:paraId="2D928DD7" w14:textId="77777777" w:rsidR="00FA6678" w:rsidRPr="003B34C3" w:rsidRDefault="00FA6678" w:rsidP="00922F3B">
            <w:pPr>
              <w:pStyle w:val="LNVTableText1-9Pt-Indented"/>
            </w:pPr>
          </w:p>
        </w:tc>
        <w:tc>
          <w:tcPr>
            <w:tcW w:w="949" w:type="pct"/>
          </w:tcPr>
          <w:p w14:paraId="6A582BB2" w14:textId="77777777" w:rsidR="00FA6678" w:rsidRPr="003B34C3" w:rsidRDefault="00FA6678" w:rsidP="00922F3B">
            <w:pPr>
              <w:pStyle w:val="LNVTableText1-9Pt-Indented"/>
            </w:pPr>
          </w:p>
        </w:tc>
        <w:tc>
          <w:tcPr>
            <w:tcW w:w="1205" w:type="pct"/>
          </w:tcPr>
          <w:p w14:paraId="53914D84" w14:textId="77777777" w:rsidR="00FA6678" w:rsidRPr="003B34C3" w:rsidRDefault="00FA6678" w:rsidP="00922F3B">
            <w:pPr>
              <w:pStyle w:val="LNVTableText1-9Pt-Indented"/>
            </w:pPr>
          </w:p>
        </w:tc>
        <w:tc>
          <w:tcPr>
            <w:tcW w:w="2193" w:type="pct"/>
          </w:tcPr>
          <w:p w14:paraId="0857927B" w14:textId="77777777" w:rsidR="00FA6678" w:rsidRPr="003B34C3" w:rsidRDefault="00FA6678" w:rsidP="00922F3B">
            <w:pPr>
              <w:pStyle w:val="LNVTableText1-9Pt-Indented"/>
            </w:pPr>
          </w:p>
        </w:tc>
      </w:tr>
    </w:tbl>
    <w:p w14:paraId="33D20B66" w14:textId="77777777" w:rsidR="00FA6678" w:rsidRDefault="00FA6678" w:rsidP="00FA6678"/>
    <w:p w14:paraId="1C0C130F" w14:textId="77777777" w:rsidR="00FA6678" w:rsidRPr="008F5F01" w:rsidRDefault="00FA6678" w:rsidP="002816AB">
      <w:pPr>
        <w:pStyle w:val="LNVHeading2"/>
      </w:pPr>
      <w:bookmarkStart w:id="3" w:name="_Toc102466204"/>
      <w:bookmarkStart w:id="4" w:name="_Toc228296401"/>
      <w:r w:rsidRPr="008F5F01">
        <w:t>Authors</w:t>
      </w:r>
      <w:bookmarkEnd w:id="3"/>
      <w:bookmarkEnd w:id="4"/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1405"/>
        <w:gridCol w:w="1372"/>
        <w:gridCol w:w="2475"/>
        <w:gridCol w:w="3742"/>
      </w:tblGrid>
      <w:tr w:rsidR="00FA6678" w:rsidRPr="00481B5F" w14:paraId="6D09C29B" w14:textId="77777777" w:rsidTr="00922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781" w:type="pct"/>
          </w:tcPr>
          <w:p w14:paraId="1643F979" w14:textId="77777777" w:rsidR="00FA6678" w:rsidRPr="00481B5F" w:rsidRDefault="00FA6678" w:rsidP="00922F3B">
            <w:pPr>
              <w:pStyle w:val="LNVTableText1-9Pt-Indented"/>
            </w:pPr>
          </w:p>
        </w:tc>
        <w:tc>
          <w:tcPr>
            <w:tcW w:w="763" w:type="pct"/>
          </w:tcPr>
          <w:p w14:paraId="48C65453" w14:textId="77777777" w:rsidR="00FA6678" w:rsidRPr="00481B5F" w:rsidRDefault="00FA6678" w:rsidP="00922F3B">
            <w:pPr>
              <w:pStyle w:val="LNVTableText1-9Pt-Indented"/>
            </w:pPr>
            <w:r w:rsidRPr="00481B5F">
              <w:t>Date</w:t>
            </w:r>
          </w:p>
        </w:tc>
        <w:tc>
          <w:tcPr>
            <w:tcW w:w="1376" w:type="pct"/>
          </w:tcPr>
          <w:p w14:paraId="7B9DC4EC" w14:textId="77777777" w:rsidR="00FA6678" w:rsidRPr="00481B5F" w:rsidRDefault="00FA6678" w:rsidP="00922F3B">
            <w:pPr>
              <w:pStyle w:val="LNVTableText1-9Pt-Indented"/>
            </w:pPr>
            <w:r w:rsidRPr="00481B5F">
              <w:t>Author</w:t>
            </w:r>
          </w:p>
        </w:tc>
        <w:tc>
          <w:tcPr>
            <w:tcW w:w="2080" w:type="pct"/>
          </w:tcPr>
          <w:p w14:paraId="6E988A97" w14:textId="77777777" w:rsidR="00FA6678" w:rsidRPr="00481B5F" w:rsidRDefault="00FA6678" w:rsidP="00922F3B">
            <w:pPr>
              <w:pStyle w:val="LNVTableText1-9Pt-Indented"/>
            </w:pPr>
            <w:r w:rsidRPr="00481B5F">
              <w:t>Title</w:t>
            </w:r>
          </w:p>
        </w:tc>
      </w:tr>
      <w:tr w:rsidR="00FA6678" w:rsidRPr="00481B5F" w14:paraId="355E241A" w14:textId="77777777" w:rsidTr="00922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781" w:type="pct"/>
          </w:tcPr>
          <w:p w14:paraId="2A7BA8F9" w14:textId="77777777" w:rsidR="00FA6678" w:rsidRPr="00481B5F" w:rsidRDefault="00FA6678" w:rsidP="00922F3B">
            <w:pPr>
              <w:pStyle w:val="LNVTableText1-9Pt-Indented"/>
            </w:pPr>
            <w:r w:rsidRPr="00481B5F">
              <w:t>Prepared:</w:t>
            </w:r>
          </w:p>
        </w:tc>
        <w:tc>
          <w:tcPr>
            <w:tcW w:w="763" w:type="pct"/>
          </w:tcPr>
          <w:p w14:paraId="650E2B40" w14:textId="77777777" w:rsidR="00FA6678" w:rsidRPr="00481B5F" w:rsidRDefault="00FA6678" w:rsidP="00922F3B">
            <w:pPr>
              <w:pStyle w:val="LNVTableText1-9Pt-Indented"/>
            </w:pPr>
          </w:p>
        </w:tc>
        <w:tc>
          <w:tcPr>
            <w:tcW w:w="1376" w:type="pct"/>
          </w:tcPr>
          <w:p w14:paraId="6B9E2B6F" w14:textId="77777777" w:rsidR="00FA6678" w:rsidRPr="00481B5F" w:rsidRDefault="00FA6678" w:rsidP="00922F3B">
            <w:pPr>
              <w:pStyle w:val="LNVTableText1-9Pt-Indented"/>
            </w:pPr>
          </w:p>
        </w:tc>
        <w:tc>
          <w:tcPr>
            <w:tcW w:w="2080" w:type="pct"/>
          </w:tcPr>
          <w:p w14:paraId="2DF544D3" w14:textId="77777777" w:rsidR="00FA6678" w:rsidRPr="00481B5F" w:rsidRDefault="00FA6678" w:rsidP="00922F3B">
            <w:pPr>
              <w:pStyle w:val="LNVTableText1-9Pt-Indented"/>
            </w:pPr>
          </w:p>
        </w:tc>
      </w:tr>
      <w:tr w:rsidR="00FA6678" w:rsidRPr="00481B5F" w14:paraId="6B64D205" w14:textId="77777777" w:rsidTr="00922F3B">
        <w:trPr>
          <w:trHeight w:val="340"/>
        </w:trPr>
        <w:tc>
          <w:tcPr>
            <w:tcW w:w="781" w:type="pct"/>
          </w:tcPr>
          <w:p w14:paraId="779BBDED" w14:textId="77777777" w:rsidR="00FA6678" w:rsidRPr="00481B5F" w:rsidRDefault="00FA6678" w:rsidP="00922F3B">
            <w:pPr>
              <w:pStyle w:val="LNVTableText1-9Pt-Indented"/>
            </w:pPr>
            <w:r w:rsidRPr="00481B5F">
              <w:t>Reviewed:</w:t>
            </w:r>
          </w:p>
        </w:tc>
        <w:tc>
          <w:tcPr>
            <w:tcW w:w="763" w:type="pct"/>
          </w:tcPr>
          <w:p w14:paraId="2CD22E0D" w14:textId="77777777" w:rsidR="00FA6678" w:rsidRPr="00481B5F" w:rsidRDefault="00FA6678" w:rsidP="00922F3B">
            <w:pPr>
              <w:pStyle w:val="LNVTableText1-9Pt-Indented"/>
            </w:pPr>
          </w:p>
        </w:tc>
        <w:tc>
          <w:tcPr>
            <w:tcW w:w="1376" w:type="pct"/>
          </w:tcPr>
          <w:p w14:paraId="163D736E" w14:textId="77777777" w:rsidR="00FA6678" w:rsidRPr="00481B5F" w:rsidRDefault="00FA6678" w:rsidP="00922F3B">
            <w:pPr>
              <w:pStyle w:val="LNVTableText1-9Pt-Indented"/>
            </w:pPr>
          </w:p>
        </w:tc>
        <w:tc>
          <w:tcPr>
            <w:tcW w:w="2080" w:type="pct"/>
          </w:tcPr>
          <w:p w14:paraId="4E81FA1C" w14:textId="77777777" w:rsidR="00FA6678" w:rsidRPr="00481B5F" w:rsidRDefault="00FA6678" w:rsidP="00922F3B">
            <w:pPr>
              <w:pStyle w:val="LNVTableText1-9Pt-Indented"/>
            </w:pPr>
          </w:p>
        </w:tc>
      </w:tr>
    </w:tbl>
    <w:p w14:paraId="15D9FF75" w14:textId="77777777" w:rsidR="00FA6678" w:rsidRDefault="00FA6678" w:rsidP="00FA6678"/>
    <w:p w14:paraId="6729E5DF" w14:textId="77777777" w:rsidR="008A6C5C" w:rsidRDefault="008A6C5C">
      <w:pPr>
        <w:spacing w:after="200"/>
        <w:ind w:left="0"/>
      </w:pPr>
      <w:r>
        <w:br w:type="page"/>
      </w:r>
    </w:p>
    <w:p w14:paraId="4D6488F5" w14:textId="77777777" w:rsidR="00FA6678" w:rsidRDefault="00FA6678" w:rsidP="002816AB">
      <w:pPr>
        <w:pStyle w:val="LNVHeading1"/>
      </w:pPr>
      <w:bookmarkStart w:id="5" w:name="_Toc228296402"/>
      <w:r>
        <w:lastRenderedPageBreak/>
        <w:t>System Overview</w:t>
      </w:r>
      <w:bookmarkEnd w:id="5"/>
    </w:p>
    <w:p w14:paraId="24E6FCE4" w14:textId="77777777" w:rsidR="00FA6678" w:rsidRDefault="00FA6678" w:rsidP="00FA6678">
      <w:r>
        <w:rPr>
          <w:i/>
        </w:rPr>
        <w:t>Provide a high-level orientation enabling a technical reader to understand the environment within minutes.</w:t>
      </w:r>
    </w:p>
    <w:p w14:paraId="4C808128" w14:textId="77777777" w:rsidR="0060278E" w:rsidRDefault="0060278E" w:rsidP="0060278E">
      <w:pPr>
        <w:pStyle w:val="LNVHeading2"/>
      </w:pPr>
      <w:bookmarkStart w:id="6" w:name="_Toc228296403"/>
      <w:r>
        <w:t>Platform Summary</w:t>
      </w:r>
      <w:bookmarkEnd w:id="6"/>
    </w:p>
    <w:p w14:paraId="78E7BC8F" w14:textId="77777777" w:rsidR="0060278E" w:rsidRDefault="0060278E" w:rsidP="0060278E">
      <w:r>
        <w:rPr>
          <w:i/>
        </w:rPr>
        <w:t>Include array model, controller count, firmware version, drive count, and usable capacity.</w:t>
      </w:r>
    </w:p>
    <w:p w14:paraId="6D39C2C4" w14:textId="77777777" w:rsidR="00BE090D" w:rsidRDefault="00BE090D" w:rsidP="00BE090D"/>
    <w:p w14:paraId="5BF1CD1E" w14:textId="77777777" w:rsidR="005A3225" w:rsidRDefault="006F0F9F" w:rsidP="00BE090D">
      <w:r w:rsidRPr="006F0F9F">
        <w:rPr>
          <w:highlight w:val="yellow"/>
        </w:rPr>
        <w:t>Can we place a Summary?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1303"/>
        <w:gridCol w:w="780"/>
        <w:gridCol w:w="779"/>
        <w:gridCol w:w="1532"/>
        <w:gridCol w:w="1851"/>
        <w:gridCol w:w="1154"/>
        <w:gridCol w:w="1595"/>
      </w:tblGrid>
      <w:tr w:rsidR="00F8157C" w14:paraId="2D48B4E9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75" w:type="pct"/>
          </w:tcPr>
          <w:p w14:paraId="6656D1BC" w14:textId="77777777" w:rsidR="00F8157C" w:rsidRDefault="006526BD">
            <w:pPr>
              <w:pStyle w:val="LNVTableText1-9Pt-Indented"/>
            </w:pPr>
            <w:r>
              <w:t>SystemName</w:t>
            </w:r>
          </w:p>
        </w:tc>
        <w:tc>
          <w:tcPr>
            <w:tcW w:w="338" w:type="pct"/>
          </w:tcPr>
          <w:p w14:paraId="2BB91155" w14:textId="77777777" w:rsidR="00F8157C" w:rsidRDefault="006526BD">
            <w:pPr>
              <w:pStyle w:val="LNVTableText1-9Pt-Indented"/>
            </w:pPr>
            <w:r>
              <w:t>Model</w:t>
            </w:r>
          </w:p>
        </w:tc>
        <w:tc>
          <w:tcPr>
            <w:tcW w:w="394" w:type="pct"/>
            <w:noWrap/>
          </w:tcPr>
          <w:p w14:paraId="75DAC344" w14:textId="77777777" w:rsidR="00F8157C" w:rsidRDefault="006526BD">
            <w:pPr>
              <w:pStyle w:val="LNVTableText1-9Pt-Indented"/>
            </w:pPr>
            <w:r>
              <w:t>Status</w:t>
            </w:r>
          </w:p>
        </w:tc>
        <w:tc>
          <w:tcPr>
            <w:tcW w:w="844" w:type="pct"/>
          </w:tcPr>
          <w:p w14:paraId="6481FC4A" w14:textId="77777777" w:rsidR="00F8157C" w:rsidRDefault="006526BD">
            <w:pPr>
              <w:pStyle w:val="LNVTableText1-9Pt-Indented"/>
            </w:pPr>
            <w:r>
              <w:t>FirmwareVersion</w:t>
            </w:r>
          </w:p>
        </w:tc>
        <w:tc>
          <w:tcPr>
            <w:tcW w:w="1013" w:type="pct"/>
          </w:tcPr>
          <w:p w14:paraId="69B894FF" w14:textId="77777777" w:rsidR="00F8157C" w:rsidRDefault="006526BD">
            <w:pPr>
              <w:pStyle w:val="LNVTableText1-9Pt-Indented"/>
            </w:pPr>
            <w:r>
              <w:t>ApplicationVersion</w:t>
            </w:r>
          </w:p>
        </w:tc>
        <w:tc>
          <w:tcPr>
            <w:tcW w:w="619" w:type="pct"/>
          </w:tcPr>
          <w:p w14:paraId="6938ECFA" w14:textId="77777777" w:rsidR="00F8157C" w:rsidRDefault="006526BD">
            <w:pPr>
              <w:pStyle w:val="LNVTableText1-9Pt-Indented"/>
            </w:pPr>
            <w:r>
              <w:t>BootVersion</w:t>
            </w:r>
          </w:p>
        </w:tc>
        <w:tc>
          <w:tcPr>
            <w:tcW w:w="900" w:type="pct"/>
          </w:tcPr>
          <w:p w14:paraId="47E813B4" w14:textId="77777777" w:rsidR="00F8157C" w:rsidRDefault="006526BD">
            <w:pPr>
              <w:pStyle w:val="LNVTableText1-9Pt-Indented"/>
            </w:pPr>
            <w:r>
              <w:t>NvsramVersion</w:t>
            </w:r>
          </w:p>
        </w:tc>
      </w:tr>
      <w:tr w:rsidR="00F8157C" w14:paraId="55EF59C6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75" w:type="pct"/>
          </w:tcPr>
          <w:p w14:paraId="59512449" w14:textId="77777777" w:rsidR="00F8157C" w:rsidRDefault="006526BD">
            <w:pPr>
              <w:pStyle w:val="LNVTableText1-9Pt-Indented"/>
            </w:pPr>
            <w:r>
              <w:t>DE4200_Rack4</w:t>
            </w:r>
          </w:p>
        </w:tc>
        <w:tc>
          <w:tcPr>
            <w:tcW w:w="338" w:type="pct"/>
          </w:tcPr>
          <w:p w14:paraId="18E9F5F7" w14:textId="77777777" w:rsidR="00F8157C" w:rsidRDefault="006526BD">
            <w:pPr>
              <w:pStyle w:val="LNVTableText1-9Pt-Indented"/>
            </w:pPr>
            <w:r>
              <w:t>DE4200</w:t>
            </w:r>
          </w:p>
        </w:tc>
        <w:tc>
          <w:tcPr>
            <w:tcW w:w="394" w:type="pct"/>
            <w:noWrap/>
          </w:tcPr>
          <w:p w14:paraId="628DB85B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844" w:type="pct"/>
          </w:tcPr>
          <w:p w14:paraId="71E65AAA" w14:textId="77777777" w:rsidR="00F8157C" w:rsidRDefault="006526BD">
            <w:pPr>
              <w:pStyle w:val="LNVTableText1-9Pt-Indented"/>
            </w:pPr>
            <w:r>
              <w:t>08.90.09.00</w:t>
            </w:r>
          </w:p>
        </w:tc>
        <w:tc>
          <w:tcPr>
            <w:tcW w:w="1013" w:type="pct"/>
          </w:tcPr>
          <w:p w14:paraId="2D312345" w14:textId="77777777" w:rsidR="00F8157C" w:rsidRDefault="006526BD">
            <w:pPr>
              <w:pStyle w:val="LNVTableText1-9Pt-Indented"/>
            </w:pPr>
            <w:r>
              <w:t>08.90.09.00</w:t>
            </w:r>
          </w:p>
        </w:tc>
        <w:tc>
          <w:tcPr>
            <w:tcW w:w="619" w:type="pct"/>
          </w:tcPr>
          <w:p w14:paraId="5122DD1D" w14:textId="77777777" w:rsidR="00F8157C" w:rsidRDefault="006526BD">
            <w:pPr>
              <w:pStyle w:val="LNVTableText1-9Pt-Indented"/>
            </w:pPr>
            <w:r>
              <w:t>08.90.09.00</w:t>
            </w:r>
          </w:p>
        </w:tc>
        <w:tc>
          <w:tcPr>
            <w:tcW w:w="900" w:type="pct"/>
          </w:tcPr>
          <w:p w14:paraId="41899394" w14:textId="77777777" w:rsidR="00F8157C" w:rsidRDefault="006526BD">
            <w:pPr>
              <w:pStyle w:val="LNVTableText1-9Pt-Indented"/>
            </w:pPr>
            <w:r>
              <w:t>N4000-890870-D03</w:t>
            </w:r>
          </w:p>
        </w:tc>
      </w:tr>
    </w:tbl>
    <w:p w14:paraId="5A53E5EF" w14:textId="77777777" w:rsidR="006F0F9F" w:rsidRDefault="006F0F9F" w:rsidP="00BE090D"/>
    <w:p w14:paraId="5FA8D5F8" w14:textId="77777777" w:rsidR="0060278E" w:rsidRDefault="0060278E" w:rsidP="0060278E">
      <w:pPr>
        <w:pStyle w:val="LNVHeading2"/>
      </w:pPr>
      <w:bookmarkStart w:id="7" w:name="_Toc228296404"/>
      <w:r>
        <w:t>Controller Topology</w:t>
      </w:r>
      <w:bookmarkEnd w:id="7"/>
    </w:p>
    <w:p w14:paraId="6B256442" w14:textId="77777777" w:rsidR="005A442D" w:rsidRDefault="005A442D" w:rsidP="0060278E">
      <w:pPr>
        <w:rPr>
          <w:i/>
        </w:rPr>
      </w:pPr>
      <w:r w:rsidRPr="005A442D">
        <w:rPr>
          <w:i/>
        </w:rPr>
        <w:t>Describe controller A/B architecture, active ownership behaviour, host interface presentation, and redundancy model.</w:t>
      </w:r>
    </w:p>
    <w:p w14:paraId="148417AA" w14:textId="77777777" w:rsidR="00430FD1" w:rsidRDefault="00430FD1" w:rsidP="0060278E"/>
    <w:p w14:paraId="2A8C8696" w14:textId="77777777" w:rsidR="00430FD1" w:rsidRDefault="00430FD1" w:rsidP="0060278E"/>
    <w:p w14:paraId="6C13FA50" w14:textId="77777777" w:rsidR="0060278E" w:rsidRDefault="0060278E" w:rsidP="0060278E">
      <w:pPr>
        <w:pStyle w:val="LNVHeading2"/>
      </w:pPr>
      <w:bookmarkStart w:id="8" w:name="_Toc228296405"/>
      <w:r>
        <w:t>Version Matrix</w:t>
      </w:r>
      <w:bookmarkEnd w:id="8"/>
    </w:p>
    <w:p w14:paraId="5576B663" w14:textId="77777777" w:rsidR="0060278E" w:rsidRDefault="0060278E" w:rsidP="0060278E">
      <w:r>
        <w:rPr>
          <w:i/>
        </w:rPr>
        <w:t>Provide SANtricity firmware, NVSRAM version, controller firmware and disk firmware baseline.</w:t>
      </w:r>
    </w:p>
    <w:p w14:paraId="463FE063" w14:textId="77777777" w:rsidR="00314C29" w:rsidRDefault="00314C29" w:rsidP="0060278E"/>
    <w:p w14:paraId="1B900970" w14:textId="77777777" w:rsidR="00314C29" w:rsidRDefault="00314C29" w:rsidP="0060278E"/>
    <w:p w14:paraId="7FC6CE7F" w14:textId="77777777" w:rsidR="0060278E" w:rsidRDefault="0060278E" w:rsidP="0060278E">
      <w:pPr>
        <w:pStyle w:val="LNVHeading2"/>
      </w:pPr>
      <w:bookmarkStart w:id="9" w:name="_Toc228296406"/>
      <w:r>
        <w:t>Key Design Decisions</w:t>
      </w:r>
      <w:bookmarkEnd w:id="9"/>
    </w:p>
    <w:p w14:paraId="08ECE2EA" w14:textId="77777777" w:rsidR="0060278E" w:rsidRDefault="0060278E" w:rsidP="0060278E">
      <w:r>
        <w:rPr>
          <w:i/>
        </w:rPr>
        <w:t>Explain pool design (DDP vs RAID groups), connectivity model (FC/iSCSI), snapshot policies, and replication configuration.</w:t>
      </w:r>
    </w:p>
    <w:p w14:paraId="02C9D964" w14:textId="77777777" w:rsidR="0060278E" w:rsidRDefault="0060278E" w:rsidP="0060278E">
      <w:pPr>
        <w:pStyle w:val="LNVHeading2"/>
      </w:pPr>
      <w:bookmarkStart w:id="10" w:name="_Toc228296407"/>
      <w:r>
        <w:t>Management Context</w:t>
      </w:r>
      <w:bookmarkEnd w:id="10"/>
    </w:p>
    <w:p w14:paraId="14A59584" w14:textId="77777777" w:rsidR="0060278E" w:rsidRDefault="0060278E" w:rsidP="0060278E">
      <w:r>
        <w:rPr>
          <w:i/>
        </w:rPr>
        <w:t>Clarify embedded management interface, monitoring integration, and management network scope.</w:t>
      </w:r>
    </w:p>
    <w:p w14:paraId="2F65A7AC" w14:textId="77777777" w:rsidR="00314C29" w:rsidRDefault="00314C29" w:rsidP="0060278E"/>
    <w:p w14:paraId="69DE3D3C" w14:textId="77777777" w:rsidR="00314C29" w:rsidRDefault="00314C29" w:rsidP="0060278E"/>
    <w:p w14:paraId="0DE01924" w14:textId="77777777" w:rsidR="0060278E" w:rsidRDefault="0060278E" w:rsidP="00482790">
      <w:pPr>
        <w:pStyle w:val="LNVHeading1"/>
      </w:pPr>
      <w:bookmarkStart w:id="11" w:name="_Toc228296408"/>
      <w:r>
        <w:t>Architecture</w:t>
      </w:r>
      <w:bookmarkEnd w:id="11"/>
    </w:p>
    <w:p w14:paraId="69313498" w14:textId="77777777" w:rsidR="0060278E" w:rsidRDefault="0060278E" w:rsidP="0060278E">
      <w:r>
        <w:rPr>
          <w:i/>
        </w:rPr>
        <w:t>Describe structural relationships between controllers, storage pools, volumes, and host connectivity.</w:t>
      </w:r>
    </w:p>
    <w:p w14:paraId="1FBBA61A" w14:textId="77777777" w:rsidR="0060278E" w:rsidRDefault="0060278E" w:rsidP="0060278E">
      <w:pPr>
        <w:pStyle w:val="LNVHeading2"/>
      </w:pPr>
      <w:bookmarkStart w:id="12" w:name="_Toc228296409"/>
      <w:r>
        <w:t>Logical Architecture</w:t>
      </w:r>
      <w:bookmarkEnd w:id="12"/>
    </w:p>
    <w:p w14:paraId="7CE00916" w14:textId="77777777" w:rsidR="0060278E" w:rsidRDefault="0060278E" w:rsidP="0060278E">
      <w:r>
        <w:rPr>
          <w:i/>
        </w:rPr>
        <w:t>Insert logical architecture diagram describing controller roles, pools, and volume layout.</w:t>
      </w:r>
    </w:p>
    <w:p w14:paraId="39C9826F" w14:textId="77777777" w:rsidR="00314C29" w:rsidRDefault="00314C29" w:rsidP="0060278E"/>
    <w:p w14:paraId="029DB678" w14:textId="77777777" w:rsidR="00314C29" w:rsidRDefault="00314C29" w:rsidP="0060278E"/>
    <w:p w14:paraId="776DBA69" w14:textId="77777777" w:rsidR="0060278E" w:rsidRDefault="0060278E" w:rsidP="0060278E">
      <w:pPr>
        <w:pStyle w:val="LNVHeading2"/>
      </w:pPr>
      <w:bookmarkStart w:id="13" w:name="_Toc228296410"/>
      <w:r>
        <w:t>Physical Layout</w:t>
      </w:r>
      <w:bookmarkEnd w:id="13"/>
    </w:p>
    <w:p w14:paraId="47953D6A" w14:textId="77777777" w:rsidR="0060278E" w:rsidRDefault="0060278E" w:rsidP="0060278E">
      <w:r>
        <w:rPr>
          <w:i/>
        </w:rPr>
        <w:t>Insert rack diagram showing controller shelves and disk shelf placement.</w:t>
      </w:r>
    </w:p>
    <w:p w14:paraId="4361F23C" w14:textId="77777777" w:rsidR="0060278E" w:rsidRDefault="0060278E" w:rsidP="0060278E">
      <w:pPr>
        <w:pStyle w:val="LNVHeading2"/>
      </w:pPr>
      <w:bookmarkStart w:id="14" w:name="_Toc228296411"/>
      <w:r>
        <w:lastRenderedPageBreak/>
        <w:t>SAN Fabric Architecture (Conditional)</w:t>
      </w:r>
      <w:bookmarkEnd w:id="14"/>
    </w:p>
    <w:p w14:paraId="1F96C2C3" w14:textId="77777777" w:rsidR="0060278E" w:rsidRDefault="0060278E" w:rsidP="0060278E">
      <w:r>
        <w:rPr>
          <w:i/>
        </w:rPr>
        <w:t>Describe FC fabric topology, zoning model, and switch redundancy.</w:t>
      </w:r>
    </w:p>
    <w:p w14:paraId="75BA79F2" w14:textId="77777777" w:rsidR="00FE3160" w:rsidRDefault="00FE3160" w:rsidP="0060278E"/>
    <w:p w14:paraId="0DE52138" w14:textId="77777777" w:rsidR="00FE3160" w:rsidRDefault="00FE3160" w:rsidP="0060278E"/>
    <w:p w14:paraId="2A380ED4" w14:textId="77777777" w:rsidR="0060278E" w:rsidRDefault="0060278E" w:rsidP="00482790">
      <w:pPr>
        <w:pStyle w:val="LNVHeading1"/>
      </w:pPr>
      <w:bookmarkStart w:id="15" w:name="_Toc228296412"/>
      <w:r>
        <w:t>Platform Configuration</w:t>
      </w:r>
      <w:bookmarkEnd w:id="15"/>
    </w:p>
    <w:p w14:paraId="439D984F" w14:textId="77777777" w:rsidR="0060278E" w:rsidRDefault="0060278E" w:rsidP="0060278E">
      <w:r>
        <w:rPr>
          <w:i/>
        </w:rPr>
        <w:t>Document authoritative configuration state only. Avoid design narrative or operational procedures.</w:t>
      </w:r>
    </w:p>
    <w:p w14:paraId="0FE8D882" w14:textId="77777777" w:rsidR="0060278E" w:rsidRDefault="0060278E" w:rsidP="00482790">
      <w:pPr>
        <w:pStyle w:val="LNVHeading2"/>
      </w:pPr>
      <w:bookmarkStart w:id="16" w:name="_Toc228296413"/>
      <w:r>
        <w:t>Hardware Configuration</w:t>
      </w:r>
      <w:bookmarkEnd w:id="16"/>
    </w:p>
    <w:p w14:paraId="72C6A37A" w14:textId="77777777" w:rsidR="005A442D" w:rsidRDefault="005A442D" w:rsidP="0060278E">
      <w:pPr>
        <w:rPr>
          <w:i/>
        </w:rPr>
      </w:pPr>
      <w:r w:rsidRPr="005A442D">
        <w:rPr>
          <w:i/>
        </w:rPr>
        <w:t>Include drive inventory, media type, shelf placement, and underlying node hardware if present.</w:t>
      </w:r>
    </w:p>
    <w:p w14:paraId="497A7EA0" w14:textId="77777777" w:rsidR="00FE3160" w:rsidRDefault="00FE3160" w:rsidP="0060278E"/>
    <w:p w14:paraId="7B588AFA" w14:textId="77777777" w:rsidR="000102DD" w:rsidRDefault="000102DD" w:rsidP="000102DD">
      <w:r w:rsidRPr="000102DD">
        <w:rPr>
          <w:highlight w:val="green"/>
        </w:rPr>
        <w:t>Shelf Inventory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916"/>
        <w:gridCol w:w="1745"/>
        <w:gridCol w:w="1389"/>
        <w:gridCol w:w="1350"/>
        <w:gridCol w:w="1154"/>
        <w:gridCol w:w="1746"/>
        <w:gridCol w:w="694"/>
      </w:tblGrid>
      <w:tr w:rsidR="00F8157C" w14:paraId="2023D975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3" w:type="pct"/>
          </w:tcPr>
          <w:p w14:paraId="0ED88445" w14:textId="77777777" w:rsidR="00F8157C" w:rsidRDefault="006526BD">
            <w:pPr>
              <w:pStyle w:val="LNVTableText1-9Pt-Indented"/>
            </w:pPr>
            <w:r>
              <w:t>TrayType</w:t>
            </w:r>
          </w:p>
        </w:tc>
        <w:tc>
          <w:tcPr>
            <w:tcW w:w="944" w:type="pct"/>
          </w:tcPr>
          <w:p w14:paraId="235710D4" w14:textId="77777777" w:rsidR="00F8157C" w:rsidRDefault="006526BD">
            <w:pPr>
              <w:pStyle w:val="LNVTableText1-9Pt-Indented"/>
            </w:pPr>
            <w:r>
              <w:t>TrayRole</w:t>
            </w:r>
          </w:p>
        </w:tc>
        <w:tc>
          <w:tcPr>
            <w:tcW w:w="755" w:type="pct"/>
          </w:tcPr>
          <w:p w14:paraId="5E2D4C9C" w14:textId="77777777" w:rsidR="00F8157C" w:rsidRDefault="006526BD">
            <w:pPr>
              <w:pStyle w:val="LNVTableText1-9Pt-Indented"/>
            </w:pPr>
            <w:r>
              <w:t>SerialNumber</w:t>
            </w:r>
          </w:p>
        </w:tc>
        <w:tc>
          <w:tcPr>
            <w:tcW w:w="629" w:type="pct"/>
          </w:tcPr>
          <w:p w14:paraId="0AE0F456" w14:textId="77777777" w:rsidR="00F8157C" w:rsidRDefault="006526BD">
            <w:pPr>
              <w:pStyle w:val="LNVTableText1-9Pt-Indented"/>
            </w:pPr>
            <w:r>
              <w:t>PartNumber</w:t>
            </w:r>
          </w:p>
        </w:tc>
        <w:tc>
          <w:tcPr>
            <w:tcW w:w="629" w:type="pct"/>
          </w:tcPr>
          <w:p w14:paraId="730A3DCA" w14:textId="77777777" w:rsidR="00F8157C" w:rsidRDefault="006526BD">
            <w:pPr>
              <w:pStyle w:val="LNVTableText1-9Pt-Indented"/>
            </w:pPr>
            <w:r>
              <w:t>DriveSlots</w:t>
            </w:r>
          </w:p>
        </w:tc>
        <w:tc>
          <w:tcPr>
            <w:tcW w:w="944" w:type="pct"/>
          </w:tcPr>
          <w:p w14:paraId="6AF15136" w14:textId="77777777" w:rsidR="00F8157C" w:rsidRDefault="006526BD">
            <w:pPr>
              <w:pStyle w:val="LNVTableText1-9Pt-Indented"/>
            </w:pPr>
            <w:r>
              <w:t>ControllerSlots</w:t>
            </w:r>
          </w:p>
        </w:tc>
        <w:tc>
          <w:tcPr>
            <w:tcW w:w="379" w:type="pct"/>
            <w:noWrap/>
          </w:tcPr>
          <w:p w14:paraId="46C574EF" w14:textId="77777777" w:rsidR="00F8157C" w:rsidRDefault="006526BD">
            <w:pPr>
              <w:pStyle w:val="LNVTableText1-9Pt-Indented"/>
            </w:pPr>
            <w:r>
              <w:t>Status</w:t>
            </w:r>
          </w:p>
        </w:tc>
      </w:tr>
      <w:tr w:rsidR="00F8157C" w14:paraId="7E4A7039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3" w:type="pct"/>
          </w:tcPr>
          <w:p w14:paraId="1A5A0ECF" w14:textId="77777777" w:rsidR="00F8157C" w:rsidRDefault="006526BD">
            <w:pPr>
              <w:pStyle w:val="LNVTableText1-9Pt-Indented"/>
            </w:pPr>
            <w:r>
              <w:t>de224c</w:t>
            </w:r>
          </w:p>
        </w:tc>
        <w:tc>
          <w:tcPr>
            <w:tcW w:w="944" w:type="pct"/>
          </w:tcPr>
          <w:p w14:paraId="0BF6E29C" w14:textId="77777777" w:rsidR="00F8157C" w:rsidRDefault="006526BD">
            <w:pPr>
              <w:pStyle w:val="LNVTableText1-9Pt-Indented"/>
            </w:pPr>
            <w:r>
              <w:t>controller-tray</w:t>
            </w:r>
          </w:p>
        </w:tc>
        <w:tc>
          <w:tcPr>
            <w:tcW w:w="755" w:type="pct"/>
          </w:tcPr>
          <w:p w14:paraId="1960321F" w14:textId="77777777" w:rsidR="00F8157C" w:rsidRDefault="006526BD">
            <w:pPr>
              <w:pStyle w:val="LNVTableText1-9Pt-Indented"/>
            </w:pPr>
            <w:r>
              <w:t>J7024YT4</w:t>
            </w:r>
          </w:p>
        </w:tc>
        <w:tc>
          <w:tcPr>
            <w:tcW w:w="629" w:type="pct"/>
          </w:tcPr>
          <w:p w14:paraId="1A6F92A0" w14:textId="77777777" w:rsidR="00F8157C" w:rsidRDefault="006526BD">
            <w:pPr>
              <w:pStyle w:val="LNVTableText1-9Pt-Indented"/>
            </w:pPr>
            <w:r>
              <w:t>7DCQCTO1WW</w:t>
            </w:r>
          </w:p>
        </w:tc>
        <w:tc>
          <w:tcPr>
            <w:tcW w:w="629" w:type="pct"/>
          </w:tcPr>
          <w:p w14:paraId="4558C2EA" w14:textId="77777777" w:rsidR="00F8157C" w:rsidRDefault="006526BD">
            <w:pPr>
              <w:pStyle w:val="LNVTableText1-9Pt-Indented"/>
            </w:pPr>
            <w:r>
              <w:t>24</w:t>
            </w:r>
          </w:p>
        </w:tc>
        <w:tc>
          <w:tcPr>
            <w:tcW w:w="944" w:type="pct"/>
          </w:tcPr>
          <w:p w14:paraId="793A6D16" w14:textId="77777777" w:rsidR="00F8157C" w:rsidRDefault="006526BD">
            <w:pPr>
              <w:pStyle w:val="LNVTableText1-9Pt-Indented"/>
            </w:pPr>
            <w:r>
              <w:t>2</w:t>
            </w:r>
          </w:p>
        </w:tc>
        <w:tc>
          <w:tcPr>
            <w:tcW w:w="379" w:type="pct"/>
            <w:noWrap/>
          </w:tcPr>
          <w:p w14:paraId="5177DC47" w14:textId="77777777" w:rsidR="00F8157C" w:rsidRDefault="00F8157C">
            <w:pPr>
              <w:pStyle w:val="LNVTableText1-9Pt-Indented"/>
            </w:pPr>
          </w:p>
        </w:tc>
      </w:tr>
    </w:tbl>
    <w:p w14:paraId="08C03225" w14:textId="77777777" w:rsidR="000102DD" w:rsidRDefault="000102DD" w:rsidP="000102DD"/>
    <w:p w14:paraId="50507D99" w14:textId="77777777" w:rsidR="00FF723E" w:rsidRDefault="00FF723E" w:rsidP="000102DD"/>
    <w:p w14:paraId="3AEF2D5A" w14:textId="77777777" w:rsidR="000102DD" w:rsidRDefault="000102DD" w:rsidP="000102DD">
      <w:r w:rsidRPr="000102DD">
        <w:rPr>
          <w:highlight w:val="green"/>
        </w:rPr>
        <w:t>Drive Inventory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573"/>
        <w:gridCol w:w="1427"/>
        <w:gridCol w:w="998"/>
        <w:gridCol w:w="998"/>
        <w:gridCol w:w="1142"/>
        <w:gridCol w:w="998"/>
        <w:gridCol w:w="2858"/>
      </w:tblGrid>
      <w:tr w:rsidR="00F8157C" w14:paraId="51FE8AA2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4" w:type="pct"/>
            <w:noWrap/>
          </w:tcPr>
          <w:p w14:paraId="04AB9636" w14:textId="77777777" w:rsidR="00F8157C" w:rsidRDefault="006526BD">
            <w:pPr>
              <w:pStyle w:val="LNVTableText1-9Pt-Indented"/>
            </w:pPr>
            <w:r>
              <w:t>Slot</w:t>
            </w:r>
          </w:p>
        </w:tc>
        <w:tc>
          <w:tcPr>
            <w:tcW w:w="759" w:type="pct"/>
          </w:tcPr>
          <w:p w14:paraId="45AE5827" w14:textId="77777777" w:rsidR="00F8157C" w:rsidRDefault="006526BD">
            <w:pPr>
              <w:pStyle w:val="LNVTableText1-9Pt-Indented"/>
            </w:pPr>
            <w:r>
              <w:t>Media Type</w:t>
            </w:r>
          </w:p>
        </w:tc>
        <w:tc>
          <w:tcPr>
            <w:tcW w:w="531" w:type="pct"/>
            <w:noWrap/>
          </w:tcPr>
          <w:p w14:paraId="4C78B565" w14:textId="77777777" w:rsidR="00F8157C" w:rsidRDefault="006526BD">
            <w:pPr>
              <w:pStyle w:val="LNVTableText1-9Pt-Indented"/>
            </w:pPr>
            <w:r>
              <w:t>Raw</w:t>
            </w:r>
          </w:p>
        </w:tc>
        <w:tc>
          <w:tcPr>
            <w:tcW w:w="531" w:type="pct"/>
            <w:noWrap/>
          </w:tcPr>
          <w:p w14:paraId="4DD3CCBE" w14:textId="77777777" w:rsidR="00F8157C" w:rsidRDefault="006526BD">
            <w:pPr>
              <w:pStyle w:val="LNVTableText1-9Pt-Indented"/>
            </w:pPr>
            <w:r>
              <w:t>Usable</w:t>
            </w:r>
          </w:p>
        </w:tc>
        <w:tc>
          <w:tcPr>
            <w:tcW w:w="607" w:type="pct"/>
            <w:noWrap/>
          </w:tcPr>
          <w:p w14:paraId="516261D3" w14:textId="77777777" w:rsidR="00F8157C" w:rsidRDefault="006526BD">
            <w:pPr>
              <w:pStyle w:val="LNVTableText1-9Pt-Indented"/>
            </w:pPr>
            <w:r>
              <w:t>Firmware</w:t>
            </w:r>
          </w:p>
        </w:tc>
        <w:tc>
          <w:tcPr>
            <w:tcW w:w="531" w:type="pct"/>
            <w:noWrap/>
          </w:tcPr>
          <w:p w14:paraId="464FBC76" w14:textId="77777777" w:rsidR="00F8157C" w:rsidRDefault="006526BD">
            <w:pPr>
              <w:pStyle w:val="LNVTableText1-9Pt-Indented"/>
            </w:pPr>
            <w:r>
              <w:t>Status</w:t>
            </w:r>
          </w:p>
        </w:tc>
        <w:tc>
          <w:tcPr>
            <w:tcW w:w="1520" w:type="pct"/>
          </w:tcPr>
          <w:p w14:paraId="7BFDC86A" w14:textId="77777777" w:rsidR="00F8157C" w:rsidRDefault="006526BD">
            <w:pPr>
              <w:pStyle w:val="LNVTableText1-9Pt-Indented"/>
            </w:pPr>
            <w:r>
              <w:t>SerialNumber</w:t>
            </w:r>
          </w:p>
        </w:tc>
      </w:tr>
      <w:tr w:rsidR="00F8157C" w14:paraId="43A5E13D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4" w:type="pct"/>
            <w:noWrap/>
          </w:tcPr>
          <w:p w14:paraId="2D195A12" w14:textId="77777777" w:rsidR="00F8157C" w:rsidRDefault="006526BD">
            <w:pPr>
              <w:pStyle w:val="LNVTableText1-9Pt-Indented"/>
            </w:pPr>
            <w:r>
              <w:t>1</w:t>
            </w:r>
          </w:p>
        </w:tc>
        <w:tc>
          <w:tcPr>
            <w:tcW w:w="759" w:type="pct"/>
          </w:tcPr>
          <w:p w14:paraId="40A129A0" w14:textId="77777777" w:rsidR="00F8157C" w:rsidRDefault="006526BD">
            <w:pPr>
              <w:pStyle w:val="LNVTableText1-9Pt-Indented"/>
            </w:pPr>
            <w:r>
              <w:t>ssd</w:t>
            </w:r>
          </w:p>
        </w:tc>
        <w:tc>
          <w:tcPr>
            <w:tcW w:w="531" w:type="pct"/>
            <w:noWrap/>
          </w:tcPr>
          <w:p w14:paraId="01C6A4BD" w14:textId="77777777" w:rsidR="00F8157C" w:rsidRDefault="006526BD">
            <w:pPr>
              <w:pStyle w:val="LNVTableText1-9Pt-Indented"/>
            </w:pPr>
            <w:r>
              <w:t>1.75 TB</w:t>
            </w:r>
          </w:p>
        </w:tc>
        <w:tc>
          <w:tcPr>
            <w:tcW w:w="531" w:type="pct"/>
            <w:noWrap/>
          </w:tcPr>
          <w:p w14:paraId="3CAA9052" w14:textId="77777777" w:rsidR="00F8157C" w:rsidRDefault="006526BD">
            <w:pPr>
              <w:pStyle w:val="LNVTableText1-9Pt-Indented"/>
            </w:pPr>
            <w:r>
              <w:t>1.74 TB</w:t>
            </w:r>
          </w:p>
        </w:tc>
        <w:tc>
          <w:tcPr>
            <w:tcW w:w="607" w:type="pct"/>
            <w:noWrap/>
          </w:tcPr>
          <w:p w14:paraId="766F7354" w14:textId="77777777" w:rsidR="00F8157C" w:rsidRDefault="006526BD">
            <w:pPr>
              <w:pStyle w:val="LNVTableText1-9Pt-Indented"/>
            </w:pPr>
            <w:r>
              <w:t>LE00</w:t>
            </w:r>
          </w:p>
        </w:tc>
        <w:tc>
          <w:tcPr>
            <w:tcW w:w="531" w:type="pct"/>
            <w:noWrap/>
          </w:tcPr>
          <w:p w14:paraId="2CA850AF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502C0418" w14:textId="77777777" w:rsidR="00F8157C" w:rsidRDefault="006526BD">
            <w:pPr>
              <w:pStyle w:val="LNVTableText1-9Pt-Indented"/>
            </w:pPr>
            <w:r>
              <w:t>S74ENC0Y901052</w:t>
            </w:r>
          </w:p>
        </w:tc>
      </w:tr>
      <w:tr w:rsidR="00F8157C" w14:paraId="2ADCB0B7" w14:textId="77777777" w:rsidTr="00F8157C">
        <w:tc>
          <w:tcPr>
            <w:tcW w:w="304" w:type="pct"/>
            <w:noWrap/>
          </w:tcPr>
          <w:p w14:paraId="4DBEB6CD" w14:textId="77777777" w:rsidR="00F8157C" w:rsidRDefault="006526BD">
            <w:pPr>
              <w:pStyle w:val="LNVTableText1-9Pt-Indented"/>
            </w:pPr>
            <w:r>
              <w:t>2</w:t>
            </w:r>
          </w:p>
        </w:tc>
        <w:tc>
          <w:tcPr>
            <w:tcW w:w="759" w:type="pct"/>
          </w:tcPr>
          <w:p w14:paraId="2877C7EA" w14:textId="77777777" w:rsidR="00F8157C" w:rsidRDefault="006526BD">
            <w:pPr>
              <w:pStyle w:val="LNVTableText1-9Pt-Indented"/>
            </w:pPr>
            <w:r>
              <w:t>ssd</w:t>
            </w:r>
          </w:p>
        </w:tc>
        <w:tc>
          <w:tcPr>
            <w:tcW w:w="531" w:type="pct"/>
            <w:noWrap/>
          </w:tcPr>
          <w:p w14:paraId="163D3600" w14:textId="77777777" w:rsidR="00F8157C" w:rsidRDefault="006526BD">
            <w:pPr>
              <w:pStyle w:val="LNVTableText1-9Pt-Indented"/>
            </w:pPr>
            <w:r>
              <w:t>1.75 TB</w:t>
            </w:r>
          </w:p>
        </w:tc>
        <w:tc>
          <w:tcPr>
            <w:tcW w:w="531" w:type="pct"/>
            <w:noWrap/>
          </w:tcPr>
          <w:p w14:paraId="454D573F" w14:textId="77777777" w:rsidR="00F8157C" w:rsidRDefault="006526BD">
            <w:pPr>
              <w:pStyle w:val="LNVTableText1-9Pt-Indented"/>
            </w:pPr>
            <w:r>
              <w:t>1.74 TB</w:t>
            </w:r>
          </w:p>
        </w:tc>
        <w:tc>
          <w:tcPr>
            <w:tcW w:w="607" w:type="pct"/>
            <w:noWrap/>
          </w:tcPr>
          <w:p w14:paraId="4318DD09" w14:textId="77777777" w:rsidR="00F8157C" w:rsidRDefault="006526BD">
            <w:pPr>
              <w:pStyle w:val="LNVTableText1-9Pt-Indented"/>
            </w:pPr>
            <w:r>
              <w:t>LE00</w:t>
            </w:r>
          </w:p>
        </w:tc>
        <w:tc>
          <w:tcPr>
            <w:tcW w:w="531" w:type="pct"/>
            <w:noWrap/>
          </w:tcPr>
          <w:p w14:paraId="2BE4713F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75D94298" w14:textId="77777777" w:rsidR="00F8157C" w:rsidRDefault="006526BD">
            <w:pPr>
              <w:pStyle w:val="LNVTableText1-9Pt-Indented"/>
            </w:pPr>
            <w:r>
              <w:t>S74ENC0Y901048</w:t>
            </w:r>
          </w:p>
        </w:tc>
      </w:tr>
      <w:tr w:rsidR="00F8157C" w14:paraId="507FE23E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4" w:type="pct"/>
            <w:noWrap/>
          </w:tcPr>
          <w:p w14:paraId="6F741ABE" w14:textId="77777777" w:rsidR="00F8157C" w:rsidRDefault="006526BD">
            <w:pPr>
              <w:pStyle w:val="LNVTableText1-9Pt-Indented"/>
            </w:pPr>
            <w:r>
              <w:t>3</w:t>
            </w:r>
          </w:p>
        </w:tc>
        <w:tc>
          <w:tcPr>
            <w:tcW w:w="759" w:type="pct"/>
          </w:tcPr>
          <w:p w14:paraId="5432E90D" w14:textId="77777777" w:rsidR="00F8157C" w:rsidRDefault="006526BD">
            <w:pPr>
              <w:pStyle w:val="LNVTableText1-9Pt-Indented"/>
            </w:pPr>
            <w:r>
              <w:t>ssd</w:t>
            </w:r>
          </w:p>
        </w:tc>
        <w:tc>
          <w:tcPr>
            <w:tcW w:w="531" w:type="pct"/>
            <w:noWrap/>
          </w:tcPr>
          <w:p w14:paraId="402385A5" w14:textId="77777777" w:rsidR="00F8157C" w:rsidRDefault="006526BD">
            <w:pPr>
              <w:pStyle w:val="LNVTableText1-9Pt-Indented"/>
            </w:pPr>
            <w:r>
              <w:t>1.75 TB</w:t>
            </w:r>
          </w:p>
        </w:tc>
        <w:tc>
          <w:tcPr>
            <w:tcW w:w="531" w:type="pct"/>
            <w:noWrap/>
          </w:tcPr>
          <w:p w14:paraId="2DCAD054" w14:textId="77777777" w:rsidR="00F8157C" w:rsidRDefault="006526BD">
            <w:pPr>
              <w:pStyle w:val="LNVTableText1-9Pt-Indented"/>
            </w:pPr>
            <w:r>
              <w:t>1.74 TB</w:t>
            </w:r>
          </w:p>
        </w:tc>
        <w:tc>
          <w:tcPr>
            <w:tcW w:w="607" w:type="pct"/>
            <w:noWrap/>
          </w:tcPr>
          <w:p w14:paraId="58A6E1A2" w14:textId="77777777" w:rsidR="00F8157C" w:rsidRDefault="006526BD">
            <w:pPr>
              <w:pStyle w:val="LNVTableText1-9Pt-Indented"/>
            </w:pPr>
            <w:r>
              <w:t>LE00</w:t>
            </w:r>
          </w:p>
        </w:tc>
        <w:tc>
          <w:tcPr>
            <w:tcW w:w="531" w:type="pct"/>
            <w:noWrap/>
          </w:tcPr>
          <w:p w14:paraId="152AE9C2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2A566C27" w14:textId="77777777" w:rsidR="00F8157C" w:rsidRDefault="006526BD">
            <w:pPr>
              <w:pStyle w:val="LNVTableText1-9Pt-Indented"/>
            </w:pPr>
            <w:r>
              <w:t>S74ENC0Y901053</w:t>
            </w:r>
          </w:p>
        </w:tc>
      </w:tr>
      <w:tr w:rsidR="00F8157C" w14:paraId="11AB0CCC" w14:textId="77777777" w:rsidTr="00F8157C">
        <w:tc>
          <w:tcPr>
            <w:tcW w:w="304" w:type="pct"/>
            <w:noWrap/>
          </w:tcPr>
          <w:p w14:paraId="551748B4" w14:textId="77777777" w:rsidR="00F8157C" w:rsidRDefault="006526BD">
            <w:pPr>
              <w:pStyle w:val="LNVTableText1-9Pt-Indented"/>
            </w:pPr>
            <w:r>
              <w:t>4</w:t>
            </w:r>
          </w:p>
        </w:tc>
        <w:tc>
          <w:tcPr>
            <w:tcW w:w="759" w:type="pct"/>
          </w:tcPr>
          <w:p w14:paraId="794CF59B" w14:textId="77777777" w:rsidR="00F8157C" w:rsidRDefault="006526BD">
            <w:pPr>
              <w:pStyle w:val="LNVTableText1-9Pt-Indented"/>
            </w:pPr>
            <w:r>
              <w:t>ssd</w:t>
            </w:r>
          </w:p>
        </w:tc>
        <w:tc>
          <w:tcPr>
            <w:tcW w:w="531" w:type="pct"/>
            <w:noWrap/>
          </w:tcPr>
          <w:p w14:paraId="187741CF" w14:textId="77777777" w:rsidR="00F8157C" w:rsidRDefault="006526BD">
            <w:pPr>
              <w:pStyle w:val="LNVTableText1-9Pt-Indented"/>
            </w:pPr>
            <w:r>
              <w:t>1.75 TB</w:t>
            </w:r>
          </w:p>
        </w:tc>
        <w:tc>
          <w:tcPr>
            <w:tcW w:w="531" w:type="pct"/>
            <w:noWrap/>
          </w:tcPr>
          <w:p w14:paraId="32245779" w14:textId="77777777" w:rsidR="00F8157C" w:rsidRDefault="006526BD">
            <w:pPr>
              <w:pStyle w:val="LNVTableText1-9Pt-Indented"/>
            </w:pPr>
            <w:r>
              <w:t>1.74 TB</w:t>
            </w:r>
          </w:p>
        </w:tc>
        <w:tc>
          <w:tcPr>
            <w:tcW w:w="607" w:type="pct"/>
            <w:noWrap/>
          </w:tcPr>
          <w:p w14:paraId="373C9C6B" w14:textId="77777777" w:rsidR="00F8157C" w:rsidRDefault="006526BD">
            <w:pPr>
              <w:pStyle w:val="LNVTableText1-9Pt-Indented"/>
            </w:pPr>
            <w:r>
              <w:t>LE00</w:t>
            </w:r>
          </w:p>
        </w:tc>
        <w:tc>
          <w:tcPr>
            <w:tcW w:w="531" w:type="pct"/>
            <w:noWrap/>
          </w:tcPr>
          <w:p w14:paraId="2B497815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3C9094D9" w14:textId="77777777" w:rsidR="00F8157C" w:rsidRDefault="006526BD">
            <w:pPr>
              <w:pStyle w:val="LNVTableText1-9Pt-Indented"/>
            </w:pPr>
            <w:r>
              <w:t>S74ENC0Y901050</w:t>
            </w:r>
          </w:p>
        </w:tc>
      </w:tr>
      <w:tr w:rsidR="00F8157C" w14:paraId="07C295A2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4" w:type="pct"/>
            <w:noWrap/>
          </w:tcPr>
          <w:p w14:paraId="6A1697EB" w14:textId="77777777" w:rsidR="00F8157C" w:rsidRDefault="006526BD">
            <w:pPr>
              <w:pStyle w:val="LNVTableText1-9Pt-Indented"/>
            </w:pPr>
            <w:r>
              <w:t>5</w:t>
            </w:r>
          </w:p>
        </w:tc>
        <w:tc>
          <w:tcPr>
            <w:tcW w:w="759" w:type="pct"/>
          </w:tcPr>
          <w:p w14:paraId="7FCEF9D8" w14:textId="77777777" w:rsidR="00F8157C" w:rsidRDefault="006526BD">
            <w:pPr>
              <w:pStyle w:val="LNVTableText1-9Pt-Indented"/>
            </w:pPr>
            <w:r>
              <w:t>ssd</w:t>
            </w:r>
          </w:p>
        </w:tc>
        <w:tc>
          <w:tcPr>
            <w:tcW w:w="531" w:type="pct"/>
            <w:noWrap/>
          </w:tcPr>
          <w:p w14:paraId="4253CDC0" w14:textId="77777777" w:rsidR="00F8157C" w:rsidRDefault="006526BD">
            <w:pPr>
              <w:pStyle w:val="LNVTableText1-9Pt-Indented"/>
            </w:pPr>
            <w:r>
              <w:t>1.75 TB</w:t>
            </w:r>
          </w:p>
        </w:tc>
        <w:tc>
          <w:tcPr>
            <w:tcW w:w="531" w:type="pct"/>
            <w:noWrap/>
          </w:tcPr>
          <w:p w14:paraId="24092960" w14:textId="77777777" w:rsidR="00F8157C" w:rsidRDefault="006526BD">
            <w:pPr>
              <w:pStyle w:val="LNVTableText1-9Pt-Indented"/>
            </w:pPr>
            <w:r>
              <w:t>1.74 TB</w:t>
            </w:r>
          </w:p>
        </w:tc>
        <w:tc>
          <w:tcPr>
            <w:tcW w:w="607" w:type="pct"/>
            <w:noWrap/>
          </w:tcPr>
          <w:p w14:paraId="0E850D90" w14:textId="77777777" w:rsidR="00F8157C" w:rsidRDefault="006526BD">
            <w:pPr>
              <w:pStyle w:val="LNVTableText1-9Pt-Indented"/>
            </w:pPr>
            <w:r>
              <w:t>LE00</w:t>
            </w:r>
          </w:p>
        </w:tc>
        <w:tc>
          <w:tcPr>
            <w:tcW w:w="531" w:type="pct"/>
            <w:noWrap/>
          </w:tcPr>
          <w:p w14:paraId="2165FDF1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60CBDBF8" w14:textId="77777777" w:rsidR="00F8157C" w:rsidRDefault="006526BD">
            <w:pPr>
              <w:pStyle w:val="LNVTableText1-9Pt-Indented"/>
            </w:pPr>
            <w:r>
              <w:t>S74ENC0Y901051</w:t>
            </w:r>
          </w:p>
        </w:tc>
      </w:tr>
      <w:tr w:rsidR="00F8157C" w14:paraId="4B16F93C" w14:textId="77777777" w:rsidTr="00F8157C">
        <w:tc>
          <w:tcPr>
            <w:tcW w:w="304" w:type="pct"/>
            <w:noWrap/>
          </w:tcPr>
          <w:p w14:paraId="4EF327D7" w14:textId="77777777" w:rsidR="00F8157C" w:rsidRDefault="006526BD">
            <w:pPr>
              <w:pStyle w:val="LNVTableText1-9Pt-Indented"/>
            </w:pPr>
            <w:r>
              <w:t>6</w:t>
            </w:r>
          </w:p>
        </w:tc>
        <w:tc>
          <w:tcPr>
            <w:tcW w:w="759" w:type="pct"/>
          </w:tcPr>
          <w:p w14:paraId="614C4197" w14:textId="77777777" w:rsidR="00F8157C" w:rsidRDefault="006526BD">
            <w:pPr>
              <w:pStyle w:val="LNVTableText1-9Pt-Indented"/>
            </w:pPr>
            <w:r>
              <w:t>ssd</w:t>
            </w:r>
          </w:p>
        </w:tc>
        <w:tc>
          <w:tcPr>
            <w:tcW w:w="531" w:type="pct"/>
            <w:noWrap/>
          </w:tcPr>
          <w:p w14:paraId="457D1991" w14:textId="77777777" w:rsidR="00F8157C" w:rsidRDefault="006526BD">
            <w:pPr>
              <w:pStyle w:val="LNVTableText1-9Pt-Indented"/>
            </w:pPr>
            <w:r>
              <w:t>1.75 TB</w:t>
            </w:r>
          </w:p>
        </w:tc>
        <w:tc>
          <w:tcPr>
            <w:tcW w:w="531" w:type="pct"/>
            <w:noWrap/>
          </w:tcPr>
          <w:p w14:paraId="6B4AB61A" w14:textId="77777777" w:rsidR="00F8157C" w:rsidRDefault="006526BD">
            <w:pPr>
              <w:pStyle w:val="LNVTableText1-9Pt-Indented"/>
            </w:pPr>
            <w:r>
              <w:t>1.74 TB</w:t>
            </w:r>
          </w:p>
        </w:tc>
        <w:tc>
          <w:tcPr>
            <w:tcW w:w="607" w:type="pct"/>
            <w:noWrap/>
          </w:tcPr>
          <w:p w14:paraId="2C38E8E6" w14:textId="77777777" w:rsidR="00F8157C" w:rsidRDefault="006526BD">
            <w:pPr>
              <w:pStyle w:val="LNVTableText1-9Pt-Indented"/>
            </w:pPr>
            <w:r>
              <w:t>LE00</w:t>
            </w:r>
          </w:p>
        </w:tc>
        <w:tc>
          <w:tcPr>
            <w:tcW w:w="531" w:type="pct"/>
            <w:noWrap/>
          </w:tcPr>
          <w:p w14:paraId="1E4B974C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54F80CFC" w14:textId="77777777" w:rsidR="00F8157C" w:rsidRDefault="006526BD">
            <w:pPr>
              <w:pStyle w:val="LNVTableText1-9Pt-Indented"/>
            </w:pPr>
            <w:r>
              <w:t>S74ENC0Y901055</w:t>
            </w:r>
          </w:p>
        </w:tc>
      </w:tr>
      <w:tr w:rsidR="00F8157C" w14:paraId="099A5818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4" w:type="pct"/>
            <w:noWrap/>
          </w:tcPr>
          <w:p w14:paraId="4B645CE5" w14:textId="77777777" w:rsidR="00F8157C" w:rsidRDefault="006526BD">
            <w:pPr>
              <w:pStyle w:val="LNVTableText1-9Pt-Indented"/>
            </w:pPr>
            <w:r>
              <w:t>7</w:t>
            </w:r>
          </w:p>
        </w:tc>
        <w:tc>
          <w:tcPr>
            <w:tcW w:w="759" w:type="pct"/>
          </w:tcPr>
          <w:p w14:paraId="644C9ED2" w14:textId="77777777" w:rsidR="00F8157C" w:rsidRDefault="006526BD">
            <w:pPr>
              <w:pStyle w:val="LNVTableText1-9Pt-Indented"/>
            </w:pPr>
            <w:r>
              <w:t>ssd</w:t>
            </w:r>
          </w:p>
        </w:tc>
        <w:tc>
          <w:tcPr>
            <w:tcW w:w="531" w:type="pct"/>
            <w:noWrap/>
          </w:tcPr>
          <w:p w14:paraId="6A75D220" w14:textId="77777777" w:rsidR="00F8157C" w:rsidRDefault="006526BD">
            <w:pPr>
              <w:pStyle w:val="LNVTableText1-9Pt-Indented"/>
            </w:pPr>
            <w:r>
              <w:t>1.75 TB</w:t>
            </w:r>
          </w:p>
        </w:tc>
        <w:tc>
          <w:tcPr>
            <w:tcW w:w="531" w:type="pct"/>
            <w:noWrap/>
          </w:tcPr>
          <w:p w14:paraId="450B0EC9" w14:textId="77777777" w:rsidR="00F8157C" w:rsidRDefault="006526BD">
            <w:pPr>
              <w:pStyle w:val="LNVTableText1-9Pt-Indented"/>
            </w:pPr>
            <w:r>
              <w:t>1.74 TB</w:t>
            </w:r>
          </w:p>
        </w:tc>
        <w:tc>
          <w:tcPr>
            <w:tcW w:w="607" w:type="pct"/>
            <w:noWrap/>
          </w:tcPr>
          <w:p w14:paraId="544303D8" w14:textId="77777777" w:rsidR="00F8157C" w:rsidRDefault="006526BD">
            <w:pPr>
              <w:pStyle w:val="LNVTableText1-9Pt-Indented"/>
            </w:pPr>
            <w:r>
              <w:t>LE00</w:t>
            </w:r>
          </w:p>
        </w:tc>
        <w:tc>
          <w:tcPr>
            <w:tcW w:w="531" w:type="pct"/>
            <w:noWrap/>
          </w:tcPr>
          <w:p w14:paraId="29F7529B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1028D5AF" w14:textId="77777777" w:rsidR="00F8157C" w:rsidRDefault="006526BD">
            <w:pPr>
              <w:pStyle w:val="LNVTableText1-9Pt-Indented"/>
            </w:pPr>
            <w:r>
              <w:t>S74ENC0Y901046</w:t>
            </w:r>
          </w:p>
        </w:tc>
      </w:tr>
      <w:tr w:rsidR="00F8157C" w14:paraId="66A93893" w14:textId="77777777" w:rsidTr="00F8157C">
        <w:tc>
          <w:tcPr>
            <w:tcW w:w="304" w:type="pct"/>
            <w:noWrap/>
          </w:tcPr>
          <w:p w14:paraId="01324912" w14:textId="77777777" w:rsidR="00F8157C" w:rsidRDefault="006526BD">
            <w:pPr>
              <w:pStyle w:val="LNVTableText1-9Pt-Indented"/>
            </w:pPr>
            <w:r>
              <w:t>8</w:t>
            </w:r>
          </w:p>
        </w:tc>
        <w:tc>
          <w:tcPr>
            <w:tcW w:w="759" w:type="pct"/>
          </w:tcPr>
          <w:p w14:paraId="0129DB6F" w14:textId="77777777" w:rsidR="00F8157C" w:rsidRDefault="006526BD">
            <w:pPr>
              <w:pStyle w:val="LNVTableText1-9Pt-Indented"/>
            </w:pPr>
            <w:r>
              <w:t>ssd</w:t>
            </w:r>
          </w:p>
        </w:tc>
        <w:tc>
          <w:tcPr>
            <w:tcW w:w="531" w:type="pct"/>
            <w:noWrap/>
          </w:tcPr>
          <w:p w14:paraId="3DD3E507" w14:textId="77777777" w:rsidR="00F8157C" w:rsidRDefault="006526BD">
            <w:pPr>
              <w:pStyle w:val="LNVTableText1-9Pt-Indented"/>
            </w:pPr>
            <w:r>
              <w:t>1.75 TB</w:t>
            </w:r>
          </w:p>
        </w:tc>
        <w:tc>
          <w:tcPr>
            <w:tcW w:w="531" w:type="pct"/>
            <w:noWrap/>
          </w:tcPr>
          <w:p w14:paraId="05060942" w14:textId="77777777" w:rsidR="00F8157C" w:rsidRDefault="006526BD">
            <w:pPr>
              <w:pStyle w:val="LNVTableText1-9Pt-Indented"/>
            </w:pPr>
            <w:r>
              <w:t>1.74 TB</w:t>
            </w:r>
          </w:p>
        </w:tc>
        <w:tc>
          <w:tcPr>
            <w:tcW w:w="607" w:type="pct"/>
            <w:noWrap/>
          </w:tcPr>
          <w:p w14:paraId="539DEDAF" w14:textId="77777777" w:rsidR="00F8157C" w:rsidRDefault="006526BD">
            <w:pPr>
              <w:pStyle w:val="LNVTableText1-9Pt-Indented"/>
            </w:pPr>
            <w:r>
              <w:t>LE00</w:t>
            </w:r>
          </w:p>
        </w:tc>
        <w:tc>
          <w:tcPr>
            <w:tcW w:w="531" w:type="pct"/>
            <w:noWrap/>
          </w:tcPr>
          <w:p w14:paraId="6CB44211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5A576ACE" w14:textId="77777777" w:rsidR="00F8157C" w:rsidRDefault="006526BD">
            <w:pPr>
              <w:pStyle w:val="LNVTableText1-9Pt-Indented"/>
            </w:pPr>
            <w:r>
              <w:t>S74ENC0Y901049</w:t>
            </w:r>
          </w:p>
        </w:tc>
      </w:tr>
      <w:tr w:rsidR="00F8157C" w14:paraId="76F680E2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4" w:type="pct"/>
            <w:noWrap/>
          </w:tcPr>
          <w:p w14:paraId="04EC5425" w14:textId="77777777" w:rsidR="00F8157C" w:rsidRDefault="006526BD">
            <w:pPr>
              <w:pStyle w:val="LNVTableText1-9Pt-Indented"/>
            </w:pPr>
            <w:r>
              <w:t>9</w:t>
            </w:r>
          </w:p>
        </w:tc>
        <w:tc>
          <w:tcPr>
            <w:tcW w:w="759" w:type="pct"/>
          </w:tcPr>
          <w:p w14:paraId="7964C2C4" w14:textId="77777777" w:rsidR="00F8157C" w:rsidRDefault="006526BD">
            <w:pPr>
              <w:pStyle w:val="LNVTableText1-9Pt-Indented"/>
            </w:pPr>
            <w:r>
              <w:t>hdd</w:t>
            </w:r>
          </w:p>
        </w:tc>
        <w:tc>
          <w:tcPr>
            <w:tcW w:w="531" w:type="pct"/>
            <w:noWrap/>
          </w:tcPr>
          <w:p w14:paraId="2990C34E" w14:textId="77777777" w:rsidR="00F8157C" w:rsidRDefault="006526BD">
            <w:pPr>
              <w:pStyle w:val="LNVTableText1-9Pt-Indented"/>
            </w:pPr>
            <w:r>
              <w:t>2.18 TB</w:t>
            </w:r>
          </w:p>
        </w:tc>
        <w:tc>
          <w:tcPr>
            <w:tcW w:w="531" w:type="pct"/>
            <w:noWrap/>
          </w:tcPr>
          <w:p w14:paraId="31A1429B" w14:textId="77777777" w:rsidR="00F8157C" w:rsidRDefault="006526BD">
            <w:pPr>
              <w:pStyle w:val="LNVTableText1-9Pt-Indented"/>
            </w:pPr>
            <w:r>
              <w:t>2.18 TB</w:t>
            </w:r>
          </w:p>
        </w:tc>
        <w:tc>
          <w:tcPr>
            <w:tcW w:w="607" w:type="pct"/>
            <w:noWrap/>
          </w:tcPr>
          <w:p w14:paraId="128501CA" w14:textId="77777777" w:rsidR="00F8157C" w:rsidRDefault="006526BD">
            <w:pPr>
              <w:pStyle w:val="LNVTableText1-9Pt-Indented"/>
            </w:pPr>
            <w:r>
              <w:t>LE05</w:t>
            </w:r>
          </w:p>
        </w:tc>
        <w:tc>
          <w:tcPr>
            <w:tcW w:w="531" w:type="pct"/>
            <w:noWrap/>
          </w:tcPr>
          <w:p w14:paraId="13A24ED1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54B676C0" w14:textId="77777777" w:rsidR="00F8157C" w:rsidRDefault="006526BD">
            <w:pPr>
              <w:pStyle w:val="LNVTableText1-9Pt-Indented"/>
            </w:pPr>
            <w:r>
              <w:t>WBMABYVD0000R6041DKR</w:t>
            </w:r>
          </w:p>
        </w:tc>
      </w:tr>
      <w:tr w:rsidR="00F8157C" w14:paraId="51A727CD" w14:textId="77777777" w:rsidTr="00F8157C">
        <w:tc>
          <w:tcPr>
            <w:tcW w:w="304" w:type="pct"/>
            <w:noWrap/>
          </w:tcPr>
          <w:p w14:paraId="69BB55D6" w14:textId="77777777" w:rsidR="00F8157C" w:rsidRDefault="006526BD">
            <w:pPr>
              <w:pStyle w:val="LNVTableText1-9Pt-Indented"/>
            </w:pPr>
            <w:r>
              <w:t>10</w:t>
            </w:r>
          </w:p>
        </w:tc>
        <w:tc>
          <w:tcPr>
            <w:tcW w:w="759" w:type="pct"/>
          </w:tcPr>
          <w:p w14:paraId="52D8D6C5" w14:textId="77777777" w:rsidR="00F8157C" w:rsidRDefault="006526BD">
            <w:pPr>
              <w:pStyle w:val="LNVTableText1-9Pt-Indented"/>
            </w:pPr>
            <w:r>
              <w:t>hdd</w:t>
            </w:r>
          </w:p>
        </w:tc>
        <w:tc>
          <w:tcPr>
            <w:tcW w:w="531" w:type="pct"/>
            <w:noWrap/>
          </w:tcPr>
          <w:p w14:paraId="63B43036" w14:textId="77777777" w:rsidR="00F8157C" w:rsidRDefault="006526BD">
            <w:pPr>
              <w:pStyle w:val="LNVTableText1-9Pt-Indented"/>
            </w:pPr>
            <w:r>
              <w:t>2.18 TB</w:t>
            </w:r>
          </w:p>
        </w:tc>
        <w:tc>
          <w:tcPr>
            <w:tcW w:w="531" w:type="pct"/>
            <w:noWrap/>
          </w:tcPr>
          <w:p w14:paraId="12AA6FFF" w14:textId="77777777" w:rsidR="00F8157C" w:rsidRDefault="006526BD">
            <w:pPr>
              <w:pStyle w:val="LNVTableText1-9Pt-Indented"/>
            </w:pPr>
            <w:r>
              <w:t>2.18 TB</w:t>
            </w:r>
          </w:p>
        </w:tc>
        <w:tc>
          <w:tcPr>
            <w:tcW w:w="607" w:type="pct"/>
            <w:noWrap/>
          </w:tcPr>
          <w:p w14:paraId="2F973E16" w14:textId="77777777" w:rsidR="00F8157C" w:rsidRDefault="006526BD">
            <w:pPr>
              <w:pStyle w:val="LNVTableText1-9Pt-Indented"/>
            </w:pPr>
            <w:r>
              <w:t>LE05</w:t>
            </w:r>
          </w:p>
        </w:tc>
        <w:tc>
          <w:tcPr>
            <w:tcW w:w="531" w:type="pct"/>
            <w:noWrap/>
          </w:tcPr>
          <w:p w14:paraId="5835B186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1EE85239" w14:textId="77777777" w:rsidR="00F8157C" w:rsidRDefault="006526BD">
            <w:pPr>
              <w:pStyle w:val="LNVTableText1-9Pt-Indented"/>
            </w:pPr>
            <w:r>
              <w:t>WBMAC9T30000R6041DVA</w:t>
            </w:r>
          </w:p>
        </w:tc>
      </w:tr>
      <w:tr w:rsidR="00F8157C" w14:paraId="697B409C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4" w:type="pct"/>
            <w:noWrap/>
          </w:tcPr>
          <w:p w14:paraId="14AECE2C" w14:textId="77777777" w:rsidR="00F8157C" w:rsidRDefault="006526BD">
            <w:pPr>
              <w:pStyle w:val="LNVTableText1-9Pt-Indented"/>
            </w:pPr>
            <w:r>
              <w:t>11</w:t>
            </w:r>
          </w:p>
        </w:tc>
        <w:tc>
          <w:tcPr>
            <w:tcW w:w="759" w:type="pct"/>
          </w:tcPr>
          <w:p w14:paraId="11283AA4" w14:textId="77777777" w:rsidR="00F8157C" w:rsidRDefault="006526BD">
            <w:pPr>
              <w:pStyle w:val="LNVTableText1-9Pt-Indented"/>
            </w:pPr>
            <w:r>
              <w:t>hdd</w:t>
            </w:r>
          </w:p>
        </w:tc>
        <w:tc>
          <w:tcPr>
            <w:tcW w:w="531" w:type="pct"/>
            <w:noWrap/>
          </w:tcPr>
          <w:p w14:paraId="4F5E5216" w14:textId="77777777" w:rsidR="00F8157C" w:rsidRDefault="006526BD">
            <w:pPr>
              <w:pStyle w:val="LNVTableText1-9Pt-Indented"/>
            </w:pPr>
            <w:r>
              <w:t>2.18 TB</w:t>
            </w:r>
          </w:p>
        </w:tc>
        <w:tc>
          <w:tcPr>
            <w:tcW w:w="531" w:type="pct"/>
            <w:noWrap/>
          </w:tcPr>
          <w:p w14:paraId="707FEBC8" w14:textId="77777777" w:rsidR="00F8157C" w:rsidRDefault="006526BD">
            <w:pPr>
              <w:pStyle w:val="LNVTableText1-9Pt-Indented"/>
            </w:pPr>
            <w:r>
              <w:t>2.18 TB</w:t>
            </w:r>
          </w:p>
        </w:tc>
        <w:tc>
          <w:tcPr>
            <w:tcW w:w="607" w:type="pct"/>
            <w:noWrap/>
          </w:tcPr>
          <w:p w14:paraId="76855708" w14:textId="77777777" w:rsidR="00F8157C" w:rsidRDefault="006526BD">
            <w:pPr>
              <w:pStyle w:val="LNVTableText1-9Pt-Indented"/>
            </w:pPr>
            <w:r>
              <w:t>LE05</w:t>
            </w:r>
          </w:p>
        </w:tc>
        <w:tc>
          <w:tcPr>
            <w:tcW w:w="531" w:type="pct"/>
            <w:noWrap/>
          </w:tcPr>
          <w:p w14:paraId="7468C603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728167E2" w14:textId="77777777" w:rsidR="00F8157C" w:rsidRDefault="006526BD">
            <w:pPr>
              <w:pStyle w:val="LNVTableText1-9Pt-Indented"/>
            </w:pPr>
            <w:r>
              <w:t>WBMACDYY0000R604GWTG</w:t>
            </w:r>
          </w:p>
        </w:tc>
      </w:tr>
      <w:tr w:rsidR="00F8157C" w14:paraId="0024123A" w14:textId="77777777" w:rsidTr="00F8157C">
        <w:tc>
          <w:tcPr>
            <w:tcW w:w="304" w:type="pct"/>
            <w:noWrap/>
          </w:tcPr>
          <w:p w14:paraId="386A9616" w14:textId="77777777" w:rsidR="00F8157C" w:rsidRDefault="006526BD">
            <w:pPr>
              <w:pStyle w:val="LNVTableText1-9Pt-Indented"/>
            </w:pPr>
            <w:r>
              <w:t>12</w:t>
            </w:r>
          </w:p>
        </w:tc>
        <w:tc>
          <w:tcPr>
            <w:tcW w:w="759" w:type="pct"/>
          </w:tcPr>
          <w:p w14:paraId="6C0C95AB" w14:textId="77777777" w:rsidR="00F8157C" w:rsidRDefault="006526BD">
            <w:pPr>
              <w:pStyle w:val="LNVTableText1-9Pt-Indented"/>
            </w:pPr>
            <w:r>
              <w:t>hdd</w:t>
            </w:r>
          </w:p>
        </w:tc>
        <w:tc>
          <w:tcPr>
            <w:tcW w:w="531" w:type="pct"/>
            <w:noWrap/>
          </w:tcPr>
          <w:p w14:paraId="39D6AC7E" w14:textId="77777777" w:rsidR="00F8157C" w:rsidRDefault="006526BD">
            <w:pPr>
              <w:pStyle w:val="LNVTableText1-9Pt-Indented"/>
            </w:pPr>
            <w:r>
              <w:t>2.18 TB</w:t>
            </w:r>
          </w:p>
        </w:tc>
        <w:tc>
          <w:tcPr>
            <w:tcW w:w="531" w:type="pct"/>
            <w:noWrap/>
          </w:tcPr>
          <w:p w14:paraId="7BA442D9" w14:textId="77777777" w:rsidR="00F8157C" w:rsidRDefault="006526BD">
            <w:pPr>
              <w:pStyle w:val="LNVTableText1-9Pt-Indented"/>
            </w:pPr>
            <w:r>
              <w:t>2.18 TB</w:t>
            </w:r>
          </w:p>
        </w:tc>
        <w:tc>
          <w:tcPr>
            <w:tcW w:w="607" w:type="pct"/>
            <w:noWrap/>
          </w:tcPr>
          <w:p w14:paraId="67A5804E" w14:textId="77777777" w:rsidR="00F8157C" w:rsidRDefault="006526BD">
            <w:pPr>
              <w:pStyle w:val="LNVTableText1-9Pt-Indented"/>
            </w:pPr>
            <w:r>
              <w:t>LE05</w:t>
            </w:r>
          </w:p>
        </w:tc>
        <w:tc>
          <w:tcPr>
            <w:tcW w:w="531" w:type="pct"/>
            <w:noWrap/>
          </w:tcPr>
          <w:p w14:paraId="53382BBE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2CF2F815" w14:textId="77777777" w:rsidR="00F8157C" w:rsidRDefault="006526BD">
            <w:pPr>
              <w:pStyle w:val="LNVTableText1-9Pt-Indented"/>
            </w:pPr>
            <w:r>
              <w:t>WBMAC9QH0000R6041DL7</w:t>
            </w:r>
          </w:p>
        </w:tc>
      </w:tr>
      <w:tr w:rsidR="00F8157C" w14:paraId="0E22BFC0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4" w:type="pct"/>
            <w:noWrap/>
          </w:tcPr>
          <w:p w14:paraId="02DBF153" w14:textId="77777777" w:rsidR="00F8157C" w:rsidRDefault="006526BD">
            <w:pPr>
              <w:pStyle w:val="LNVTableText1-9Pt-Indented"/>
            </w:pPr>
            <w:r>
              <w:t>13</w:t>
            </w:r>
          </w:p>
        </w:tc>
        <w:tc>
          <w:tcPr>
            <w:tcW w:w="759" w:type="pct"/>
          </w:tcPr>
          <w:p w14:paraId="4AC59DBF" w14:textId="77777777" w:rsidR="00F8157C" w:rsidRDefault="006526BD">
            <w:pPr>
              <w:pStyle w:val="LNVTableText1-9Pt-Indented"/>
            </w:pPr>
            <w:r>
              <w:t>hdd</w:t>
            </w:r>
          </w:p>
        </w:tc>
        <w:tc>
          <w:tcPr>
            <w:tcW w:w="531" w:type="pct"/>
            <w:noWrap/>
          </w:tcPr>
          <w:p w14:paraId="1A419121" w14:textId="77777777" w:rsidR="00F8157C" w:rsidRDefault="006526BD">
            <w:pPr>
              <w:pStyle w:val="LNVTableText1-9Pt-Indented"/>
            </w:pPr>
            <w:r>
              <w:t>2.18 TB</w:t>
            </w:r>
          </w:p>
        </w:tc>
        <w:tc>
          <w:tcPr>
            <w:tcW w:w="531" w:type="pct"/>
            <w:noWrap/>
          </w:tcPr>
          <w:p w14:paraId="60694FFD" w14:textId="77777777" w:rsidR="00F8157C" w:rsidRDefault="006526BD">
            <w:pPr>
              <w:pStyle w:val="LNVTableText1-9Pt-Indented"/>
            </w:pPr>
            <w:r>
              <w:t>2.18 TB</w:t>
            </w:r>
          </w:p>
        </w:tc>
        <w:tc>
          <w:tcPr>
            <w:tcW w:w="607" w:type="pct"/>
            <w:noWrap/>
          </w:tcPr>
          <w:p w14:paraId="432E952C" w14:textId="77777777" w:rsidR="00F8157C" w:rsidRDefault="006526BD">
            <w:pPr>
              <w:pStyle w:val="LNVTableText1-9Pt-Indented"/>
            </w:pPr>
            <w:r>
              <w:t>LE05</w:t>
            </w:r>
          </w:p>
        </w:tc>
        <w:tc>
          <w:tcPr>
            <w:tcW w:w="531" w:type="pct"/>
            <w:noWrap/>
          </w:tcPr>
          <w:p w14:paraId="6D1D80EA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1FE7793C" w14:textId="77777777" w:rsidR="00F8157C" w:rsidRDefault="006526BD">
            <w:pPr>
              <w:pStyle w:val="LNVTableText1-9Pt-Indented"/>
            </w:pPr>
            <w:r>
              <w:t>WBMAC1DQ0000R604E38A</w:t>
            </w:r>
          </w:p>
        </w:tc>
      </w:tr>
      <w:tr w:rsidR="00F8157C" w14:paraId="31D799B6" w14:textId="77777777" w:rsidTr="00F8157C">
        <w:tc>
          <w:tcPr>
            <w:tcW w:w="304" w:type="pct"/>
            <w:noWrap/>
          </w:tcPr>
          <w:p w14:paraId="6622F121" w14:textId="77777777" w:rsidR="00F8157C" w:rsidRDefault="006526BD">
            <w:pPr>
              <w:pStyle w:val="LNVTableText1-9Pt-Indented"/>
            </w:pPr>
            <w:r>
              <w:t>14</w:t>
            </w:r>
          </w:p>
        </w:tc>
        <w:tc>
          <w:tcPr>
            <w:tcW w:w="759" w:type="pct"/>
          </w:tcPr>
          <w:p w14:paraId="65896AA9" w14:textId="77777777" w:rsidR="00F8157C" w:rsidRDefault="006526BD">
            <w:pPr>
              <w:pStyle w:val="LNVTableText1-9Pt-Indented"/>
            </w:pPr>
            <w:r>
              <w:t>hdd</w:t>
            </w:r>
          </w:p>
        </w:tc>
        <w:tc>
          <w:tcPr>
            <w:tcW w:w="531" w:type="pct"/>
            <w:noWrap/>
          </w:tcPr>
          <w:p w14:paraId="63CDAFE8" w14:textId="77777777" w:rsidR="00F8157C" w:rsidRDefault="006526BD">
            <w:pPr>
              <w:pStyle w:val="LNVTableText1-9Pt-Indented"/>
            </w:pPr>
            <w:r>
              <w:t>2.18 TB</w:t>
            </w:r>
          </w:p>
        </w:tc>
        <w:tc>
          <w:tcPr>
            <w:tcW w:w="531" w:type="pct"/>
            <w:noWrap/>
          </w:tcPr>
          <w:p w14:paraId="64E2414E" w14:textId="77777777" w:rsidR="00F8157C" w:rsidRDefault="006526BD">
            <w:pPr>
              <w:pStyle w:val="LNVTableText1-9Pt-Indented"/>
            </w:pPr>
            <w:r>
              <w:t>2.18 TB</w:t>
            </w:r>
          </w:p>
        </w:tc>
        <w:tc>
          <w:tcPr>
            <w:tcW w:w="607" w:type="pct"/>
            <w:noWrap/>
          </w:tcPr>
          <w:p w14:paraId="56F02800" w14:textId="77777777" w:rsidR="00F8157C" w:rsidRDefault="006526BD">
            <w:pPr>
              <w:pStyle w:val="LNVTableText1-9Pt-Indented"/>
            </w:pPr>
            <w:r>
              <w:t>LE05</w:t>
            </w:r>
          </w:p>
        </w:tc>
        <w:tc>
          <w:tcPr>
            <w:tcW w:w="531" w:type="pct"/>
            <w:noWrap/>
          </w:tcPr>
          <w:p w14:paraId="563B5999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3DE91501" w14:textId="77777777" w:rsidR="00F8157C" w:rsidRDefault="006526BD">
            <w:pPr>
              <w:pStyle w:val="LNVTableText1-9Pt-Indented"/>
            </w:pPr>
            <w:r>
              <w:t>WBMAC9V10000R6041DK2</w:t>
            </w:r>
          </w:p>
        </w:tc>
      </w:tr>
      <w:tr w:rsidR="00F8157C" w14:paraId="09754259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4" w:type="pct"/>
            <w:noWrap/>
          </w:tcPr>
          <w:p w14:paraId="3730A67F" w14:textId="77777777" w:rsidR="00F8157C" w:rsidRDefault="006526BD">
            <w:pPr>
              <w:pStyle w:val="LNVTableText1-9Pt-Indented"/>
            </w:pPr>
            <w:r>
              <w:t>15</w:t>
            </w:r>
          </w:p>
        </w:tc>
        <w:tc>
          <w:tcPr>
            <w:tcW w:w="759" w:type="pct"/>
          </w:tcPr>
          <w:p w14:paraId="607025A2" w14:textId="77777777" w:rsidR="00F8157C" w:rsidRDefault="006526BD">
            <w:pPr>
              <w:pStyle w:val="LNVTableText1-9Pt-Indented"/>
            </w:pPr>
            <w:r>
              <w:t>hdd</w:t>
            </w:r>
          </w:p>
        </w:tc>
        <w:tc>
          <w:tcPr>
            <w:tcW w:w="531" w:type="pct"/>
            <w:noWrap/>
          </w:tcPr>
          <w:p w14:paraId="4960AD57" w14:textId="77777777" w:rsidR="00F8157C" w:rsidRDefault="006526BD">
            <w:pPr>
              <w:pStyle w:val="LNVTableText1-9Pt-Indented"/>
            </w:pPr>
            <w:r>
              <w:t>2.18 TB</w:t>
            </w:r>
          </w:p>
        </w:tc>
        <w:tc>
          <w:tcPr>
            <w:tcW w:w="531" w:type="pct"/>
            <w:noWrap/>
          </w:tcPr>
          <w:p w14:paraId="1CE6B541" w14:textId="77777777" w:rsidR="00F8157C" w:rsidRDefault="006526BD">
            <w:pPr>
              <w:pStyle w:val="LNVTableText1-9Pt-Indented"/>
            </w:pPr>
            <w:r>
              <w:t>2.18 TB</w:t>
            </w:r>
          </w:p>
        </w:tc>
        <w:tc>
          <w:tcPr>
            <w:tcW w:w="607" w:type="pct"/>
            <w:noWrap/>
          </w:tcPr>
          <w:p w14:paraId="59C43F80" w14:textId="77777777" w:rsidR="00F8157C" w:rsidRDefault="006526BD">
            <w:pPr>
              <w:pStyle w:val="LNVTableText1-9Pt-Indented"/>
            </w:pPr>
            <w:r>
              <w:t>LE05</w:t>
            </w:r>
          </w:p>
        </w:tc>
        <w:tc>
          <w:tcPr>
            <w:tcW w:w="531" w:type="pct"/>
            <w:noWrap/>
          </w:tcPr>
          <w:p w14:paraId="58C4F6E0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173FE65D" w14:textId="77777777" w:rsidR="00F8157C" w:rsidRDefault="006526BD">
            <w:pPr>
              <w:pStyle w:val="LNVTableText1-9Pt-Indented"/>
            </w:pPr>
            <w:r>
              <w:t>WBMABMNY0000R604UUM6</w:t>
            </w:r>
          </w:p>
        </w:tc>
      </w:tr>
      <w:tr w:rsidR="00F8157C" w14:paraId="69039E69" w14:textId="77777777" w:rsidTr="00F8157C">
        <w:tc>
          <w:tcPr>
            <w:tcW w:w="304" w:type="pct"/>
            <w:noWrap/>
          </w:tcPr>
          <w:p w14:paraId="727F0B86" w14:textId="77777777" w:rsidR="00F8157C" w:rsidRDefault="006526BD">
            <w:pPr>
              <w:pStyle w:val="LNVTableText1-9Pt-Indented"/>
            </w:pPr>
            <w:r>
              <w:t>16</w:t>
            </w:r>
          </w:p>
        </w:tc>
        <w:tc>
          <w:tcPr>
            <w:tcW w:w="759" w:type="pct"/>
          </w:tcPr>
          <w:p w14:paraId="0EEA008E" w14:textId="77777777" w:rsidR="00F8157C" w:rsidRDefault="006526BD">
            <w:pPr>
              <w:pStyle w:val="LNVTableText1-9Pt-Indented"/>
            </w:pPr>
            <w:r>
              <w:t>hdd</w:t>
            </w:r>
          </w:p>
        </w:tc>
        <w:tc>
          <w:tcPr>
            <w:tcW w:w="531" w:type="pct"/>
            <w:noWrap/>
          </w:tcPr>
          <w:p w14:paraId="4223F837" w14:textId="77777777" w:rsidR="00F8157C" w:rsidRDefault="006526BD">
            <w:pPr>
              <w:pStyle w:val="LNVTableText1-9Pt-Indented"/>
            </w:pPr>
            <w:r>
              <w:t>2.18 TB</w:t>
            </w:r>
          </w:p>
        </w:tc>
        <w:tc>
          <w:tcPr>
            <w:tcW w:w="531" w:type="pct"/>
            <w:noWrap/>
          </w:tcPr>
          <w:p w14:paraId="78F62B65" w14:textId="77777777" w:rsidR="00F8157C" w:rsidRDefault="006526BD">
            <w:pPr>
              <w:pStyle w:val="LNVTableText1-9Pt-Indented"/>
            </w:pPr>
            <w:r>
              <w:t>2.18 TB</w:t>
            </w:r>
          </w:p>
        </w:tc>
        <w:tc>
          <w:tcPr>
            <w:tcW w:w="607" w:type="pct"/>
            <w:noWrap/>
          </w:tcPr>
          <w:p w14:paraId="16EBC498" w14:textId="77777777" w:rsidR="00F8157C" w:rsidRDefault="006526BD">
            <w:pPr>
              <w:pStyle w:val="LNVTableText1-9Pt-Indented"/>
            </w:pPr>
            <w:r>
              <w:t>LE05</w:t>
            </w:r>
          </w:p>
        </w:tc>
        <w:tc>
          <w:tcPr>
            <w:tcW w:w="531" w:type="pct"/>
            <w:noWrap/>
          </w:tcPr>
          <w:p w14:paraId="6DE1BB48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07DA9E9D" w14:textId="77777777" w:rsidR="00F8157C" w:rsidRDefault="006526BD">
            <w:pPr>
              <w:pStyle w:val="LNVTableText1-9Pt-Indented"/>
            </w:pPr>
            <w:r>
              <w:t>WBMAC0Y60000R604PWKR</w:t>
            </w:r>
          </w:p>
        </w:tc>
      </w:tr>
      <w:tr w:rsidR="00F8157C" w14:paraId="09231C7A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4" w:type="pct"/>
            <w:noWrap/>
          </w:tcPr>
          <w:p w14:paraId="4AE116E2" w14:textId="77777777" w:rsidR="00F8157C" w:rsidRDefault="006526BD">
            <w:pPr>
              <w:pStyle w:val="LNVTableText1-9Pt-Indented"/>
            </w:pPr>
            <w:r>
              <w:t>17</w:t>
            </w:r>
          </w:p>
        </w:tc>
        <w:tc>
          <w:tcPr>
            <w:tcW w:w="759" w:type="pct"/>
          </w:tcPr>
          <w:p w14:paraId="3837B5CB" w14:textId="77777777" w:rsidR="00F8157C" w:rsidRDefault="006526BD">
            <w:pPr>
              <w:pStyle w:val="LNVTableText1-9Pt-Indented"/>
            </w:pPr>
            <w:r>
              <w:t>ssd</w:t>
            </w:r>
          </w:p>
        </w:tc>
        <w:tc>
          <w:tcPr>
            <w:tcW w:w="531" w:type="pct"/>
            <w:noWrap/>
          </w:tcPr>
          <w:p w14:paraId="4C45F07B" w14:textId="77777777" w:rsidR="00F8157C" w:rsidRDefault="006526BD">
            <w:pPr>
              <w:pStyle w:val="LNVTableText1-9Pt-Indented"/>
            </w:pPr>
            <w:r>
              <w:t>3.49 TB</w:t>
            </w:r>
          </w:p>
        </w:tc>
        <w:tc>
          <w:tcPr>
            <w:tcW w:w="531" w:type="pct"/>
            <w:noWrap/>
          </w:tcPr>
          <w:p w14:paraId="32278051" w14:textId="77777777" w:rsidR="00F8157C" w:rsidRDefault="006526BD">
            <w:pPr>
              <w:pStyle w:val="LNVTableText1-9Pt-Indented"/>
            </w:pPr>
            <w:r>
              <w:t>3.49 TB</w:t>
            </w:r>
          </w:p>
        </w:tc>
        <w:tc>
          <w:tcPr>
            <w:tcW w:w="607" w:type="pct"/>
            <w:noWrap/>
          </w:tcPr>
          <w:p w14:paraId="307270E7" w14:textId="77777777" w:rsidR="00F8157C" w:rsidRDefault="006526BD">
            <w:pPr>
              <w:pStyle w:val="LNVTableText1-9Pt-Indented"/>
            </w:pPr>
            <w:r>
              <w:t>LE00</w:t>
            </w:r>
          </w:p>
        </w:tc>
        <w:tc>
          <w:tcPr>
            <w:tcW w:w="531" w:type="pct"/>
            <w:noWrap/>
          </w:tcPr>
          <w:p w14:paraId="316220B7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1C8DDB4F" w14:textId="77777777" w:rsidR="00F8157C" w:rsidRDefault="006526BD">
            <w:pPr>
              <w:pStyle w:val="LNVTableText1-9Pt-Indented"/>
            </w:pPr>
            <w:r>
              <w:t>S74DNN0Y900571</w:t>
            </w:r>
          </w:p>
        </w:tc>
      </w:tr>
      <w:tr w:rsidR="00F8157C" w14:paraId="2DF810D5" w14:textId="77777777" w:rsidTr="00F8157C">
        <w:tc>
          <w:tcPr>
            <w:tcW w:w="304" w:type="pct"/>
            <w:noWrap/>
          </w:tcPr>
          <w:p w14:paraId="23081F55" w14:textId="77777777" w:rsidR="00F8157C" w:rsidRDefault="006526BD">
            <w:pPr>
              <w:pStyle w:val="LNVTableText1-9Pt-Indented"/>
            </w:pPr>
            <w:r>
              <w:t>18</w:t>
            </w:r>
          </w:p>
        </w:tc>
        <w:tc>
          <w:tcPr>
            <w:tcW w:w="759" w:type="pct"/>
          </w:tcPr>
          <w:p w14:paraId="09A6BD66" w14:textId="77777777" w:rsidR="00F8157C" w:rsidRDefault="006526BD">
            <w:pPr>
              <w:pStyle w:val="LNVTableText1-9Pt-Indented"/>
            </w:pPr>
            <w:r>
              <w:t>ssd</w:t>
            </w:r>
          </w:p>
        </w:tc>
        <w:tc>
          <w:tcPr>
            <w:tcW w:w="531" w:type="pct"/>
            <w:noWrap/>
          </w:tcPr>
          <w:p w14:paraId="5CBCAA66" w14:textId="77777777" w:rsidR="00F8157C" w:rsidRDefault="006526BD">
            <w:pPr>
              <w:pStyle w:val="LNVTableText1-9Pt-Indented"/>
            </w:pPr>
            <w:r>
              <w:t>3.49 TB</w:t>
            </w:r>
          </w:p>
        </w:tc>
        <w:tc>
          <w:tcPr>
            <w:tcW w:w="531" w:type="pct"/>
            <w:noWrap/>
          </w:tcPr>
          <w:p w14:paraId="4CE1FBAC" w14:textId="77777777" w:rsidR="00F8157C" w:rsidRDefault="006526BD">
            <w:pPr>
              <w:pStyle w:val="LNVTableText1-9Pt-Indented"/>
            </w:pPr>
            <w:r>
              <w:t>3.49 TB</w:t>
            </w:r>
          </w:p>
        </w:tc>
        <w:tc>
          <w:tcPr>
            <w:tcW w:w="607" w:type="pct"/>
            <w:noWrap/>
          </w:tcPr>
          <w:p w14:paraId="1480CF8D" w14:textId="77777777" w:rsidR="00F8157C" w:rsidRDefault="006526BD">
            <w:pPr>
              <w:pStyle w:val="LNVTableText1-9Pt-Indented"/>
            </w:pPr>
            <w:r>
              <w:t>LE00</w:t>
            </w:r>
          </w:p>
        </w:tc>
        <w:tc>
          <w:tcPr>
            <w:tcW w:w="531" w:type="pct"/>
            <w:noWrap/>
          </w:tcPr>
          <w:p w14:paraId="2CA71470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20C7D9B7" w14:textId="77777777" w:rsidR="00F8157C" w:rsidRDefault="006526BD">
            <w:pPr>
              <w:pStyle w:val="LNVTableText1-9Pt-Indented"/>
            </w:pPr>
            <w:r>
              <w:t>S74DNN0Y900581</w:t>
            </w:r>
          </w:p>
        </w:tc>
      </w:tr>
      <w:tr w:rsidR="00F8157C" w14:paraId="48D8573E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4" w:type="pct"/>
            <w:noWrap/>
          </w:tcPr>
          <w:p w14:paraId="20AA7C92" w14:textId="77777777" w:rsidR="00F8157C" w:rsidRDefault="006526BD">
            <w:pPr>
              <w:pStyle w:val="LNVTableText1-9Pt-Indented"/>
            </w:pPr>
            <w:r>
              <w:t>19</w:t>
            </w:r>
          </w:p>
        </w:tc>
        <w:tc>
          <w:tcPr>
            <w:tcW w:w="759" w:type="pct"/>
          </w:tcPr>
          <w:p w14:paraId="4779A190" w14:textId="77777777" w:rsidR="00F8157C" w:rsidRDefault="006526BD">
            <w:pPr>
              <w:pStyle w:val="LNVTableText1-9Pt-Indented"/>
            </w:pPr>
            <w:r>
              <w:t>ssd</w:t>
            </w:r>
          </w:p>
        </w:tc>
        <w:tc>
          <w:tcPr>
            <w:tcW w:w="531" w:type="pct"/>
            <w:noWrap/>
          </w:tcPr>
          <w:p w14:paraId="2037F7D1" w14:textId="77777777" w:rsidR="00F8157C" w:rsidRDefault="006526BD">
            <w:pPr>
              <w:pStyle w:val="LNVTableText1-9Pt-Indented"/>
            </w:pPr>
            <w:r>
              <w:t>3.49 TB</w:t>
            </w:r>
          </w:p>
        </w:tc>
        <w:tc>
          <w:tcPr>
            <w:tcW w:w="531" w:type="pct"/>
            <w:noWrap/>
          </w:tcPr>
          <w:p w14:paraId="1E2AD2FC" w14:textId="77777777" w:rsidR="00F8157C" w:rsidRDefault="006526BD">
            <w:pPr>
              <w:pStyle w:val="LNVTableText1-9Pt-Indented"/>
            </w:pPr>
            <w:r>
              <w:t>3.49 TB</w:t>
            </w:r>
          </w:p>
        </w:tc>
        <w:tc>
          <w:tcPr>
            <w:tcW w:w="607" w:type="pct"/>
            <w:noWrap/>
          </w:tcPr>
          <w:p w14:paraId="6BECE104" w14:textId="77777777" w:rsidR="00F8157C" w:rsidRDefault="006526BD">
            <w:pPr>
              <w:pStyle w:val="LNVTableText1-9Pt-Indented"/>
            </w:pPr>
            <w:r>
              <w:t>LE00</w:t>
            </w:r>
          </w:p>
        </w:tc>
        <w:tc>
          <w:tcPr>
            <w:tcW w:w="531" w:type="pct"/>
            <w:noWrap/>
          </w:tcPr>
          <w:p w14:paraId="79813DA0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6E2627F8" w14:textId="77777777" w:rsidR="00F8157C" w:rsidRDefault="006526BD">
            <w:pPr>
              <w:pStyle w:val="LNVTableText1-9Pt-Indented"/>
            </w:pPr>
            <w:r>
              <w:t>S74DNN0Y900576</w:t>
            </w:r>
          </w:p>
        </w:tc>
      </w:tr>
      <w:tr w:rsidR="00F8157C" w14:paraId="65FB8CE3" w14:textId="77777777" w:rsidTr="00F8157C">
        <w:tc>
          <w:tcPr>
            <w:tcW w:w="304" w:type="pct"/>
            <w:noWrap/>
          </w:tcPr>
          <w:p w14:paraId="2E97D2FF" w14:textId="77777777" w:rsidR="00F8157C" w:rsidRDefault="006526BD">
            <w:pPr>
              <w:pStyle w:val="LNVTableText1-9Pt-Indented"/>
            </w:pPr>
            <w:r>
              <w:t>20</w:t>
            </w:r>
          </w:p>
        </w:tc>
        <w:tc>
          <w:tcPr>
            <w:tcW w:w="759" w:type="pct"/>
          </w:tcPr>
          <w:p w14:paraId="11864294" w14:textId="77777777" w:rsidR="00F8157C" w:rsidRDefault="006526BD">
            <w:pPr>
              <w:pStyle w:val="LNVTableText1-9Pt-Indented"/>
            </w:pPr>
            <w:r>
              <w:t>ssd</w:t>
            </w:r>
          </w:p>
        </w:tc>
        <w:tc>
          <w:tcPr>
            <w:tcW w:w="531" w:type="pct"/>
            <w:noWrap/>
          </w:tcPr>
          <w:p w14:paraId="66B4D53F" w14:textId="77777777" w:rsidR="00F8157C" w:rsidRDefault="006526BD">
            <w:pPr>
              <w:pStyle w:val="LNVTableText1-9Pt-Indented"/>
            </w:pPr>
            <w:r>
              <w:t>3.49 TB</w:t>
            </w:r>
          </w:p>
        </w:tc>
        <w:tc>
          <w:tcPr>
            <w:tcW w:w="531" w:type="pct"/>
            <w:noWrap/>
          </w:tcPr>
          <w:p w14:paraId="4265B58B" w14:textId="77777777" w:rsidR="00F8157C" w:rsidRDefault="006526BD">
            <w:pPr>
              <w:pStyle w:val="LNVTableText1-9Pt-Indented"/>
            </w:pPr>
            <w:r>
              <w:t>3.49 TB</w:t>
            </w:r>
          </w:p>
        </w:tc>
        <w:tc>
          <w:tcPr>
            <w:tcW w:w="607" w:type="pct"/>
            <w:noWrap/>
          </w:tcPr>
          <w:p w14:paraId="52F25F4D" w14:textId="77777777" w:rsidR="00F8157C" w:rsidRDefault="006526BD">
            <w:pPr>
              <w:pStyle w:val="LNVTableText1-9Pt-Indented"/>
            </w:pPr>
            <w:r>
              <w:t>LE00</w:t>
            </w:r>
          </w:p>
        </w:tc>
        <w:tc>
          <w:tcPr>
            <w:tcW w:w="531" w:type="pct"/>
            <w:noWrap/>
          </w:tcPr>
          <w:p w14:paraId="373EE397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02ADF0CD" w14:textId="77777777" w:rsidR="00F8157C" w:rsidRDefault="006526BD">
            <w:pPr>
              <w:pStyle w:val="LNVTableText1-9Pt-Indented"/>
            </w:pPr>
            <w:r>
              <w:t>S74DNN0Y900577</w:t>
            </w:r>
          </w:p>
        </w:tc>
      </w:tr>
      <w:tr w:rsidR="00F8157C" w14:paraId="42B02536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4" w:type="pct"/>
            <w:noWrap/>
          </w:tcPr>
          <w:p w14:paraId="7E58C4F1" w14:textId="77777777" w:rsidR="00F8157C" w:rsidRDefault="006526BD">
            <w:pPr>
              <w:pStyle w:val="LNVTableText1-9Pt-Indented"/>
            </w:pPr>
            <w:r>
              <w:t>21</w:t>
            </w:r>
          </w:p>
        </w:tc>
        <w:tc>
          <w:tcPr>
            <w:tcW w:w="759" w:type="pct"/>
          </w:tcPr>
          <w:p w14:paraId="2E8858A6" w14:textId="77777777" w:rsidR="00F8157C" w:rsidRDefault="006526BD">
            <w:pPr>
              <w:pStyle w:val="LNVTableText1-9Pt-Indented"/>
            </w:pPr>
            <w:r>
              <w:t>ssd</w:t>
            </w:r>
          </w:p>
        </w:tc>
        <w:tc>
          <w:tcPr>
            <w:tcW w:w="531" w:type="pct"/>
            <w:noWrap/>
          </w:tcPr>
          <w:p w14:paraId="3FBD9EF6" w14:textId="77777777" w:rsidR="00F8157C" w:rsidRDefault="006526BD">
            <w:pPr>
              <w:pStyle w:val="LNVTableText1-9Pt-Indented"/>
            </w:pPr>
            <w:r>
              <w:t>3.49 TB</w:t>
            </w:r>
          </w:p>
        </w:tc>
        <w:tc>
          <w:tcPr>
            <w:tcW w:w="531" w:type="pct"/>
            <w:noWrap/>
          </w:tcPr>
          <w:p w14:paraId="68882838" w14:textId="77777777" w:rsidR="00F8157C" w:rsidRDefault="006526BD">
            <w:pPr>
              <w:pStyle w:val="LNVTableText1-9Pt-Indented"/>
            </w:pPr>
            <w:r>
              <w:t>3.49 TB</w:t>
            </w:r>
          </w:p>
        </w:tc>
        <w:tc>
          <w:tcPr>
            <w:tcW w:w="607" w:type="pct"/>
            <w:noWrap/>
          </w:tcPr>
          <w:p w14:paraId="4A7BD8EA" w14:textId="77777777" w:rsidR="00F8157C" w:rsidRDefault="006526BD">
            <w:pPr>
              <w:pStyle w:val="LNVTableText1-9Pt-Indented"/>
            </w:pPr>
            <w:r>
              <w:t>LE00</w:t>
            </w:r>
          </w:p>
        </w:tc>
        <w:tc>
          <w:tcPr>
            <w:tcW w:w="531" w:type="pct"/>
            <w:noWrap/>
          </w:tcPr>
          <w:p w14:paraId="0C3D6A6B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2B284372" w14:textId="77777777" w:rsidR="00F8157C" w:rsidRDefault="006526BD">
            <w:pPr>
              <w:pStyle w:val="LNVTableText1-9Pt-Indented"/>
            </w:pPr>
            <w:r>
              <w:t>S74DNN0Y900575</w:t>
            </w:r>
          </w:p>
        </w:tc>
      </w:tr>
      <w:tr w:rsidR="00F8157C" w14:paraId="6DBEEE75" w14:textId="77777777" w:rsidTr="00F8157C">
        <w:tc>
          <w:tcPr>
            <w:tcW w:w="304" w:type="pct"/>
            <w:noWrap/>
          </w:tcPr>
          <w:p w14:paraId="7A905651" w14:textId="77777777" w:rsidR="00F8157C" w:rsidRDefault="006526BD">
            <w:pPr>
              <w:pStyle w:val="LNVTableText1-9Pt-Indented"/>
            </w:pPr>
            <w:r>
              <w:t>22</w:t>
            </w:r>
          </w:p>
        </w:tc>
        <w:tc>
          <w:tcPr>
            <w:tcW w:w="759" w:type="pct"/>
          </w:tcPr>
          <w:p w14:paraId="0E4C4921" w14:textId="77777777" w:rsidR="00F8157C" w:rsidRDefault="006526BD">
            <w:pPr>
              <w:pStyle w:val="LNVTableText1-9Pt-Indented"/>
            </w:pPr>
            <w:r>
              <w:t>ssd</w:t>
            </w:r>
          </w:p>
        </w:tc>
        <w:tc>
          <w:tcPr>
            <w:tcW w:w="531" w:type="pct"/>
            <w:noWrap/>
          </w:tcPr>
          <w:p w14:paraId="1F9E3974" w14:textId="77777777" w:rsidR="00F8157C" w:rsidRDefault="006526BD">
            <w:pPr>
              <w:pStyle w:val="LNVTableText1-9Pt-Indented"/>
            </w:pPr>
            <w:r>
              <w:t>3.49 TB</w:t>
            </w:r>
          </w:p>
        </w:tc>
        <w:tc>
          <w:tcPr>
            <w:tcW w:w="531" w:type="pct"/>
            <w:noWrap/>
          </w:tcPr>
          <w:p w14:paraId="140ECF0A" w14:textId="77777777" w:rsidR="00F8157C" w:rsidRDefault="006526BD">
            <w:pPr>
              <w:pStyle w:val="LNVTableText1-9Pt-Indented"/>
            </w:pPr>
            <w:r>
              <w:t>3.49 TB</w:t>
            </w:r>
          </w:p>
        </w:tc>
        <w:tc>
          <w:tcPr>
            <w:tcW w:w="607" w:type="pct"/>
            <w:noWrap/>
          </w:tcPr>
          <w:p w14:paraId="17297971" w14:textId="77777777" w:rsidR="00F8157C" w:rsidRDefault="006526BD">
            <w:pPr>
              <w:pStyle w:val="LNVTableText1-9Pt-Indented"/>
            </w:pPr>
            <w:r>
              <w:t>LE00</w:t>
            </w:r>
          </w:p>
        </w:tc>
        <w:tc>
          <w:tcPr>
            <w:tcW w:w="531" w:type="pct"/>
            <w:noWrap/>
          </w:tcPr>
          <w:p w14:paraId="2D24B07B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73931CA5" w14:textId="77777777" w:rsidR="00F8157C" w:rsidRDefault="006526BD">
            <w:pPr>
              <w:pStyle w:val="LNVTableText1-9Pt-Indented"/>
            </w:pPr>
            <w:r>
              <w:t>S74DNN0Y900578</w:t>
            </w:r>
          </w:p>
        </w:tc>
      </w:tr>
      <w:tr w:rsidR="00F8157C" w14:paraId="24A45721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4" w:type="pct"/>
            <w:noWrap/>
          </w:tcPr>
          <w:p w14:paraId="50CEFCE8" w14:textId="77777777" w:rsidR="00F8157C" w:rsidRDefault="006526BD">
            <w:pPr>
              <w:pStyle w:val="LNVTableText1-9Pt-Indented"/>
            </w:pPr>
            <w:r>
              <w:t>23</w:t>
            </w:r>
          </w:p>
        </w:tc>
        <w:tc>
          <w:tcPr>
            <w:tcW w:w="759" w:type="pct"/>
          </w:tcPr>
          <w:p w14:paraId="2FC93A9B" w14:textId="77777777" w:rsidR="00F8157C" w:rsidRDefault="006526BD">
            <w:pPr>
              <w:pStyle w:val="LNVTableText1-9Pt-Indented"/>
            </w:pPr>
            <w:r>
              <w:t>ssd</w:t>
            </w:r>
          </w:p>
        </w:tc>
        <w:tc>
          <w:tcPr>
            <w:tcW w:w="531" w:type="pct"/>
            <w:noWrap/>
          </w:tcPr>
          <w:p w14:paraId="55DA1C7B" w14:textId="77777777" w:rsidR="00F8157C" w:rsidRDefault="006526BD">
            <w:pPr>
              <w:pStyle w:val="LNVTableText1-9Pt-Indented"/>
            </w:pPr>
            <w:r>
              <w:t>3.49 TB</w:t>
            </w:r>
          </w:p>
        </w:tc>
        <w:tc>
          <w:tcPr>
            <w:tcW w:w="531" w:type="pct"/>
            <w:noWrap/>
          </w:tcPr>
          <w:p w14:paraId="2B838229" w14:textId="77777777" w:rsidR="00F8157C" w:rsidRDefault="006526BD">
            <w:pPr>
              <w:pStyle w:val="LNVTableText1-9Pt-Indented"/>
            </w:pPr>
            <w:r>
              <w:t>3.49 TB</w:t>
            </w:r>
          </w:p>
        </w:tc>
        <w:tc>
          <w:tcPr>
            <w:tcW w:w="607" w:type="pct"/>
            <w:noWrap/>
          </w:tcPr>
          <w:p w14:paraId="6F2532D0" w14:textId="77777777" w:rsidR="00F8157C" w:rsidRDefault="006526BD">
            <w:pPr>
              <w:pStyle w:val="LNVTableText1-9Pt-Indented"/>
            </w:pPr>
            <w:r>
              <w:t>LE00</w:t>
            </w:r>
          </w:p>
        </w:tc>
        <w:tc>
          <w:tcPr>
            <w:tcW w:w="531" w:type="pct"/>
            <w:noWrap/>
          </w:tcPr>
          <w:p w14:paraId="011B4031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0D7A3733" w14:textId="77777777" w:rsidR="00F8157C" w:rsidRDefault="006526BD">
            <w:pPr>
              <w:pStyle w:val="LNVTableText1-9Pt-Indented"/>
            </w:pPr>
            <w:r>
              <w:t>S74DNN0Y900579</w:t>
            </w:r>
          </w:p>
        </w:tc>
      </w:tr>
      <w:tr w:rsidR="00F8157C" w14:paraId="73701D0B" w14:textId="77777777" w:rsidTr="00F8157C">
        <w:tc>
          <w:tcPr>
            <w:tcW w:w="304" w:type="pct"/>
            <w:noWrap/>
          </w:tcPr>
          <w:p w14:paraId="4FAF436C" w14:textId="77777777" w:rsidR="00F8157C" w:rsidRDefault="006526BD">
            <w:pPr>
              <w:pStyle w:val="LNVTableText1-9Pt-Indented"/>
            </w:pPr>
            <w:r>
              <w:t>24</w:t>
            </w:r>
          </w:p>
        </w:tc>
        <w:tc>
          <w:tcPr>
            <w:tcW w:w="759" w:type="pct"/>
          </w:tcPr>
          <w:p w14:paraId="11BA71CC" w14:textId="77777777" w:rsidR="00F8157C" w:rsidRDefault="006526BD">
            <w:pPr>
              <w:pStyle w:val="LNVTableText1-9Pt-Indented"/>
            </w:pPr>
            <w:r>
              <w:t>ssd</w:t>
            </w:r>
          </w:p>
        </w:tc>
        <w:tc>
          <w:tcPr>
            <w:tcW w:w="531" w:type="pct"/>
            <w:noWrap/>
          </w:tcPr>
          <w:p w14:paraId="38AC5BF4" w14:textId="77777777" w:rsidR="00F8157C" w:rsidRDefault="006526BD">
            <w:pPr>
              <w:pStyle w:val="LNVTableText1-9Pt-Indented"/>
            </w:pPr>
            <w:r>
              <w:t>3.49 TB</w:t>
            </w:r>
          </w:p>
        </w:tc>
        <w:tc>
          <w:tcPr>
            <w:tcW w:w="531" w:type="pct"/>
            <w:noWrap/>
          </w:tcPr>
          <w:p w14:paraId="47506600" w14:textId="77777777" w:rsidR="00F8157C" w:rsidRDefault="006526BD">
            <w:pPr>
              <w:pStyle w:val="LNVTableText1-9Pt-Indented"/>
            </w:pPr>
            <w:r>
              <w:t>3.49 TB</w:t>
            </w:r>
          </w:p>
        </w:tc>
        <w:tc>
          <w:tcPr>
            <w:tcW w:w="607" w:type="pct"/>
            <w:noWrap/>
          </w:tcPr>
          <w:p w14:paraId="7265D6FA" w14:textId="77777777" w:rsidR="00F8157C" w:rsidRDefault="006526BD">
            <w:pPr>
              <w:pStyle w:val="LNVTableText1-9Pt-Indented"/>
            </w:pPr>
            <w:r>
              <w:t>LE00</w:t>
            </w:r>
          </w:p>
        </w:tc>
        <w:tc>
          <w:tcPr>
            <w:tcW w:w="531" w:type="pct"/>
            <w:noWrap/>
          </w:tcPr>
          <w:p w14:paraId="47F531E0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24873E5C" w14:textId="77777777" w:rsidR="00F8157C" w:rsidRDefault="006526BD">
            <w:pPr>
              <w:pStyle w:val="LNVTableText1-9Pt-Indented"/>
            </w:pPr>
            <w:r>
              <w:t>S74DNN0Y900580</w:t>
            </w:r>
          </w:p>
        </w:tc>
      </w:tr>
    </w:tbl>
    <w:p w14:paraId="2F173618" w14:textId="77777777" w:rsidR="000102DD" w:rsidRDefault="000102DD" w:rsidP="0060278E"/>
    <w:p w14:paraId="2882FD61" w14:textId="77777777" w:rsidR="000102DD" w:rsidRDefault="000102DD" w:rsidP="0060278E"/>
    <w:p w14:paraId="443F30BB" w14:textId="77777777" w:rsidR="0060278E" w:rsidRDefault="0060278E" w:rsidP="00482790">
      <w:pPr>
        <w:pStyle w:val="LNVHeading2"/>
      </w:pPr>
      <w:bookmarkStart w:id="17" w:name="_Toc228296414"/>
      <w:r>
        <w:t>Controller Configuration</w:t>
      </w:r>
      <w:bookmarkEnd w:id="17"/>
    </w:p>
    <w:p w14:paraId="473D3C24" w14:textId="77777777" w:rsidR="0060278E" w:rsidRDefault="0060278E" w:rsidP="0060278E">
      <w:r>
        <w:rPr>
          <w:i/>
        </w:rPr>
        <w:t>Document controller interfaces and host port configuration.</w:t>
      </w:r>
    </w:p>
    <w:p w14:paraId="1339127D" w14:textId="77777777" w:rsidR="00FE3160" w:rsidRDefault="00FE3160" w:rsidP="0060278E"/>
    <w:p w14:paraId="0F86FDFC" w14:textId="77777777" w:rsidR="003E21E7" w:rsidRDefault="003E21E7" w:rsidP="0060278E">
      <w:r w:rsidRPr="006A51CC">
        <w:rPr>
          <w:highlight w:val="green"/>
        </w:rPr>
        <w:t>Controllers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1636"/>
        <w:gridCol w:w="655"/>
        <w:gridCol w:w="1146"/>
        <w:gridCol w:w="1799"/>
        <w:gridCol w:w="1799"/>
        <w:gridCol w:w="1959"/>
      </w:tblGrid>
      <w:tr w:rsidR="00F8157C" w14:paraId="037A93CD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0" w:type="pct"/>
            <w:noWrap/>
          </w:tcPr>
          <w:p w14:paraId="48CA6558" w14:textId="77777777" w:rsidR="00F8157C" w:rsidRDefault="006526BD">
            <w:pPr>
              <w:pStyle w:val="LNVTableText1-9Pt-Indented"/>
            </w:pPr>
            <w:r>
              <w:t>Controller</w:t>
            </w:r>
          </w:p>
        </w:tc>
        <w:tc>
          <w:tcPr>
            <w:tcW w:w="348" w:type="pct"/>
            <w:noWrap/>
          </w:tcPr>
          <w:p w14:paraId="179EAEAC" w14:textId="77777777" w:rsidR="00F8157C" w:rsidRDefault="006526BD">
            <w:pPr>
              <w:pStyle w:val="LNVTableText1-9Pt-Indented"/>
            </w:pPr>
            <w:r>
              <w:t>Slot</w:t>
            </w:r>
          </w:p>
        </w:tc>
        <w:tc>
          <w:tcPr>
            <w:tcW w:w="609" w:type="pct"/>
            <w:noWrap/>
          </w:tcPr>
          <w:p w14:paraId="3D9FBDD3" w14:textId="77777777" w:rsidR="00F8157C" w:rsidRDefault="006526BD">
            <w:pPr>
              <w:pStyle w:val="LNVTableText1-9Pt-Indented"/>
            </w:pPr>
            <w:r>
              <w:t>Status</w:t>
            </w:r>
          </w:p>
        </w:tc>
        <w:tc>
          <w:tcPr>
            <w:tcW w:w="957" w:type="pct"/>
          </w:tcPr>
          <w:p w14:paraId="34420A1D" w14:textId="77777777" w:rsidR="00F8157C" w:rsidRDefault="006526BD">
            <w:pPr>
              <w:pStyle w:val="LNVTableText1-9Pt-Indented"/>
            </w:pPr>
            <w:r>
              <w:t>AppVersion</w:t>
            </w:r>
          </w:p>
        </w:tc>
        <w:tc>
          <w:tcPr>
            <w:tcW w:w="957" w:type="pct"/>
          </w:tcPr>
          <w:p w14:paraId="648AD8CB" w14:textId="77777777" w:rsidR="00F8157C" w:rsidRDefault="006526BD">
            <w:pPr>
              <w:pStyle w:val="LNVTableText1-9Pt-Indented"/>
            </w:pPr>
            <w:r>
              <w:t>BootVersion</w:t>
            </w:r>
          </w:p>
        </w:tc>
        <w:tc>
          <w:tcPr>
            <w:tcW w:w="1042" w:type="pct"/>
          </w:tcPr>
          <w:p w14:paraId="3DABD0EB" w14:textId="77777777" w:rsidR="00F8157C" w:rsidRDefault="006526BD">
            <w:pPr>
              <w:pStyle w:val="LNVTableText1-9Pt-Indented"/>
            </w:pPr>
            <w:r>
              <w:t>SerialNumber</w:t>
            </w:r>
          </w:p>
        </w:tc>
      </w:tr>
      <w:tr w:rsidR="00F8157C" w14:paraId="3FCC0779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70" w:type="pct"/>
            <w:noWrap/>
          </w:tcPr>
          <w:p w14:paraId="1084DD71" w14:textId="77777777" w:rsidR="00F8157C" w:rsidRDefault="006526BD">
            <w:pPr>
              <w:pStyle w:val="LNVTableText1-9Pt-Indented"/>
            </w:pPr>
            <w:r>
              <w:t>A</w:t>
            </w:r>
          </w:p>
        </w:tc>
        <w:tc>
          <w:tcPr>
            <w:tcW w:w="348" w:type="pct"/>
            <w:noWrap/>
          </w:tcPr>
          <w:p w14:paraId="542FF3D8" w14:textId="77777777" w:rsidR="00F8157C" w:rsidRDefault="006526BD">
            <w:pPr>
              <w:pStyle w:val="LNVTableText1-9Pt-Indented"/>
            </w:pPr>
            <w:r>
              <w:t>1</w:t>
            </w:r>
          </w:p>
        </w:tc>
        <w:tc>
          <w:tcPr>
            <w:tcW w:w="609" w:type="pct"/>
            <w:noWrap/>
          </w:tcPr>
          <w:p w14:paraId="4EAA7D5C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957" w:type="pct"/>
          </w:tcPr>
          <w:p w14:paraId="7D980EBB" w14:textId="77777777" w:rsidR="00F8157C" w:rsidRDefault="006526BD">
            <w:pPr>
              <w:pStyle w:val="LNVTableText1-9Pt-Indented"/>
            </w:pPr>
            <w:r>
              <w:t>08.90.09.00</w:t>
            </w:r>
          </w:p>
        </w:tc>
        <w:tc>
          <w:tcPr>
            <w:tcW w:w="957" w:type="pct"/>
          </w:tcPr>
          <w:p w14:paraId="4D7A13BE" w14:textId="77777777" w:rsidR="00F8157C" w:rsidRDefault="006526BD">
            <w:pPr>
              <w:pStyle w:val="LNVTableText1-9Pt-Indented"/>
            </w:pPr>
            <w:r>
              <w:t>08.90.09.00</w:t>
            </w:r>
          </w:p>
        </w:tc>
        <w:tc>
          <w:tcPr>
            <w:tcW w:w="1042" w:type="pct"/>
          </w:tcPr>
          <w:p w14:paraId="5F544AF2" w14:textId="77777777" w:rsidR="00F8157C" w:rsidRDefault="006526BD">
            <w:pPr>
              <w:pStyle w:val="LNVTableText1-9Pt-Indented"/>
            </w:pPr>
            <w:r>
              <w:t>952529000086</w:t>
            </w:r>
          </w:p>
        </w:tc>
      </w:tr>
      <w:tr w:rsidR="00F8157C" w14:paraId="09B39A86" w14:textId="77777777" w:rsidTr="00F8157C">
        <w:tc>
          <w:tcPr>
            <w:tcW w:w="870" w:type="pct"/>
            <w:noWrap/>
          </w:tcPr>
          <w:p w14:paraId="11477378" w14:textId="77777777" w:rsidR="00F8157C" w:rsidRDefault="006526BD">
            <w:pPr>
              <w:pStyle w:val="LNVTableText1-9Pt-Indented"/>
            </w:pPr>
            <w:r>
              <w:t>B</w:t>
            </w:r>
          </w:p>
        </w:tc>
        <w:tc>
          <w:tcPr>
            <w:tcW w:w="348" w:type="pct"/>
            <w:noWrap/>
          </w:tcPr>
          <w:p w14:paraId="7D257325" w14:textId="77777777" w:rsidR="00F8157C" w:rsidRDefault="006526BD">
            <w:pPr>
              <w:pStyle w:val="LNVTableText1-9Pt-Indented"/>
            </w:pPr>
            <w:r>
              <w:t>2</w:t>
            </w:r>
          </w:p>
        </w:tc>
        <w:tc>
          <w:tcPr>
            <w:tcW w:w="609" w:type="pct"/>
            <w:noWrap/>
          </w:tcPr>
          <w:p w14:paraId="20BF4742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957" w:type="pct"/>
          </w:tcPr>
          <w:p w14:paraId="651D6958" w14:textId="77777777" w:rsidR="00F8157C" w:rsidRDefault="006526BD">
            <w:pPr>
              <w:pStyle w:val="LNVTableText1-9Pt-Indented"/>
            </w:pPr>
            <w:r>
              <w:t>08.90.09.00</w:t>
            </w:r>
          </w:p>
        </w:tc>
        <w:tc>
          <w:tcPr>
            <w:tcW w:w="957" w:type="pct"/>
          </w:tcPr>
          <w:p w14:paraId="345F41EA" w14:textId="77777777" w:rsidR="00F8157C" w:rsidRDefault="006526BD">
            <w:pPr>
              <w:pStyle w:val="LNVTableText1-9Pt-Indented"/>
            </w:pPr>
            <w:r>
              <w:t>08.90.09.00</w:t>
            </w:r>
          </w:p>
        </w:tc>
        <w:tc>
          <w:tcPr>
            <w:tcW w:w="1042" w:type="pct"/>
          </w:tcPr>
          <w:p w14:paraId="45708BE5" w14:textId="77777777" w:rsidR="00F8157C" w:rsidRDefault="006526BD">
            <w:pPr>
              <w:pStyle w:val="LNVTableText1-9Pt-Indented"/>
            </w:pPr>
            <w:r>
              <w:t>952529000077</w:t>
            </w:r>
          </w:p>
        </w:tc>
      </w:tr>
    </w:tbl>
    <w:p w14:paraId="4A3BC159" w14:textId="77777777" w:rsidR="003E21E7" w:rsidRDefault="003E21E7" w:rsidP="0060278E"/>
    <w:p w14:paraId="717555C9" w14:textId="77777777" w:rsidR="006F0F9F" w:rsidRDefault="006F0F9F" w:rsidP="0060278E">
      <w:r w:rsidRPr="006A51CC">
        <w:rPr>
          <w:highlight w:val="green"/>
        </w:rPr>
        <w:t>Management Interfaces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1200"/>
        <w:gridCol w:w="515"/>
        <w:gridCol w:w="545"/>
        <w:gridCol w:w="1080"/>
        <w:gridCol w:w="1200"/>
        <w:gridCol w:w="1565"/>
        <w:gridCol w:w="1565"/>
        <w:gridCol w:w="1324"/>
      </w:tblGrid>
      <w:tr w:rsidR="00F8157C" w14:paraId="1EE7AAD5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46" w:type="pct"/>
            <w:noWrap/>
          </w:tcPr>
          <w:p w14:paraId="3D68F3C9" w14:textId="77777777" w:rsidR="00F8157C" w:rsidRDefault="006526BD">
            <w:pPr>
              <w:pStyle w:val="LNVTableText1-9Pt-Indented"/>
            </w:pPr>
            <w:r>
              <w:t>Controller</w:t>
            </w:r>
          </w:p>
        </w:tc>
        <w:tc>
          <w:tcPr>
            <w:tcW w:w="259" w:type="pct"/>
            <w:noWrap/>
          </w:tcPr>
          <w:p w14:paraId="7E5D31EB" w14:textId="77777777" w:rsidR="00F8157C" w:rsidRDefault="006526BD">
            <w:pPr>
              <w:pStyle w:val="LNVTableText1-9Pt-Indented"/>
            </w:pPr>
            <w:r>
              <w:t>Slot</w:t>
            </w:r>
          </w:p>
        </w:tc>
        <w:tc>
          <w:tcPr>
            <w:tcW w:w="259" w:type="pct"/>
            <w:noWrap/>
          </w:tcPr>
          <w:p w14:paraId="585104A6" w14:textId="77777777" w:rsidR="00F8157C" w:rsidRDefault="006526BD">
            <w:pPr>
              <w:pStyle w:val="LNVTableText1-9Pt-Indented"/>
            </w:pPr>
            <w:r>
              <w:t>Port</w:t>
            </w:r>
          </w:p>
        </w:tc>
        <w:tc>
          <w:tcPr>
            <w:tcW w:w="582" w:type="pct"/>
          </w:tcPr>
          <w:p w14:paraId="372C2CF2" w14:textId="77777777" w:rsidR="00F8157C" w:rsidRDefault="006526BD">
            <w:pPr>
              <w:pStyle w:val="LNVTableText1-9Pt-Indented"/>
            </w:pPr>
            <w:r>
              <w:t>Interface</w:t>
            </w:r>
          </w:p>
        </w:tc>
        <w:tc>
          <w:tcPr>
            <w:tcW w:w="646" w:type="pct"/>
            <w:noWrap/>
          </w:tcPr>
          <w:p w14:paraId="34C5152F" w14:textId="77777777" w:rsidR="00F8157C" w:rsidRDefault="006526BD">
            <w:pPr>
              <w:pStyle w:val="LNVTableText1-9Pt-Indented"/>
            </w:pPr>
            <w:r>
              <w:t>LinkStatus</w:t>
            </w:r>
          </w:p>
        </w:tc>
        <w:tc>
          <w:tcPr>
            <w:tcW w:w="840" w:type="pct"/>
            <w:noWrap/>
          </w:tcPr>
          <w:p w14:paraId="07CA7AAE" w14:textId="77777777" w:rsidR="00F8157C" w:rsidRDefault="006526BD">
            <w:pPr>
              <w:pStyle w:val="LNVTableText1-9Pt-Indented"/>
            </w:pPr>
            <w:r>
              <w:t>Address</w:t>
            </w:r>
          </w:p>
        </w:tc>
        <w:tc>
          <w:tcPr>
            <w:tcW w:w="840" w:type="pct"/>
            <w:noWrap/>
          </w:tcPr>
          <w:p w14:paraId="7DD10713" w14:textId="77777777" w:rsidR="00F8157C" w:rsidRDefault="006526BD">
            <w:pPr>
              <w:pStyle w:val="LNVTableText1-9Pt-Indented"/>
            </w:pPr>
            <w:r>
              <w:t>Mask</w:t>
            </w:r>
          </w:p>
        </w:tc>
        <w:tc>
          <w:tcPr>
            <w:tcW w:w="711" w:type="pct"/>
            <w:noWrap/>
          </w:tcPr>
          <w:p w14:paraId="57096800" w14:textId="77777777" w:rsidR="00F8157C" w:rsidRDefault="006526BD">
            <w:pPr>
              <w:pStyle w:val="LNVTableText1-9Pt-Indented"/>
            </w:pPr>
            <w:r>
              <w:t>Gateway</w:t>
            </w:r>
          </w:p>
        </w:tc>
      </w:tr>
      <w:tr w:rsidR="00F8157C" w14:paraId="5AC7C304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46" w:type="pct"/>
            <w:noWrap/>
          </w:tcPr>
          <w:p w14:paraId="38917742" w14:textId="77777777" w:rsidR="00F8157C" w:rsidRDefault="006526BD">
            <w:pPr>
              <w:pStyle w:val="LNVTableText1-9Pt-Indented"/>
            </w:pPr>
            <w:r>
              <w:t>A</w:t>
            </w:r>
          </w:p>
        </w:tc>
        <w:tc>
          <w:tcPr>
            <w:tcW w:w="259" w:type="pct"/>
            <w:noWrap/>
          </w:tcPr>
          <w:p w14:paraId="3F98FC90" w14:textId="77777777" w:rsidR="00F8157C" w:rsidRDefault="006526BD">
            <w:pPr>
              <w:pStyle w:val="LNVTableText1-9Pt-Indented"/>
            </w:pPr>
            <w:r>
              <w:t>1</w:t>
            </w:r>
          </w:p>
        </w:tc>
        <w:tc>
          <w:tcPr>
            <w:tcW w:w="259" w:type="pct"/>
            <w:noWrap/>
          </w:tcPr>
          <w:p w14:paraId="6B1DF521" w14:textId="77777777" w:rsidR="00F8157C" w:rsidRDefault="006526BD">
            <w:pPr>
              <w:pStyle w:val="LNVTableText1-9Pt-Indented"/>
            </w:pPr>
            <w:r>
              <w:t>P1</w:t>
            </w:r>
          </w:p>
        </w:tc>
        <w:tc>
          <w:tcPr>
            <w:tcW w:w="582" w:type="pct"/>
          </w:tcPr>
          <w:p w14:paraId="7751E480" w14:textId="77777777" w:rsidR="00F8157C" w:rsidRDefault="006526BD">
            <w:pPr>
              <w:pStyle w:val="LNVTableText1-9Pt-Indented"/>
            </w:pPr>
            <w:r>
              <w:t>wan0</w:t>
            </w:r>
          </w:p>
        </w:tc>
        <w:tc>
          <w:tcPr>
            <w:tcW w:w="646" w:type="pct"/>
            <w:noWrap/>
          </w:tcPr>
          <w:p w14:paraId="1BB809E6" w14:textId="77777777" w:rsidR="00F8157C" w:rsidRDefault="006526BD">
            <w:pPr>
              <w:pStyle w:val="LNVTableText1-9Pt-Indented"/>
            </w:pPr>
            <w:r>
              <w:t>up</w:t>
            </w:r>
          </w:p>
        </w:tc>
        <w:tc>
          <w:tcPr>
            <w:tcW w:w="840" w:type="pct"/>
            <w:noWrap/>
          </w:tcPr>
          <w:p w14:paraId="7E6078B8" w14:textId="77777777" w:rsidR="00F8157C" w:rsidRDefault="006526BD">
            <w:pPr>
              <w:pStyle w:val="LNVTableText1-9Pt-Indented"/>
            </w:pPr>
            <w:r>
              <w:t>10.240.59.30</w:t>
            </w:r>
          </w:p>
        </w:tc>
        <w:tc>
          <w:tcPr>
            <w:tcW w:w="840" w:type="pct"/>
            <w:noWrap/>
          </w:tcPr>
          <w:p w14:paraId="56042593" w14:textId="77777777" w:rsidR="00F8157C" w:rsidRDefault="006526BD">
            <w:pPr>
              <w:pStyle w:val="LNVTableText1-9Pt-Indented"/>
            </w:pPr>
            <w:r>
              <w:t>255.255.252.0</w:t>
            </w:r>
          </w:p>
        </w:tc>
        <w:tc>
          <w:tcPr>
            <w:tcW w:w="711" w:type="pct"/>
            <w:noWrap/>
          </w:tcPr>
          <w:p w14:paraId="7822669E" w14:textId="77777777" w:rsidR="00F8157C" w:rsidRDefault="006526BD">
            <w:pPr>
              <w:pStyle w:val="LNVTableText1-9Pt-Indented"/>
            </w:pPr>
            <w:r>
              <w:t>10.240.56.1</w:t>
            </w:r>
          </w:p>
        </w:tc>
      </w:tr>
      <w:tr w:rsidR="00F8157C" w14:paraId="34E03D89" w14:textId="77777777" w:rsidTr="00F8157C">
        <w:tc>
          <w:tcPr>
            <w:tcW w:w="646" w:type="pct"/>
            <w:noWrap/>
          </w:tcPr>
          <w:p w14:paraId="3C9167F7" w14:textId="77777777" w:rsidR="00F8157C" w:rsidRDefault="006526BD">
            <w:pPr>
              <w:pStyle w:val="LNVTableText1-9Pt-Indented"/>
            </w:pPr>
            <w:r>
              <w:t>B</w:t>
            </w:r>
          </w:p>
        </w:tc>
        <w:tc>
          <w:tcPr>
            <w:tcW w:w="259" w:type="pct"/>
            <w:noWrap/>
          </w:tcPr>
          <w:p w14:paraId="314E3DB5" w14:textId="77777777" w:rsidR="00F8157C" w:rsidRDefault="006526BD">
            <w:pPr>
              <w:pStyle w:val="LNVTableText1-9Pt-Indented"/>
            </w:pPr>
            <w:r>
              <w:t>2</w:t>
            </w:r>
          </w:p>
        </w:tc>
        <w:tc>
          <w:tcPr>
            <w:tcW w:w="259" w:type="pct"/>
            <w:noWrap/>
          </w:tcPr>
          <w:p w14:paraId="21A20D77" w14:textId="77777777" w:rsidR="00F8157C" w:rsidRDefault="006526BD">
            <w:pPr>
              <w:pStyle w:val="LNVTableText1-9Pt-Indented"/>
            </w:pPr>
            <w:r>
              <w:t>P1</w:t>
            </w:r>
          </w:p>
        </w:tc>
        <w:tc>
          <w:tcPr>
            <w:tcW w:w="582" w:type="pct"/>
          </w:tcPr>
          <w:p w14:paraId="60EB575C" w14:textId="77777777" w:rsidR="00F8157C" w:rsidRDefault="006526BD">
            <w:pPr>
              <w:pStyle w:val="LNVTableText1-9Pt-Indented"/>
            </w:pPr>
            <w:r>
              <w:t>wan0</w:t>
            </w:r>
          </w:p>
        </w:tc>
        <w:tc>
          <w:tcPr>
            <w:tcW w:w="646" w:type="pct"/>
            <w:noWrap/>
          </w:tcPr>
          <w:p w14:paraId="3F83490D" w14:textId="77777777" w:rsidR="00F8157C" w:rsidRDefault="006526BD">
            <w:pPr>
              <w:pStyle w:val="LNVTableText1-9Pt-Indented"/>
            </w:pPr>
            <w:r>
              <w:t>up</w:t>
            </w:r>
          </w:p>
        </w:tc>
        <w:tc>
          <w:tcPr>
            <w:tcW w:w="840" w:type="pct"/>
            <w:noWrap/>
          </w:tcPr>
          <w:p w14:paraId="2A964F64" w14:textId="77777777" w:rsidR="00F8157C" w:rsidRDefault="006526BD">
            <w:pPr>
              <w:pStyle w:val="LNVTableText1-9Pt-Indented"/>
            </w:pPr>
            <w:r>
              <w:t>10.240.59.179</w:t>
            </w:r>
          </w:p>
        </w:tc>
        <w:tc>
          <w:tcPr>
            <w:tcW w:w="840" w:type="pct"/>
            <w:noWrap/>
          </w:tcPr>
          <w:p w14:paraId="637076BC" w14:textId="77777777" w:rsidR="00F8157C" w:rsidRDefault="006526BD">
            <w:pPr>
              <w:pStyle w:val="LNVTableText1-9Pt-Indented"/>
            </w:pPr>
            <w:r>
              <w:t>255.255.252.0</w:t>
            </w:r>
          </w:p>
        </w:tc>
        <w:tc>
          <w:tcPr>
            <w:tcW w:w="711" w:type="pct"/>
            <w:noWrap/>
          </w:tcPr>
          <w:p w14:paraId="6C87E81B" w14:textId="77777777" w:rsidR="00F8157C" w:rsidRDefault="006526BD">
            <w:pPr>
              <w:pStyle w:val="LNVTableText1-9Pt-Indented"/>
            </w:pPr>
            <w:r>
              <w:t>10.240.56.1</w:t>
            </w:r>
          </w:p>
        </w:tc>
      </w:tr>
    </w:tbl>
    <w:p w14:paraId="19A56FA3" w14:textId="77777777" w:rsidR="006F0F9F" w:rsidRDefault="006F0F9F" w:rsidP="0060278E"/>
    <w:p w14:paraId="7AB882E6" w14:textId="77777777" w:rsidR="006F0F9F" w:rsidRDefault="006F0F9F" w:rsidP="00FE3160">
      <w:r w:rsidRPr="006A51CC">
        <w:rPr>
          <w:highlight w:val="green"/>
        </w:rPr>
        <w:t>Time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1636"/>
        <w:gridCol w:w="1800"/>
        <w:gridCol w:w="1636"/>
        <w:gridCol w:w="1799"/>
        <w:gridCol w:w="2123"/>
      </w:tblGrid>
      <w:tr w:rsidR="00F8157C" w14:paraId="4CE05B41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0" w:type="pct"/>
            <w:noWrap/>
          </w:tcPr>
          <w:p w14:paraId="1382A4B9" w14:textId="77777777" w:rsidR="00F8157C" w:rsidRDefault="006526BD">
            <w:pPr>
              <w:pStyle w:val="LNVTableText1-9Pt-Indented"/>
            </w:pPr>
            <w:r>
              <w:t>Controller</w:t>
            </w:r>
          </w:p>
        </w:tc>
        <w:tc>
          <w:tcPr>
            <w:tcW w:w="957" w:type="pct"/>
            <w:noWrap/>
          </w:tcPr>
          <w:p w14:paraId="15F607BB" w14:textId="77777777" w:rsidR="00F8157C" w:rsidRDefault="006526BD">
            <w:pPr>
              <w:pStyle w:val="LNVTableText1-9Pt-Indented"/>
            </w:pPr>
            <w:r>
              <w:t>Acquisition</w:t>
            </w:r>
          </w:p>
        </w:tc>
        <w:tc>
          <w:tcPr>
            <w:tcW w:w="870" w:type="pct"/>
          </w:tcPr>
          <w:p w14:paraId="1A933F18" w14:textId="77777777" w:rsidR="00F8157C" w:rsidRDefault="006526BD">
            <w:pPr>
              <w:pStyle w:val="LNVTableText1-9Pt-Indented"/>
            </w:pPr>
            <w:r>
              <w:t>NtpServers</w:t>
            </w:r>
          </w:p>
        </w:tc>
        <w:tc>
          <w:tcPr>
            <w:tcW w:w="957" w:type="pct"/>
          </w:tcPr>
          <w:p w14:paraId="1DE82B00" w14:textId="77777777" w:rsidR="00F8157C" w:rsidRDefault="006526BD">
            <w:pPr>
              <w:pStyle w:val="LNVTableText1-9Pt-Indented"/>
            </w:pPr>
            <w:r>
              <w:t>DhcpServers</w:t>
            </w:r>
          </w:p>
        </w:tc>
        <w:tc>
          <w:tcPr>
            <w:tcW w:w="1129" w:type="pct"/>
          </w:tcPr>
          <w:p w14:paraId="6EC66A13" w14:textId="77777777" w:rsidR="00F8157C" w:rsidRDefault="006526BD">
            <w:pPr>
              <w:pStyle w:val="LNVTableText1-9Pt-Indented"/>
            </w:pPr>
            <w:r>
              <w:t>DefaultRouter</w:t>
            </w:r>
          </w:p>
        </w:tc>
      </w:tr>
      <w:tr w:rsidR="00F8157C" w14:paraId="0F5E60D8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70" w:type="pct"/>
            <w:noWrap/>
          </w:tcPr>
          <w:p w14:paraId="5619AC4C" w14:textId="77777777" w:rsidR="00F8157C" w:rsidRDefault="00F8157C">
            <w:pPr>
              <w:pStyle w:val="LNVTableText1-9Pt-Indented"/>
            </w:pPr>
          </w:p>
        </w:tc>
        <w:tc>
          <w:tcPr>
            <w:tcW w:w="957" w:type="pct"/>
            <w:noWrap/>
          </w:tcPr>
          <w:p w14:paraId="31F3B7BA" w14:textId="77777777" w:rsidR="00F8157C" w:rsidRDefault="006526BD">
            <w:pPr>
              <w:pStyle w:val="LNVTableText1-9Pt-Indented"/>
            </w:pPr>
            <w:r>
              <w:t>disabled</w:t>
            </w:r>
          </w:p>
        </w:tc>
        <w:tc>
          <w:tcPr>
            <w:tcW w:w="870" w:type="pct"/>
          </w:tcPr>
          <w:p w14:paraId="6DDC256C" w14:textId="77777777" w:rsidR="00F8157C" w:rsidRDefault="00F8157C">
            <w:pPr>
              <w:pStyle w:val="LNVTableText1-9Pt-Indented"/>
            </w:pPr>
          </w:p>
        </w:tc>
        <w:tc>
          <w:tcPr>
            <w:tcW w:w="957" w:type="pct"/>
          </w:tcPr>
          <w:p w14:paraId="31948BAF" w14:textId="77777777" w:rsidR="00F8157C" w:rsidRDefault="00F8157C">
            <w:pPr>
              <w:pStyle w:val="LNVTableText1-9Pt-Indented"/>
            </w:pPr>
          </w:p>
        </w:tc>
        <w:tc>
          <w:tcPr>
            <w:tcW w:w="1129" w:type="pct"/>
          </w:tcPr>
          <w:p w14:paraId="2ABF7E56" w14:textId="77777777" w:rsidR="00F8157C" w:rsidRDefault="006526BD">
            <w:pPr>
              <w:pStyle w:val="LNVTableText1-9Pt-Indented"/>
            </w:pPr>
            <w:r>
              <w:t>10.240.56.1</w:t>
            </w:r>
          </w:p>
        </w:tc>
      </w:tr>
      <w:tr w:rsidR="00F8157C" w14:paraId="146CDEB6" w14:textId="77777777" w:rsidTr="00F8157C">
        <w:tc>
          <w:tcPr>
            <w:tcW w:w="870" w:type="pct"/>
            <w:noWrap/>
          </w:tcPr>
          <w:p w14:paraId="32B5E967" w14:textId="77777777" w:rsidR="00F8157C" w:rsidRDefault="00F8157C">
            <w:pPr>
              <w:pStyle w:val="LNVTableText1-9Pt-Indented"/>
            </w:pPr>
          </w:p>
        </w:tc>
        <w:tc>
          <w:tcPr>
            <w:tcW w:w="957" w:type="pct"/>
            <w:noWrap/>
          </w:tcPr>
          <w:p w14:paraId="07C7F155" w14:textId="77777777" w:rsidR="00F8157C" w:rsidRDefault="006526BD">
            <w:pPr>
              <w:pStyle w:val="LNVTableText1-9Pt-Indented"/>
            </w:pPr>
            <w:r>
              <w:t>disabled</w:t>
            </w:r>
          </w:p>
        </w:tc>
        <w:tc>
          <w:tcPr>
            <w:tcW w:w="870" w:type="pct"/>
          </w:tcPr>
          <w:p w14:paraId="1C820659" w14:textId="77777777" w:rsidR="00F8157C" w:rsidRDefault="00F8157C">
            <w:pPr>
              <w:pStyle w:val="LNVTableText1-9Pt-Indented"/>
            </w:pPr>
          </w:p>
        </w:tc>
        <w:tc>
          <w:tcPr>
            <w:tcW w:w="957" w:type="pct"/>
          </w:tcPr>
          <w:p w14:paraId="433A4E36" w14:textId="77777777" w:rsidR="00F8157C" w:rsidRDefault="00F8157C">
            <w:pPr>
              <w:pStyle w:val="LNVTableText1-9Pt-Indented"/>
            </w:pPr>
          </w:p>
        </w:tc>
        <w:tc>
          <w:tcPr>
            <w:tcW w:w="1129" w:type="pct"/>
          </w:tcPr>
          <w:p w14:paraId="2ED74B34" w14:textId="77777777" w:rsidR="00F8157C" w:rsidRDefault="006526BD">
            <w:pPr>
              <w:pStyle w:val="LNVTableText1-9Pt-Indented"/>
            </w:pPr>
            <w:r>
              <w:t>10.240.56.1</w:t>
            </w:r>
          </w:p>
        </w:tc>
      </w:tr>
    </w:tbl>
    <w:p w14:paraId="2FA8B746" w14:textId="77777777" w:rsidR="006F0F9F" w:rsidRDefault="006F0F9F" w:rsidP="00FE3160"/>
    <w:p w14:paraId="768BB305" w14:textId="77777777" w:rsidR="006F0F9F" w:rsidRDefault="006F0F9F" w:rsidP="00FE3160">
      <w:r w:rsidRPr="006A51CC">
        <w:rPr>
          <w:highlight w:val="green"/>
        </w:rPr>
        <w:t>DNS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1636"/>
        <w:gridCol w:w="1800"/>
        <w:gridCol w:w="1635"/>
        <w:gridCol w:w="3923"/>
      </w:tblGrid>
      <w:tr w:rsidR="00F8157C" w14:paraId="4FD79F1A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0" w:type="pct"/>
            <w:noWrap/>
          </w:tcPr>
          <w:p w14:paraId="685FC8AA" w14:textId="77777777" w:rsidR="00F8157C" w:rsidRDefault="006526BD">
            <w:pPr>
              <w:pStyle w:val="LNVTableText1-9Pt-Indented"/>
            </w:pPr>
            <w:r>
              <w:t>Controller</w:t>
            </w:r>
          </w:p>
        </w:tc>
        <w:tc>
          <w:tcPr>
            <w:tcW w:w="957" w:type="pct"/>
            <w:noWrap/>
          </w:tcPr>
          <w:p w14:paraId="3DA219B8" w14:textId="77777777" w:rsidR="00F8157C" w:rsidRDefault="006526BD">
            <w:pPr>
              <w:pStyle w:val="LNVTableText1-9Pt-Indented"/>
            </w:pPr>
            <w:r>
              <w:t>Acquisition</w:t>
            </w:r>
          </w:p>
        </w:tc>
        <w:tc>
          <w:tcPr>
            <w:tcW w:w="870" w:type="pct"/>
          </w:tcPr>
          <w:p w14:paraId="0EC17A45" w14:textId="77777777" w:rsidR="00F8157C" w:rsidRDefault="006526BD">
            <w:pPr>
              <w:pStyle w:val="LNVTableText1-9Pt-Indented"/>
            </w:pPr>
            <w:r>
              <w:t>DnsServers</w:t>
            </w:r>
          </w:p>
        </w:tc>
        <w:tc>
          <w:tcPr>
            <w:tcW w:w="2086" w:type="pct"/>
          </w:tcPr>
          <w:p w14:paraId="2F7C550D" w14:textId="77777777" w:rsidR="00F8157C" w:rsidRDefault="006526BD">
            <w:pPr>
              <w:pStyle w:val="LNVTableText1-9Pt-Indented"/>
            </w:pPr>
            <w:r>
              <w:t>DhcpServers</w:t>
            </w:r>
          </w:p>
        </w:tc>
      </w:tr>
      <w:tr w:rsidR="00F8157C" w14:paraId="1E47D23F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70" w:type="pct"/>
            <w:noWrap/>
          </w:tcPr>
          <w:p w14:paraId="1DFF77F2" w14:textId="77777777" w:rsidR="00F8157C" w:rsidRDefault="00F8157C">
            <w:pPr>
              <w:pStyle w:val="LNVTableText1-9Pt-Indented"/>
            </w:pPr>
          </w:p>
        </w:tc>
        <w:tc>
          <w:tcPr>
            <w:tcW w:w="957" w:type="pct"/>
            <w:noWrap/>
          </w:tcPr>
          <w:p w14:paraId="6CA94E09" w14:textId="77777777" w:rsidR="00F8157C" w:rsidRDefault="006526BD">
            <w:pPr>
              <w:pStyle w:val="LNVTableText1-9Pt-Indented"/>
            </w:pPr>
            <w:r>
              <w:t>dhcp</w:t>
            </w:r>
          </w:p>
        </w:tc>
        <w:tc>
          <w:tcPr>
            <w:tcW w:w="870" w:type="pct"/>
          </w:tcPr>
          <w:p w14:paraId="3623A848" w14:textId="77777777" w:rsidR="00F8157C" w:rsidRDefault="00F8157C">
            <w:pPr>
              <w:pStyle w:val="LNVTableText1-9Pt-Indented"/>
            </w:pPr>
          </w:p>
        </w:tc>
        <w:tc>
          <w:tcPr>
            <w:tcW w:w="2086" w:type="pct"/>
          </w:tcPr>
          <w:p w14:paraId="10FB931F" w14:textId="77777777" w:rsidR="00F8157C" w:rsidRDefault="006526BD">
            <w:pPr>
              <w:pStyle w:val="LNVTableText1-9Pt-Indented"/>
            </w:pPr>
            <w:r>
              <w:t>10.240.2.27, 10.240.2.21</w:t>
            </w:r>
          </w:p>
        </w:tc>
      </w:tr>
      <w:tr w:rsidR="00F8157C" w14:paraId="40B7D0DE" w14:textId="77777777" w:rsidTr="00F8157C">
        <w:tc>
          <w:tcPr>
            <w:tcW w:w="870" w:type="pct"/>
            <w:noWrap/>
          </w:tcPr>
          <w:p w14:paraId="44598763" w14:textId="77777777" w:rsidR="00F8157C" w:rsidRDefault="00F8157C">
            <w:pPr>
              <w:pStyle w:val="LNVTableText1-9Pt-Indented"/>
            </w:pPr>
          </w:p>
        </w:tc>
        <w:tc>
          <w:tcPr>
            <w:tcW w:w="957" w:type="pct"/>
            <w:noWrap/>
          </w:tcPr>
          <w:p w14:paraId="39ABCC43" w14:textId="77777777" w:rsidR="00F8157C" w:rsidRDefault="006526BD">
            <w:pPr>
              <w:pStyle w:val="LNVTableText1-9Pt-Indented"/>
            </w:pPr>
            <w:r>
              <w:t>dhcp</w:t>
            </w:r>
          </w:p>
        </w:tc>
        <w:tc>
          <w:tcPr>
            <w:tcW w:w="870" w:type="pct"/>
          </w:tcPr>
          <w:p w14:paraId="0EC80461" w14:textId="77777777" w:rsidR="00F8157C" w:rsidRDefault="00F8157C">
            <w:pPr>
              <w:pStyle w:val="LNVTableText1-9Pt-Indented"/>
            </w:pPr>
          </w:p>
        </w:tc>
        <w:tc>
          <w:tcPr>
            <w:tcW w:w="2086" w:type="pct"/>
          </w:tcPr>
          <w:p w14:paraId="2A5CAF24" w14:textId="77777777" w:rsidR="00F8157C" w:rsidRDefault="006526BD">
            <w:pPr>
              <w:pStyle w:val="LNVTableText1-9Pt-Indented"/>
            </w:pPr>
            <w:r>
              <w:t>10.240.2.27, 10.240.2.21</w:t>
            </w:r>
          </w:p>
        </w:tc>
      </w:tr>
    </w:tbl>
    <w:p w14:paraId="66D4B7DA" w14:textId="77777777" w:rsidR="006F0F9F" w:rsidRDefault="006F0F9F" w:rsidP="00FE3160"/>
    <w:p w14:paraId="099E12EB" w14:textId="77777777" w:rsidR="006F0F9F" w:rsidRDefault="006F0F9F" w:rsidP="00FE3160"/>
    <w:p w14:paraId="10488A5B" w14:textId="77777777" w:rsidR="006F0F9F" w:rsidRDefault="006F0F9F" w:rsidP="00FE3160"/>
    <w:p w14:paraId="49F07563" w14:textId="77777777" w:rsidR="006F0F9F" w:rsidRPr="006F0F9F" w:rsidRDefault="006F0F9F" w:rsidP="00FE3160">
      <w:pPr>
        <w:rPr>
          <w:b/>
          <w:bCs w:val="0"/>
          <w:u w:val="single"/>
        </w:rPr>
      </w:pPr>
      <w:r w:rsidRPr="006F0F9F">
        <w:rPr>
          <w:b/>
          <w:bCs w:val="0"/>
          <w:u w:val="single"/>
        </w:rPr>
        <w:t>HOST CONFIG</w:t>
      </w:r>
    </w:p>
    <w:p w14:paraId="28D436E0" w14:textId="77777777" w:rsidR="006F0F9F" w:rsidRDefault="006F0F9F" w:rsidP="00FE3160"/>
    <w:p w14:paraId="7049F608" w14:textId="77777777" w:rsidR="003E21E7" w:rsidRDefault="003E21E7" w:rsidP="00FE3160">
      <w:r w:rsidRPr="006A51CC">
        <w:rPr>
          <w:highlight w:val="green"/>
        </w:rPr>
        <w:t>Transport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1646"/>
        <w:gridCol w:w="7348"/>
      </w:tblGrid>
      <w:tr w:rsidR="00F8157C" w14:paraId="3EDCED82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5" w:type="pct"/>
            <w:noWrap/>
          </w:tcPr>
          <w:p w14:paraId="607075C2" w14:textId="77777777" w:rsidR="00F8157C" w:rsidRDefault="006526BD">
            <w:pPr>
              <w:pStyle w:val="LNVTableText1-9Pt-Indented"/>
            </w:pPr>
            <w:r>
              <w:t>ActiveTransport</w:t>
            </w:r>
          </w:p>
        </w:tc>
        <w:tc>
          <w:tcPr>
            <w:tcW w:w="3908" w:type="pct"/>
          </w:tcPr>
          <w:p w14:paraId="55628032" w14:textId="77777777" w:rsidR="00F8157C" w:rsidRDefault="006526BD">
            <w:pPr>
              <w:pStyle w:val="LNVTableText1-9Pt-Indented"/>
            </w:pPr>
            <w:r>
              <w:t>IscsiIqn</w:t>
            </w:r>
          </w:p>
        </w:tc>
      </w:tr>
      <w:tr w:rsidR="00F8157C" w14:paraId="609F25D0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75" w:type="pct"/>
            <w:noWrap/>
          </w:tcPr>
          <w:p w14:paraId="3C906AEB" w14:textId="77777777" w:rsidR="00F8157C" w:rsidRDefault="006526BD">
            <w:pPr>
              <w:pStyle w:val="LNVTableText1-9Pt-Indented"/>
            </w:pPr>
            <w:r>
              <w:t>iscsi</w:t>
            </w:r>
          </w:p>
        </w:tc>
        <w:tc>
          <w:tcPr>
            <w:tcW w:w="3908" w:type="pct"/>
          </w:tcPr>
          <w:p w14:paraId="0B629948" w14:textId="77777777" w:rsidR="00F8157C" w:rsidRDefault="006526BD">
            <w:pPr>
              <w:pStyle w:val="LNVTableText1-9Pt-Indented"/>
            </w:pPr>
            <w:r>
              <w:t>iqn.2002-09.com.lenovo:thinksystem.6d039ea000d9f018000000006949701c</w:t>
            </w:r>
          </w:p>
        </w:tc>
      </w:tr>
    </w:tbl>
    <w:p w14:paraId="547A816A" w14:textId="77777777" w:rsidR="003E21E7" w:rsidRDefault="003E21E7" w:rsidP="00FE3160"/>
    <w:p w14:paraId="7AC3AC13" w14:textId="77777777" w:rsidR="00C1596D" w:rsidRDefault="00C1596D" w:rsidP="00C1596D">
      <w:r w:rsidRPr="00C1596D">
        <w:rPr>
          <w:highlight w:val="green"/>
        </w:rPr>
        <w:t>Host Port Configuration - iSCSI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1115"/>
        <w:gridCol w:w="515"/>
        <w:gridCol w:w="545"/>
        <w:gridCol w:w="835"/>
        <w:gridCol w:w="1116"/>
        <w:gridCol w:w="1701"/>
        <w:gridCol w:w="1470"/>
        <w:gridCol w:w="891"/>
        <w:gridCol w:w="806"/>
      </w:tblGrid>
      <w:tr w:rsidR="00F8157C" w14:paraId="4B93172F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21" w:type="pct"/>
            <w:noWrap/>
          </w:tcPr>
          <w:p w14:paraId="3FAD5CAC" w14:textId="77777777" w:rsidR="00F8157C" w:rsidRDefault="006526BD">
            <w:pPr>
              <w:pStyle w:val="LNVTableText1-9Pt-Indented"/>
            </w:pPr>
            <w:r>
              <w:t>Controller</w:t>
            </w:r>
          </w:p>
        </w:tc>
        <w:tc>
          <w:tcPr>
            <w:tcW w:w="248" w:type="pct"/>
            <w:noWrap/>
          </w:tcPr>
          <w:p w14:paraId="78C9116A" w14:textId="77777777" w:rsidR="00F8157C" w:rsidRDefault="006526BD">
            <w:pPr>
              <w:pStyle w:val="LNVTableText1-9Pt-Indented"/>
            </w:pPr>
            <w:r>
              <w:t>Slot</w:t>
            </w:r>
          </w:p>
        </w:tc>
        <w:tc>
          <w:tcPr>
            <w:tcW w:w="248" w:type="pct"/>
            <w:noWrap/>
          </w:tcPr>
          <w:p w14:paraId="54AE1507" w14:textId="77777777" w:rsidR="00F8157C" w:rsidRDefault="006526BD">
            <w:pPr>
              <w:pStyle w:val="LNVTableText1-9Pt-Indented"/>
            </w:pPr>
            <w:r>
              <w:t>Port</w:t>
            </w:r>
          </w:p>
        </w:tc>
        <w:tc>
          <w:tcPr>
            <w:tcW w:w="435" w:type="pct"/>
            <w:noWrap/>
          </w:tcPr>
          <w:p w14:paraId="3569A1C2" w14:textId="77777777" w:rsidR="00F8157C" w:rsidRDefault="006526BD">
            <w:pPr>
              <w:pStyle w:val="LNVTableText1-9Pt-Indented"/>
            </w:pPr>
            <w:r>
              <w:t>Channel</w:t>
            </w:r>
          </w:p>
        </w:tc>
        <w:tc>
          <w:tcPr>
            <w:tcW w:w="621" w:type="pct"/>
            <w:noWrap/>
          </w:tcPr>
          <w:p w14:paraId="306F5EC1" w14:textId="77777777" w:rsidR="00F8157C" w:rsidRDefault="006526BD">
            <w:pPr>
              <w:pStyle w:val="LNVTableText1-9Pt-Indented"/>
            </w:pPr>
            <w:r>
              <w:t>LinkStatus</w:t>
            </w:r>
          </w:p>
        </w:tc>
        <w:tc>
          <w:tcPr>
            <w:tcW w:w="932" w:type="pct"/>
            <w:noWrap/>
          </w:tcPr>
          <w:p w14:paraId="3B92CC55" w14:textId="77777777" w:rsidR="00F8157C" w:rsidRDefault="006526BD">
            <w:pPr>
              <w:pStyle w:val="LNVTableText1-9Pt-Indented"/>
            </w:pPr>
            <w:r>
              <w:t>Address</w:t>
            </w:r>
          </w:p>
        </w:tc>
        <w:tc>
          <w:tcPr>
            <w:tcW w:w="808" w:type="pct"/>
            <w:noWrap/>
          </w:tcPr>
          <w:p w14:paraId="09B5B7E4" w14:textId="77777777" w:rsidR="00F8157C" w:rsidRDefault="006526BD">
            <w:pPr>
              <w:pStyle w:val="LNVTableText1-9Pt-Indented"/>
            </w:pPr>
            <w:r>
              <w:t>Mask</w:t>
            </w:r>
          </w:p>
        </w:tc>
        <w:tc>
          <w:tcPr>
            <w:tcW w:w="435" w:type="pct"/>
            <w:noWrap/>
          </w:tcPr>
          <w:p w14:paraId="1B5C6598" w14:textId="77777777" w:rsidR="00F8157C" w:rsidRDefault="006526BD">
            <w:pPr>
              <w:pStyle w:val="LNVTableText1-9Pt-Indented"/>
            </w:pPr>
            <w:r>
              <w:t>Gateway</w:t>
            </w:r>
          </w:p>
        </w:tc>
        <w:tc>
          <w:tcPr>
            <w:tcW w:w="435" w:type="pct"/>
            <w:noWrap/>
          </w:tcPr>
          <w:p w14:paraId="42B241CC" w14:textId="77777777" w:rsidR="00F8157C" w:rsidRDefault="006526BD">
            <w:pPr>
              <w:pStyle w:val="LNVTableText1-9Pt-Indented"/>
            </w:pPr>
            <w:r>
              <w:t>TcpPort</w:t>
            </w:r>
          </w:p>
        </w:tc>
      </w:tr>
      <w:tr w:rsidR="00F8157C" w14:paraId="00FE2EFC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21" w:type="pct"/>
            <w:noWrap/>
          </w:tcPr>
          <w:p w14:paraId="64ED4B60" w14:textId="77777777" w:rsidR="00F8157C" w:rsidRDefault="006526BD">
            <w:pPr>
              <w:pStyle w:val="LNVTableText1-9Pt-Indented"/>
            </w:pPr>
            <w:r>
              <w:t>A</w:t>
            </w:r>
          </w:p>
        </w:tc>
        <w:tc>
          <w:tcPr>
            <w:tcW w:w="248" w:type="pct"/>
            <w:noWrap/>
          </w:tcPr>
          <w:p w14:paraId="7E7191E4" w14:textId="77777777" w:rsidR="00F8157C" w:rsidRDefault="006526BD">
            <w:pPr>
              <w:pStyle w:val="LNVTableText1-9Pt-Indented"/>
            </w:pPr>
            <w:r>
              <w:t>1</w:t>
            </w:r>
          </w:p>
        </w:tc>
        <w:tc>
          <w:tcPr>
            <w:tcW w:w="248" w:type="pct"/>
            <w:noWrap/>
          </w:tcPr>
          <w:p w14:paraId="65F6C6DF" w14:textId="77777777" w:rsidR="00F8157C" w:rsidRDefault="006526BD">
            <w:pPr>
              <w:pStyle w:val="LNVTableText1-9Pt-Indented"/>
            </w:pPr>
            <w:r>
              <w:t>e0a</w:t>
            </w:r>
          </w:p>
        </w:tc>
        <w:tc>
          <w:tcPr>
            <w:tcW w:w="435" w:type="pct"/>
            <w:noWrap/>
          </w:tcPr>
          <w:p w14:paraId="47383A58" w14:textId="77777777" w:rsidR="00F8157C" w:rsidRDefault="006526BD">
            <w:pPr>
              <w:pStyle w:val="LNVTableText1-9Pt-Indented"/>
            </w:pPr>
            <w:r>
              <w:t>1</w:t>
            </w:r>
          </w:p>
        </w:tc>
        <w:tc>
          <w:tcPr>
            <w:tcW w:w="621" w:type="pct"/>
            <w:noWrap/>
          </w:tcPr>
          <w:p w14:paraId="532319EF" w14:textId="77777777" w:rsidR="00F8157C" w:rsidRDefault="006526BD">
            <w:pPr>
              <w:pStyle w:val="LNVTableText1-9Pt-Indented"/>
            </w:pPr>
            <w:r>
              <w:t>down</w:t>
            </w:r>
          </w:p>
        </w:tc>
        <w:tc>
          <w:tcPr>
            <w:tcW w:w="932" w:type="pct"/>
            <w:noWrap/>
          </w:tcPr>
          <w:p w14:paraId="04A6C91C" w14:textId="77777777" w:rsidR="00F8157C" w:rsidRDefault="006526BD">
            <w:pPr>
              <w:pStyle w:val="LNVTableText1-9Pt-Indented"/>
            </w:pPr>
            <w:r>
              <w:t>192.168.130.101</w:t>
            </w:r>
          </w:p>
        </w:tc>
        <w:tc>
          <w:tcPr>
            <w:tcW w:w="808" w:type="pct"/>
            <w:noWrap/>
          </w:tcPr>
          <w:p w14:paraId="0D7DDE23" w14:textId="77777777" w:rsidR="00F8157C" w:rsidRDefault="006526BD">
            <w:pPr>
              <w:pStyle w:val="LNVTableText1-9Pt-Indented"/>
            </w:pPr>
            <w:r>
              <w:t>255.255.255.0</w:t>
            </w:r>
          </w:p>
        </w:tc>
        <w:tc>
          <w:tcPr>
            <w:tcW w:w="435" w:type="pct"/>
            <w:noWrap/>
          </w:tcPr>
          <w:p w14:paraId="30BFA993" w14:textId="77777777" w:rsidR="00F8157C" w:rsidRDefault="006526BD">
            <w:pPr>
              <w:pStyle w:val="LNVTableText1-9Pt-Indented"/>
            </w:pPr>
            <w:r>
              <w:t>0.0.0.0</w:t>
            </w:r>
          </w:p>
        </w:tc>
        <w:tc>
          <w:tcPr>
            <w:tcW w:w="435" w:type="pct"/>
            <w:noWrap/>
          </w:tcPr>
          <w:p w14:paraId="43D94378" w14:textId="77777777" w:rsidR="00F8157C" w:rsidRDefault="006526BD">
            <w:pPr>
              <w:pStyle w:val="LNVTableText1-9Pt-Indented"/>
            </w:pPr>
            <w:r>
              <w:t>3260</w:t>
            </w:r>
          </w:p>
        </w:tc>
      </w:tr>
      <w:tr w:rsidR="00F8157C" w14:paraId="7D268330" w14:textId="77777777" w:rsidTr="00F8157C">
        <w:tc>
          <w:tcPr>
            <w:tcW w:w="621" w:type="pct"/>
            <w:noWrap/>
          </w:tcPr>
          <w:p w14:paraId="325D2B9A" w14:textId="77777777" w:rsidR="00F8157C" w:rsidRDefault="006526BD">
            <w:pPr>
              <w:pStyle w:val="LNVTableText1-9Pt-Indented"/>
            </w:pPr>
            <w:r>
              <w:t>A</w:t>
            </w:r>
          </w:p>
        </w:tc>
        <w:tc>
          <w:tcPr>
            <w:tcW w:w="248" w:type="pct"/>
            <w:noWrap/>
          </w:tcPr>
          <w:p w14:paraId="3B5E734F" w14:textId="77777777" w:rsidR="00F8157C" w:rsidRDefault="006526BD">
            <w:pPr>
              <w:pStyle w:val="LNVTableText1-9Pt-Indented"/>
            </w:pPr>
            <w:r>
              <w:t>1</w:t>
            </w:r>
          </w:p>
        </w:tc>
        <w:tc>
          <w:tcPr>
            <w:tcW w:w="248" w:type="pct"/>
            <w:noWrap/>
          </w:tcPr>
          <w:p w14:paraId="317A842A" w14:textId="77777777" w:rsidR="00F8157C" w:rsidRDefault="006526BD">
            <w:pPr>
              <w:pStyle w:val="LNVTableText1-9Pt-Indented"/>
            </w:pPr>
            <w:r>
              <w:t>e0b</w:t>
            </w:r>
          </w:p>
        </w:tc>
        <w:tc>
          <w:tcPr>
            <w:tcW w:w="435" w:type="pct"/>
            <w:noWrap/>
          </w:tcPr>
          <w:p w14:paraId="442D14FA" w14:textId="77777777" w:rsidR="00F8157C" w:rsidRDefault="006526BD">
            <w:pPr>
              <w:pStyle w:val="LNVTableText1-9Pt-Indented"/>
            </w:pPr>
            <w:r>
              <w:t>2</w:t>
            </w:r>
          </w:p>
        </w:tc>
        <w:tc>
          <w:tcPr>
            <w:tcW w:w="621" w:type="pct"/>
            <w:noWrap/>
          </w:tcPr>
          <w:p w14:paraId="108A8CDF" w14:textId="77777777" w:rsidR="00F8157C" w:rsidRDefault="006526BD">
            <w:pPr>
              <w:pStyle w:val="LNVTableText1-9Pt-Indented"/>
            </w:pPr>
            <w:r>
              <w:t>down</w:t>
            </w:r>
          </w:p>
        </w:tc>
        <w:tc>
          <w:tcPr>
            <w:tcW w:w="932" w:type="pct"/>
            <w:noWrap/>
          </w:tcPr>
          <w:p w14:paraId="2E4AF685" w14:textId="77777777" w:rsidR="00F8157C" w:rsidRDefault="006526BD">
            <w:pPr>
              <w:pStyle w:val="LNVTableText1-9Pt-Indented"/>
            </w:pPr>
            <w:r>
              <w:t>192.168.131.101</w:t>
            </w:r>
          </w:p>
        </w:tc>
        <w:tc>
          <w:tcPr>
            <w:tcW w:w="808" w:type="pct"/>
            <w:noWrap/>
          </w:tcPr>
          <w:p w14:paraId="0CE005F1" w14:textId="77777777" w:rsidR="00F8157C" w:rsidRDefault="006526BD">
            <w:pPr>
              <w:pStyle w:val="LNVTableText1-9Pt-Indented"/>
            </w:pPr>
            <w:r>
              <w:t>255.255.255.0</w:t>
            </w:r>
          </w:p>
        </w:tc>
        <w:tc>
          <w:tcPr>
            <w:tcW w:w="435" w:type="pct"/>
            <w:noWrap/>
          </w:tcPr>
          <w:p w14:paraId="095095D1" w14:textId="77777777" w:rsidR="00F8157C" w:rsidRDefault="006526BD">
            <w:pPr>
              <w:pStyle w:val="LNVTableText1-9Pt-Indented"/>
            </w:pPr>
            <w:r>
              <w:t>0.0.0.0</w:t>
            </w:r>
          </w:p>
        </w:tc>
        <w:tc>
          <w:tcPr>
            <w:tcW w:w="435" w:type="pct"/>
            <w:noWrap/>
          </w:tcPr>
          <w:p w14:paraId="73902D4B" w14:textId="77777777" w:rsidR="00F8157C" w:rsidRDefault="006526BD">
            <w:pPr>
              <w:pStyle w:val="LNVTableText1-9Pt-Indented"/>
            </w:pPr>
            <w:r>
              <w:t>3260</w:t>
            </w:r>
          </w:p>
        </w:tc>
      </w:tr>
      <w:tr w:rsidR="00F8157C" w14:paraId="61164D2C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21" w:type="pct"/>
            <w:noWrap/>
          </w:tcPr>
          <w:p w14:paraId="4983CCD6" w14:textId="77777777" w:rsidR="00F8157C" w:rsidRDefault="006526BD">
            <w:pPr>
              <w:pStyle w:val="LNVTableText1-9Pt-Indented"/>
            </w:pPr>
            <w:r>
              <w:t>A</w:t>
            </w:r>
          </w:p>
        </w:tc>
        <w:tc>
          <w:tcPr>
            <w:tcW w:w="248" w:type="pct"/>
            <w:noWrap/>
          </w:tcPr>
          <w:p w14:paraId="60560615" w14:textId="77777777" w:rsidR="00F8157C" w:rsidRDefault="006526BD">
            <w:pPr>
              <w:pStyle w:val="LNVTableText1-9Pt-Indented"/>
            </w:pPr>
            <w:r>
              <w:t>1</w:t>
            </w:r>
          </w:p>
        </w:tc>
        <w:tc>
          <w:tcPr>
            <w:tcW w:w="248" w:type="pct"/>
            <w:noWrap/>
          </w:tcPr>
          <w:p w14:paraId="5F343363" w14:textId="77777777" w:rsidR="00F8157C" w:rsidRDefault="006526BD">
            <w:pPr>
              <w:pStyle w:val="LNVTableText1-9Pt-Indented"/>
            </w:pPr>
            <w:r>
              <w:t>e1a</w:t>
            </w:r>
          </w:p>
        </w:tc>
        <w:tc>
          <w:tcPr>
            <w:tcW w:w="435" w:type="pct"/>
            <w:noWrap/>
          </w:tcPr>
          <w:p w14:paraId="70A43C0C" w14:textId="77777777" w:rsidR="00F8157C" w:rsidRDefault="006526BD">
            <w:pPr>
              <w:pStyle w:val="LNVTableText1-9Pt-Indented"/>
            </w:pPr>
            <w:r>
              <w:t>3</w:t>
            </w:r>
          </w:p>
        </w:tc>
        <w:tc>
          <w:tcPr>
            <w:tcW w:w="621" w:type="pct"/>
            <w:noWrap/>
          </w:tcPr>
          <w:p w14:paraId="67A08574" w14:textId="77777777" w:rsidR="00F8157C" w:rsidRDefault="006526BD">
            <w:pPr>
              <w:pStyle w:val="LNVTableText1-9Pt-Indented"/>
            </w:pPr>
            <w:r>
              <w:t>down</w:t>
            </w:r>
          </w:p>
        </w:tc>
        <w:tc>
          <w:tcPr>
            <w:tcW w:w="932" w:type="pct"/>
            <w:noWrap/>
          </w:tcPr>
          <w:p w14:paraId="142C9EF7" w14:textId="77777777" w:rsidR="00F8157C" w:rsidRDefault="006526BD">
            <w:pPr>
              <w:pStyle w:val="LNVTableText1-9Pt-Indented"/>
            </w:pPr>
            <w:r>
              <w:t>192.168.132.101</w:t>
            </w:r>
          </w:p>
        </w:tc>
        <w:tc>
          <w:tcPr>
            <w:tcW w:w="808" w:type="pct"/>
            <w:noWrap/>
          </w:tcPr>
          <w:p w14:paraId="0EDB2BD2" w14:textId="77777777" w:rsidR="00F8157C" w:rsidRDefault="006526BD">
            <w:pPr>
              <w:pStyle w:val="LNVTableText1-9Pt-Indented"/>
            </w:pPr>
            <w:r>
              <w:t>255.255.255.0</w:t>
            </w:r>
          </w:p>
        </w:tc>
        <w:tc>
          <w:tcPr>
            <w:tcW w:w="435" w:type="pct"/>
            <w:noWrap/>
          </w:tcPr>
          <w:p w14:paraId="092CD2B6" w14:textId="77777777" w:rsidR="00F8157C" w:rsidRDefault="006526BD">
            <w:pPr>
              <w:pStyle w:val="LNVTableText1-9Pt-Indented"/>
            </w:pPr>
            <w:r>
              <w:t>0.0.0.0</w:t>
            </w:r>
          </w:p>
        </w:tc>
        <w:tc>
          <w:tcPr>
            <w:tcW w:w="435" w:type="pct"/>
            <w:noWrap/>
          </w:tcPr>
          <w:p w14:paraId="179C452B" w14:textId="77777777" w:rsidR="00F8157C" w:rsidRDefault="006526BD">
            <w:pPr>
              <w:pStyle w:val="LNVTableText1-9Pt-Indented"/>
            </w:pPr>
            <w:r>
              <w:t>3260</w:t>
            </w:r>
          </w:p>
        </w:tc>
      </w:tr>
      <w:tr w:rsidR="00F8157C" w14:paraId="78F9FAB8" w14:textId="77777777" w:rsidTr="00F8157C">
        <w:tc>
          <w:tcPr>
            <w:tcW w:w="621" w:type="pct"/>
            <w:noWrap/>
          </w:tcPr>
          <w:p w14:paraId="2F9B86EC" w14:textId="77777777" w:rsidR="00F8157C" w:rsidRDefault="006526BD">
            <w:pPr>
              <w:pStyle w:val="LNVTableText1-9Pt-Indented"/>
            </w:pPr>
            <w:r>
              <w:t>A</w:t>
            </w:r>
          </w:p>
        </w:tc>
        <w:tc>
          <w:tcPr>
            <w:tcW w:w="248" w:type="pct"/>
            <w:noWrap/>
          </w:tcPr>
          <w:p w14:paraId="7C93E1D3" w14:textId="77777777" w:rsidR="00F8157C" w:rsidRDefault="006526BD">
            <w:pPr>
              <w:pStyle w:val="LNVTableText1-9Pt-Indented"/>
            </w:pPr>
            <w:r>
              <w:t>1</w:t>
            </w:r>
          </w:p>
        </w:tc>
        <w:tc>
          <w:tcPr>
            <w:tcW w:w="248" w:type="pct"/>
            <w:noWrap/>
          </w:tcPr>
          <w:p w14:paraId="504B508A" w14:textId="77777777" w:rsidR="00F8157C" w:rsidRDefault="006526BD">
            <w:pPr>
              <w:pStyle w:val="LNVTableText1-9Pt-Indented"/>
            </w:pPr>
            <w:r>
              <w:t>e1b</w:t>
            </w:r>
          </w:p>
        </w:tc>
        <w:tc>
          <w:tcPr>
            <w:tcW w:w="435" w:type="pct"/>
            <w:noWrap/>
          </w:tcPr>
          <w:p w14:paraId="745DA5C1" w14:textId="77777777" w:rsidR="00F8157C" w:rsidRDefault="006526BD">
            <w:pPr>
              <w:pStyle w:val="LNVTableText1-9Pt-Indented"/>
            </w:pPr>
            <w:r>
              <w:t>4</w:t>
            </w:r>
          </w:p>
        </w:tc>
        <w:tc>
          <w:tcPr>
            <w:tcW w:w="621" w:type="pct"/>
            <w:noWrap/>
          </w:tcPr>
          <w:p w14:paraId="47ACE555" w14:textId="77777777" w:rsidR="00F8157C" w:rsidRDefault="006526BD">
            <w:pPr>
              <w:pStyle w:val="LNVTableText1-9Pt-Indented"/>
            </w:pPr>
            <w:r>
              <w:t>down</w:t>
            </w:r>
          </w:p>
        </w:tc>
        <w:tc>
          <w:tcPr>
            <w:tcW w:w="932" w:type="pct"/>
            <w:noWrap/>
          </w:tcPr>
          <w:p w14:paraId="4EE6D069" w14:textId="77777777" w:rsidR="00F8157C" w:rsidRDefault="006526BD">
            <w:pPr>
              <w:pStyle w:val="LNVTableText1-9Pt-Indented"/>
            </w:pPr>
            <w:r>
              <w:t>192.168.133.101</w:t>
            </w:r>
          </w:p>
        </w:tc>
        <w:tc>
          <w:tcPr>
            <w:tcW w:w="808" w:type="pct"/>
            <w:noWrap/>
          </w:tcPr>
          <w:p w14:paraId="07D62084" w14:textId="77777777" w:rsidR="00F8157C" w:rsidRDefault="006526BD">
            <w:pPr>
              <w:pStyle w:val="LNVTableText1-9Pt-Indented"/>
            </w:pPr>
            <w:r>
              <w:t>255.255.255.0</w:t>
            </w:r>
          </w:p>
        </w:tc>
        <w:tc>
          <w:tcPr>
            <w:tcW w:w="435" w:type="pct"/>
            <w:noWrap/>
          </w:tcPr>
          <w:p w14:paraId="3CAA2FA9" w14:textId="77777777" w:rsidR="00F8157C" w:rsidRDefault="006526BD">
            <w:pPr>
              <w:pStyle w:val="LNVTableText1-9Pt-Indented"/>
            </w:pPr>
            <w:r>
              <w:t>0.0.0.0</w:t>
            </w:r>
          </w:p>
        </w:tc>
        <w:tc>
          <w:tcPr>
            <w:tcW w:w="435" w:type="pct"/>
            <w:noWrap/>
          </w:tcPr>
          <w:p w14:paraId="67F339B6" w14:textId="77777777" w:rsidR="00F8157C" w:rsidRDefault="006526BD">
            <w:pPr>
              <w:pStyle w:val="LNVTableText1-9Pt-Indented"/>
            </w:pPr>
            <w:r>
              <w:t>3260</w:t>
            </w:r>
          </w:p>
        </w:tc>
      </w:tr>
      <w:tr w:rsidR="00F8157C" w14:paraId="128C18F7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21" w:type="pct"/>
            <w:noWrap/>
          </w:tcPr>
          <w:p w14:paraId="29144B7F" w14:textId="77777777" w:rsidR="00F8157C" w:rsidRDefault="006526BD">
            <w:pPr>
              <w:pStyle w:val="LNVTableText1-9Pt-Indented"/>
            </w:pPr>
            <w:r>
              <w:t>A</w:t>
            </w:r>
          </w:p>
        </w:tc>
        <w:tc>
          <w:tcPr>
            <w:tcW w:w="248" w:type="pct"/>
            <w:noWrap/>
          </w:tcPr>
          <w:p w14:paraId="0AA11B49" w14:textId="77777777" w:rsidR="00F8157C" w:rsidRDefault="006526BD">
            <w:pPr>
              <w:pStyle w:val="LNVTableText1-9Pt-Indented"/>
            </w:pPr>
            <w:r>
              <w:t>1</w:t>
            </w:r>
          </w:p>
        </w:tc>
        <w:tc>
          <w:tcPr>
            <w:tcW w:w="248" w:type="pct"/>
            <w:noWrap/>
          </w:tcPr>
          <w:p w14:paraId="61A07252" w14:textId="77777777" w:rsidR="00F8157C" w:rsidRDefault="006526BD">
            <w:pPr>
              <w:pStyle w:val="LNVTableText1-9Pt-Indented"/>
            </w:pPr>
            <w:r>
              <w:t>e1c</w:t>
            </w:r>
          </w:p>
        </w:tc>
        <w:tc>
          <w:tcPr>
            <w:tcW w:w="435" w:type="pct"/>
            <w:noWrap/>
          </w:tcPr>
          <w:p w14:paraId="634E9378" w14:textId="77777777" w:rsidR="00F8157C" w:rsidRDefault="006526BD">
            <w:pPr>
              <w:pStyle w:val="LNVTableText1-9Pt-Indented"/>
            </w:pPr>
            <w:r>
              <w:t>5</w:t>
            </w:r>
          </w:p>
        </w:tc>
        <w:tc>
          <w:tcPr>
            <w:tcW w:w="621" w:type="pct"/>
            <w:noWrap/>
          </w:tcPr>
          <w:p w14:paraId="587C6112" w14:textId="77777777" w:rsidR="00F8157C" w:rsidRDefault="006526BD">
            <w:pPr>
              <w:pStyle w:val="LNVTableText1-9Pt-Indented"/>
            </w:pPr>
            <w:r>
              <w:t>down</w:t>
            </w:r>
          </w:p>
        </w:tc>
        <w:tc>
          <w:tcPr>
            <w:tcW w:w="932" w:type="pct"/>
            <w:noWrap/>
          </w:tcPr>
          <w:p w14:paraId="36A4E0C2" w14:textId="77777777" w:rsidR="00F8157C" w:rsidRDefault="006526BD">
            <w:pPr>
              <w:pStyle w:val="LNVTableText1-9Pt-Indented"/>
            </w:pPr>
            <w:r>
              <w:t>192.168.134.101</w:t>
            </w:r>
          </w:p>
        </w:tc>
        <w:tc>
          <w:tcPr>
            <w:tcW w:w="808" w:type="pct"/>
            <w:noWrap/>
          </w:tcPr>
          <w:p w14:paraId="6E4F378F" w14:textId="77777777" w:rsidR="00F8157C" w:rsidRDefault="006526BD">
            <w:pPr>
              <w:pStyle w:val="LNVTableText1-9Pt-Indented"/>
            </w:pPr>
            <w:r>
              <w:t>255.255.255.0</w:t>
            </w:r>
          </w:p>
        </w:tc>
        <w:tc>
          <w:tcPr>
            <w:tcW w:w="435" w:type="pct"/>
            <w:noWrap/>
          </w:tcPr>
          <w:p w14:paraId="701354EB" w14:textId="77777777" w:rsidR="00F8157C" w:rsidRDefault="006526BD">
            <w:pPr>
              <w:pStyle w:val="LNVTableText1-9Pt-Indented"/>
            </w:pPr>
            <w:r>
              <w:t>0.0.0.0</w:t>
            </w:r>
          </w:p>
        </w:tc>
        <w:tc>
          <w:tcPr>
            <w:tcW w:w="435" w:type="pct"/>
            <w:noWrap/>
          </w:tcPr>
          <w:p w14:paraId="30ADB1D6" w14:textId="77777777" w:rsidR="00F8157C" w:rsidRDefault="006526BD">
            <w:pPr>
              <w:pStyle w:val="LNVTableText1-9Pt-Indented"/>
            </w:pPr>
            <w:r>
              <w:t>3260</w:t>
            </w:r>
          </w:p>
        </w:tc>
      </w:tr>
      <w:tr w:rsidR="00F8157C" w14:paraId="571B3914" w14:textId="77777777" w:rsidTr="00F8157C">
        <w:tc>
          <w:tcPr>
            <w:tcW w:w="621" w:type="pct"/>
            <w:noWrap/>
          </w:tcPr>
          <w:p w14:paraId="23A67461" w14:textId="77777777" w:rsidR="00F8157C" w:rsidRDefault="006526BD">
            <w:pPr>
              <w:pStyle w:val="LNVTableText1-9Pt-Indented"/>
            </w:pPr>
            <w:r>
              <w:t>A</w:t>
            </w:r>
          </w:p>
        </w:tc>
        <w:tc>
          <w:tcPr>
            <w:tcW w:w="248" w:type="pct"/>
            <w:noWrap/>
          </w:tcPr>
          <w:p w14:paraId="43CB6D01" w14:textId="77777777" w:rsidR="00F8157C" w:rsidRDefault="006526BD">
            <w:pPr>
              <w:pStyle w:val="LNVTableText1-9Pt-Indented"/>
            </w:pPr>
            <w:r>
              <w:t>1</w:t>
            </w:r>
          </w:p>
        </w:tc>
        <w:tc>
          <w:tcPr>
            <w:tcW w:w="248" w:type="pct"/>
            <w:noWrap/>
          </w:tcPr>
          <w:p w14:paraId="6E2188F1" w14:textId="77777777" w:rsidR="00F8157C" w:rsidRDefault="006526BD">
            <w:pPr>
              <w:pStyle w:val="LNVTableText1-9Pt-Indented"/>
            </w:pPr>
            <w:r>
              <w:t>e1d</w:t>
            </w:r>
          </w:p>
        </w:tc>
        <w:tc>
          <w:tcPr>
            <w:tcW w:w="435" w:type="pct"/>
            <w:noWrap/>
          </w:tcPr>
          <w:p w14:paraId="178F6DA1" w14:textId="77777777" w:rsidR="00F8157C" w:rsidRDefault="006526BD">
            <w:pPr>
              <w:pStyle w:val="LNVTableText1-9Pt-Indented"/>
            </w:pPr>
            <w:r>
              <w:t>6</w:t>
            </w:r>
          </w:p>
        </w:tc>
        <w:tc>
          <w:tcPr>
            <w:tcW w:w="621" w:type="pct"/>
            <w:noWrap/>
          </w:tcPr>
          <w:p w14:paraId="746D7880" w14:textId="77777777" w:rsidR="00F8157C" w:rsidRDefault="006526BD">
            <w:pPr>
              <w:pStyle w:val="LNVTableText1-9Pt-Indented"/>
            </w:pPr>
            <w:r>
              <w:t>down</w:t>
            </w:r>
          </w:p>
        </w:tc>
        <w:tc>
          <w:tcPr>
            <w:tcW w:w="932" w:type="pct"/>
            <w:noWrap/>
          </w:tcPr>
          <w:p w14:paraId="26B4BD7D" w14:textId="77777777" w:rsidR="00F8157C" w:rsidRDefault="006526BD">
            <w:pPr>
              <w:pStyle w:val="LNVTableText1-9Pt-Indented"/>
            </w:pPr>
            <w:r>
              <w:t>192.168.135.101</w:t>
            </w:r>
          </w:p>
        </w:tc>
        <w:tc>
          <w:tcPr>
            <w:tcW w:w="808" w:type="pct"/>
            <w:noWrap/>
          </w:tcPr>
          <w:p w14:paraId="7ED628F7" w14:textId="77777777" w:rsidR="00F8157C" w:rsidRDefault="006526BD">
            <w:pPr>
              <w:pStyle w:val="LNVTableText1-9Pt-Indented"/>
            </w:pPr>
            <w:r>
              <w:t>255.255.255.0</w:t>
            </w:r>
          </w:p>
        </w:tc>
        <w:tc>
          <w:tcPr>
            <w:tcW w:w="435" w:type="pct"/>
            <w:noWrap/>
          </w:tcPr>
          <w:p w14:paraId="78EE93A6" w14:textId="77777777" w:rsidR="00F8157C" w:rsidRDefault="006526BD">
            <w:pPr>
              <w:pStyle w:val="LNVTableText1-9Pt-Indented"/>
            </w:pPr>
            <w:r>
              <w:t>0.0.0.0</w:t>
            </w:r>
          </w:p>
        </w:tc>
        <w:tc>
          <w:tcPr>
            <w:tcW w:w="435" w:type="pct"/>
            <w:noWrap/>
          </w:tcPr>
          <w:p w14:paraId="73A33453" w14:textId="77777777" w:rsidR="00F8157C" w:rsidRDefault="006526BD">
            <w:pPr>
              <w:pStyle w:val="LNVTableText1-9Pt-Indented"/>
            </w:pPr>
            <w:r>
              <w:t>3260</w:t>
            </w:r>
          </w:p>
        </w:tc>
      </w:tr>
      <w:tr w:rsidR="00F8157C" w14:paraId="13F46A93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21" w:type="pct"/>
            <w:noWrap/>
          </w:tcPr>
          <w:p w14:paraId="4A69A7E1" w14:textId="77777777" w:rsidR="00F8157C" w:rsidRDefault="006526BD">
            <w:pPr>
              <w:pStyle w:val="LNVTableText1-9Pt-Indented"/>
            </w:pPr>
            <w:r>
              <w:t>B</w:t>
            </w:r>
          </w:p>
        </w:tc>
        <w:tc>
          <w:tcPr>
            <w:tcW w:w="248" w:type="pct"/>
            <w:noWrap/>
          </w:tcPr>
          <w:p w14:paraId="525A46FE" w14:textId="77777777" w:rsidR="00F8157C" w:rsidRDefault="006526BD">
            <w:pPr>
              <w:pStyle w:val="LNVTableText1-9Pt-Indented"/>
            </w:pPr>
            <w:r>
              <w:t>2</w:t>
            </w:r>
          </w:p>
        </w:tc>
        <w:tc>
          <w:tcPr>
            <w:tcW w:w="248" w:type="pct"/>
            <w:noWrap/>
          </w:tcPr>
          <w:p w14:paraId="6C625975" w14:textId="77777777" w:rsidR="00F8157C" w:rsidRDefault="006526BD">
            <w:pPr>
              <w:pStyle w:val="LNVTableText1-9Pt-Indented"/>
            </w:pPr>
            <w:r>
              <w:t>e0a</w:t>
            </w:r>
          </w:p>
        </w:tc>
        <w:tc>
          <w:tcPr>
            <w:tcW w:w="435" w:type="pct"/>
            <w:noWrap/>
          </w:tcPr>
          <w:p w14:paraId="140EDFE2" w14:textId="77777777" w:rsidR="00F8157C" w:rsidRDefault="006526BD">
            <w:pPr>
              <w:pStyle w:val="LNVTableText1-9Pt-Indented"/>
            </w:pPr>
            <w:r>
              <w:t>1</w:t>
            </w:r>
          </w:p>
        </w:tc>
        <w:tc>
          <w:tcPr>
            <w:tcW w:w="621" w:type="pct"/>
            <w:noWrap/>
          </w:tcPr>
          <w:p w14:paraId="19AF96AE" w14:textId="77777777" w:rsidR="00F8157C" w:rsidRDefault="006526BD">
            <w:pPr>
              <w:pStyle w:val="LNVTableText1-9Pt-Indented"/>
            </w:pPr>
            <w:r>
              <w:t>down</w:t>
            </w:r>
          </w:p>
        </w:tc>
        <w:tc>
          <w:tcPr>
            <w:tcW w:w="932" w:type="pct"/>
            <w:noWrap/>
          </w:tcPr>
          <w:p w14:paraId="00343FD2" w14:textId="77777777" w:rsidR="00F8157C" w:rsidRDefault="006526BD">
            <w:pPr>
              <w:pStyle w:val="LNVTableText1-9Pt-Indented"/>
            </w:pPr>
            <w:r>
              <w:t>192.168.130.102</w:t>
            </w:r>
          </w:p>
        </w:tc>
        <w:tc>
          <w:tcPr>
            <w:tcW w:w="808" w:type="pct"/>
            <w:noWrap/>
          </w:tcPr>
          <w:p w14:paraId="6F810E03" w14:textId="77777777" w:rsidR="00F8157C" w:rsidRDefault="006526BD">
            <w:pPr>
              <w:pStyle w:val="LNVTableText1-9Pt-Indented"/>
            </w:pPr>
            <w:r>
              <w:t>255.255.255.0</w:t>
            </w:r>
          </w:p>
        </w:tc>
        <w:tc>
          <w:tcPr>
            <w:tcW w:w="435" w:type="pct"/>
            <w:noWrap/>
          </w:tcPr>
          <w:p w14:paraId="4503882B" w14:textId="77777777" w:rsidR="00F8157C" w:rsidRDefault="006526BD">
            <w:pPr>
              <w:pStyle w:val="LNVTableText1-9Pt-Indented"/>
            </w:pPr>
            <w:r>
              <w:t>0.0.0.0</w:t>
            </w:r>
          </w:p>
        </w:tc>
        <w:tc>
          <w:tcPr>
            <w:tcW w:w="435" w:type="pct"/>
            <w:noWrap/>
          </w:tcPr>
          <w:p w14:paraId="338BC43F" w14:textId="77777777" w:rsidR="00F8157C" w:rsidRDefault="006526BD">
            <w:pPr>
              <w:pStyle w:val="LNVTableText1-9Pt-Indented"/>
            </w:pPr>
            <w:r>
              <w:t>3260</w:t>
            </w:r>
          </w:p>
        </w:tc>
      </w:tr>
      <w:tr w:rsidR="00F8157C" w14:paraId="17AB7D71" w14:textId="77777777" w:rsidTr="00F8157C">
        <w:tc>
          <w:tcPr>
            <w:tcW w:w="621" w:type="pct"/>
            <w:noWrap/>
          </w:tcPr>
          <w:p w14:paraId="22A93A08" w14:textId="77777777" w:rsidR="00F8157C" w:rsidRDefault="006526BD">
            <w:pPr>
              <w:pStyle w:val="LNVTableText1-9Pt-Indented"/>
            </w:pPr>
            <w:r>
              <w:t>B</w:t>
            </w:r>
          </w:p>
        </w:tc>
        <w:tc>
          <w:tcPr>
            <w:tcW w:w="248" w:type="pct"/>
            <w:noWrap/>
          </w:tcPr>
          <w:p w14:paraId="51241A53" w14:textId="77777777" w:rsidR="00F8157C" w:rsidRDefault="006526BD">
            <w:pPr>
              <w:pStyle w:val="LNVTableText1-9Pt-Indented"/>
            </w:pPr>
            <w:r>
              <w:t>2</w:t>
            </w:r>
          </w:p>
        </w:tc>
        <w:tc>
          <w:tcPr>
            <w:tcW w:w="248" w:type="pct"/>
            <w:noWrap/>
          </w:tcPr>
          <w:p w14:paraId="7112BEB0" w14:textId="77777777" w:rsidR="00F8157C" w:rsidRDefault="006526BD">
            <w:pPr>
              <w:pStyle w:val="LNVTableText1-9Pt-Indented"/>
            </w:pPr>
            <w:r>
              <w:t>e0b</w:t>
            </w:r>
          </w:p>
        </w:tc>
        <w:tc>
          <w:tcPr>
            <w:tcW w:w="435" w:type="pct"/>
            <w:noWrap/>
          </w:tcPr>
          <w:p w14:paraId="772A4C49" w14:textId="77777777" w:rsidR="00F8157C" w:rsidRDefault="006526BD">
            <w:pPr>
              <w:pStyle w:val="LNVTableText1-9Pt-Indented"/>
            </w:pPr>
            <w:r>
              <w:t>2</w:t>
            </w:r>
          </w:p>
        </w:tc>
        <w:tc>
          <w:tcPr>
            <w:tcW w:w="621" w:type="pct"/>
            <w:noWrap/>
          </w:tcPr>
          <w:p w14:paraId="2CBD9185" w14:textId="77777777" w:rsidR="00F8157C" w:rsidRDefault="006526BD">
            <w:pPr>
              <w:pStyle w:val="LNVTableText1-9Pt-Indented"/>
            </w:pPr>
            <w:r>
              <w:t>down</w:t>
            </w:r>
          </w:p>
        </w:tc>
        <w:tc>
          <w:tcPr>
            <w:tcW w:w="932" w:type="pct"/>
            <w:noWrap/>
          </w:tcPr>
          <w:p w14:paraId="7F845EAC" w14:textId="77777777" w:rsidR="00F8157C" w:rsidRDefault="006526BD">
            <w:pPr>
              <w:pStyle w:val="LNVTableText1-9Pt-Indented"/>
            </w:pPr>
            <w:r>
              <w:t>192.168.131.102</w:t>
            </w:r>
          </w:p>
        </w:tc>
        <w:tc>
          <w:tcPr>
            <w:tcW w:w="808" w:type="pct"/>
            <w:noWrap/>
          </w:tcPr>
          <w:p w14:paraId="1430F801" w14:textId="77777777" w:rsidR="00F8157C" w:rsidRDefault="006526BD">
            <w:pPr>
              <w:pStyle w:val="LNVTableText1-9Pt-Indented"/>
            </w:pPr>
            <w:r>
              <w:t>255.255.255.0</w:t>
            </w:r>
          </w:p>
        </w:tc>
        <w:tc>
          <w:tcPr>
            <w:tcW w:w="435" w:type="pct"/>
            <w:noWrap/>
          </w:tcPr>
          <w:p w14:paraId="35A6FA3B" w14:textId="77777777" w:rsidR="00F8157C" w:rsidRDefault="006526BD">
            <w:pPr>
              <w:pStyle w:val="LNVTableText1-9Pt-Indented"/>
            </w:pPr>
            <w:r>
              <w:t>0.0.0.0</w:t>
            </w:r>
          </w:p>
        </w:tc>
        <w:tc>
          <w:tcPr>
            <w:tcW w:w="435" w:type="pct"/>
            <w:noWrap/>
          </w:tcPr>
          <w:p w14:paraId="61DA884B" w14:textId="77777777" w:rsidR="00F8157C" w:rsidRDefault="006526BD">
            <w:pPr>
              <w:pStyle w:val="LNVTableText1-9Pt-Indented"/>
            </w:pPr>
            <w:r>
              <w:t>3260</w:t>
            </w:r>
          </w:p>
        </w:tc>
      </w:tr>
      <w:tr w:rsidR="00F8157C" w14:paraId="2F8EF6EE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21" w:type="pct"/>
            <w:noWrap/>
          </w:tcPr>
          <w:p w14:paraId="28F80383" w14:textId="77777777" w:rsidR="00F8157C" w:rsidRDefault="006526BD">
            <w:pPr>
              <w:pStyle w:val="LNVTableText1-9Pt-Indented"/>
            </w:pPr>
            <w:r>
              <w:t>B</w:t>
            </w:r>
          </w:p>
        </w:tc>
        <w:tc>
          <w:tcPr>
            <w:tcW w:w="248" w:type="pct"/>
            <w:noWrap/>
          </w:tcPr>
          <w:p w14:paraId="4DAB798D" w14:textId="77777777" w:rsidR="00F8157C" w:rsidRDefault="006526BD">
            <w:pPr>
              <w:pStyle w:val="LNVTableText1-9Pt-Indented"/>
            </w:pPr>
            <w:r>
              <w:t>2</w:t>
            </w:r>
          </w:p>
        </w:tc>
        <w:tc>
          <w:tcPr>
            <w:tcW w:w="248" w:type="pct"/>
            <w:noWrap/>
          </w:tcPr>
          <w:p w14:paraId="46630292" w14:textId="77777777" w:rsidR="00F8157C" w:rsidRDefault="006526BD">
            <w:pPr>
              <w:pStyle w:val="LNVTableText1-9Pt-Indented"/>
            </w:pPr>
            <w:r>
              <w:t>e1a</w:t>
            </w:r>
          </w:p>
        </w:tc>
        <w:tc>
          <w:tcPr>
            <w:tcW w:w="435" w:type="pct"/>
            <w:noWrap/>
          </w:tcPr>
          <w:p w14:paraId="5F66678A" w14:textId="77777777" w:rsidR="00F8157C" w:rsidRDefault="006526BD">
            <w:pPr>
              <w:pStyle w:val="LNVTableText1-9Pt-Indented"/>
            </w:pPr>
            <w:r>
              <w:t>3</w:t>
            </w:r>
          </w:p>
        </w:tc>
        <w:tc>
          <w:tcPr>
            <w:tcW w:w="621" w:type="pct"/>
            <w:noWrap/>
          </w:tcPr>
          <w:p w14:paraId="769F046D" w14:textId="77777777" w:rsidR="00F8157C" w:rsidRDefault="006526BD">
            <w:pPr>
              <w:pStyle w:val="LNVTableText1-9Pt-Indented"/>
            </w:pPr>
            <w:r>
              <w:t>down</w:t>
            </w:r>
          </w:p>
        </w:tc>
        <w:tc>
          <w:tcPr>
            <w:tcW w:w="932" w:type="pct"/>
            <w:noWrap/>
          </w:tcPr>
          <w:p w14:paraId="4D79CDFF" w14:textId="77777777" w:rsidR="00F8157C" w:rsidRDefault="006526BD">
            <w:pPr>
              <w:pStyle w:val="LNVTableText1-9Pt-Indented"/>
            </w:pPr>
            <w:r>
              <w:t>192.168.132.102</w:t>
            </w:r>
          </w:p>
        </w:tc>
        <w:tc>
          <w:tcPr>
            <w:tcW w:w="808" w:type="pct"/>
            <w:noWrap/>
          </w:tcPr>
          <w:p w14:paraId="54E087FA" w14:textId="77777777" w:rsidR="00F8157C" w:rsidRDefault="006526BD">
            <w:pPr>
              <w:pStyle w:val="LNVTableText1-9Pt-Indented"/>
            </w:pPr>
            <w:r>
              <w:t>255.255.255.0</w:t>
            </w:r>
          </w:p>
        </w:tc>
        <w:tc>
          <w:tcPr>
            <w:tcW w:w="435" w:type="pct"/>
            <w:noWrap/>
          </w:tcPr>
          <w:p w14:paraId="44CD6194" w14:textId="77777777" w:rsidR="00F8157C" w:rsidRDefault="006526BD">
            <w:pPr>
              <w:pStyle w:val="LNVTableText1-9Pt-Indented"/>
            </w:pPr>
            <w:r>
              <w:t>0.0.0.0</w:t>
            </w:r>
          </w:p>
        </w:tc>
        <w:tc>
          <w:tcPr>
            <w:tcW w:w="435" w:type="pct"/>
            <w:noWrap/>
          </w:tcPr>
          <w:p w14:paraId="162549DA" w14:textId="77777777" w:rsidR="00F8157C" w:rsidRDefault="006526BD">
            <w:pPr>
              <w:pStyle w:val="LNVTableText1-9Pt-Indented"/>
            </w:pPr>
            <w:r>
              <w:t>3260</w:t>
            </w:r>
          </w:p>
        </w:tc>
      </w:tr>
      <w:tr w:rsidR="00F8157C" w14:paraId="039FEB5F" w14:textId="77777777" w:rsidTr="00F8157C">
        <w:tc>
          <w:tcPr>
            <w:tcW w:w="621" w:type="pct"/>
            <w:noWrap/>
          </w:tcPr>
          <w:p w14:paraId="1AA3CDEC" w14:textId="77777777" w:rsidR="00F8157C" w:rsidRDefault="006526BD">
            <w:pPr>
              <w:pStyle w:val="LNVTableText1-9Pt-Indented"/>
            </w:pPr>
            <w:r>
              <w:t>B</w:t>
            </w:r>
          </w:p>
        </w:tc>
        <w:tc>
          <w:tcPr>
            <w:tcW w:w="248" w:type="pct"/>
            <w:noWrap/>
          </w:tcPr>
          <w:p w14:paraId="191F98D3" w14:textId="77777777" w:rsidR="00F8157C" w:rsidRDefault="006526BD">
            <w:pPr>
              <w:pStyle w:val="LNVTableText1-9Pt-Indented"/>
            </w:pPr>
            <w:r>
              <w:t>2</w:t>
            </w:r>
          </w:p>
        </w:tc>
        <w:tc>
          <w:tcPr>
            <w:tcW w:w="248" w:type="pct"/>
            <w:noWrap/>
          </w:tcPr>
          <w:p w14:paraId="6C369211" w14:textId="77777777" w:rsidR="00F8157C" w:rsidRDefault="006526BD">
            <w:pPr>
              <w:pStyle w:val="LNVTableText1-9Pt-Indented"/>
            </w:pPr>
            <w:r>
              <w:t>e1b</w:t>
            </w:r>
          </w:p>
        </w:tc>
        <w:tc>
          <w:tcPr>
            <w:tcW w:w="435" w:type="pct"/>
            <w:noWrap/>
          </w:tcPr>
          <w:p w14:paraId="048E97F5" w14:textId="77777777" w:rsidR="00F8157C" w:rsidRDefault="006526BD">
            <w:pPr>
              <w:pStyle w:val="LNVTableText1-9Pt-Indented"/>
            </w:pPr>
            <w:r>
              <w:t>4</w:t>
            </w:r>
          </w:p>
        </w:tc>
        <w:tc>
          <w:tcPr>
            <w:tcW w:w="621" w:type="pct"/>
            <w:noWrap/>
          </w:tcPr>
          <w:p w14:paraId="6D683631" w14:textId="77777777" w:rsidR="00F8157C" w:rsidRDefault="006526BD">
            <w:pPr>
              <w:pStyle w:val="LNVTableText1-9Pt-Indented"/>
            </w:pPr>
            <w:r>
              <w:t>down</w:t>
            </w:r>
          </w:p>
        </w:tc>
        <w:tc>
          <w:tcPr>
            <w:tcW w:w="932" w:type="pct"/>
            <w:noWrap/>
          </w:tcPr>
          <w:p w14:paraId="51F3EBBD" w14:textId="77777777" w:rsidR="00F8157C" w:rsidRDefault="006526BD">
            <w:pPr>
              <w:pStyle w:val="LNVTableText1-9Pt-Indented"/>
            </w:pPr>
            <w:r>
              <w:t>192.168.133.102</w:t>
            </w:r>
          </w:p>
        </w:tc>
        <w:tc>
          <w:tcPr>
            <w:tcW w:w="808" w:type="pct"/>
            <w:noWrap/>
          </w:tcPr>
          <w:p w14:paraId="15A787E8" w14:textId="77777777" w:rsidR="00F8157C" w:rsidRDefault="006526BD">
            <w:pPr>
              <w:pStyle w:val="LNVTableText1-9Pt-Indented"/>
            </w:pPr>
            <w:r>
              <w:t>255.255.255.0</w:t>
            </w:r>
          </w:p>
        </w:tc>
        <w:tc>
          <w:tcPr>
            <w:tcW w:w="435" w:type="pct"/>
            <w:noWrap/>
          </w:tcPr>
          <w:p w14:paraId="57158561" w14:textId="77777777" w:rsidR="00F8157C" w:rsidRDefault="006526BD">
            <w:pPr>
              <w:pStyle w:val="LNVTableText1-9Pt-Indented"/>
            </w:pPr>
            <w:r>
              <w:t>0.0.0.0</w:t>
            </w:r>
          </w:p>
        </w:tc>
        <w:tc>
          <w:tcPr>
            <w:tcW w:w="435" w:type="pct"/>
            <w:noWrap/>
          </w:tcPr>
          <w:p w14:paraId="6FAAB99F" w14:textId="77777777" w:rsidR="00F8157C" w:rsidRDefault="006526BD">
            <w:pPr>
              <w:pStyle w:val="LNVTableText1-9Pt-Indented"/>
            </w:pPr>
            <w:r>
              <w:t>3260</w:t>
            </w:r>
          </w:p>
        </w:tc>
      </w:tr>
      <w:tr w:rsidR="00F8157C" w14:paraId="1DBB45F9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21" w:type="pct"/>
            <w:noWrap/>
          </w:tcPr>
          <w:p w14:paraId="2915507D" w14:textId="77777777" w:rsidR="00F8157C" w:rsidRDefault="006526BD">
            <w:pPr>
              <w:pStyle w:val="LNVTableText1-9Pt-Indented"/>
            </w:pPr>
            <w:r>
              <w:t>B</w:t>
            </w:r>
          </w:p>
        </w:tc>
        <w:tc>
          <w:tcPr>
            <w:tcW w:w="248" w:type="pct"/>
            <w:noWrap/>
          </w:tcPr>
          <w:p w14:paraId="31BD8EFF" w14:textId="77777777" w:rsidR="00F8157C" w:rsidRDefault="006526BD">
            <w:pPr>
              <w:pStyle w:val="LNVTableText1-9Pt-Indented"/>
            </w:pPr>
            <w:r>
              <w:t>2</w:t>
            </w:r>
          </w:p>
        </w:tc>
        <w:tc>
          <w:tcPr>
            <w:tcW w:w="248" w:type="pct"/>
            <w:noWrap/>
          </w:tcPr>
          <w:p w14:paraId="5023A055" w14:textId="77777777" w:rsidR="00F8157C" w:rsidRDefault="006526BD">
            <w:pPr>
              <w:pStyle w:val="LNVTableText1-9Pt-Indented"/>
            </w:pPr>
            <w:r>
              <w:t>e1c</w:t>
            </w:r>
          </w:p>
        </w:tc>
        <w:tc>
          <w:tcPr>
            <w:tcW w:w="435" w:type="pct"/>
            <w:noWrap/>
          </w:tcPr>
          <w:p w14:paraId="01CAB29A" w14:textId="77777777" w:rsidR="00F8157C" w:rsidRDefault="006526BD">
            <w:pPr>
              <w:pStyle w:val="LNVTableText1-9Pt-Indented"/>
            </w:pPr>
            <w:r>
              <w:t>5</w:t>
            </w:r>
          </w:p>
        </w:tc>
        <w:tc>
          <w:tcPr>
            <w:tcW w:w="621" w:type="pct"/>
            <w:noWrap/>
          </w:tcPr>
          <w:p w14:paraId="583269A1" w14:textId="77777777" w:rsidR="00F8157C" w:rsidRDefault="006526BD">
            <w:pPr>
              <w:pStyle w:val="LNVTableText1-9Pt-Indented"/>
            </w:pPr>
            <w:r>
              <w:t>down</w:t>
            </w:r>
          </w:p>
        </w:tc>
        <w:tc>
          <w:tcPr>
            <w:tcW w:w="932" w:type="pct"/>
            <w:noWrap/>
          </w:tcPr>
          <w:p w14:paraId="210B1B5C" w14:textId="77777777" w:rsidR="00F8157C" w:rsidRDefault="006526BD">
            <w:pPr>
              <w:pStyle w:val="LNVTableText1-9Pt-Indented"/>
            </w:pPr>
            <w:r>
              <w:t>192.168.134.102</w:t>
            </w:r>
          </w:p>
        </w:tc>
        <w:tc>
          <w:tcPr>
            <w:tcW w:w="808" w:type="pct"/>
            <w:noWrap/>
          </w:tcPr>
          <w:p w14:paraId="4225690B" w14:textId="77777777" w:rsidR="00F8157C" w:rsidRDefault="006526BD">
            <w:pPr>
              <w:pStyle w:val="LNVTableText1-9Pt-Indented"/>
            </w:pPr>
            <w:r>
              <w:t>255.255.255.0</w:t>
            </w:r>
          </w:p>
        </w:tc>
        <w:tc>
          <w:tcPr>
            <w:tcW w:w="435" w:type="pct"/>
            <w:noWrap/>
          </w:tcPr>
          <w:p w14:paraId="303BB5EC" w14:textId="77777777" w:rsidR="00F8157C" w:rsidRDefault="006526BD">
            <w:pPr>
              <w:pStyle w:val="LNVTableText1-9Pt-Indented"/>
            </w:pPr>
            <w:r>
              <w:t>0.0.0.0</w:t>
            </w:r>
          </w:p>
        </w:tc>
        <w:tc>
          <w:tcPr>
            <w:tcW w:w="435" w:type="pct"/>
            <w:noWrap/>
          </w:tcPr>
          <w:p w14:paraId="7DBED9ED" w14:textId="77777777" w:rsidR="00F8157C" w:rsidRDefault="006526BD">
            <w:pPr>
              <w:pStyle w:val="LNVTableText1-9Pt-Indented"/>
            </w:pPr>
            <w:r>
              <w:t>3260</w:t>
            </w:r>
          </w:p>
        </w:tc>
      </w:tr>
      <w:tr w:rsidR="00F8157C" w14:paraId="122ABB56" w14:textId="77777777" w:rsidTr="00F8157C">
        <w:tc>
          <w:tcPr>
            <w:tcW w:w="621" w:type="pct"/>
            <w:noWrap/>
          </w:tcPr>
          <w:p w14:paraId="34781216" w14:textId="77777777" w:rsidR="00F8157C" w:rsidRDefault="006526BD">
            <w:pPr>
              <w:pStyle w:val="LNVTableText1-9Pt-Indented"/>
            </w:pPr>
            <w:r>
              <w:t>B</w:t>
            </w:r>
          </w:p>
        </w:tc>
        <w:tc>
          <w:tcPr>
            <w:tcW w:w="248" w:type="pct"/>
            <w:noWrap/>
          </w:tcPr>
          <w:p w14:paraId="7D5AAB68" w14:textId="77777777" w:rsidR="00F8157C" w:rsidRDefault="006526BD">
            <w:pPr>
              <w:pStyle w:val="LNVTableText1-9Pt-Indented"/>
            </w:pPr>
            <w:r>
              <w:t>2</w:t>
            </w:r>
          </w:p>
        </w:tc>
        <w:tc>
          <w:tcPr>
            <w:tcW w:w="248" w:type="pct"/>
            <w:noWrap/>
          </w:tcPr>
          <w:p w14:paraId="1A6EB7AF" w14:textId="77777777" w:rsidR="00F8157C" w:rsidRDefault="006526BD">
            <w:pPr>
              <w:pStyle w:val="LNVTableText1-9Pt-Indented"/>
            </w:pPr>
            <w:r>
              <w:t>e1d</w:t>
            </w:r>
          </w:p>
        </w:tc>
        <w:tc>
          <w:tcPr>
            <w:tcW w:w="435" w:type="pct"/>
            <w:noWrap/>
          </w:tcPr>
          <w:p w14:paraId="248974A4" w14:textId="77777777" w:rsidR="00F8157C" w:rsidRDefault="006526BD">
            <w:pPr>
              <w:pStyle w:val="LNVTableText1-9Pt-Indented"/>
            </w:pPr>
            <w:r>
              <w:t>6</w:t>
            </w:r>
          </w:p>
        </w:tc>
        <w:tc>
          <w:tcPr>
            <w:tcW w:w="621" w:type="pct"/>
            <w:noWrap/>
          </w:tcPr>
          <w:p w14:paraId="484C76AB" w14:textId="77777777" w:rsidR="00F8157C" w:rsidRDefault="006526BD">
            <w:pPr>
              <w:pStyle w:val="LNVTableText1-9Pt-Indented"/>
            </w:pPr>
            <w:r>
              <w:t>down</w:t>
            </w:r>
          </w:p>
        </w:tc>
        <w:tc>
          <w:tcPr>
            <w:tcW w:w="932" w:type="pct"/>
            <w:noWrap/>
          </w:tcPr>
          <w:p w14:paraId="387155B7" w14:textId="77777777" w:rsidR="00F8157C" w:rsidRDefault="006526BD">
            <w:pPr>
              <w:pStyle w:val="LNVTableText1-9Pt-Indented"/>
            </w:pPr>
            <w:r>
              <w:t>192.168.135.102</w:t>
            </w:r>
          </w:p>
        </w:tc>
        <w:tc>
          <w:tcPr>
            <w:tcW w:w="808" w:type="pct"/>
            <w:noWrap/>
          </w:tcPr>
          <w:p w14:paraId="6EF20DEB" w14:textId="77777777" w:rsidR="00F8157C" w:rsidRDefault="006526BD">
            <w:pPr>
              <w:pStyle w:val="LNVTableText1-9Pt-Indented"/>
            </w:pPr>
            <w:r>
              <w:t>255.255.255.0</w:t>
            </w:r>
          </w:p>
        </w:tc>
        <w:tc>
          <w:tcPr>
            <w:tcW w:w="435" w:type="pct"/>
            <w:noWrap/>
          </w:tcPr>
          <w:p w14:paraId="570CD24D" w14:textId="77777777" w:rsidR="00F8157C" w:rsidRDefault="006526BD">
            <w:pPr>
              <w:pStyle w:val="LNVTableText1-9Pt-Indented"/>
            </w:pPr>
            <w:r>
              <w:t>0.0.0.0</w:t>
            </w:r>
          </w:p>
        </w:tc>
        <w:tc>
          <w:tcPr>
            <w:tcW w:w="435" w:type="pct"/>
            <w:noWrap/>
          </w:tcPr>
          <w:p w14:paraId="21ECBD66" w14:textId="77777777" w:rsidR="00F8157C" w:rsidRDefault="006526BD">
            <w:pPr>
              <w:pStyle w:val="LNVTableText1-9Pt-Indented"/>
            </w:pPr>
            <w:r>
              <w:t>3260</w:t>
            </w:r>
          </w:p>
        </w:tc>
      </w:tr>
    </w:tbl>
    <w:p w14:paraId="0C619E73" w14:textId="77777777" w:rsidR="00C1596D" w:rsidRDefault="00C1596D" w:rsidP="00FE3160"/>
    <w:p w14:paraId="18084AD7" w14:textId="77777777" w:rsidR="000102DD" w:rsidRDefault="000102DD" w:rsidP="000102DD">
      <w:r w:rsidRPr="00C1596D">
        <w:rPr>
          <w:highlight w:val="green"/>
        </w:rPr>
        <w:t xml:space="preserve">Host Port Configuration - </w:t>
      </w:r>
      <w:r>
        <w:t>FC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1614"/>
        <w:gridCol w:w="515"/>
        <w:gridCol w:w="545"/>
        <w:gridCol w:w="835"/>
        <w:gridCol w:w="1038"/>
        <w:gridCol w:w="1368"/>
        <w:gridCol w:w="1015"/>
        <w:gridCol w:w="990"/>
        <w:gridCol w:w="1074"/>
      </w:tblGrid>
      <w:tr w:rsidR="00F8157C" w14:paraId="6DB1A1A4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17" w:type="pct"/>
            <w:noWrap/>
          </w:tcPr>
          <w:p w14:paraId="112BE244" w14:textId="77777777" w:rsidR="00F8157C" w:rsidRDefault="006526BD">
            <w:pPr>
              <w:pStyle w:val="LNVTableText1-9Pt-Indented"/>
            </w:pPr>
            <w:r>
              <w:t>Controller</w:t>
            </w:r>
          </w:p>
        </w:tc>
        <w:tc>
          <w:tcPr>
            <w:tcW w:w="262" w:type="pct"/>
            <w:noWrap/>
          </w:tcPr>
          <w:p w14:paraId="5B93FB1B" w14:textId="77777777" w:rsidR="00F8157C" w:rsidRDefault="006526BD">
            <w:pPr>
              <w:pStyle w:val="LNVTableText1-9Pt-Indented"/>
            </w:pPr>
            <w:r>
              <w:t>Slot</w:t>
            </w:r>
          </w:p>
        </w:tc>
        <w:tc>
          <w:tcPr>
            <w:tcW w:w="262" w:type="pct"/>
            <w:noWrap/>
          </w:tcPr>
          <w:p w14:paraId="571521AF" w14:textId="77777777" w:rsidR="00F8157C" w:rsidRDefault="006526BD">
            <w:pPr>
              <w:pStyle w:val="LNVTableText1-9Pt-Indented"/>
            </w:pPr>
            <w:r>
              <w:t>Port</w:t>
            </w:r>
          </w:p>
        </w:tc>
        <w:tc>
          <w:tcPr>
            <w:tcW w:w="459" w:type="pct"/>
            <w:noWrap/>
          </w:tcPr>
          <w:p w14:paraId="60BA1F79" w14:textId="77777777" w:rsidR="00F8157C" w:rsidRDefault="006526BD">
            <w:pPr>
              <w:pStyle w:val="LNVTableText1-9Pt-Indented"/>
            </w:pPr>
            <w:r>
              <w:t>Channel</w:t>
            </w:r>
          </w:p>
        </w:tc>
        <w:tc>
          <w:tcPr>
            <w:tcW w:w="655" w:type="pct"/>
            <w:noWrap/>
          </w:tcPr>
          <w:p w14:paraId="5F564A2F" w14:textId="77777777" w:rsidR="00F8157C" w:rsidRDefault="006526BD">
            <w:pPr>
              <w:pStyle w:val="LNVTableText1-9Pt-Indented"/>
            </w:pPr>
            <w:r>
              <w:t>LinkStatus</w:t>
            </w:r>
          </w:p>
        </w:tc>
        <w:tc>
          <w:tcPr>
            <w:tcW w:w="786" w:type="pct"/>
          </w:tcPr>
          <w:p w14:paraId="0C68D621" w14:textId="77777777" w:rsidR="00F8157C" w:rsidRDefault="006526BD">
            <w:pPr>
              <w:pStyle w:val="LNVTableText1-9Pt-Indented"/>
            </w:pPr>
            <w:r>
              <w:t>CurrentSpeed</w:t>
            </w:r>
          </w:p>
        </w:tc>
        <w:tc>
          <w:tcPr>
            <w:tcW w:w="524" w:type="pct"/>
          </w:tcPr>
          <w:p w14:paraId="2CEB566E" w14:textId="77777777" w:rsidR="00F8157C" w:rsidRDefault="006526BD">
            <w:pPr>
              <w:pStyle w:val="LNVTableText1-9Pt-Indented"/>
            </w:pPr>
            <w:r>
              <w:t>MaxSpeed</w:t>
            </w:r>
          </w:p>
        </w:tc>
        <w:tc>
          <w:tcPr>
            <w:tcW w:w="459" w:type="pct"/>
          </w:tcPr>
          <w:p w14:paraId="5B5F7467" w14:textId="77777777" w:rsidR="00F8157C" w:rsidRDefault="006526BD">
            <w:pPr>
              <w:pStyle w:val="LNVTableText1-9Pt-Indented"/>
            </w:pPr>
            <w:r>
              <w:t>PortWWN</w:t>
            </w:r>
          </w:p>
        </w:tc>
        <w:tc>
          <w:tcPr>
            <w:tcW w:w="459" w:type="pct"/>
          </w:tcPr>
          <w:p w14:paraId="78018754" w14:textId="77777777" w:rsidR="00F8157C" w:rsidRDefault="006526BD">
            <w:pPr>
              <w:pStyle w:val="LNVTableText1-9Pt-Indented"/>
            </w:pPr>
            <w:r>
              <w:t>NodeWWN</w:t>
            </w:r>
          </w:p>
        </w:tc>
      </w:tr>
      <w:tr w:rsidR="00F8157C" w14:paraId="334DCD3A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17" w:type="pct"/>
            <w:noWrap/>
          </w:tcPr>
          <w:p w14:paraId="529301CB" w14:textId="77777777" w:rsidR="00F8157C" w:rsidRDefault="006526BD">
            <w:pPr>
              <w:pStyle w:val="LNVTableText1-9Pt-Indented"/>
            </w:pPr>
            <w:r>
              <w:t>Not configured</w:t>
            </w:r>
          </w:p>
        </w:tc>
        <w:tc>
          <w:tcPr>
            <w:tcW w:w="262" w:type="pct"/>
            <w:noWrap/>
          </w:tcPr>
          <w:p w14:paraId="6CB8B444" w14:textId="77777777" w:rsidR="00F8157C" w:rsidRDefault="00F8157C">
            <w:pPr>
              <w:pStyle w:val="LNVTableText1-9Pt-Indented"/>
            </w:pPr>
          </w:p>
        </w:tc>
        <w:tc>
          <w:tcPr>
            <w:tcW w:w="262" w:type="pct"/>
            <w:noWrap/>
          </w:tcPr>
          <w:p w14:paraId="04E887A6" w14:textId="77777777" w:rsidR="00F8157C" w:rsidRDefault="00F8157C">
            <w:pPr>
              <w:pStyle w:val="LNVTableText1-9Pt-Indented"/>
            </w:pPr>
          </w:p>
        </w:tc>
        <w:tc>
          <w:tcPr>
            <w:tcW w:w="459" w:type="pct"/>
            <w:noWrap/>
          </w:tcPr>
          <w:p w14:paraId="67A890FE" w14:textId="77777777" w:rsidR="00F8157C" w:rsidRDefault="00F8157C">
            <w:pPr>
              <w:pStyle w:val="LNVTableText1-9Pt-Indented"/>
            </w:pPr>
          </w:p>
        </w:tc>
        <w:tc>
          <w:tcPr>
            <w:tcW w:w="655" w:type="pct"/>
            <w:noWrap/>
          </w:tcPr>
          <w:p w14:paraId="48CF4820" w14:textId="77777777" w:rsidR="00F8157C" w:rsidRDefault="00F8157C">
            <w:pPr>
              <w:pStyle w:val="LNVTableText1-9Pt-Indented"/>
            </w:pPr>
          </w:p>
        </w:tc>
        <w:tc>
          <w:tcPr>
            <w:tcW w:w="786" w:type="pct"/>
          </w:tcPr>
          <w:p w14:paraId="530EC406" w14:textId="77777777" w:rsidR="00F8157C" w:rsidRDefault="00F8157C">
            <w:pPr>
              <w:pStyle w:val="LNVTableText1-9Pt-Indented"/>
            </w:pPr>
          </w:p>
        </w:tc>
        <w:tc>
          <w:tcPr>
            <w:tcW w:w="524" w:type="pct"/>
          </w:tcPr>
          <w:p w14:paraId="7882F032" w14:textId="77777777" w:rsidR="00F8157C" w:rsidRDefault="00F8157C">
            <w:pPr>
              <w:pStyle w:val="LNVTableText1-9Pt-Indented"/>
            </w:pPr>
          </w:p>
        </w:tc>
        <w:tc>
          <w:tcPr>
            <w:tcW w:w="459" w:type="pct"/>
          </w:tcPr>
          <w:p w14:paraId="52459C15" w14:textId="77777777" w:rsidR="00F8157C" w:rsidRDefault="00F8157C">
            <w:pPr>
              <w:pStyle w:val="LNVTableText1-9Pt-Indented"/>
            </w:pPr>
          </w:p>
        </w:tc>
        <w:tc>
          <w:tcPr>
            <w:tcW w:w="459" w:type="pct"/>
          </w:tcPr>
          <w:p w14:paraId="5381BD73" w14:textId="77777777" w:rsidR="00F8157C" w:rsidRDefault="00F8157C">
            <w:pPr>
              <w:pStyle w:val="LNVTableText1-9Pt-Indented"/>
            </w:pPr>
          </w:p>
        </w:tc>
      </w:tr>
    </w:tbl>
    <w:p w14:paraId="4AC70BDA" w14:textId="77777777" w:rsidR="000102DD" w:rsidRDefault="000102DD" w:rsidP="00FE3160"/>
    <w:p w14:paraId="511E859B" w14:textId="77777777" w:rsidR="000102DD" w:rsidRDefault="000102DD" w:rsidP="00FE3160"/>
    <w:p w14:paraId="1AF87C3A" w14:textId="77777777" w:rsidR="0060278E" w:rsidRDefault="0060278E" w:rsidP="00482790">
      <w:pPr>
        <w:pStyle w:val="LNVHeading2"/>
      </w:pPr>
      <w:bookmarkStart w:id="18" w:name="_Toc228296415"/>
      <w:r>
        <w:t>Storage Configuration</w:t>
      </w:r>
      <w:bookmarkEnd w:id="18"/>
    </w:p>
    <w:p w14:paraId="49C28CA5" w14:textId="77777777" w:rsidR="005A442D" w:rsidRPr="005A442D" w:rsidRDefault="005A442D" w:rsidP="005A442D">
      <w:pPr>
        <w:rPr>
          <w:i/>
          <w:iCs/>
        </w:rPr>
      </w:pPr>
      <w:r w:rsidRPr="005A442D">
        <w:rPr>
          <w:i/>
        </w:rPr>
        <w:t>Describe pools, volumes, capacity utilisation, cache policies, provisioning settings, and volume-to-pool relationships.</w:t>
      </w:r>
      <w:r w:rsidRPr="005A442D">
        <w:rPr>
          <w:i/>
          <w:iCs/>
        </w:rPr>
        <w:t xml:space="preserve"> Ensure each volume clearly identifies its source pool or storage container.</w:t>
      </w:r>
    </w:p>
    <w:p w14:paraId="479A6C09" w14:textId="77777777" w:rsidR="005A442D" w:rsidRPr="00FE3160" w:rsidRDefault="005A442D" w:rsidP="0060278E">
      <w:pPr>
        <w:rPr>
          <w:iCs/>
        </w:rPr>
      </w:pPr>
    </w:p>
    <w:p w14:paraId="0A2F63CC" w14:textId="77777777" w:rsidR="00FE3160" w:rsidRDefault="003E21E7" w:rsidP="00FE3160">
      <w:r w:rsidRPr="006A51CC">
        <w:rPr>
          <w:highlight w:val="green"/>
        </w:rPr>
        <w:t>Pools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1151"/>
        <w:gridCol w:w="1323"/>
        <w:gridCol w:w="944"/>
        <w:gridCol w:w="1463"/>
        <w:gridCol w:w="627"/>
        <w:gridCol w:w="853"/>
        <w:gridCol w:w="970"/>
        <w:gridCol w:w="907"/>
        <w:gridCol w:w="779"/>
      </w:tblGrid>
      <w:tr w:rsidR="00F8157C" w14:paraId="6DE5F164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56" w:type="pct"/>
          </w:tcPr>
          <w:p w14:paraId="57144A5F" w14:textId="77777777" w:rsidR="00F8157C" w:rsidRDefault="006526BD">
            <w:pPr>
              <w:pStyle w:val="LNVTableText1-9Pt-Indented"/>
            </w:pPr>
            <w:r>
              <w:lastRenderedPageBreak/>
              <w:t>Name</w:t>
            </w:r>
          </w:p>
        </w:tc>
        <w:tc>
          <w:tcPr>
            <w:tcW w:w="723" w:type="pct"/>
          </w:tcPr>
          <w:p w14:paraId="4076005E" w14:textId="77777777" w:rsidR="00F8157C" w:rsidRDefault="006526BD">
            <w:pPr>
              <w:pStyle w:val="LNVTableText1-9Pt-Indented"/>
            </w:pPr>
            <w:r>
              <w:t>ContainerType</w:t>
            </w:r>
          </w:p>
        </w:tc>
        <w:tc>
          <w:tcPr>
            <w:tcW w:w="501" w:type="pct"/>
          </w:tcPr>
          <w:p w14:paraId="09F8F888" w14:textId="77777777" w:rsidR="00F8157C" w:rsidRDefault="006526BD">
            <w:pPr>
              <w:pStyle w:val="LNVTableText1-9Pt-Indented"/>
            </w:pPr>
            <w:r>
              <w:t>RaidLevel</w:t>
            </w:r>
          </w:p>
        </w:tc>
        <w:tc>
          <w:tcPr>
            <w:tcW w:w="779" w:type="pct"/>
          </w:tcPr>
          <w:p w14:paraId="2F633FD7" w14:textId="77777777" w:rsidR="00F8157C" w:rsidRDefault="006526BD">
            <w:pPr>
              <w:pStyle w:val="LNVTableText1-9Pt-Indented"/>
            </w:pPr>
            <w:r>
              <w:t>DriveMediaType</w:t>
            </w:r>
          </w:p>
        </w:tc>
        <w:tc>
          <w:tcPr>
            <w:tcW w:w="445" w:type="pct"/>
          </w:tcPr>
          <w:p w14:paraId="0D94EB0F" w14:textId="77777777" w:rsidR="00F8157C" w:rsidRDefault="006526BD">
            <w:pPr>
              <w:pStyle w:val="LNVTableText1-9Pt-Indented"/>
            </w:pPr>
            <w:r>
              <w:t>Total</w:t>
            </w:r>
          </w:p>
        </w:tc>
        <w:tc>
          <w:tcPr>
            <w:tcW w:w="445" w:type="pct"/>
            <w:noWrap/>
          </w:tcPr>
          <w:p w14:paraId="250A4AA9" w14:textId="77777777" w:rsidR="00F8157C" w:rsidRDefault="006526BD">
            <w:pPr>
              <w:pStyle w:val="LNVTableText1-9Pt-Indented"/>
            </w:pPr>
            <w:r>
              <w:t>Used</w:t>
            </w:r>
          </w:p>
        </w:tc>
        <w:tc>
          <w:tcPr>
            <w:tcW w:w="501" w:type="pct"/>
            <w:noWrap/>
          </w:tcPr>
          <w:p w14:paraId="16DEEF51" w14:textId="77777777" w:rsidR="00F8157C" w:rsidRDefault="006526BD">
            <w:pPr>
              <w:pStyle w:val="LNVTableText1-9Pt-Indented"/>
            </w:pPr>
            <w:r>
              <w:t>Free</w:t>
            </w:r>
          </w:p>
        </w:tc>
        <w:tc>
          <w:tcPr>
            <w:tcW w:w="445" w:type="pct"/>
            <w:noWrap/>
          </w:tcPr>
          <w:p w14:paraId="018FB991" w14:textId="77777777" w:rsidR="00F8157C" w:rsidRDefault="006526BD">
            <w:pPr>
              <w:pStyle w:val="LNVTableText1-9Pt-Indented"/>
            </w:pPr>
            <w:r>
              <w:t>State</w:t>
            </w:r>
          </w:p>
        </w:tc>
        <w:tc>
          <w:tcPr>
            <w:tcW w:w="388" w:type="pct"/>
            <w:noWrap/>
          </w:tcPr>
          <w:p w14:paraId="01CE9991" w14:textId="77777777" w:rsidR="00F8157C" w:rsidRDefault="006526BD">
            <w:pPr>
              <w:pStyle w:val="LNVTableText1-9Pt-Indented"/>
            </w:pPr>
            <w:r>
              <w:t>Status</w:t>
            </w:r>
          </w:p>
        </w:tc>
      </w:tr>
      <w:tr w:rsidR="00F8157C" w14:paraId="4FA92E51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56" w:type="pct"/>
          </w:tcPr>
          <w:p w14:paraId="296A8AFE" w14:textId="77777777" w:rsidR="00F8157C" w:rsidRDefault="006526BD">
            <w:pPr>
              <w:pStyle w:val="LNVTableText1-9Pt-Indented"/>
            </w:pPr>
            <w:r>
              <w:t>SampleVG_1</w:t>
            </w:r>
          </w:p>
        </w:tc>
        <w:tc>
          <w:tcPr>
            <w:tcW w:w="723" w:type="pct"/>
          </w:tcPr>
          <w:p w14:paraId="7762EE96" w14:textId="77777777" w:rsidR="00F8157C" w:rsidRDefault="006526BD">
            <w:pPr>
              <w:pStyle w:val="LNVTableText1-9Pt-Indented"/>
            </w:pPr>
            <w:r>
              <w:t>VolumeGroup</w:t>
            </w:r>
          </w:p>
        </w:tc>
        <w:tc>
          <w:tcPr>
            <w:tcW w:w="501" w:type="pct"/>
          </w:tcPr>
          <w:p w14:paraId="2967F92A" w14:textId="77777777" w:rsidR="00F8157C" w:rsidRDefault="006526BD">
            <w:pPr>
              <w:pStyle w:val="LNVTableText1-9Pt-Indented"/>
            </w:pPr>
            <w:r>
              <w:t>raid6</w:t>
            </w:r>
          </w:p>
        </w:tc>
        <w:tc>
          <w:tcPr>
            <w:tcW w:w="779" w:type="pct"/>
          </w:tcPr>
          <w:p w14:paraId="14CE7FBA" w14:textId="77777777" w:rsidR="00F8157C" w:rsidRDefault="006526BD">
            <w:pPr>
              <w:pStyle w:val="LNVTableText1-9Pt-Indented"/>
            </w:pPr>
            <w:r>
              <w:t>ssd</w:t>
            </w:r>
          </w:p>
        </w:tc>
        <w:tc>
          <w:tcPr>
            <w:tcW w:w="445" w:type="pct"/>
          </w:tcPr>
          <w:p w14:paraId="5106B047" w14:textId="77777777" w:rsidR="00F8157C" w:rsidRDefault="006526BD">
            <w:pPr>
              <w:pStyle w:val="LNVTableText1-9Pt-Indented"/>
            </w:pPr>
            <w:r>
              <w:t>20.93 TB</w:t>
            </w:r>
          </w:p>
        </w:tc>
        <w:tc>
          <w:tcPr>
            <w:tcW w:w="445" w:type="pct"/>
            <w:noWrap/>
          </w:tcPr>
          <w:p w14:paraId="08A565FE" w14:textId="77777777" w:rsidR="00F8157C" w:rsidRDefault="006526BD">
            <w:pPr>
              <w:pStyle w:val="LNVTableText1-9Pt-Indented"/>
            </w:pPr>
            <w:r>
              <w:t>20.93 TB</w:t>
            </w:r>
          </w:p>
        </w:tc>
        <w:tc>
          <w:tcPr>
            <w:tcW w:w="501" w:type="pct"/>
            <w:noWrap/>
          </w:tcPr>
          <w:p w14:paraId="4C467EB7" w14:textId="77777777" w:rsidR="00F8157C" w:rsidRDefault="006526BD">
            <w:pPr>
              <w:pStyle w:val="LNVTableText1-9Pt-Indented"/>
            </w:pPr>
            <w:r>
              <w:t>0.00 B</w:t>
            </w:r>
          </w:p>
        </w:tc>
        <w:tc>
          <w:tcPr>
            <w:tcW w:w="445" w:type="pct"/>
            <w:noWrap/>
          </w:tcPr>
          <w:p w14:paraId="47780A39" w14:textId="77777777" w:rsidR="00F8157C" w:rsidRDefault="006526BD">
            <w:pPr>
              <w:pStyle w:val="LNVTableText1-9Pt-Indented"/>
            </w:pPr>
            <w:r>
              <w:t>complete</w:t>
            </w:r>
          </w:p>
        </w:tc>
        <w:tc>
          <w:tcPr>
            <w:tcW w:w="388" w:type="pct"/>
            <w:noWrap/>
          </w:tcPr>
          <w:p w14:paraId="632CFB15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</w:tr>
      <w:tr w:rsidR="00F8157C" w14:paraId="76300A7F" w14:textId="77777777" w:rsidTr="00F8157C">
        <w:tc>
          <w:tcPr>
            <w:tcW w:w="556" w:type="pct"/>
          </w:tcPr>
          <w:p w14:paraId="2862C387" w14:textId="77777777" w:rsidR="00F8157C" w:rsidRDefault="006526BD">
            <w:pPr>
              <w:pStyle w:val="LNVTableText1-9Pt-Indented"/>
            </w:pPr>
            <w:r>
              <w:t>SampleVG_2</w:t>
            </w:r>
          </w:p>
        </w:tc>
        <w:tc>
          <w:tcPr>
            <w:tcW w:w="723" w:type="pct"/>
          </w:tcPr>
          <w:p w14:paraId="6FF3CD4F" w14:textId="77777777" w:rsidR="00F8157C" w:rsidRDefault="006526BD">
            <w:pPr>
              <w:pStyle w:val="LNVTableText1-9Pt-Indented"/>
            </w:pPr>
            <w:r>
              <w:t>VolumeGroup</w:t>
            </w:r>
          </w:p>
        </w:tc>
        <w:tc>
          <w:tcPr>
            <w:tcW w:w="501" w:type="pct"/>
          </w:tcPr>
          <w:p w14:paraId="77184389" w14:textId="77777777" w:rsidR="00F8157C" w:rsidRDefault="006526BD">
            <w:pPr>
              <w:pStyle w:val="LNVTableText1-9Pt-Indented"/>
            </w:pPr>
            <w:r>
              <w:t>raid6</w:t>
            </w:r>
          </w:p>
        </w:tc>
        <w:tc>
          <w:tcPr>
            <w:tcW w:w="779" w:type="pct"/>
          </w:tcPr>
          <w:p w14:paraId="78E3D813" w14:textId="77777777" w:rsidR="00F8157C" w:rsidRDefault="006526BD">
            <w:pPr>
              <w:pStyle w:val="LNVTableText1-9Pt-Indented"/>
            </w:pPr>
            <w:r>
              <w:t>ssd</w:t>
            </w:r>
          </w:p>
        </w:tc>
        <w:tc>
          <w:tcPr>
            <w:tcW w:w="445" w:type="pct"/>
          </w:tcPr>
          <w:p w14:paraId="57E5541A" w14:textId="77777777" w:rsidR="00F8157C" w:rsidRDefault="006526BD">
            <w:pPr>
              <w:pStyle w:val="LNVTableText1-9Pt-Indented"/>
            </w:pPr>
            <w:r>
              <w:t>10.45 TB</w:t>
            </w:r>
          </w:p>
        </w:tc>
        <w:tc>
          <w:tcPr>
            <w:tcW w:w="445" w:type="pct"/>
            <w:noWrap/>
          </w:tcPr>
          <w:p w14:paraId="13D84563" w14:textId="77777777" w:rsidR="00F8157C" w:rsidRDefault="006526BD">
            <w:pPr>
              <w:pStyle w:val="LNVTableText1-9Pt-Indented"/>
            </w:pPr>
            <w:r>
              <w:t>9.77 TB</w:t>
            </w:r>
          </w:p>
        </w:tc>
        <w:tc>
          <w:tcPr>
            <w:tcW w:w="501" w:type="pct"/>
            <w:noWrap/>
          </w:tcPr>
          <w:p w14:paraId="6AEA9591" w14:textId="77777777" w:rsidR="00F8157C" w:rsidRDefault="006526BD">
            <w:pPr>
              <w:pStyle w:val="LNVTableText1-9Pt-Indented"/>
            </w:pPr>
            <w:r>
              <w:t>697.98 GB</w:t>
            </w:r>
          </w:p>
        </w:tc>
        <w:tc>
          <w:tcPr>
            <w:tcW w:w="445" w:type="pct"/>
            <w:noWrap/>
          </w:tcPr>
          <w:p w14:paraId="4478DB21" w14:textId="77777777" w:rsidR="00F8157C" w:rsidRDefault="006526BD">
            <w:pPr>
              <w:pStyle w:val="LNVTableText1-9Pt-Indented"/>
            </w:pPr>
            <w:r>
              <w:t>complete</w:t>
            </w:r>
          </w:p>
        </w:tc>
        <w:tc>
          <w:tcPr>
            <w:tcW w:w="388" w:type="pct"/>
            <w:noWrap/>
          </w:tcPr>
          <w:p w14:paraId="6B7B59C7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</w:tr>
      <w:tr w:rsidR="00F8157C" w14:paraId="21719265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56" w:type="pct"/>
          </w:tcPr>
          <w:p w14:paraId="2C0F96DC" w14:textId="77777777" w:rsidR="00F8157C" w:rsidRDefault="006526BD">
            <w:pPr>
              <w:pStyle w:val="LNVTableText1-9Pt-Indented"/>
            </w:pPr>
            <w:r>
              <w:t>SampleVG_3</w:t>
            </w:r>
          </w:p>
        </w:tc>
        <w:tc>
          <w:tcPr>
            <w:tcW w:w="723" w:type="pct"/>
          </w:tcPr>
          <w:p w14:paraId="6D1B3EF9" w14:textId="77777777" w:rsidR="00F8157C" w:rsidRDefault="006526BD">
            <w:pPr>
              <w:pStyle w:val="LNVTableText1-9Pt-Indented"/>
            </w:pPr>
            <w:r>
              <w:t>VolumeGroup</w:t>
            </w:r>
          </w:p>
        </w:tc>
        <w:tc>
          <w:tcPr>
            <w:tcW w:w="501" w:type="pct"/>
          </w:tcPr>
          <w:p w14:paraId="494BDA7B" w14:textId="77777777" w:rsidR="00F8157C" w:rsidRDefault="006526BD">
            <w:pPr>
              <w:pStyle w:val="LNVTableText1-9Pt-Indented"/>
            </w:pPr>
            <w:r>
              <w:t>raid6</w:t>
            </w:r>
          </w:p>
        </w:tc>
        <w:tc>
          <w:tcPr>
            <w:tcW w:w="779" w:type="pct"/>
          </w:tcPr>
          <w:p w14:paraId="7E097C9E" w14:textId="77777777" w:rsidR="00F8157C" w:rsidRDefault="006526BD">
            <w:pPr>
              <w:pStyle w:val="LNVTableText1-9Pt-Indented"/>
            </w:pPr>
            <w:r>
              <w:t>hdd</w:t>
            </w:r>
          </w:p>
        </w:tc>
        <w:tc>
          <w:tcPr>
            <w:tcW w:w="445" w:type="pct"/>
          </w:tcPr>
          <w:p w14:paraId="4CFEB4BB" w14:textId="77777777" w:rsidR="00F8157C" w:rsidRDefault="006526BD">
            <w:pPr>
              <w:pStyle w:val="LNVTableText1-9Pt-Indented"/>
            </w:pPr>
            <w:r>
              <w:t>13.07 TB</w:t>
            </w:r>
          </w:p>
        </w:tc>
        <w:tc>
          <w:tcPr>
            <w:tcW w:w="445" w:type="pct"/>
            <w:noWrap/>
          </w:tcPr>
          <w:p w14:paraId="6268432C" w14:textId="77777777" w:rsidR="00F8157C" w:rsidRDefault="006526BD">
            <w:pPr>
              <w:pStyle w:val="LNVTableText1-9Pt-Indented"/>
            </w:pPr>
            <w:r>
              <w:t>11.72 TB</w:t>
            </w:r>
          </w:p>
        </w:tc>
        <w:tc>
          <w:tcPr>
            <w:tcW w:w="501" w:type="pct"/>
            <w:noWrap/>
          </w:tcPr>
          <w:p w14:paraId="54E5D5A3" w14:textId="77777777" w:rsidR="00F8157C" w:rsidRDefault="006526BD">
            <w:pPr>
              <w:pStyle w:val="LNVTableText1-9Pt-Indented"/>
            </w:pPr>
            <w:r>
              <w:t>1.35 TB</w:t>
            </w:r>
          </w:p>
        </w:tc>
        <w:tc>
          <w:tcPr>
            <w:tcW w:w="445" w:type="pct"/>
            <w:noWrap/>
          </w:tcPr>
          <w:p w14:paraId="1041A236" w14:textId="77777777" w:rsidR="00F8157C" w:rsidRDefault="006526BD">
            <w:pPr>
              <w:pStyle w:val="LNVTableText1-9Pt-Indented"/>
            </w:pPr>
            <w:r>
              <w:t>complete</w:t>
            </w:r>
          </w:p>
        </w:tc>
        <w:tc>
          <w:tcPr>
            <w:tcW w:w="388" w:type="pct"/>
            <w:noWrap/>
          </w:tcPr>
          <w:p w14:paraId="40F8BCD8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</w:tr>
    </w:tbl>
    <w:p w14:paraId="1D0A040F" w14:textId="77777777" w:rsidR="00FE3160" w:rsidRDefault="00FE3160" w:rsidP="00FE3160"/>
    <w:p w14:paraId="244A8559" w14:textId="77777777" w:rsidR="003E21E7" w:rsidRDefault="003E21E7" w:rsidP="00FE3160">
      <w:r w:rsidRPr="006A51CC">
        <w:rPr>
          <w:highlight w:val="green"/>
        </w:rPr>
        <w:t>Volumes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2488"/>
        <w:gridCol w:w="1531"/>
        <w:gridCol w:w="1338"/>
        <w:gridCol w:w="1723"/>
        <w:gridCol w:w="1914"/>
      </w:tblGrid>
      <w:tr w:rsidR="00F8157C" w14:paraId="32C1641A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23" w:type="pct"/>
          </w:tcPr>
          <w:p w14:paraId="59EA6F43" w14:textId="77777777" w:rsidR="00F8157C" w:rsidRDefault="006526BD">
            <w:pPr>
              <w:pStyle w:val="LNVTableText1-9Pt-Indented"/>
            </w:pPr>
            <w:r>
              <w:t>Name</w:t>
            </w:r>
          </w:p>
        </w:tc>
        <w:tc>
          <w:tcPr>
            <w:tcW w:w="814" w:type="pct"/>
            <w:noWrap/>
          </w:tcPr>
          <w:p w14:paraId="11BB4591" w14:textId="77777777" w:rsidR="00F8157C" w:rsidRDefault="006526BD">
            <w:pPr>
              <w:pStyle w:val="LNVTableText1-9Pt-Indented"/>
            </w:pPr>
            <w:r>
              <w:t>Size</w:t>
            </w:r>
          </w:p>
        </w:tc>
        <w:tc>
          <w:tcPr>
            <w:tcW w:w="712" w:type="pct"/>
            <w:noWrap/>
          </w:tcPr>
          <w:p w14:paraId="5868988D" w14:textId="77777777" w:rsidR="00F8157C" w:rsidRDefault="006526BD">
            <w:pPr>
              <w:pStyle w:val="LNVTableText1-9Pt-Indented"/>
            </w:pPr>
            <w:r>
              <w:t>Status</w:t>
            </w:r>
          </w:p>
        </w:tc>
        <w:tc>
          <w:tcPr>
            <w:tcW w:w="916" w:type="pct"/>
          </w:tcPr>
          <w:p w14:paraId="3FB14100" w14:textId="77777777" w:rsidR="00F8157C" w:rsidRDefault="006526BD">
            <w:pPr>
              <w:pStyle w:val="LNVTableText1-9Pt-Indented"/>
            </w:pPr>
            <w:r>
              <w:t>RaidLevel</w:t>
            </w:r>
          </w:p>
        </w:tc>
        <w:tc>
          <w:tcPr>
            <w:tcW w:w="1018" w:type="pct"/>
          </w:tcPr>
          <w:p w14:paraId="0E17666F" w14:textId="77777777" w:rsidR="00F8157C" w:rsidRDefault="006526BD">
            <w:pPr>
              <w:pStyle w:val="LNVTableText1-9Pt-Indented"/>
            </w:pPr>
            <w:r>
              <w:t>Container</w:t>
            </w:r>
          </w:p>
        </w:tc>
      </w:tr>
      <w:tr w:rsidR="00F8157C" w14:paraId="63A057E2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23" w:type="pct"/>
          </w:tcPr>
          <w:p w14:paraId="402A00A1" w14:textId="77777777" w:rsidR="00F8157C" w:rsidRDefault="006526BD">
            <w:pPr>
              <w:pStyle w:val="LNVTableText1-9Pt-Indented"/>
            </w:pPr>
            <w:r>
              <w:t>Hyper-V_Vol01</w:t>
            </w:r>
          </w:p>
        </w:tc>
        <w:tc>
          <w:tcPr>
            <w:tcW w:w="814" w:type="pct"/>
            <w:noWrap/>
          </w:tcPr>
          <w:p w14:paraId="2666E965" w14:textId="77777777" w:rsidR="00F8157C" w:rsidRDefault="006526BD">
            <w:pPr>
              <w:pStyle w:val="LNVTableText1-9Pt-Indented"/>
            </w:pPr>
            <w:r>
              <w:t>19.53 TB</w:t>
            </w:r>
          </w:p>
        </w:tc>
        <w:tc>
          <w:tcPr>
            <w:tcW w:w="712" w:type="pct"/>
            <w:noWrap/>
          </w:tcPr>
          <w:p w14:paraId="5514976A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916" w:type="pct"/>
          </w:tcPr>
          <w:p w14:paraId="1201A18A" w14:textId="77777777" w:rsidR="00F8157C" w:rsidRDefault="006526BD">
            <w:pPr>
              <w:pStyle w:val="LNVTableText1-9Pt-Indented"/>
            </w:pPr>
            <w:r>
              <w:t>raid6</w:t>
            </w:r>
          </w:p>
        </w:tc>
        <w:tc>
          <w:tcPr>
            <w:tcW w:w="1018" w:type="pct"/>
          </w:tcPr>
          <w:p w14:paraId="639EF16A" w14:textId="77777777" w:rsidR="00F8157C" w:rsidRDefault="006526BD">
            <w:pPr>
              <w:pStyle w:val="LNVTableText1-9Pt-Indented"/>
            </w:pPr>
            <w:r>
              <w:t>SampleVG_1</w:t>
            </w:r>
          </w:p>
        </w:tc>
      </w:tr>
      <w:tr w:rsidR="00F8157C" w14:paraId="4B95F3AF" w14:textId="77777777" w:rsidTr="00F8157C">
        <w:tc>
          <w:tcPr>
            <w:tcW w:w="1323" w:type="pct"/>
          </w:tcPr>
          <w:p w14:paraId="195853EB" w14:textId="77777777" w:rsidR="00F8157C" w:rsidRDefault="006526BD">
            <w:pPr>
              <w:pStyle w:val="LNVTableText1-9Pt-Indented"/>
            </w:pPr>
            <w:r>
              <w:t>Hyper-V_Vol02</w:t>
            </w:r>
          </w:p>
        </w:tc>
        <w:tc>
          <w:tcPr>
            <w:tcW w:w="814" w:type="pct"/>
            <w:noWrap/>
          </w:tcPr>
          <w:p w14:paraId="6C98178A" w14:textId="77777777" w:rsidR="00F8157C" w:rsidRDefault="006526BD">
            <w:pPr>
              <w:pStyle w:val="LNVTableText1-9Pt-Indented"/>
            </w:pPr>
            <w:r>
              <w:t>9.77 TB</w:t>
            </w:r>
          </w:p>
        </w:tc>
        <w:tc>
          <w:tcPr>
            <w:tcW w:w="712" w:type="pct"/>
            <w:noWrap/>
          </w:tcPr>
          <w:p w14:paraId="21CBF9AD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916" w:type="pct"/>
          </w:tcPr>
          <w:p w14:paraId="29363518" w14:textId="77777777" w:rsidR="00F8157C" w:rsidRDefault="006526BD">
            <w:pPr>
              <w:pStyle w:val="LNVTableText1-9Pt-Indented"/>
            </w:pPr>
            <w:r>
              <w:t>raid6</w:t>
            </w:r>
          </w:p>
        </w:tc>
        <w:tc>
          <w:tcPr>
            <w:tcW w:w="1018" w:type="pct"/>
          </w:tcPr>
          <w:p w14:paraId="1F9FABFE" w14:textId="77777777" w:rsidR="00F8157C" w:rsidRDefault="006526BD">
            <w:pPr>
              <w:pStyle w:val="LNVTableText1-9Pt-Indented"/>
            </w:pPr>
            <w:r>
              <w:t>SampleVG_2</w:t>
            </w:r>
          </w:p>
        </w:tc>
      </w:tr>
      <w:tr w:rsidR="00F8157C" w14:paraId="4BC3CFE7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23" w:type="pct"/>
          </w:tcPr>
          <w:p w14:paraId="52B25432" w14:textId="77777777" w:rsidR="00F8157C" w:rsidRDefault="006526BD">
            <w:pPr>
              <w:pStyle w:val="LNVTableText1-9Pt-Indented"/>
            </w:pPr>
            <w:r>
              <w:t>repos_0000</w:t>
            </w:r>
          </w:p>
        </w:tc>
        <w:tc>
          <w:tcPr>
            <w:tcW w:w="814" w:type="pct"/>
            <w:noWrap/>
          </w:tcPr>
          <w:p w14:paraId="1E54D0EB" w14:textId="77777777" w:rsidR="00F8157C" w:rsidRDefault="006526BD">
            <w:pPr>
              <w:pStyle w:val="LNVTableText1-9Pt-Indented"/>
            </w:pPr>
            <w:r>
              <w:t>1.40 TB</w:t>
            </w:r>
          </w:p>
        </w:tc>
        <w:tc>
          <w:tcPr>
            <w:tcW w:w="712" w:type="pct"/>
            <w:noWrap/>
          </w:tcPr>
          <w:p w14:paraId="36DF772D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916" w:type="pct"/>
          </w:tcPr>
          <w:p w14:paraId="35EBCED7" w14:textId="77777777" w:rsidR="00F8157C" w:rsidRDefault="006526BD">
            <w:pPr>
              <w:pStyle w:val="LNVTableText1-9Pt-Indented"/>
            </w:pPr>
            <w:r>
              <w:t>raid6</w:t>
            </w:r>
          </w:p>
        </w:tc>
        <w:tc>
          <w:tcPr>
            <w:tcW w:w="1018" w:type="pct"/>
          </w:tcPr>
          <w:p w14:paraId="326AF19D" w14:textId="77777777" w:rsidR="00F8157C" w:rsidRDefault="006526BD">
            <w:pPr>
              <w:pStyle w:val="LNVTableText1-9Pt-Indented"/>
            </w:pPr>
            <w:r>
              <w:t>SampleVG_1</w:t>
            </w:r>
          </w:p>
        </w:tc>
      </w:tr>
      <w:tr w:rsidR="00F8157C" w14:paraId="082F0557" w14:textId="77777777" w:rsidTr="00F8157C">
        <w:tc>
          <w:tcPr>
            <w:tcW w:w="1323" w:type="pct"/>
          </w:tcPr>
          <w:p w14:paraId="320BAFC7" w14:textId="77777777" w:rsidR="00F8157C" w:rsidRDefault="006526BD">
            <w:pPr>
              <w:pStyle w:val="LNVTableText1-9Pt-Indented"/>
            </w:pPr>
            <w:r>
              <w:t>VeeamVol1</w:t>
            </w:r>
          </w:p>
        </w:tc>
        <w:tc>
          <w:tcPr>
            <w:tcW w:w="814" w:type="pct"/>
            <w:noWrap/>
          </w:tcPr>
          <w:p w14:paraId="05633D7D" w14:textId="77777777" w:rsidR="00F8157C" w:rsidRDefault="006526BD">
            <w:pPr>
              <w:pStyle w:val="LNVTableText1-9Pt-Indented"/>
            </w:pPr>
            <w:r>
              <w:t>11.72 TB</w:t>
            </w:r>
          </w:p>
        </w:tc>
        <w:tc>
          <w:tcPr>
            <w:tcW w:w="712" w:type="pct"/>
            <w:noWrap/>
          </w:tcPr>
          <w:p w14:paraId="4B3A8FDE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916" w:type="pct"/>
          </w:tcPr>
          <w:p w14:paraId="20AE1EFA" w14:textId="77777777" w:rsidR="00F8157C" w:rsidRDefault="006526BD">
            <w:pPr>
              <w:pStyle w:val="LNVTableText1-9Pt-Indented"/>
            </w:pPr>
            <w:r>
              <w:t>raid6</w:t>
            </w:r>
          </w:p>
        </w:tc>
        <w:tc>
          <w:tcPr>
            <w:tcW w:w="1018" w:type="pct"/>
          </w:tcPr>
          <w:p w14:paraId="52E722CD" w14:textId="77777777" w:rsidR="00F8157C" w:rsidRDefault="006526BD">
            <w:pPr>
              <w:pStyle w:val="LNVTableText1-9Pt-Indented"/>
            </w:pPr>
            <w:r>
              <w:t>SampleVG_3</w:t>
            </w:r>
          </w:p>
        </w:tc>
      </w:tr>
    </w:tbl>
    <w:p w14:paraId="0EEC9F8B" w14:textId="77777777" w:rsidR="003E21E7" w:rsidRDefault="003E21E7" w:rsidP="00FE3160"/>
    <w:p w14:paraId="26B14F2B" w14:textId="77777777" w:rsidR="0060278E" w:rsidRDefault="0060278E" w:rsidP="00482790">
      <w:pPr>
        <w:pStyle w:val="LNVHeading2"/>
      </w:pPr>
      <w:bookmarkStart w:id="19" w:name="_Toc228296416"/>
      <w:r>
        <w:t>Host Connectivity</w:t>
      </w:r>
      <w:bookmarkEnd w:id="19"/>
    </w:p>
    <w:p w14:paraId="7B36FCE2" w14:textId="77777777" w:rsidR="005A442D" w:rsidRDefault="005A442D" w:rsidP="0060278E">
      <w:pPr>
        <w:rPr>
          <w:i/>
        </w:rPr>
      </w:pPr>
      <w:r w:rsidRPr="005A442D">
        <w:rPr>
          <w:i/>
        </w:rPr>
        <w:t>Document host mappings, host groups, LUN presentation, and host type definitions affecting pathing and access behaviour.</w:t>
      </w:r>
    </w:p>
    <w:p w14:paraId="07906942" w14:textId="77777777" w:rsidR="00C1596D" w:rsidRDefault="00C1596D" w:rsidP="0060278E"/>
    <w:p w14:paraId="4A22C5E5" w14:textId="77777777" w:rsidR="00C1596D" w:rsidRDefault="00C1596D" w:rsidP="00C1596D"/>
    <w:p w14:paraId="330EAF85" w14:textId="77777777" w:rsidR="00C1596D" w:rsidRDefault="00C1596D" w:rsidP="00C1596D">
      <w:r w:rsidRPr="00C1596D">
        <w:rPr>
          <w:highlight w:val="green"/>
        </w:rPr>
        <w:t>Host Definitions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2248"/>
        <w:gridCol w:w="6746"/>
      </w:tblGrid>
      <w:tr w:rsidR="00F8157C" w14:paraId="0C2CD5E6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96" w:type="pct"/>
          </w:tcPr>
          <w:p w14:paraId="5570462D" w14:textId="77777777" w:rsidR="00F8157C" w:rsidRDefault="006526BD">
            <w:pPr>
              <w:pStyle w:val="LNVTableText1-9Pt-Indented"/>
            </w:pPr>
            <w:r>
              <w:t>Name</w:t>
            </w:r>
          </w:p>
        </w:tc>
        <w:tc>
          <w:tcPr>
            <w:tcW w:w="3587" w:type="pct"/>
          </w:tcPr>
          <w:p w14:paraId="4F41036A" w14:textId="77777777" w:rsidR="00F8157C" w:rsidRDefault="006526BD">
            <w:pPr>
              <w:pStyle w:val="LNVTableText1-9Pt-Indented"/>
            </w:pPr>
            <w:r>
              <w:t>HostType</w:t>
            </w:r>
          </w:p>
        </w:tc>
      </w:tr>
      <w:tr w:rsidR="00F8157C" w14:paraId="66A88B3B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96" w:type="pct"/>
          </w:tcPr>
          <w:p w14:paraId="2F168A9C" w14:textId="77777777" w:rsidR="00F8157C" w:rsidRDefault="006526BD">
            <w:pPr>
              <w:pStyle w:val="LNVTableText1-9Pt-Indented"/>
            </w:pPr>
            <w:r>
              <w:t>HostJupiter2</w:t>
            </w:r>
          </w:p>
        </w:tc>
        <w:tc>
          <w:tcPr>
            <w:tcW w:w="3587" w:type="pct"/>
          </w:tcPr>
          <w:p w14:paraId="0ED0430A" w14:textId="77777777" w:rsidR="00F8157C" w:rsidRDefault="006526BD">
            <w:pPr>
              <w:pStyle w:val="LNVTableText1-9Pt-Indented"/>
            </w:pPr>
            <w:r>
              <w:t>Windows (clustered or non-clustered)</w:t>
            </w:r>
          </w:p>
        </w:tc>
      </w:tr>
      <w:tr w:rsidR="00F8157C" w14:paraId="59EA8130" w14:textId="77777777" w:rsidTr="00F8157C">
        <w:tc>
          <w:tcPr>
            <w:tcW w:w="1196" w:type="pct"/>
          </w:tcPr>
          <w:p w14:paraId="6AF243E7" w14:textId="77777777" w:rsidR="00F8157C" w:rsidRDefault="006526BD">
            <w:pPr>
              <w:pStyle w:val="LNVTableText1-9Pt-Indented"/>
            </w:pPr>
            <w:r>
              <w:t>HostNeptune1</w:t>
            </w:r>
          </w:p>
        </w:tc>
        <w:tc>
          <w:tcPr>
            <w:tcW w:w="3587" w:type="pct"/>
          </w:tcPr>
          <w:p w14:paraId="6B23DD37" w14:textId="77777777" w:rsidR="00F8157C" w:rsidRDefault="006526BD">
            <w:pPr>
              <w:pStyle w:val="LNVTableText1-9Pt-Indented"/>
            </w:pPr>
            <w:r>
              <w:t>Windows (clustered or non-clustered)</w:t>
            </w:r>
          </w:p>
        </w:tc>
      </w:tr>
    </w:tbl>
    <w:p w14:paraId="146AF22C" w14:textId="77777777" w:rsidR="00C1596D" w:rsidRDefault="00C1596D" w:rsidP="00C1596D"/>
    <w:p w14:paraId="65D92C64" w14:textId="77777777" w:rsidR="00C1596D" w:rsidRDefault="00C1596D" w:rsidP="00C1596D">
      <w:r w:rsidRPr="00C1596D">
        <w:rPr>
          <w:highlight w:val="green"/>
        </w:rPr>
        <w:t>Host Groups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3556"/>
        <w:gridCol w:w="5438"/>
      </w:tblGrid>
      <w:tr w:rsidR="00F8157C" w14:paraId="0E5F8E60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91" w:type="pct"/>
          </w:tcPr>
          <w:p w14:paraId="5788F130" w14:textId="77777777" w:rsidR="00F8157C" w:rsidRDefault="006526BD">
            <w:pPr>
              <w:pStyle w:val="LNVTableText1-9Pt-Indented"/>
            </w:pPr>
            <w:r>
              <w:t>Name</w:t>
            </w:r>
          </w:p>
        </w:tc>
        <w:tc>
          <w:tcPr>
            <w:tcW w:w="2892" w:type="pct"/>
          </w:tcPr>
          <w:p w14:paraId="3B9997C1" w14:textId="77777777" w:rsidR="00F8157C" w:rsidRDefault="006526BD">
            <w:pPr>
              <w:pStyle w:val="LNVTableText1-9Pt-Indented"/>
            </w:pPr>
            <w:r>
              <w:t>Members</w:t>
            </w:r>
          </w:p>
        </w:tc>
      </w:tr>
      <w:tr w:rsidR="00F8157C" w14:paraId="3AF84E15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91" w:type="pct"/>
          </w:tcPr>
          <w:p w14:paraId="02E5A264" w14:textId="77777777" w:rsidR="00F8157C" w:rsidRDefault="006526BD">
            <w:pPr>
              <w:pStyle w:val="LNVTableText1-9Pt-Indented"/>
            </w:pPr>
            <w:r>
              <w:t>HostClusterGalaxy</w:t>
            </w:r>
          </w:p>
        </w:tc>
        <w:tc>
          <w:tcPr>
            <w:tcW w:w="2892" w:type="pct"/>
          </w:tcPr>
          <w:p w14:paraId="3E937B91" w14:textId="77777777" w:rsidR="00F8157C" w:rsidRDefault="006526BD">
            <w:pPr>
              <w:pStyle w:val="LNVTableText1-9Pt-Indented"/>
            </w:pPr>
            <w:r>
              <w:t>HostJupiter2, HostNeptune1</w:t>
            </w:r>
          </w:p>
        </w:tc>
      </w:tr>
    </w:tbl>
    <w:p w14:paraId="62D85564" w14:textId="77777777" w:rsidR="00C1596D" w:rsidRDefault="00C1596D" w:rsidP="0060278E"/>
    <w:p w14:paraId="2050CE66" w14:textId="77777777" w:rsidR="00C1596D" w:rsidRDefault="00C1596D" w:rsidP="00C1596D">
      <w:r w:rsidRPr="00C1596D">
        <w:rPr>
          <w:highlight w:val="green"/>
        </w:rPr>
        <w:t>Host to Host Group Relationships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1660"/>
        <w:gridCol w:w="2353"/>
        <w:gridCol w:w="4981"/>
      </w:tblGrid>
      <w:tr w:rsidR="00F8157C" w14:paraId="0590F232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3" w:type="pct"/>
          </w:tcPr>
          <w:p w14:paraId="570AD633" w14:textId="77777777" w:rsidR="00F8157C" w:rsidRDefault="006526BD">
            <w:pPr>
              <w:pStyle w:val="LNVTableText1-9Pt-Indented"/>
            </w:pPr>
            <w:r>
              <w:t>Host</w:t>
            </w:r>
          </w:p>
        </w:tc>
        <w:tc>
          <w:tcPr>
            <w:tcW w:w="1251" w:type="pct"/>
          </w:tcPr>
          <w:p w14:paraId="55C856BD" w14:textId="77777777" w:rsidR="00F8157C" w:rsidRDefault="006526BD">
            <w:pPr>
              <w:pStyle w:val="LNVTableText1-9Pt-Indented"/>
            </w:pPr>
            <w:r>
              <w:t>HostGroup</w:t>
            </w:r>
          </w:p>
        </w:tc>
        <w:tc>
          <w:tcPr>
            <w:tcW w:w="2649" w:type="pct"/>
          </w:tcPr>
          <w:p w14:paraId="01B4864D" w14:textId="77777777" w:rsidR="00F8157C" w:rsidRDefault="006526BD">
            <w:pPr>
              <w:pStyle w:val="LNVTableText1-9Pt-Indented"/>
            </w:pPr>
            <w:r>
              <w:t>HostType</w:t>
            </w:r>
          </w:p>
        </w:tc>
      </w:tr>
      <w:tr w:rsidR="00F8157C" w14:paraId="6F740EEF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83" w:type="pct"/>
          </w:tcPr>
          <w:p w14:paraId="24A820D0" w14:textId="77777777" w:rsidR="00F8157C" w:rsidRDefault="006526BD">
            <w:pPr>
              <w:pStyle w:val="LNVTableText1-9Pt-Indented"/>
            </w:pPr>
            <w:r>
              <w:t>HostJupiter2</w:t>
            </w:r>
          </w:p>
        </w:tc>
        <w:tc>
          <w:tcPr>
            <w:tcW w:w="1251" w:type="pct"/>
          </w:tcPr>
          <w:p w14:paraId="60FFA252" w14:textId="77777777" w:rsidR="00F8157C" w:rsidRDefault="006526BD">
            <w:pPr>
              <w:pStyle w:val="LNVTableText1-9Pt-Indented"/>
            </w:pPr>
            <w:r>
              <w:t>HostClusterGalaxy</w:t>
            </w:r>
          </w:p>
        </w:tc>
        <w:tc>
          <w:tcPr>
            <w:tcW w:w="2649" w:type="pct"/>
          </w:tcPr>
          <w:p w14:paraId="4A02FB6B" w14:textId="77777777" w:rsidR="00F8157C" w:rsidRDefault="006526BD">
            <w:pPr>
              <w:pStyle w:val="LNVTableText1-9Pt-Indented"/>
            </w:pPr>
            <w:r>
              <w:t>Windows (clustered or non-clustered)</w:t>
            </w:r>
          </w:p>
        </w:tc>
      </w:tr>
      <w:tr w:rsidR="00F8157C" w14:paraId="6BFE4785" w14:textId="77777777" w:rsidTr="00F8157C">
        <w:tc>
          <w:tcPr>
            <w:tcW w:w="883" w:type="pct"/>
          </w:tcPr>
          <w:p w14:paraId="526DE993" w14:textId="77777777" w:rsidR="00F8157C" w:rsidRDefault="006526BD">
            <w:pPr>
              <w:pStyle w:val="LNVTableText1-9Pt-Indented"/>
            </w:pPr>
            <w:r>
              <w:t>HostNeptune1</w:t>
            </w:r>
          </w:p>
        </w:tc>
        <w:tc>
          <w:tcPr>
            <w:tcW w:w="1251" w:type="pct"/>
          </w:tcPr>
          <w:p w14:paraId="5DA684E4" w14:textId="77777777" w:rsidR="00F8157C" w:rsidRDefault="006526BD">
            <w:pPr>
              <w:pStyle w:val="LNVTableText1-9Pt-Indented"/>
            </w:pPr>
            <w:r>
              <w:t>HostClusterGalaxy</w:t>
            </w:r>
          </w:p>
        </w:tc>
        <w:tc>
          <w:tcPr>
            <w:tcW w:w="2649" w:type="pct"/>
          </w:tcPr>
          <w:p w14:paraId="58450C86" w14:textId="77777777" w:rsidR="00F8157C" w:rsidRDefault="006526BD">
            <w:pPr>
              <w:pStyle w:val="LNVTableText1-9Pt-Indented"/>
            </w:pPr>
            <w:r>
              <w:t>Windows (clustered or non-clustered)</w:t>
            </w:r>
          </w:p>
        </w:tc>
      </w:tr>
    </w:tbl>
    <w:p w14:paraId="150AA72A" w14:textId="77777777" w:rsidR="00C1596D" w:rsidRDefault="00C1596D" w:rsidP="00C1596D"/>
    <w:p w14:paraId="54BBB4D2" w14:textId="77777777" w:rsidR="00C1596D" w:rsidRDefault="00C1596D" w:rsidP="00C1596D">
      <w:r w:rsidRPr="00C1596D">
        <w:rPr>
          <w:highlight w:val="green"/>
        </w:rPr>
        <w:t>Host Group to Volume Presentation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4634"/>
        <w:gridCol w:w="3542"/>
        <w:gridCol w:w="818"/>
      </w:tblGrid>
      <w:tr w:rsidR="00F8157C" w14:paraId="595107CB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64" w:type="pct"/>
          </w:tcPr>
          <w:p w14:paraId="4014CFD4" w14:textId="77777777" w:rsidR="00F8157C" w:rsidRDefault="006526BD">
            <w:pPr>
              <w:pStyle w:val="LNVTableText1-9Pt-Indented"/>
            </w:pPr>
            <w:r>
              <w:t>HostGroup</w:t>
            </w:r>
          </w:p>
        </w:tc>
        <w:tc>
          <w:tcPr>
            <w:tcW w:w="1884" w:type="pct"/>
          </w:tcPr>
          <w:p w14:paraId="7975D54C" w14:textId="77777777" w:rsidR="00F8157C" w:rsidRDefault="006526BD">
            <w:pPr>
              <w:pStyle w:val="LNVTableText1-9Pt-Indented"/>
            </w:pPr>
            <w:r>
              <w:t>Volume</w:t>
            </w:r>
          </w:p>
        </w:tc>
        <w:tc>
          <w:tcPr>
            <w:tcW w:w="435" w:type="pct"/>
            <w:noWrap/>
          </w:tcPr>
          <w:p w14:paraId="3884CA48" w14:textId="77777777" w:rsidR="00F8157C" w:rsidRDefault="006526BD">
            <w:pPr>
              <w:pStyle w:val="LNVTableText1-9Pt-Indented"/>
            </w:pPr>
            <w:r>
              <w:t>Lun</w:t>
            </w:r>
          </w:p>
        </w:tc>
      </w:tr>
      <w:tr w:rsidR="00F8157C" w14:paraId="6B57FDBC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64" w:type="pct"/>
          </w:tcPr>
          <w:p w14:paraId="14A4D635" w14:textId="77777777" w:rsidR="00F8157C" w:rsidRDefault="006526BD">
            <w:pPr>
              <w:pStyle w:val="LNVTableText1-9Pt-Indented"/>
            </w:pPr>
            <w:r>
              <w:t>HostClusterGalaxy</w:t>
            </w:r>
          </w:p>
        </w:tc>
        <w:tc>
          <w:tcPr>
            <w:tcW w:w="1884" w:type="pct"/>
          </w:tcPr>
          <w:p w14:paraId="12BA7278" w14:textId="77777777" w:rsidR="00F8157C" w:rsidRDefault="006526BD">
            <w:pPr>
              <w:pStyle w:val="LNVTableText1-9Pt-Indented"/>
            </w:pPr>
            <w:r>
              <w:t>Hyper-V_Vol02</w:t>
            </w:r>
          </w:p>
        </w:tc>
        <w:tc>
          <w:tcPr>
            <w:tcW w:w="435" w:type="pct"/>
            <w:noWrap/>
          </w:tcPr>
          <w:p w14:paraId="15C61673" w14:textId="77777777" w:rsidR="00F8157C" w:rsidRDefault="006526BD">
            <w:pPr>
              <w:pStyle w:val="LNVTableText1-9Pt-Indented"/>
            </w:pPr>
            <w:r>
              <w:t>1</w:t>
            </w:r>
          </w:p>
        </w:tc>
      </w:tr>
      <w:tr w:rsidR="00F8157C" w14:paraId="12F810BA" w14:textId="77777777" w:rsidTr="00F8157C">
        <w:tc>
          <w:tcPr>
            <w:tcW w:w="2464" w:type="pct"/>
          </w:tcPr>
          <w:p w14:paraId="29AE0BD6" w14:textId="77777777" w:rsidR="00F8157C" w:rsidRDefault="006526BD">
            <w:pPr>
              <w:pStyle w:val="LNVTableText1-9Pt-Indented"/>
            </w:pPr>
            <w:r>
              <w:t>HostClusterGalaxy</w:t>
            </w:r>
          </w:p>
        </w:tc>
        <w:tc>
          <w:tcPr>
            <w:tcW w:w="1884" w:type="pct"/>
          </w:tcPr>
          <w:p w14:paraId="1508D202" w14:textId="77777777" w:rsidR="00F8157C" w:rsidRDefault="006526BD">
            <w:pPr>
              <w:pStyle w:val="LNVTableText1-9Pt-Indented"/>
            </w:pPr>
            <w:r>
              <w:t>Hyper-V_Vol01</w:t>
            </w:r>
          </w:p>
        </w:tc>
        <w:tc>
          <w:tcPr>
            <w:tcW w:w="435" w:type="pct"/>
            <w:noWrap/>
          </w:tcPr>
          <w:p w14:paraId="0E6D5239" w14:textId="77777777" w:rsidR="00F8157C" w:rsidRDefault="006526BD">
            <w:pPr>
              <w:pStyle w:val="LNVTableText1-9Pt-Indented"/>
            </w:pPr>
            <w:r>
              <w:t>2</w:t>
            </w:r>
          </w:p>
        </w:tc>
      </w:tr>
    </w:tbl>
    <w:p w14:paraId="51A67601" w14:textId="77777777" w:rsidR="00C1596D" w:rsidRDefault="00C1596D" w:rsidP="00C1596D"/>
    <w:p w14:paraId="7A09D44F" w14:textId="77777777" w:rsidR="00C1596D" w:rsidRDefault="00C1596D" w:rsidP="00C1596D">
      <w:r w:rsidRPr="000102DD">
        <w:rPr>
          <w:highlight w:val="green"/>
        </w:rPr>
        <w:t>Direct Host to Volume Presentation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4499"/>
        <w:gridCol w:w="3373"/>
        <w:gridCol w:w="1122"/>
      </w:tblGrid>
      <w:tr w:rsidR="00F8157C" w14:paraId="6CE76A39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92" w:type="pct"/>
          </w:tcPr>
          <w:p w14:paraId="6622D3A2" w14:textId="77777777" w:rsidR="00F8157C" w:rsidRDefault="006526BD">
            <w:pPr>
              <w:pStyle w:val="LNVTableText1-9Pt-Indented"/>
            </w:pPr>
            <w:r>
              <w:t>Host</w:t>
            </w:r>
          </w:p>
        </w:tc>
        <w:tc>
          <w:tcPr>
            <w:tcW w:w="1794" w:type="pct"/>
          </w:tcPr>
          <w:p w14:paraId="611DCE48" w14:textId="77777777" w:rsidR="00F8157C" w:rsidRDefault="006526BD">
            <w:pPr>
              <w:pStyle w:val="LNVTableText1-9Pt-Indented"/>
            </w:pPr>
            <w:r>
              <w:t>Volume</w:t>
            </w:r>
          </w:p>
        </w:tc>
        <w:tc>
          <w:tcPr>
            <w:tcW w:w="597" w:type="pct"/>
            <w:noWrap/>
          </w:tcPr>
          <w:p w14:paraId="4F7F9797" w14:textId="77777777" w:rsidR="00F8157C" w:rsidRDefault="006526BD">
            <w:pPr>
              <w:pStyle w:val="LNVTableText1-9Pt-Indented"/>
            </w:pPr>
            <w:r>
              <w:t>Lun</w:t>
            </w:r>
          </w:p>
        </w:tc>
      </w:tr>
      <w:tr w:rsidR="00F8157C" w14:paraId="7412661F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92" w:type="pct"/>
          </w:tcPr>
          <w:p w14:paraId="04E2FBE8" w14:textId="77777777" w:rsidR="00F8157C" w:rsidRDefault="006526BD">
            <w:pPr>
              <w:pStyle w:val="LNVTableText1-9Pt-Indented"/>
            </w:pPr>
            <w:r>
              <w:t>HostNeptune1</w:t>
            </w:r>
          </w:p>
        </w:tc>
        <w:tc>
          <w:tcPr>
            <w:tcW w:w="1794" w:type="pct"/>
          </w:tcPr>
          <w:p w14:paraId="12E695AD" w14:textId="77777777" w:rsidR="00F8157C" w:rsidRDefault="006526BD">
            <w:pPr>
              <w:pStyle w:val="LNVTableText1-9Pt-Indented"/>
            </w:pPr>
            <w:r>
              <w:t>VeeamVol1</w:t>
            </w:r>
          </w:p>
        </w:tc>
        <w:tc>
          <w:tcPr>
            <w:tcW w:w="597" w:type="pct"/>
            <w:noWrap/>
          </w:tcPr>
          <w:p w14:paraId="3308CFA3" w14:textId="77777777" w:rsidR="00F8157C" w:rsidRDefault="006526BD">
            <w:pPr>
              <w:pStyle w:val="LNVTableText1-9Pt-Indented"/>
            </w:pPr>
            <w:r>
              <w:t>3</w:t>
            </w:r>
          </w:p>
        </w:tc>
      </w:tr>
    </w:tbl>
    <w:p w14:paraId="00E49F2A" w14:textId="77777777" w:rsidR="00C1596D" w:rsidRDefault="00C1596D" w:rsidP="00C1596D"/>
    <w:p w14:paraId="5DBAB0F3" w14:textId="77777777" w:rsidR="003E21E7" w:rsidRDefault="003E21E7" w:rsidP="00C1596D">
      <w:r w:rsidRPr="003E21E7">
        <w:rPr>
          <w:highlight w:val="yellow"/>
        </w:rPr>
        <w:t>Volume Mappings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4499"/>
        <w:gridCol w:w="1038"/>
        <w:gridCol w:w="3457"/>
      </w:tblGrid>
      <w:tr w:rsidR="00F8157C" w14:paraId="1A97F3CD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92" w:type="pct"/>
          </w:tcPr>
          <w:p w14:paraId="5E2337F0" w14:textId="77777777" w:rsidR="00F8157C" w:rsidRDefault="006526BD">
            <w:pPr>
              <w:pStyle w:val="LNVTableText1-9Pt-Indented"/>
            </w:pPr>
            <w:r>
              <w:t>Volume</w:t>
            </w:r>
          </w:p>
        </w:tc>
        <w:tc>
          <w:tcPr>
            <w:tcW w:w="552" w:type="pct"/>
            <w:noWrap/>
          </w:tcPr>
          <w:p w14:paraId="0825D971" w14:textId="77777777" w:rsidR="00F8157C" w:rsidRDefault="006526BD">
            <w:pPr>
              <w:pStyle w:val="LNVTableText1-9Pt-Indented"/>
            </w:pPr>
            <w:r>
              <w:t>Lun</w:t>
            </w:r>
          </w:p>
        </w:tc>
        <w:tc>
          <w:tcPr>
            <w:tcW w:w="1839" w:type="pct"/>
          </w:tcPr>
          <w:p w14:paraId="2F138311" w14:textId="77777777" w:rsidR="00F8157C" w:rsidRDefault="006526BD">
            <w:pPr>
              <w:pStyle w:val="LNVTableText1-9Pt-Indented"/>
            </w:pPr>
            <w:r>
              <w:t>TargetType</w:t>
            </w:r>
          </w:p>
        </w:tc>
      </w:tr>
      <w:tr w:rsidR="00F8157C" w14:paraId="506F0094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92" w:type="pct"/>
          </w:tcPr>
          <w:p w14:paraId="5270C408" w14:textId="77777777" w:rsidR="00F8157C" w:rsidRDefault="006526BD">
            <w:pPr>
              <w:pStyle w:val="LNVTableText1-9Pt-Indented"/>
            </w:pPr>
            <w:r>
              <w:t>Hyper-V_Vol02</w:t>
            </w:r>
          </w:p>
        </w:tc>
        <w:tc>
          <w:tcPr>
            <w:tcW w:w="552" w:type="pct"/>
            <w:noWrap/>
          </w:tcPr>
          <w:p w14:paraId="4B1D4876" w14:textId="77777777" w:rsidR="00F8157C" w:rsidRDefault="006526BD">
            <w:pPr>
              <w:pStyle w:val="LNVTableText1-9Pt-Indented"/>
            </w:pPr>
            <w:r>
              <w:t>1</w:t>
            </w:r>
          </w:p>
        </w:tc>
        <w:tc>
          <w:tcPr>
            <w:tcW w:w="1839" w:type="pct"/>
          </w:tcPr>
          <w:p w14:paraId="3D71C3BD" w14:textId="77777777" w:rsidR="00F8157C" w:rsidRDefault="006526BD">
            <w:pPr>
              <w:pStyle w:val="LNVTableText1-9Pt-Indented"/>
            </w:pPr>
            <w:r>
              <w:t>hostGroup</w:t>
            </w:r>
          </w:p>
        </w:tc>
      </w:tr>
      <w:tr w:rsidR="00F8157C" w14:paraId="22DDDACF" w14:textId="77777777" w:rsidTr="00F8157C">
        <w:tc>
          <w:tcPr>
            <w:tcW w:w="2392" w:type="pct"/>
          </w:tcPr>
          <w:p w14:paraId="4D75FC37" w14:textId="77777777" w:rsidR="00F8157C" w:rsidRDefault="006526BD">
            <w:pPr>
              <w:pStyle w:val="LNVTableText1-9Pt-Indented"/>
            </w:pPr>
            <w:r>
              <w:t>Hyper-V_Vol01</w:t>
            </w:r>
          </w:p>
        </w:tc>
        <w:tc>
          <w:tcPr>
            <w:tcW w:w="552" w:type="pct"/>
            <w:noWrap/>
          </w:tcPr>
          <w:p w14:paraId="4259AAA3" w14:textId="77777777" w:rsidR="00F8157C" w:rsidRDefault="006526BD">
            <w:pPr>
              <w:pStyle w:val="LNVTableText1-9Pt-Indented"/>
            </w:pPr>
            <w:r>
              <w:t>2</w:t>
            </w:r>
          </w:p>
        </w:tc>
        <w:tc>
          <w:tcPr>
            <w:tcW w:w="1839" w:type="pct"/>
          </w:tcPr>
          <w:p w14:paraId="04F41532" w14:textId="77777777" w:rsidR="00F8157C" w:rsidRDefault="006526BD">
            <w:pPr>
              <w:pStyle w:val="LNVTableText1-9Pt-Indented"/>
            </w:pPr>
            <w:r>
              <w:t>hostGroup</w:t>
            </w:r>
          </w:p>
        </w:tc>
      </w:tr>
      <w:tr w:rsidR="00F8157C" w14:paraId="3028F5CF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92" w:type="pct"/>
          </w:tcPr>
          <w:p w14:paraId="34200128" w14:textId="77777777" w:rsidR="00F8157C" w:rsidRDefault="006526BD">
            <w:pPr>
              <w:pStyle w:val="LNVTableText1-9Pt-Indented"/>
            </w:pPr>
            <w:r>
              <w:t>VeeamVol1</w:t>
            </w:r>
          </w:p>
        </w:tc>
        <w:tc>
          <w:tcPr>
            <w:tcW w:w="552" w:type="pct"/>
            <w:noWrap/>
          </w:tcPr>
          <w:p w14:paraId="4AD919B9" w14:textId="77777777" w:rsidR="00F8157C" w:rsidRDefault="006526BD">
            <w:pPr>
              <w:pStyle w:val="LNVTableText1-9Pt-Indented"/>
            </w:pPr>
            <w:r>
              <w:t>3</w:t>
            </w:r>
          </w:p>
        </w:tc>
        <w:tc>
          <w:tcPr>
            <w:tcW w:w="1839" w:type="pct"/>
          </w:tcPr>
          <w:p w14:paraId="05BC9EE9" w14:textId="77777777" w:rsidR="00F8157C" w:rsidRDefault="006526BD">
            <w:pPr>
              <w:pStyle w:val="LNVTableText1-9Pt-Indented"/>
            </w:pPr>
            <w:r>
              <w:t>host</w:t>
            </w:r>
          </w:p>
        </w:tc>
      </w:tr>
    </w:tbl>
    <w:p w14:paraId="2E6AE3A3" w14:textId="77777777" w:rsidR="003E21E7" w:rsidRDefault="003E21E7" w:rsidP="00C1596D"/>
    <w:p w14:paraId="55ABAB19" w14:textId="77777777" w:rsidR="003E21E7" w:rsidRDefault="003E21E7" w:rsidP="00C1596D"/>
    <w:p w14:paraId="35CFB17A" w14:textId="77777777" w:rsidR="005A442D" w:rsidRPr="005A442D" w:rsidRDefault="005A442D" w:rsidP="005A442D">
      <w:pPr>
        <w:pStyle w:val="LNVHeading2"/>
        <w:rPr>
          <w:lang w:val="en-US"/>
        </w:rPr>
      </w:pPr>
      <w:bookmarkStart w:id="20" w:name="_Toc228296417"/>
      <w:r w:rsidRPr="005A442D">
        <w:rPr>
          <w:lang w:val="en-US"/>
        </w:rPr>
        <w:lastRenderedPageBreak/>
        <w:t>Performance &amp; Cache Configuration</w:t>
      </w:r>
      <w:bookmarkEnd w:id="20"/>
    </w:p>
    <w:p w14:paraId="7BD87586" w14:textId="77777777" w:rsidR="005A442D" w:rsidRPr="005A442D" w:rsidRDefault="005A442D" w:rsidP="005A442D">
      <w:pPr>
        <w:ind w:left="0" w:firstLine="425"/>
        <w:rPr>
          <w:lang w:val="en-US"/>
        </w:rPr>
      </w:pPr>
      <w:r w:rsidRPr="005A442D">
        <w:rPr>
          <w:i/>
          <w:iCs/>
          <w:lang w:val="en-US"/>
        </w:rPr>
        <w:t>Document array-level and volume-level cache behaviour relevant to performance and failover.</w:t>
      </w:r>
    </w:p>
    <w:p w14:paraId="3A219E93" w14:textId="77777777" w:rsidR="005A442D" w:rsidRDefault="005A442D" w:rsidP="005A442D">
      <w:pPr>
        <w:ind w:left="0"/>
      </w:pPr>
    </w:p>
    <w:p w14:paraId="36CD41D9" w14:textId="77777777" w:rsidR="0060278E" w:rsidRDefault="0060278E" w:rsidP="00482790">
      <w:pPr>
        <w:pStyle w:val="LNVHeading2"/>
      </w:pPr>
      <w:bookmarkStart w:id="21" w:name="_Toc228296418"/>
      <w:r>
        <w:t>Security Configuration</w:t>
      </w:r>
      <w:bookmarkEnd w:id="21"/>
    </w:p>
    <w:p w14:paraId="7B63F081" w14:textId="77777777" w:rsidR="0060278E" w:rsidRDefault="0060278E" w:rsidP="00482790">
      <w:pPr>
        <w:pStyle w:val="LNVHeading3"/>
      </w:pPr>
      <w:r>
        <w:t>Authentication Sources</w:t>
      </w:r>
    </w:p>
    <w:p w14:paraId="440E7A6D" w14:textId="77777777" w:rsidR="0060278E" w:rsidRDefault="0060278E" w:rsidP="0060278E">
      <w:r>
        <w:rPr>
          <w:i/>
        </w:rPr>
        <w:t>Document directory integration and authentication sources.</w:t>
      </w:r>
    </w:p>
    <w:p w14:paraId="7A7B8149" w14:textId="77777777" w:rsidR="00356E42" w:rsidRDefault="00356E42" w:rsidP="0060278E"/>
    <w:p w14:paraId="6F1BB79E" w14:textId="77777777" w:rsidR="00356E42" w:rsidRDefault="00356E42" w:rsidP="0060278E">
      <w:r w:rsidRPr="00356E42">
        <w:rPr>
          <w:highlight w:val="green"/>
        </w:rPr>
        <w:t>Identity Sources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1757"/>
        <w:gridCol w:w="671"/>
        <w:gridCol w:w="857"/>
        <w:gridCol w:w="987"/>
        <w:gridCol w:w="988"/>
        <w:gridCol w:w="1032"/>
        <w:gridCol w:w="671"/>
        <w:gridCol w:w="789"/>
        <w:gridCol w:w="1242"/>
      </w:tblGrid>
      <w:tr w:rsidR="00F8157C" w14:paraId="245A9BB4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7" w:type="pct"/>
            <w:noWrap/>
          </w:tcPr>
          <w:p w14:paraId="15600A08" w14:textId="77777777" w:rsidR="00F8157C" w:rsidRDefault="006526BD">
            <w:pPr>
              <w:pStyle w:val="LNVTableText1-9Pt-Indented"/>
            </w:pPr>
            <w:r>
              <w:t>Type</w:t>
            </w:r>
          </w:p>
        </w:tc>
        <w:tc>
          <w:tcPr>
            <w:tcW w:w="273" w:type="pct"/>
          </w:tcPr>
          <w:p w14:paraId="206DA276" w14:textId="77777777" w:rsidR="00F8157C" w:rsidRDefault="006526BD">
            <w:pPr>
              <w:pStyle w:val="LNVTableText1-9Pt-Indented"/>
            </w:pPr>
            <w:r>
              <w:t>Name</w:t>
            </w:r>
          </w:p>
        </w:tc>
        <w:tc>
          <w:tcPr>
            <w:tcW w:w="478" w:type="pct"/>
            <w:noWrap/>
          </w:tcPr>
          <w:p w14:paraId="28FE3C45" w14:textId="77777777" w:rsidR="00F8157C" w:rsidRDefault="006526BD">
            <w:pPr>
              <w:pStyle w:val="LNVTableText1-9Pt-Indented"/>
            </w:pPr>
            <w:r>
              <w:t>Enabled</w:t>
            </w:r>
          </w:p>
        </w:tc>
        <w:tc>
          <w:tcPr>
            <w:tcW w:w="547" w:type="pct"/>
          </w:tcPr>
          <w:p w14:paraId="3C5AEDC5" w14:textId="77777777" w:rsidR="00F8157C" w:rsidRDefault="006526BD">
            <w:pPr>
              <w:pStyle w:val="LNVTableText1-9Pt-Indented"/>
            </w:pPr>
            <w:r>
              <w:t>Endpoint</w:t>
            </w:r>
          </w:p>
        </w:tc>
        <w:tc>
          <w:tcPr>
            <w:tcW w:w="547" w:type="pct"/>
            <w:noWrap/>
          </w:tcPr>
          <w:p w14:paraId="07607C15" w14:textId="77777777" w:rsidR="00F8157C" w:rsidRDefault="006526BD">
            <w:pPr>
              <w:pStyle w:val="LNVTableText1-9Pt-Indented"/>
            </w:pPr>
            <w:r>
              <w:t>Protocol</w:t>
            </w:r>
          </w:p>
        </w:tc>
        <w:tc>
          <w:tcPr>
            <w:tcW w:w="547" w:type="pct"/>
          </w:tcPr>
          <w:p w14:paraId="1B84D91E" w14:textId="77777777" w:rsidR="00F8157C" w:rsidRDefault="006526BD">
            <w:pPr>
              <w:pStyle w:val="LNVTableText1-9Pt-Indented"/>
            </w:pPr>
            <w:r>
              <w:t>AuthMode</w:t>
            </w:r>
          </w:p>
        </w:tc>
        <w:tc>
          <w:tcPr>
            <w:tcW w:w="342" w:type="pct"/>
            <w:noWrap/>
          </w:tcPr>
          <w:p w14:paraId="528A232C" w14:textId="77777777" w:rsidR="00F8157C" w:rsidRDefault="006526BD">
            <w:pPr>
              <w:pStyle w:val="LNVTableText1-9Pt-Indented"/>
            </w:pPr>
            <w:r>
              <w:t>Scope</w:t>
            </w:r>
          </w:p>
        </w:tc>
        <w:tc>
          <w:tcPr>
            <w:tcW w:w="410" w:type="pct"/>
          </w:tcPr>
          <w:p w14:paraId="18742F92" w14:textId="77777777" w:rsidR="00F8157C" w:rsidRDefault="006526BD">
            <w:pPr>
              <w:pStyle w:val="LNVTableText1-9Pt-Indented"/>
            </w:pPr>
            <w:r>
              <w:t>BaseDn</w:t>
            </w:r>
          </w:p>
        </w:tc>
        <w:tc>
          <w:tcPr>
            <w:tcW w:w="682" w:type="pct"/>
          </w:tcPr>
          <w:p w14:paraId="3C51ACAF" w14:textId="77777777" w:rsidR="00F8157C" w:rsidRDefault="006526BD">
            <w:pPr>
              <w:pStyle w:val="LNVTableText1-9Pt-Indented"/>
            </w:pPr>
            <w:r>
              <w:t>SearchBase</w:t>
            </w:r>
          </w:p>
        </w:tc>
      </w:tr>
      <w:tr w:rsidR="00F8157C" w14:paraId="45BEC052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7" w:type="pct"/>
            <w:noWrap/>
          </w:tcPr>
          <w:p w14:paraId="431411F8" w14:textId="77777777" w:rsidR="00F8157C" w:rsidRDefault="006526BD">
            <w:pPr>
              <w:pStyle w:val="LNVTableText1-9Pt-Indented"/>
            </w:pPr>
            <w:r>
              <w:t>Not configured</w:t>
            </w:r>
          </w:p>
        </w:tc>
        <w:tc>
          <w:tcPr>
            <w:tcW w:w="273" w:type="pct"/>
          </w:tcPr>
          <w:p w14:paraId="74023F2B" w14:textId="77777777" w:rsidR="00F8157C" w:rsidRDefault="00F8157C">
            <w:pPr>
              <w:pStyle w:val="LNVTableText1-9Pt-Indented"/>
            </w:pPr>
          </w:p>
        </w:tc>
        <w:tc>
          <w:tcPr>
            <w:tcW w:w="478" w:type="pct"/>
            <w:noWrap/>
          </w:tcPr>
          <w:p w14:paraId="153E39ED" w14:textId="77777777" w:rsidR="00F8157C" w:rsidRDefault="00F8157C">
            <w:pPr>
              <w:pStyle w:val="LNVTableText1-9Pt-Indented"/>
            </w:pPr>
          </w:p>
        </w:tc>
        <w:tc>
          <w:tcPr>
            <w:tcW w:w="547" w:type="pct"/>
          </w:tcPr>
          <w:p w14:paraId="0F4102C1" w14:textId="77777777" w:rsidR="00F8157C" w:rsidRDefault="00F8157C">
            <w:pPr>
              <w:pStyle w:val="LNVTableText1-9Pt-Indented"/>
            </w:pPr>
          </w:p>
        </w:tc>
        <w:tc>
          <w:tcPr>
            <w:tcW w:w="547" w:type="pct"/>
            <w:noWrap/>
          </w:tcPr>
          <w:p w14:paraId="4C136ECB" w14:textId="77777777" w:rsidR="00F8157C" w:rsidRDefault="00F8157C">
            <w:pPr>
              <w:pStyle w:val="LNVTableText1-9Pt-Indented"/>
            </w:pPr>
          </w:p>
        </w:tc>
        <w:tc>
          <w:tcPr>
            <w:tcW w:w="547" w:type="pct"/>
          </w:tcPr>
          <w:p w14:paraId="208E42EE" w14:textId="77777777" w:rsidR="00F8157C" w:rsidRDefault="00F8157C">
            <w:pPr>
              <w:pStyle w:val="LNVTableText1-9Pt-Indented"/>
            </w:pPr>
          </w:p>
        </w:tc>
        <w:tc>
          <w:tcPr>
            <w:tcW w:w="342" w:type="pct"/>
            <w:noWrap/>
          </w:tcPr>
          <w:p w14:paraId="0CAA6E7E" w14:textId="77777777" w:rsidR="00F8157C" w:rsidRDefault="00F8157C">
            <w:pPr>
              <w:pStyle w:val="LNVTableText1-9Pt-Indented"/>
            </w:pPr>
          </w:p>
        </w:tc>
        <w:tc>
          <w:tcPr>
            <w:tcW w:w="410" w:type="pct"/>
          </w:tcPr>
          <w:p w14:paraId="015D9CF0" w14:textId="77777777" w:rsidR="00F8157C" w:rsidRDefault="00F8157C">
            <w:pPr>
              <w:pStyle w:val="LNVTableText1-9Pt-Indented"/>
            </w:pPr>
          </w:p>
        </w:tc>
        <w:tc>
          <w:tcPr>
            <w:tcW w:w="682" w:type="pct"/>
          </w:tcPr>
          <w:p w14:paraId="7F5A4966" w14:textId="77777777" w:rsidR="00F8157C" w:rsidRDefault="00F8157C">
            <w:pPr>
              <w:pStyle w:val="LNVTableText1-9Pt-Indented"/>
            </w:pPr>
          </w:p>
        </w:tc>
      </w:tr>
    </w:tbl>
    <w:p w14:paraId="41E4EF51" w14:textId="77777777" w:rsidR="0060278E" w:rsidRDefault="0060278E" w:rsidP="00482790">
      <w:pPr>
        <w:pStyle w:val="LNVHeading3"/>
      </w:pPr>
      <w:r>
        <w:t>Administrative Accounts</w:t>
      </w:r>
    </w:p>
    <w:p w14:paraId="06BDD4FD" w14:textId="77777777" w:rsidR="0060278E" w:rsidRDefault="0060278E" w:rsidP="0060278E">
      <w:pPr>
        <w:rPr>
          <w:i/>
        </w:rPr>
      </w:pPr>
      <w:r>
        <w:rPr>
          <w:i/>
        </w:rPr>
        <w:t>List administrative groups or roles. Do not include passwords.</w:t>
      </w:r>
    </w:p>
    <w:p w14:paraId="3BA0AA3A" w14:textId="77777777" w:rsidR="00356E42" w:rsidRDefault="00356E42" w:rsidP="0060278E">
      <w:pPr>
        <w:rPr>
          <w:i/>
        </w:rPr>
      </w:pPr>
    </w:p>
    <w:p w14:paraId="1DAF5561" w14:textId="77777777" w:rsidR="00356E42" w:rsidRPr="00356E42" w:rsidRDefault="00356E42" w:rsidP="0060278E">
      <w:pPr>
        <w:rPr>
          <w:iCs/>
        </w:rPr>
      </w:pPr>
      <w:r w:rsidRPr="00356E42">
        <w:rPr>
          <w:iCs/>
          <w:highlight w:val="green"/>
        </w:rPr>
        <w:t>Admin Roles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876"/>
        <w:gridCol w:w="588"/>
        <w:gridCol w:w="1100"/>
        <w:gridCol w:w="4159"/>
        <w:gridCol w:w="695"/>
        <w:gridCol w:w="828"/>
        <w:gridCol w:w="748"/>
      </w:tblGrid>
      <w:tr w:rsidR="00F8157C" w14:paraId="3736E9EE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78" w:type="pct"/>
          </w:tcPr>
          <w:p w14:paraId="6A6B29B3" w14:textId="77777777" w:rsidR="00F8157C" w:rsidRDefault="006526BD">
            <w:pPr>
              <w:pStyle w:val="LNVTableText1-9Pt-Indented"/>
            </w:pPr>
            <w:r>
              <w:t>Principal</w:t>
            </w:r>
          </w:p>
        </w:tc>
        <w:tc>
          <w:tcPr>
            <w:tcW w:w="168" w:type="pct"/>
            <w:noWrap/>
          </w:tcPr>
          <w:p w14:paraId="2C2BB276" w14:textId="77777777" w:rsidR="00F8157C" w:rsidRDefault="006526BD">
            <w:pPr>
              <w:pStyle w:val="LNVTableText1-9Pt-Indented"/>
            </w:pPr>
            <w:r>
              <w:t>Type</w:t>
            </w:r>
          </w:p>
        </w:tc>
        <w:tc>
          <w:tcPr>
            <w:tcW w:w="420" w:type="pct"/>
          </w:tcPr>
          <w:p w14:paraId="236A2B11" w14:textId="77777777" w:rsidR="00F8157C" w:rsidRDefault="006526BD">
            <w:pPr>
              <w:pStyle w:val="LNVTableText1-9Pt-Indented"/>
            </w:pPr>
            <w:r>
              <w:t>AuthSource</w:t>
            </w:r>
          </w:p>
        </w:tc>
        <w:tc>
          <w:tcPr>
            <w:tcW w:w="3063" w:type="pct"/>
          </w:tcPr>
          <w:p w14:paraId="3B02E89E" w14:textId="77777777" w:rsidR="00F8157C" w:rsidRDefault="006526BD">
            <w:pPr>
              <w:pStyle w:val="LNVTableText1-9Pt-Indented"/>
            </w:pPr>
            <w:r>
              <w:t>Role</w:t>
            </w:r>
          </w:p>
        </w:tc>
        <w:tc>
          <w:tcPr>
            <w:tcW w:w="210" w:type="pct"/>
          </w:tcPr>
          <w:p w14:paraId="79A2CD23" w14:textId="77777777" w:rsidR="00F8157C" w:rsidRDefault="006526BD">
            <w:pPr>
              <w:pStyle w:val="LNVTableText1-9Pt-Indented"/>
            </w:pPr>
            <w:r>
              <w:t>Group</w:t>
            </w:r>
          </w:p>
        </w:tc>
        <w:tc>
          <w:tcPr>
            <w:tcW w:w="294" w:type="pct"/>
            <w:noWrap/>
          </w:tcPr>
          <w:p w14:paraId="75A4AC73" w14:textId="77777777" w:rsidR="00F8157C" w:rsidRDefault="006526BD">
            <w:pPr>
              <w:pStyle w:val="LNVTableText1-9Pt-Indented"/>
            </w:pPr>
            <w:r>
              <w:t>Enabled</w:t>
            </w:r>
          </w:p>
        </w:tc>
        <w:tc>
          <w:tcPr>
            <w:tcW w:w="250" w:type="pct"/>
          </w:tcPr>
          <w:p w14:paraId="4978B7FB" w14:textId="77777777" w:rsidR="00F8157C" w:rsidRDefault="006526BD">
            <w:pPr>
              <w:pStyle w:val="LNVTableText1-9Pt-Indented"/>
            </w:pPr>
            <w:r>
              <w:t>Locked</w:t>
            </w:r>
          </w:p>
        </w:tc>
      </w:tr>
      <w:tr w:rsidR="00F8157C" w14:paraId="1AB31809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78" w:type="pct"/>
          </w:tcPr>
          <w:p w14:paraId="50B92FD1" w14:textId="77777777" w:rsidR="00F8157C" w:rsidRDefault="006526BD">
            <w:pPr>
              <w:pStyle w:val="LNVTableText1-9Pt-Indented"/>
            </w:pPr>
            <w:r>
              <w:t>admin</w:t>
            </w:r>
          </w:p>
        </w:tc>
        <w:tc>
          <w:tcPr>
            <w:tcW w:w="168" w:type="pct"/>
            <w:noWrap/>
          </w:tcPr>
          <w:p w14:paraId="6B6C5564" w14:textId="77777777" w:rsidR="00F8157C" w:rsidRDefault="006526BD">
            <w:pPr>
              <w:pStyle w:val="LNVTableText1-9Pt-Indented"/>
            </w:pPr>
            <w:r>
              <w:t>User</w:t>
            </w:r>
          </w:p>
        </w:tc>
        <w:tc>
          <w:tcPr>
            <w:tcW w:w="420" w:type="pct"/>
          </w:tcPr>
          <w:p w14:paraId="3614CFD2" w14:textId="77777777" w:rsidR="00F8157C" w:rsidRDefault="006526BD">
            <w:pPr>
              <w:pStyle w:val="LNVTableText1-9Pt-Indented"/>
            </w:pPr>
            <w:r>
              <w:t>Local</w:t>
            </w:r>
          </w:p>
        </w:tc>
        <w:tc>
          <w:tcPr>
            <w:tcW w:w="3063" w:type="pct"/>
          </w:tcPr>
          <w:p w14:paraId="577573BE" w14:textId="77777777" w:rsidR="00F8157C" w:rsidRDefault="006526BD">
            <w:pPr>
              <w:pStyle w:val="LNVTableText1-9Pt-Indented"/>
            </w:pPr>
            <w:r>
              <w:t>security.admin, storage.admin, storage.monitor, support.admin, root.admin</w:t>
            </w:r>
          </w:p>
        </w:tc>
        <w:tc>
          <w:tcPr>
            <w:tcW w:w="210" w:type="pct"/>
          </w:tcPr>
          <w:p w14:paraId="4FE632AA" w14:textId="77777777" w:rsidR="00F8157C" w:rsidRDefault="00F8157C">
            <w:pPr>
              <w:pStyle w:val="LNVTableText1-9Pt-Indented"/>
            </w:pPr>
          </w:p>
        </w:tc>
        <w:tc>
          <w:tcPr>
            <w:tcW w:w="294" w:type="pct"/>
            <w:noWrap/>
          </w:tcPr>
          <w:p w14:paraId="4D327A26" w14:textId="77777777" w:rsidR="00F8157C" w:rsidRDefault="00F8157C">
            <w:pPr>
              <w:pStyle w:val="LNVTableText1-9Pt-Indented"/>
            </w:pPr>
          </w:p>
        </w:tc>
        <w:tc>
          <w:tcPr>
            <w:tcW w:w="250" w:type="pct"/>
          </w:tcPr>
          <w:p w14:paraId="2484EE34" w14:textId="77777777" w:rsidR="00F8157C" w:rsidRDefault="00F8157C">
            <w:pPr>
              <w:pStyle w:val="LNVTableText1-9Pt-Indented"/>
            </w:pPr>
          </w:p>
        </w:tc>
      </w:tr>
      <w:tr w:rsidR="00F8157C" w14:paraId="5A2F0B4F" w14:textId="77777777" w:rsidTr="00F8157C">
        <w:tc>
          <w:tcPr>
            <w:tcW w:w="378" w:type="pct"/>
          </w:tcPr>
          <w:p w14:paraId="63ADCE42" w14:textId="77777777" w:rsidR="00F8157C" w:rsidRDefault="006526BD">
            <w:pPr>
              <w:pStyle w:val="LNVTableText1-9Pt-Indented"/>
            </w:pPr>
            <w:r>
              <w:t>monitor</w:t>
            </w:r>
          </w:p>
        </w:tc>
        <w:tc>
          <w:tcPr>
            <w:tcW w:w="168" w:type="pct"/>
            <w:noWrap/>
          </w:tcPr>
          <w:p w14:paraId="1DCEB4A3" w14:textId="77777777" w:rsidR="00F8157C" w:rsidRDefault="006526BD">
            <w:pPr>
              <w:pStyle w:val="LNVTableText1-9Pt-Indented"/>
            </w:pPr>
            <w:r>
              <w:t>User</w:t>
            </w:r>
          </w:p>
        </w:tc>
        <w:tc>
          <w:tcPr>
            <w:tcW w:w="420" w:type="pct"/>
          </w:tcPr>
          <w:p w14:paraId="1DF491F5" w14:textId="77777777" w:rsidR="00F8157C" w:rsidRDefault="006526BD">
            <w:pPr>
              <w:pStyle w:val="LNVTableText1-9Pt-Indented"/>
            </w:pPr>
            <w:r>
              <w:t>Local</w:t>
            </w:r>
          </w:p>
        </w:tc>
        <w:tc>
          <w:tcPr>
            <w:tcW w:w="3063" w:type="pct"/>
          </w:tcPr>
          <w:p w14:paraId="4A901515" w14:textId="77777777" w:rsidR="00F8157C" w:rsidRDefault="006526BD">
            <w:pPr>
              <w:pStyle w:val="LNVTableText1-9Pt-Indented"/>
            </w:pPr>
            <w:r>
              <w:t>storage.monitor</w:t>
            </w:r>
          </w:p>
        </w:tc>
        <w:tc>
          <w:tcPr>
            <w:tcW w:w="210" w:type="pct"/>
          </w:tcPr>
          <w:p w14:paraId="14859F7F" w14:textId="77777777" w:rsidR="00F8157C" w:rsidRDefault="00F8157C">
            <w:pPr>
              <w:pStyle w:val="LNVTableText1-9Pt-Indented"/>
            </w:pPr>
          </w:p>
        </w:tc>
        <w:tc>
          <w:tcPr>
            <w:tcW w:w="294" w:type="pct"/>
            <w:noWrap/>
          </w:tcPr>
          <w:p w14:paraId="65448EF2" w14:textId="77777777" w:rsidR="00F8157C" w:rsidRDefault="00F8157C">
            <w:pPr>
              <w:pStyle w:val="LNVTableText1-9Pt-Indented"/>
            </w:pPr>
          </w:p>
        </w:tc>
        <w:tc>
          <w:tcPr>
            <w:tcW w:w="250" w:type="pct"/>
          </w:tcPr>
          <w:p w14:paraId="122CC284" w14:textId="77777777" w:rsidR="00F8157C" w:rsidRDefault="00F8157C">
            <w:pPr>
              <w:pStyle w:val="LNVTableText1-9Pt-Indented"/>
            </w:pPr>
          </w:p>
        </w:tc>
      </w:tr>
      <w:tr w:rsidR="00F8157C" w14:paraId="37285BC6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78" w:type="pct"/>
          </w:tcPr>
          <w:p w14:paraId="59D1A8DE" w14:textId="77777777" w:rsidR="00F8157C" w:rsidRDefault="006526BD">
            <w:pPr>
              <w:pStyle w:val="LNVTableText1-9Pt-Indented"/>
            </w:pPr>
            <w:r>
              <w:t>security</w:t>
            </w:r>
          </w:p>
        </w:tc>
        <w:tc>
          <w:tcPr>
            <w:tcW w:w="168" w:type="pct"/>
            <w:noWrap/>
          </w:tcPr>
          <w:p w14:paraId="5B483E50" w14:textId="77777777" w:rsidR="00F8157C" w:rsidRDefault="006526BD">
            <w:pPr>
              <w:pStyle w:val="LNVTableText1-9Pt-Indented"/>
            </w:pPr>
            <w:r>
              <w:t>User</w:t>
            </w:r>
          </w:p>
        </w:tc>
        <w:tc>
          <w:tcPr>
            <w:tcW w:w="420" w:type="pct"/>
          </w:tcPr>
          <w:p w14:paraId="7D8B71F4" w14:textId="77777777" w:rsidR="00F8157C" w:rsidRDefault="006526BD">
            <w:pPr>
              <w:pStyle w:val="LNVTableText1-9Pt-Indented"/>
            </w:pPr>
            <w:r>
              <w:t>Local</w:t>
            </w:r>
          </w:p>
        </w:tc>
        <w:tc>
          <w:tcPr>
            <w:tcW w:w="3063" w:type="pct"/>
          </w:tcPr>
          <w:p w14:paraId="699F973F" w14:textId="77777777" w:rsidR="00F8157C" w:rsidRDefault="006526BD">
            <w:pPr>
              <w:pStyle w:val="LNVTableText1-9Pt-Indented"/>
            </w:pPr>
            <w:r>
              <w:t>security.admin, storage.monitor</w:t>
            </w:r>
          </w:p>
        </w:tc>
        <w:tc>
          <w:tcPr>
            <w:tcW w:w="210" w:type="pct"/>
          </w:tcPr>
          <w:p w14:paraId="2A7A4499" w14:textId="77777777" w:rsidR="00F8157C" w:rsidRDefault="00F8157C">
            <w:pPr>
              <w:pStyle w:val="LNVTableText1-9Pt-Indented"/>
            </w:pPr>
          </w:p>
        </w:tc>
        <w:tc>
          <w:tcPr>
            <w:tcW w:w="294" w:type="pct"/>
            <w:noWrap/>
          </w:tcPr>
          <w:p w14:paraId="2FA66CF6" w14:textId="77777777" w:rsidR="00F8157C" w:rsidRDefault="00F8157C">
            <w:pPr>
              <w:pStyle w:val="LNVTableText1-9Pt-Indented"/>
            </w:pPr>
          </w:p>
        </w:tc>
        <w:tc>
          <w:tcPr>
            <w:tcW w:w="250" w:type="pct"/>
          </w:tcPr>
          <w:p w14:paraId="1EAEE8DE" w14:textId="77777777" w:rsidR="00F8157C" w:rsidRDefault="00F8157C">
            <w:pPr>
              <w:pStyle w:val="LNVTableText1-9Pt-Indented"/>
            </w:pPr>
          </w:p>
        </w:tc>
      </w:tr>
      <w:tr w:rsidR="00F8157C" w14:paraId="4BC3BDFD" w14:textId="77777777" w:rsidTr="00F8157C">
        <w:tc>
          <w:tcPr>
            <w:tcW w:w="378" w:type="pct"/>
          </w:tcPr>
          <w:p w14:paraId="22558D94" w14:textId="77777777" w:rsidR="00F8157C" w:rsidRDefault="006526BD">
            <w:pPr>
              <w:pStyle w:val="LNVTableText1-9Pt-Indented"/>
            </w:pPr>
            <w:r>
              <w:t>storage</w:t>
            </w:r>
          </w:p>
        </w:tc>
        <w:tc>
          <w:tcPr>
            <w:tcW w:w="168" w:type="pct"/>
            <w:noWrap/>
          </w:tcPr>
          <w:p w14:paraId="472527A7" w14:textId="77777777" w:rsidR="00F8157C" w:rsidRDefault="006526BD">
            <w:pPr>
              <w:pStyle w:val="LNVTableText1-9Pt-Indented"/>
            </w:pPr>
            <w:r>
              <w:t>User</w:t>
            </w:r>
          </w:p>
        </w:tc>
        <w:tc>
          <w:tcPr>
            <w:tcW w:w="420" w:type="pct"/>
          </w:tcPr>
          <w:p w14:paraId="776F170B" w14:textId="77777777" w:rsidR="00F8157C" w:rsidRDefault="006526BD">
            <w:pPr>
              <w:pStyle w:val="LNVTableText1-9Pt-Indented"/>
            </w:pPr>
            <w:r>
              <w:t>Local</w:t>
            </w:r>
          </w:p>
        </w:tc>
        <w:tc>
          <w:tcPr>
            <w:tcW w:w="3063" w:type="pct"/>
          </w:tcPr>
          <w:p w14:paraId="7BD3F7FB" w14:textId="77777777" w:rsidR="00F8157C" w:rsidRDefault="006526BD">
            <w:pPr>
              <w:pStyle w:val="LNVTableText1-9Pt-Indented"/>
            </w:pPr>
            <w:r>
              <w:t>storage.admin, support.admin, storage.monitor</w:t>
            </w:r>
          </w:p>
        </w:tc>
        <w:tc>
          <w:tcPr>
            <w:tcW w:w="210" w:type="pct"/>
          </w:tcPr>
          <w:p w14:paraId="0DDD431C" w14:textId="77777777" w:rsidR="00F8157C" w:rsidRDefault="00F8157C">
            <w:pPr>
              <w:pStyle w:val="LNVTableText1-9Pt-Indented"/>
            </w:pPr>
          </w:p>
        </w:tc>
        <w:tc>
          <w:tcPr>
            <w:tcW w:w="294" w:type="pct"/>
            <w:noWrap/>
          </w:tcPr>
          <w:p w14:paraId="7C644470" w14:textId="77777777" w:rsidR="00F8157C" w:rsidRDefault="00F8157C">
            <w:pPr>
              <w:pStyle w:val="LNVTableText1-9Pt-Indented"/>
            </w:pPr>
          </w:p>
        </w:tc>
        <w:tc>
          <w:tcPr>
            <w:tcW w:w="250" w:type="pct"/>
          </w:tcPr>
          <w:p w14:paraId="2DA27087" w14:textId="77777777" w:rsidR="00F8157C" w:rsidRDefault="00F8157C">
            <w:pPr>
              <w:pStyle w:val="LNVTableText1-9Pt-Indented"/>
            </w:pPr>
          </w:p>
        </w:tc>
      </w:tr>
      <w:tr w:rsidR="00F8157C" w14:paraId="54C9C11A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78" w:type="pct"/>
          </w:tcPr>
          <w:p w14:paraId="2F5C6FAC" w14:textId="77777777" w:rsidR="00F8157C" w:rsidRDefault="006526BD">
            <w:pPr>
              <w:pStyle w:val="LNVTableText1-9Pt-Indented"/>
            </w:pPr>
            <w:r>
              <w:t>support</w:t>
            </w:r>
          </w:p>
        </w:tc>
        <w:tc>
          <w:tcPr>
            <w:tcW w:w="168" w:type="pct"/>
            <w:noWrap/>
          </w:tcPr>
          <w:p w14:paraId="0834EE62" w14:textId="77777777" w:rsidR="00F8157C" w:rsidRDefault="006526BD">
            <w:pPr>
              <w:pStyle w:val="LNVTableText1-9Pt-Indented"/>
            </w:pPr>
            <w:r>
              <w:t>User</w:t>
            </w:r>
          </w:p>
        </w:tc>
        <w:tc>
          <w:tcPr>
            <w:tcW w:w="420" w:type="pct"/>
          </w:tcPr>
          <w:p w14:paraId="71A9D15B" w14:textId="77777777" w:rsidR="00F8157C" w:rsidRDefault="006526BD">
            <w:pPr>
              <w:pStyle w:val="LNVTableText1-9Pt-Indented"/>
            </w:pPr>
            <w:r>
              <w:t>Local</w:t>
            </w:r>
          </w:p>
        </w:tc>
        <w:tc>
          <w:tcPr>
            <w:tcW w:w="3063" w:type="pct"/>
          </w:tcPr>
          <w:p w14:paraId="1AD19343" w14:textId="77777777" w:rsidR="00F8157C" w:rsidRDefault="006526BD">
            <w:pPr>
              <w:pStyle w:val="LNVTableText1-9Pt-Indented"/>
            </w:pPr>
            <w:r>
              <w:t>support.admin, storage.monitor</w:t>
            </w:r>
          </w:p>
        </w:tc>
        <w:tc>
          <w:tcPr>
            <w:tcW w:w="210" w:type="pct"/>
          </w:tcPr>
          <w:p w14:paraId="750B26E9" w14:textId="77777777" w:rsidR="00F8157C" w:rsidRDefault="00F8157C">
            <w:pPr>
              <w:pStyle w:val="LNVTableText1-9Pt-Indented"/>
            </w:pPr>
          </w:p>
        </w:tc>
        <w:tc>
          <w:tcPr>
            <w:tcW w:w="294" w:type="pct"/>
            <w:noWrap/>
          </w:tcPr>
          <w:p w14:paraId="47E0B3FA" w14:textId="77777777" w:rsidR="00F8157C" w:rsidRDefault="00F8157C">
            <w:pPr>
              <w:pStyle w:val="LNVTableText1-9Pt-Indented"/>
            </w:pPr>
          </w:p>
        </w:tc>
        <w:tc>
          <w:tcPr>
            <w:tcW w:w="250" w:type="pct"/>
          </w:tcPr>
          <w:p w14:paraId="12655710" w14:textId="77777777" w:rsidR="00F8157C" w:rsidRDefault="00F8157C">
            <w:pPr>
              <w:pStyle w:val="LNVTableText1-9Pt-Indented"/>
            </w:pPr>
          </w:p>
        </w:tc>
      </w:tr>
    </w:tbl>
    <w:p w14:paraId="5B01D670" w14:textId="77777777" w:rsidR="0060278E" w:rsidRDefault="0060278E" w:rsidP="00482790">
      <w:pPr>
        <w:pStyle w:val="LNVHeading3"/>
      </w:pPr>
      <w:r>
        <w:t>RBAC</w:t>
      </w:r>
    </w:p>
    <w:p w14:paraId="708C7847" w14:textId="77777777" w:rsidR="0060278E" w:rsidRDefault="0060278E" w:rsidP="0060278E">
      <w:r>
        <w:rPr>
          <w:i/>
        </w:rPr>
        <w:t>Document role definitions and access privileges.</w:t>
      </w:r>
    </w:p>
    <w:p w14:paraId="57EF23B8" w14:textId="77777777" w:rsidR="0060278E" w:rsidRDefault="0060278E" w:rsidP="00482790">
      <w:pPr>
        <w:pStyle w:val="LNVHeading3"/>
      </w:pPr>
      <w:r>
        <w:t>Certificates</w:t>
      </w:r>
    </w:p>
    <w:p w14:paraId="0C3A214A" w14:textId="77777777" w:rsidR="0060278E" w:rsidRDefault="0060278E" w:rsidP="0060278E">
      <w:pPr>
        <w:rPr>
          <w:i/>
        </w:rPr>
      </w:pPr>
      <w:r>
        <w:rPr>
          <w:i/>
        </w:rPr>
        <w:t>Document certificate issuer and expiry information.</w:t>
      </w:r>
    </w:p>
    <w:p w14:paraId="2D1BC663" w14:textId="77777777" w:rsidR="00356E42" w:rsidRDefault="00356E42" w:rsidP="0060278E">
      <w:pPr>
        <w:rPr>
          <w:i/>
        </w:rPr>
      </w:pPr>
    </w:p>
    <w:p w14:paraId="1D9687C7" w14:textId="77777777" w:rsidR="00356E42" w:rsidRPr="00356E42" w:rsidRDefault="00356E42" w:rsidP="0060278E">
      <w:pPr>
        <w:rPr>
          <w:iCs/>
        </w:rPr>
      </w:pPr>
      <w:r w:rsidRPr="00356E42">
        <w:rPr>
          <w:iCs/>
          <w:highlight w:val="green"/>
        </w:rPr>
        <w:t>Certificates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634"/>
        <w:gridCol w:w="754"/>
        <w:gridCol w:w="754"/>
        <w:gridCol w:w="797"/>
        <w:gridCol w:w="3371"/>
        <w:gridCol w:w="653"/>
        <w:gridCol w:w="540"/>
        <w:gridCol w:w="516"/>
        <w:gridCol w:w="1026"/>
      </w:tblGrid>
      <w:tr w:rsidR="00F8157C" w14:paraId="668F3677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1" w:type="pct"/>
          </w:tcPr>
          <w:p w14:paraId="32E39F88" w14:textId="77777777" w:rsidR="00F8157C" w:rsidRDefault="006526BD">
            <w:pPr>
              <w:pStyle w:val="LNVTableText1-9Pt-Indented"/>
            </w:pPr>
            <w:r>
              <w:t>Purpose</w:t>
            </w:r>
          </w:p>
        </w:tc>
        <w:tc>
          <w:tcPr>
            <w:tcW w:w="385" w:type="pct"/>
          </w:tcPr>
          <w:p w14:paraId="616BEDC2" w14:textId="77777777" w:rsidR="00F8157C" w:rsidRDefault="006526BD">
            <w:pPr>
              <w:pStyle w:val="LNVTableText1-9Pt-Indented"/>
            </w:pPr>
            <w:r>
              <w:t>Subject</w:t>
            </w:r>
          </w:p>
        </w:tc>
        <w:tc>
          <w:tcPr>
            <w:tcW w:w="385" w:type="pct"/>
          </w:tcPr>
          <w:p w14:paraId="048D2504" w14:textId="77777777" w:rsidR="00F8157C" w:rsidRDefault="006526BD">
            <w:pPr>
              <w:pStyle w:val="LNVTableText1-9Pt-Indented"/>
            </w:pPr>
            <w:r>
              <w:t>Issuer</w:t>
            </w:r>
          </w:p>
        </w:tc>
        <w:tc>
          <w:tcPr>
            <w:tcW w:w="385" w:type="pct"/>
          </w:tcPr>
          <w:p w14:paraId="35D1AF65" w14:textId="77777777" w:rsidR="00F8157C" w:rsidRDefault="006526BD">
            <w:pPr>
              <w:pStyle w:val="LNVTableText1-9Pt-Indented"/>
            </w:pPr>
            <w:r>
              <w:t>SerialNumber</w:t>
            </w:r>
          </w:p>
        </w:tc>
        <w:tc>
          <w:tcPr>
            <w:tcW w:w="2054" w:type="pct"/>
          </w:tcPr>
          <w:p w14:paraId="48427E39" w14:textId="77777777" w:rsidR="00F8157C" w:rsidRDefault="006526BD">
            <w:pPr>
              <w:pStyle w:val="LNVTableText1-9Pt-Indented"/>
            </w:pPr>
            <w:r>
              <w:t>Thumbprint</w:t>
            </w:r>
          </w:p>
        </w:tc>
        <w:tc>
          <w:tcPr>
            <w:tcW w:w="289" w:type="pct"/>
          </w:tcPr>
          <w:p w14:paraId="39F123F4" w14:textId="77777777" w:rsidR="00F8157C" w:rsidRDefault="006526BD">
            <w:pPr>
              <w:pStyle w:val="LNVTableText1-9Pt-Indented"/>
            </w:pPr>
            <w:r>
              <w:t>ValidFrom</w:t>
            </w:r>
          </w:p>
        </w:tc>
        <w:tc>
          <w:tcPr>
            <w:tcW w:w="225" w:type="pct"/>
          </w:tcPr>
          <w:p w14:paraId="72FD19E9" w14:textId="77777777" w:rsidR="00F8157C" w:rsidRDefault="006526BD">
            <w:pPr>
              <w:pStyle w:val="LNVTableText1-9Pt-Indented"/>
            </w:pPr>
            <w:r>
              <w:t>ValidTo</w:t>
            </w:r>
          </w:p>
        </w:tc>
        <w:tc>
          <w:tcPr>
            <w:tcW w:w="225" w:type="pct"/>
            <w:noWrap/>
          </w:tcPr>
          <w:p w14:paraId="72D7EA6A" w14:textId="77777777" w:rsidR="00F8157C" w:rsidRDefault="006526BD">
            <w:pPr>
              <w:pStyle w:val="LNVTableText1-9Pt-Indented"/>
            </w:pPr>
            <w:r>
              <w:t>Status</w:t>
            </w:r>
          </w:p>
        </w:tc>
        <w:tc>
          <w:tcPr>
            <w:tcW w:w="514" w:type="pct"/>
            <w:noWrap/>
          </w:tcPr>
          <w:p w14:paraId="6048DE90" w14:textId="77777777" w:rsidR="00F8157C" w:rsidRDefault="006526BD">
            <w:pPr>
              <w:pStyle w:val="LNVTableText1-9Pt-Indented"/>
            </w:pPr>
            <w:r>
              <w:t>Scope</w:t>
            </w:r>
          </w:p>
        </w:tc>
      </w:tr>
      <w:tr w:rsidR="00F8157C" w14:paraId="3E52EFEE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" w:type="pct"/>
          </w:tcPr>
          <w:p w14:paraId="1F29729C" w14:textId="77777777" w:rsidR="00F8157C" w:rsidRDefault="006526BD">
            <w:pPr>
              <w:pStyle w:val="LNVTableText1-9Pt-Indented"/>
            </w:pPr>
            <w:r>
              <w:t>selfSigned</w:t>
            </w:r>
          </w:p>
        </w:tc>
        <w:tc>
          <w:tcPr>
            <w:tcW w:w="385" w:type="pct"/>
          </w:tcPr>
          <w:p w14:paraId="141E9C6C" w14:textId="77777777" w:rsidR="00F8157C" w:rsidRDefault="006526BD">
            <w:pPr>
              <w:pStyle w:val="LNVTableText1-9Pt-Indented"/>
            </w:pPr>
            <w:r>
              <w:t>CN=localhost</w:t>
            </w:r>
          </w:p>
        </w:tc>
        <w:tc>
          <w:tcPr>
            <w:tcW w:w="385" w:type="pct"/>
          </w:tcPr>
          <w:p w14:paraId="7563953A" w14:textId="77777777" w:rsidR="00F8157C" w:rsidRDefault="006526BD">
            <w:pPr>
              <w:pStyle w:val="LNVTableText1-9Pt-Indented"/>
            </w:pPr>
            <w:r>
              <w:t>CN=localhost</w:t>
            </w:r>
          </w:p>
        </w:tc>
        <w:tc>
          <w:tcPr>
            <w:tcW w:w="385" w:type="pct"/>
          </w:tcPr>
          <w:p w14:paraId="0860C28B" w14:textId="77777777" w:rsidR="00F8157C" w:rsidRDefault="00F8157C">
            <w:pPr>
              <w:pStyle w:val="LNVTableText1-9Pt-Indented"/>
            </w:pPr>
          </w:p>
        </w:tc>
        <w:tc>
          <w:tcPr>
            <w:tcW w:w="2054" w:type="pct"/>
          </w:tcPr>
          <w:p w14:paraId="0313F457" w14:textId="77777777" w:rsidR="00F8157C" w:rsidRDefault="006526BD">
            <w:pPr>
              <w:pStyle w:val="LNVTableText1-9Pt-Indented"/>
            </w:pPr>
            <w:r>
              <w:t>8b0220c8da1aa3d2e7c6b7dc6572f653626db0944e0f0abb870c5d582214f9d2</w:t>
            </w:r>
          </w:p>
        </w:tc>
        <w:tc>
          <w:tcPr>
            <w:tcW w:w="289" w:type="pct"/>
          </w:tcPr>
          <w:p w14:paraId="2F9156AB" w14:textId="77777777" w:rsidR="00F8157C" w:rsidRDefault="00F8157C">
            <w:pPr>
              <w:pStyle w:val="LNVTableText1-9Pt-Indented"/>
            </w:pPr>
          </w:p>
        </w:tc>
        <w:tc>
          <w:tcPr>
            <w:tcW w:w="225" w:type="pct"/>
          </w:tcPr>
          <w:p w14:paraId="75B6A647" w14:textId="77777777" w:rsidR="00F8157C" w:rsidRDefault="00F8157C">
            <w:pPr>
              <w:pStyle w:val="LNVTableText1-9Pt-Indented"/>
            </w:pPr>
          </w:p>
        </w:tc>
        <w:tc>
          <w:tcPr>
            <w:tcW w:w="225" w:type="pct"/>
            <w:noWrap/>
          </w:tcPr>
          <w:p w14:paraId="7B15DF8F" w14:textId="77777777" w:rsidR="00F8157C" w:rsidRDefault="006526BD">
            <w:pPr>
              <w:pStyle w:val="LNVTableText1-9Pt-Indented"/>
            </w:pPr>
            <w:r>
              <w:t>trusted</w:t>
            </w:r>
          </w:p>
        </w:tc>
        <w:tc>
          <w:tcPr>
            <w:tcW w:w="514" w:type="pct"/>
            <w:noWrap/>
          </w:tcPr>
          <w:p w14:paraId="112E7533" w14:textId="77777777" w:rsidR="00F8157C" w:rsidRDefault="006526BD">
            <w:pPr>
              <w:pStyle w:val="LNVTableText1-9Pt-Indented"/>
            </w:pPr>
            <w:r>
              <w:t>ManagementServer</w:t>
            </w:r>
          </w:p>
        </w:tc>
      </w:tr>
    </w:tbl>
    <w:p w14:paraId="0ECB6577" w14:textId="77777777" w:rsidR="005A442D" w:rsidRDefault="005A442D" w:rsidP="0060278E"/>
    <w:p w14:paraId="2C003E34" w14:textId="77777777" w:rsidR="005A442D" w:rsidRPr="005A442D" w:rsidRDefault="005A442D" w:rsidP="005A442D">
      <w:pPr>
        <w:pStyle w:val="LNVHeading3"/>
        <w:rPr>
          <w:lang w:val="en-US"/>
        </w:rPr>
      </w:pPr>
      <w:r w:rsidRPr="005A442D">
        <w:rPr>
          <w:lang w:val="en-US"/>
        </w:rPr>
        <w:t>Alerts &amp; AutoSupport</w:t>
      </w:r>
    </w:p>
    <w:p w14:paraId="205F1EAB" w14:textId="77777777" w:rsidR="005A442D" w:rsidRPr="005A442D" w:rsidRDefault="005A442D" w:rsidP="005A442D">
      <w:pPr>
        <w:rPr>
          <w:lang w:val="en-US"/>
        </w:rPr>
      </w:pPr>
      <w:r w:rsidRPr="005A442D">
        <w:rPr>
          <w:i/>
          <w:iCs/>
          <w:lang w:val="en-US"/>
        </w:rPr>
        <w:t>Document alerting, AutoSupport delivery configuration, and health-state reporting integration.</w:t>
      </w:r>
    </w:p>
    <w:p w14:paraId="7C284E6C" w14:textId="77777777" w:rsidR="00C1596D" w:rsidRDefault="00C1596D" w:rsidP="005A442D">
      <w:pPr>
        <w:rPr>
          <w:lang w:val="en-US"/>
        </w:rPr>
      </w:pPr>
    </w:p>
    <w:p w14:paraId="3155904D" w14:textId="77777777" w:rsidR="000102DD" w:rsidRPr="00C1596D" w:rsidRDefault="00C1596D" w:rsidP="000102DD">
      <w:pPr>
        <w:rPr>
          <w:lang w:val="en-US"/>
        </w:rPr>
      </w:pPr>
      <w:r w:rsidRPr="000102DD">
        <w:rPr>
          <w:highlight w:val="green"/>
          <w:lang w:val="en-US"/>
        </w:rPr>
        <w:t>A</w:t>
      </w:r>
      <w:r w:rsidR="000102DD" w:rsidRPr="000102DD">
        <w:rPr>
          <w:highlight w:val="green"/>
          <w:lang w:val="en-US"/>
        </w:rPr>
        <w:t>SUP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1253"/>
        <w:gridCol w:w="1721"/>
        <w:gridCol w:w="1253"/>
        <w:gridCol w:w="1605"/>
        <w:gridCol w:w="1254"/>
        <w:gridCol w:w="962"/>
        <w:gridCol w:w="946"/>
      </w:tblGrid>
      <w:tr w:rsidR="00F8157C" w14:paraId="4C41A24F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83" w:type="pct"/>
          </w:tcPr>
          <w:p w14:paraId="3A8DB89C" w14:textId="77777777" w:rsidR="00F8157C" w:rsidRDefault="006526BD">
            <w:pPr>
              <w:pStyle w:val="LNVTableText1-9Pt-Indented"/>
            </w:pPr>
            <w:r>
              <w:t>AsupEnabled</w:t>
            </w:r>
          </w:p>
        </w:tc>
        <w:tc>
          <w:tcPr>
            <w:tcW w:w="932" w:type="pct"/>
          </w:tcPr>
          <w:p w14:paraId="69EFFBF5" w14:textId="77777777" w:rsidR="00F8157C" w:rsidRDefault="006526BD">
            <w:pPr>
              <w:pStyle w:val="LNVTableText1-9Pt-Indented"/>
            </w:pPr>
            <w:r>
              <w:t>OnDemandEnabled</w:t>
            </w:r>
          </w:p>
        </w:tc>
        <w:tc>
          <w:tcPr>
            <w:tcW w:w="683" w:type="pct"/>
          </w:tcPr>
          <w:p w14:paraId="36A1C431" w14:textId="77777777" w:rsidR="00F8157C" w:rsidRDefault="006526BD">
            <w:pPr>
              <w:pStyle w:val="LNVTableText1-9Pt-Indented"/>
            </w:pPr>
            <w:r>
              <w:t>RemoteDiags</w:t>
            </w:r>
          </w:p>
        </w:tc>
        <w:tc>
          <w:tcPr>
            <w:tcW w:w="870" w:type="pct"/>
          </w:tcPr>
          <w:p w14:paraId="76F04BA3" w14:textId="77777777" w:rsidR="00F8157C" w:rsidRDefault="006526BD">
            <w:pPr>
              <w:pStyle w:val="LNVTableText1-9Pt-Indented"/>
            </w:pPr>
            <w:r>
              <w:t>DeliveryMethod</w:t>
            </w:r>
          </w:p>
        </w:tc>
        <w:tc>
          <w:tcPr>
            <w:tcW w:w="683" w:type="pct"/>
          </w:tcPr>
          <w:p w14:paraId="7B92A31F" w14:textId="77777777" w:rsidR="00F8157C" w:rsidRDefault="006526BD">
            <w:pPr>
              <w:pStyle w:val="LNVTableText1-9Pt-Indented"/>
            </w:pPr>
            <w:r>
              <w:t>RoutingType</w:t>
            </w:r>
          </w:p>
        </w:tc>
        <w:tc>
          <w:tcPr>
            <w:tcW w:w="497" w:type="pct"/>
          </w:tcPr>
          <w:p w14:paraId="4388E6A8" w14:textId="77777777" w:rsidR="00F8157C" w:rsidRDefault="006526BD">
            <w:pPr>
              <w:pStyle w:val="LNVTableText1-9Pt-Indented"/>
            </w:pPr>
            <w:r>
              <w:t>MaxHttps</w:t>
            </w:r>
          </w:p>
        </w:tc>
        <w:tc>
          <w:tcPr>
            <w:tcW w:w="435" w:type="pct"/>
          </w:tcPr>
          <w:p w14:paraId="76058163" w14:textId="77777777" w:rsidR="00F8157C" w:rsidRDefault="006526BD">
            <w:pPr>
              <w:pStyle w:val="LNVTableText1-9Pt-Indented"/>
            </w:pPr>
            <w:r>
              <w:t>MaxSmtp</w:t>
            </w:r>
          </w:p>
        </w:tc>
      </w:tr>
      <w:tr w:rsidR="00F8157C" w14:paraId="7DF51BCC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83" w:type="pct"/>
          </w:tcPr>
          <w:p w14:paraId="0CFC878B" w14:textId="77777777" w:rsidR="00F8157C" w:rsidRDefault="006526BD">
            <w:pPr>
              <w:pStyle w:val="LNVTableText1-9Pt-Indented"/>
            </w:pPr>
            <w:r>
              <w:t>True</w:t>
            </w:r>
          </w:p>
        </w:tc>
        <w:tc>
          <w:tcPr>
            <w:tcW w:w="932" w:type="pct"/>
          </w:tcPr>
          <w:p w14:paraId="4EE8A6FA" w14:textId="77777777" w:rsidR="00F8157C" w:rsidRDefault="006526BD">
            <w:pPr>
              <w:pStyle w:val="LNVTableText1-9Pt-Indented"/>
            </w:pPr>
            <w:r>
              <w:t>True</w:t>
            </w:r>
          </w:p>
        </w:tc>
        <w:tc>
          <w:tcPr>
            <w:tcW w:w="683" w:type="pct"/>
          </w:tcPr>
          <w:p w14:paraId="4E5AA999" w14:textId="77777777" w:rsidR="00F8157C" w:rsidRDefault="006526BD">
            <w:pPr>
              <w:pStyle w:val="LNVTableText1-9Pt-Indented"/>
            </w:pPr>
            <w:r>
              <w:t>True</w:t>
            </w:r>
          </w:p>
        </w:tc>
        <w:tc>
          <w:tcPr>
            <w:tcW w:w="870" w:type="pct"/>
          </w:tcPr>
          <w:p w14:paraId="07293830" w14:textId="77777777" w:rsidR="00F8157C" w:rsidRDefault="006526BD">
            <w:pPr>
              <w:pStyle w:val="LNVTableText1-9Pt-Indented"/>
            </w:pPr>
            <w:r>
              <w:t>https</w:t>
            </w:r>
          </w:p>
        </w:tc>
        <w:tc>
          <w:tcPr>
            <w:tcW w:w="683" w:type="pct"/>
          </w:tcPr>
          <w:p w14:paraId="535D489A" w14:textId="77777777" w:rsidR="00F8157C" w:rsidRDefault="006526BD">
            <w:pPr>
              <w:pStyle w:val="LNVTableText1-9Pt-Indented"/>
            </w:pPr>
            <w:r>
              <w:t>direct</w:t>
            </w:r>
          </w:p>
        </w:tc>
        <w:tc>
          <w:tcPr>
            <w:tcW w:w="497" w:type="pct"/>
          </w:tcPr>
          <w:p w14:paraId="3CB71A81" w14:textId="77777777" w:rsidR="00F8157C" w:rsidRDefault="006526BD">
            <w:pPr>
              <w:pStyle w:val="LNVTableText1-9Pt-Indented"/>
            </w:pPr>
            <w:r>
              <w:t>50.00 MB</w:t>
            </w:r>
          </w:p>
        </w:tc>
        <w:tc>
          <w:tcPr>
            <w:tcW w:w="435" w:type="pct"/>
          </w:tcPr>
          <w:p w14:paraId="5780A98B" w14:textId="77777777" w:rsidR="00F8157C" w:rsidRDefault="006526BD">
            <w:pPr>
              <w:pStyle w:val="LNVTableText1-9Pt-Indented"/>
            </w:pPr>
            <w:r>
              <w:t>5.00 MB</w:t>
            </w:r>
          </w:p>
        </w:tc>
      </w:tr>
    </w:tbl>
    <w:p w14:paraId="3F386D4D" w14:textId="77777777" w:rsidR="000102DD" w:rsidRDefault="000102DD" w:rsidP="005A442D">
      <w:pPr>
        <w:rPr>
          <w:lang w:val="en-US"/>
        </w:rPr>
      </w:pPr>
    </w:p>
    <w:p w14:paraId="72C5F71D" w14:textId="77777777" w:rsidR="00A17D61" w:rsidRPr="00356E42" w:rsidRDefault="00A17D61" w:rsidP="005A442D">
      <w:pPr>
        <w:rPr>
          <w:lang w:val="en-US"/>
        </w:rPr>
      </w:pPr>
      <w:r w:rsidRPr="00356E42">
        <w:rPr>
          <w:highlight w:val="green"/>
          <w:lang w:val="en-US"/>
        </w:rPr>
        <w:t>Alerts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998"/>
        <w:gridCol w:w="726"/>
        <w:gridCol w:w="2823"/>
        <w:gridCol w:w="1140"/>
        <w:gridCol w:w="1011"/>
        <w:gridCol w:w="1095"/>
        <w:gridCol w:w="1252"/>
      </w:tblGrid>
      <w:tr w:rsidR="00F8157C" w14:paraId="78C38AE8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46" w:type="pct"/>
          </w:tcPr>
          <w:p w14:paraId="2FA61310" w14:textId="77777777" w:rsidR="00F8157C" w:rsidRDefault="006526BD">
            <w:pPr>
              <w:pStyle w:val="LNVTableText1-9Pt-Indented"/>
            </w:pPr>
            <w:r>
              <w:lastRenderedPageBreak/>
              <w:t>Mechanism</w:t>
            </w:r>
          </w:p>
        </w:tc>
        <w:tc>
          <w:tcPr>
            <w:tcW w:w="284" w:type="pct"/>
            <w:noWrap/>
          </w:tcPr>
          <w:p w14:paraId="11362CA6" w14:textId="77777777" w:rsidR="00F8157C" w:rsidRDefault="006526BD">
            <w:pPr>
              <w:pStyle w:val="LNVTableText1-9Pt-Indented"/>
            </w:pPr>
            <w:r>
              <w:t>Enabled</w:t>
            </w:r>
          </w:p>
        </w:tc>
        <w:tc>
          <w:tcPr>
            <w:tcW w:w="1581" w:type="pct"/>
          </w:tcPr>
          <w:p w14:paraId="665B9BFE" w14:textId="77777777" w:rsidR="00F8157C" w:rsidRDefault="006526BD">
            <w:pPr>
              <w:pStyle w:val="LNVTableText1-9Pt-Indented"/>
            </w:pPr>
            <w:r>
              <w:t>Destination</w:t>
            </w:r>
          </w:p>
        </w:tc>
        <w:tc>
          <w:tcPr>
            <w:tcW w:w="608" w:type="pct"/>
          </w:tcPr>
          <w:p w14:paraId="637C483F" w14:textId="77777777" w:rsidR="00F8157C" w:rsidRDefault="006526BD">
            <w:pPr>
              <w:pStyle w:val="LNVTableText1-9Pt-Indented"/>
            </w:pPr>
            <w:r>
              <w:t>SeverityProfile</w:t>
            </w:r>
          </w:p>
        </w:tc>
        <w:tc>
          <w:tcPr>
            <w:tcW w:w="446" w:type="pct"/>
          </w:tcPr>
          <w:p w14:paraId="31EC8516" w14:textId="77777777" w:rsidR="00F8157C" w:rsidRDefault="006526BD">
            <w:pPr>
              <w:pStyle w:val="LNVTableText1-9Pt-Indented"/>
            </w:pPr>
            <w:r>
              <w:t>RoutingType</w:t>
            </w:r>
          </w:p>
        </w:tc>
        <w:tc>
          <w:tcPr>
            <w:tcW w:w="486" w:type="pct"/>
          </w:tcPr>
          <w:p w14:paraId="59BA5B8E" w14:textId="77777777" w:rsidR="00F8157C" w:rsidRDefault="006526BD">
            <w:pPr>
              <w:pStyle w:val="LNVTableText1-9Pt-Indented"/>
            </w:pPr>
            <w:r>
              <w:t>AuthRequired</w:t>
            </w:r>
          </w:p>
        </w:tc>
        <w:tc>
          <w:tcPr>
            <w:tcW w:w="932" w:type="pct"/>
          </w:tcPr>
          <w:p w14:paraId="5D574A20" w14:textId="77777777" w:rsidR="00F8157C" w:rsidRDefault="006526BD">
            <w:pPr>
              <w:pStyle w:val="LNVTableText1-9Pt-Indented"/>
            </w:pPr>
            <w:r>
              <w:t>Notes</w:t>
            </w:r>
          </w:p>
        </w:tc>
      </w:tr>
      <w:tr w:rsidR="00F8157C" w14:paraId="3380606C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6" w:type="pct"/>
          </w:tcPr>
          <w:p w14:paraId="00B4EBF5" w14:textId="77777777" w:rsidR="00F8157C" w:rsidRDefault="006526BD">
            <w:pPr>
              <w:pStyle w:val="LNVTableText1-9Pt-Indented"/>
            </w:pPr>
            <w:r>
              <w:t>AutoSupport</w:t>
            </w:r>
          </w:p>
        </w:tc>
        <w:tc>
          <w:tcPr>
            <w:tcW w:w="284" w:type="pct"/>
            <w:noWrap/>
          </w:tcPr>
          <w:p w14:paraId="37CCCB47" w14:textId="77777777" w:rsidR="00F8157C" w:rsidRDefault="006526BD">
            <w:pPr>
              <w:pStyle w:val="LNVTableText1-9Pt-Indented"/>
            </w:pPr>
            <w:r>
              <w:t>True</w:t>
            </w:r>
          </w:p>
        </w:tc>
        <w:tc>
          <w:tcPr>
            <w:tcW w:w="1581" w:type="pct"/>
          </w:tcPr>
          <w:p w14:paraId="469F4241" w14:textId="77777777" w:rsidR="00F8157C" w:rsidRDefault="006526BD">
            <w:pPr>
              <w:pStyle w:val="LNVTableText1-9Pt-Indented"/>
            </w:pPr>
            <w:r>
              <w:t>https://support.netapp.com/put/AsupPut/</w:t>
            </w:r>
          </w:p>
        </w:tc>
        <w:tc>
          <w:tcPr>
            <w:tcW w:w="608" w:type="pct"/>
          </w:tcPr>
          <w:p w14:paraId="66BD8649" w14:textId="77777777" w:rsidR="00F8157C" w:rsidRDefault="00F8157C">
            <w:pPr>
              <w:pStyle w:val="LNVTableText1-9Pt-Indented"/>
            </w:pPr>
          </w:p>
        </w:tc>
        <w:tc>
          <w:tcPr>
            <w:tcW w:w="446" w:type="pct"/>
          </w:tcPr>
          <w:p w14:paraId="0FD59416" w14:textId="77777777" w:rsidR="00F8157C" w:rsidRDefault="006526BD">
            <w:pPr>
              <w:pStyle w:val="LNVTableText1-9Pt-Indented"/>
            </w:pPr>
            <w:r>
              <w:t>direct</w:t>
            </w:r>
          </w:p>
        </w:tc>
        <w:tc>
          <w:tcPr>
            <w:tcW w:w="486" w:type="pct"/>
          </w:tcPr>
          <w:p w14:paraId="0F9EC33F" w14:textId="77777777" w:rsidR="00F8157C" w:rsidRDefault="00F8157C">
            <w:pPr>
              <w:pStyle w:val="LNVTableText1-9Pt-Indented"/>
            </w:pPr>
          </w:p>
        </w:tc>
        <w:tc>
          <w:tcPr>
            <w:tcW w:w="932" w:type="pct"/>
          </w:tcPr>
          <w:p w14:paraId="58B504A7" w14:textId="77777777" w:rsidR="00F8157C" w:rsidRDefault="006526BD">
            <w:pPr>
              <w:pStyle w:val="LNVTableText1-9Pt-Indented"/>
            </w:pPr>
            <w:r>
              <w:t>https</w:t>
            </w:r>
          </w:p>
        </w:tc>
      </w:tr>
      <w:tr w:rsidR="00F8157C" w14:paraId="4838BDED" w14:textId="77777777" w:rsidTr="00F8157C">
        <w:tc>
          <w:tcPr>
            <w:tcW w:w="446" w:type="pct"/>
          </w:tcPr>
          <w:p w14:paraId="5EFFDC56" w14:textId="77777777" w:rsidR="00F8157C" w:rsidRDefault="006526BD">
            <w:pPr>
              <w:pStyle w:val="LNVTableText1-9Pt-Indented"/>
            </w:pPr>
            <w:r>
              <w:t>Email</w:t>
            </w:r>
          </w:p>
        </w:tc>
        <w:tc>
          <w:tcPr>
            <w:tcW w:w="284" w:type="pct"/>
            <w:noWrap/>
          </w:tcPr>
          <w:p w14:paraId="18B4A590" w14:textId="77777777" w:rsidR="00F8157C" w:rsidRDefault="006526BD">
            <w:pPr>
              <w:pStyle w:val="LNVTableText1-9Pt-Indented"/>
            </w:pPr>
            <w:r>
              <w:t>True</w:t>
            </w:r>
          </w:p>
        </w:tc>
        <w:tc>
          <w:tcPr>
            <w:tcW w:w="1581" w:type="pct"/>
          </w:tcPr>
          <w:p w14:paraId="65404261" w14:textId="77777777" w:rsidR="00F8157C" w:rsidRDefault="006526BD">
            <w:pPr>
              <w:pStyle w:val="LNVTableText1-9Pt-Indented"/>
            </w:pPr>
            <w:r>
              <w:t>test@internal.lab</w:t>
            </w:r>
          </w:p>
        </w:tc>
        <w:tc>
          <w:tcPr>
            <w:tcW w:w="608" w:type="pct"/>
          </w:tcPr>
          <w:p w14:paraId="6D3F5E80" w14:textId="77777777" w:rsidR="00F8157C" w:rsidRDefault="00F8157C">
            <w:pPr>
              <w:pStyle w:val="LNVTableText1-9Pt-Indented"/>
            </w:pPr>
          </w:p>
        </w:tc>
        <w:tc>
          <w:tcPr>
            <w:tcW w:w="446" w:type="pct"/>
          </w:tcPr>
          <w:p w14:paraId="3319377B" w14:textId="77777777" w:rsidR="00F8157C" w:rsidRDefault="00F8157C">
            <w:pPr>
              <w:pStyle w:val="LNVTableText1-9Pt-Indented"/>
            </w:pPr>
          </w:p>
        </w:tc>
        <w:tc>
          <w:tcPr>
            <w:tcW w:w="486" w:type="pct"/>
          </w:tcPr>
          <w:p w14:paraId="69724193" w14:textId="77777777" w:rsidR="00F8157C" w:rsidRDefault="00F8157C">
            <w:pPr>
              <w:pStyle w:val="LNVTableText1-9Pt-Indented"/>
            </w:pPr>
          </w:p>
        </w:tc>
        <w:tc>
          <w:tcPr>
            <w:tcW w:w="932" w:type="pct"/>
          </w:tcPr>
          <w:p w14:paraId="5F4A80B6" w14:textId="77777777" w:rsidR="00F8157C" w:rsidRDefault="006526BD">
            <w:pPr>
              <w:pStyle w:val="LNVTableText1-9Pt-Indented"/>
            </w:pPr>
            <w:r>
              <w:t>mail.internal.lab; none</w:t>
            </w:r>
          </w:p>
        </w:tc>
      </w:tr>
    </w:tbl>
    <w:p w14:paraId="43DB17F2" w14:textId="77777777" w:rsidR="005A442D" w:rsidRDefault="005A442D" w:rsidP="0060278E"/>
    <w:p w14:paraId="47327981" w14:textId="77777777" w:rsidR="00C1596D" w:rsidRDefault="00C1596D">
      <w:pPr>
        <w:pStyle w:val="LNVHeading2"/>
      </w:pPr>
      <w:bookmarkStart w:id="22" w:name="_Toc228296419"/>
      <w:r>
        <w:t>Feature Enablement</w:t>
      </w:r>
      <w:bookmarkEnd w:id="22"/>
    </w:p>
    <w:p w14:paraId="766C147D" w14:textId="77777777" w:rsidR="00C1596D" w:rsidRDefault="00C1596D" w:rsidP="00C1596D"/>
    <w:p w14:paraId="2B5AFC51" w14:textId="77777777" w:rsidR="00C1596D" w:rsidRDefault="00C1596D" w:rsidP="00C1596D">
      <w:r w:rsidRPr="000102DD">
        <w:rPr>
          <w:highlight w:val="green"/>
        </w:rPr>
        <w:t>Capabilities Summary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2868"/>
        <w:gridCol w:w="2347"/>
        <w:gridCol w:w="1043"/>
        <w:gridCol w:w="1302"/>
        <w:gridCol w:w="1434"/>
      </w:tblGrid>
      <w:tr w:rsidR="00F8157C" w14:paraId="60CBCAC3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5" w:type="pct"/>
          </w:tcPr>
          <w:p w14:paraId="5C8E8179" w14:textId="77777777" w:rsidR="00F8157C" w:rsidRDefault="006526BD">
            <w:pPr>
              <w:pStyle w:val="LNVTableText1-9Pt-Indented"/>
            </w:pPr>
            <w:r>
              <w:t>Feature</w:t>
            </w:r>
          </w:p>
        </w:tc>
        <w:tc>
          <w:tcPr>
            <w:tcW w:w="1248" w:type="pct"/>
          </w:tcPr>
          <w:p w14:paraId="6209D4D3" w14:textId="77777777" w:rsidR="00F8157C" w:rsidRDefault="006526BD">
            <w:pPr>
              <w:pStyle w:val="LNVTableText1-9Pt-Indented"/>
            </w:pPr>
            <w:r>
              <w:t>Category</w:t>
            </w:r>
          </w:p>
        </w:tc>
        <w:tc>
          <w:tcPr>
            <w:tcW w:w="555" w:type="pct"/>
            <w:noWrap/>
          </w:tcPr>
          <w:p w14:paraId="2E3682A3" w14:textId="77777777" w:rsidR="00F8157C" w:rsidRDefault="006526BD">
            <w:pPr>
              <w:pStyle w:val="LNVTableText1-9Pt-Indented"/>
            </w:pPr>
            <w:r>
              <w:t>State</w:t>
            </w:r>
          </w:p>
        </w:tc>
        <w:tc>
          <w:tcPr>
            <w:tcW w:w="693" w:type="pct"/>
          </w:tcPr>
          <w:p w14:paraId="7C3E74D6" w14:textId="77777777" w:rsidR="00F8157C" w:rsidRDefault="006526BD">
            <w:pPr>
              <w:pStyle w:val="LNVTableText1-9Pt-Indented"/>
            </w:pPr>
            <w:r>
              <w:t>Compliance</w:t>
            </w:r>
          </w:p>
        </w:tc>
        <w:tc>
          <w:tcPr>
            <w:tcW w:w="762" w:type="pct"/>
          </w:tcPr>
          <w:p w14:paraId="03153CD8" w14:textId="77777777" w:rsidR="00F8157C" w:rsidRDefault="006526BD">
            <w:pPr>
              <w:pStyle w:val="LNVTableText1-9Pt-Indented"/>
            </w:pPr>
            <w:r>
              <w:t>Entitlement</w:t>
            </w:r>
          </w:p>
        </w:tc>
      </w:tr>
      <w:tr w:rsidR="00F8157C" w14:paraId="48F2335C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25" w:type="pct"/>
          </w:tcPr>
          <w:p w14:paraId="052E7FB3" w14:textId="77777777" w:rsidR="00F8157C" w:rsidRDefault="006526BD">
            <w:pPr>
              <w:pStyle w:val="LNVTableText1-9Pt-Indented"/>
            </w:pPr>
            <w:r>
              <w:t>Storage Partitions</w:t>
            </w:r>
          </w:p>
        </w:tc>
        <w:tc>
          <w:tcPr>
            <w:tcW w:w="1248" w:type="pct"/>
          </w:tcPr>
          <w:p w14:paraId="63E5ACDF" w14:textId="77777777" w:rsidR="00F8157C" w:rsidRDefault="006526BD">
            <w:pPr>
              <w:pStyle w:val="LNVTableText1-9Pt-Indented"/>
            </w:pPr>
            <w:r>
              <w:t>Host Access</w:t>
            </w:r>
          </w:p>
        </w:tc>
        <w:tc>
          <w:tcPr>
            <w:tcW w:w="555" w:type="pct"/>
            <w:noWrap/>
          </w:tcPr>
          <w:p w14:paraId="7D25E5B6" w14:textId="77777777" w:rsidR="00F8157C" w:rsidRDefault="006526BD">
            <w:pPr>
              <w:pStyle w:val="LNVTableText1-9Pt-Indented"/>
            </w:pPr>
            <w:r>
              <w:t>Enabled</w:t>
            </w:r>
          </w:p>
        </w:tc>
        <w:tc>
          <w:tcPr>
            <w:tcW w:w="693" w:type="pct"/>
          </w:tcPr>
          <w:p w14:paraId="31EA7D3D" w14:textId="77777777" w:rsidR="00F8157C" w:rsidRDefault="006526BD">
            <w:pPr>
              <w:pStyle w:val="LNVTableText1-9Pt-Indented"/>
            </w:pPr>
            <w:r>
              <w:t>Compliant</w:t>
            </w:r>
          </w:p>
        </w:tc>
        <w:tc>
          <w:tcPr>
            <w:tcW w:w="762" w:type="pct"/>
          </w:tcPr>
          <w:p w14:paraId="0BD36C66" w14:textId="77777777" w:rsidR="00F8157C" w:rsidRDefault="006526BD">
            <w:pPr>
              <w:pStyle w:val="LNVTableText1-9Pt-Indented"/>
            </w:pPr>
            <w:r>
              <w:t>Bundled</w:t>
            </w:r>
          </w:p>
        </w:tc>
      </w:tr>
      <w:tr w:rsidR="00F8157C" w14:paraId="2B7942F2" w14:textId="77777777" w:rsidTr="00F8157C">
        <w:tc>
          <w:tcPr>
            <w:tcW w:w="1525" w:type="pct"/>
          </w:tcPr>
          <w:p w14:paraId="0EA93401" w14:textId="77777777" w:rsidR="00F8157C" w:rsidRDefault="006526BD">
            <w:pPr>
              <w:pStyle w:val="LNVTableText1-9Pt-Indented"/>
            </w:pPr>
            <w:r>
              <w:t>Snapshot Services</w:t>
            </w:r>
          </w:p>
        </w:tc>
        <w:tc>
          <w:tcPr>
            <w:tcW w:w="1248" w:type="pct"/>
          </w:tcPr>
          <w:p w14:paraId="0C3CCD34" w14:textId="77777777" w:rsidR="00F8157C" w:rsidRDefault="006526BD">
            <w:pPr>
              <w:pStyle w:val="LNVTableText1-9Pt-Indented"/>
            </w:pPr>
            <w:r>
              <w:t>Data Protection</w:t>
            </w:r>
          </w:p>
        </w:tc>
        <w:tc>
          <w:tcPr>
            <w:tcW w:w="555" w:type="pct"/>
            <w:noWrap/>
          </w:tcPr>
          <w:p w14:paraId="1398F845" w14:textId="77777777" w:rsidR="00F8157C" w:rsidRDefault="006526BD">
            <w:pPr>
              <w:pStyle w:val="LNVTableText1-9Pt-Indented"/>
            </w:pPr>
            <w:r>
              <w:t>Disabled</w:t>
            </w:r>
          </w:p>
        </w:tc>
        <w:tc>
          <w:tcPr>
            <w:tcW w:w="693" w:type="pct"/>
          </w:tcPr>
          <w:p w14:paraId="6E792144" w14:textId="77777777" w:rsidR="00F8157C" w:rsidRDefault="006526BD">
            <w:pPr>
              <w:pStyle w:val="LNVTableText1-9Pt-Indented"/>
            </w:pPr>
            <w:r>
              <w:t>Compliant</w:t>
            </w:r>
          </w:p>
        </w:tc>
        <w:tc>
          <w:tcPr>
            <w:tcW w:w="762" w:type="pct"/>
          </w:tcPr>
          <w:p w14:paraId="37FE225E" w14:textId="77777777" w:rsidR="00F8157C" w:rsidRDefault="006526BD">
            <w:pPr>
              <w:pStyle w:val="LNVTableText1-9Pt-Indented"/>
            </w:pPr>
            <w:r>
              <w:t>Bundled</w:t>
            </w:r>
          </w:p>
        </w:tc>
      </w:tr>
      <w:tr w:rsidR="00F8157C" w14:paraId="519B436F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25" w:type="pct"/>
          </w:tcPr>
          <w:p w14:paraId="660A0CBD" w14:textId="77777777" w:rsidR="00F8157C" w:rsidRDefault="006526BD">
            <w:pPr>
              <w:pStyle w:val="LNVTableText1-9Pt-Indented"/>
            </w:pPr>
            <w:r>
              <w:t>Volume Copy</w:t>
            </w:r>
          </w:p>
        </w:tc>
        <w:tc>
          <w:tcPr>
            <w:tcW w:w="1248" w:type="pct"/>
          </w:tcPr>
          <w:p w14:paraId="2A978BCC" w14:textId="77777777" w:rsidR="00F8157C" w:rsidRDefault="006526BD">
            <w:pPr>
              <w:pStyle w:val="LNVTableText1-9Pt-Indented"/>
            </w:pPr>
            <w:r>
              <w:t>Data Services</w:t>
            </w:r>
          </w:p>
        </w:tc>
        <w:tc>
          <w:tcPr>
            <w:tcW w:w="555" w:type="pct"/>
            <w:noWrap/>
          </w:tcPr>
          <w:p w14:paraId="12DAE27C" w14:textId="77777777" w:rsidR="00F8157C" w:rsidRDefault="006526BD">
            <w:pPr>
              <w:pStyle w:val="LNVTableText1-9Pt-Indented"/>
            </w:pPr>
            <w:r>
              <w:t>Enabled</w:t>
            </w:r>
          </w:p>
        </w:tc>
        <w:tc>
          <w:tcPr>
            <w:tcW w:w="693" w:type="pct"/>
          </w:tcPr>
          <w:p w14:paraId="722F6C8F" w14:textId="77777777" w:rsidR="00F8157C" w:rsidRDefault="006526BD">
            <w:pPr>
              <w:pStyle w:val="LNVTableText1-9Pt-Indented"/>
            </w:pPr>
            <w:r>
              <w:t>Compliant</w:t>
            </w:r>
          </w:p>
        </w:tc>
        <w:tc>
          <w:tcPr>
            <w:tcW w:w="762" w:type="pct"/>
          </w:tcPr>
          <w:p w14:paraId="2064AF06" w14:textId="77777777" w:rsidR="00F8157C" w:rsidRDefault="006526BD">
            <w:pPr>
              <w:pStyle w:val="LNVTableText1-9Pt-Indented"/>
            </w:pPr>
            <w:r>
              <w:t>Bundled</w:t>
            </w:r>
          </w:p>
        </w:tc>
      </w:tr>
      <w:tr w:rsidR="00F8157C" w14:paraId="742F139B" w14:textId="77777777" w:rsidTr="00F8157C">
        <w:tc>
          <w:tcPr>
            <w:tcW w:w="1525" w:type="pct"/>
          </w:tcPr>
          <w:p w14:paraId="4C76D363" w14:textId="77777777" w:rsidR="00F8157C" w:rsidRDefault="006526BD">
            <w:pPr>
              <w:pStyle w:val="LNVTableText1-9Pt-Indented"/>
            </w:pPr>
            <w:r>
              <w:t>Remote Mirroring</w:t>
            </w:r>
          </w:p>
        </w:tc>
        <w:tc>
          <w:tcPr>
            <w:tcW w:w="1248" w:type="pct"/>
          </w:tcPr>
          <w:p w14:paraId="0598638C" w14:textId="77777777" w:rsidR="00F8157C" w:rsidRDefault="006526BD">
            <w:pPr>
              <w:pStyle w:val="LNVTableText1-9Pt-Indented"/>
            </w:pPr>
            <w:r>
              <w:t>Data Protection</w:t>
            </w:r>
          </w:p>
        </w:tc>
        <w:tc>
          <w:tcPr>
            <w:tcW w:w="555" w:type="pct"/>
            <w:noWrap/>
          </w:tcPr>
          <w:p w14:paraId="422F9886" w14:textId="77777777" w:rsidR="00F8157C" w:rsidRDefault="006526BD">
            <w:pPr>
              <w:pStyle w:val="LNVTableText1-9Pt-Indented"/>
            </w:pPr>
            <w:r>
              <w:t>Disabled</w:t>
            </w:r>
          </w:p>
        </w:tc>
        <w:tc>
          <w:tcPr>
            <w:tcW w:w="693" w:type="pct"/>
          </w:tcPr>
          <w:p w14:paraId="36FB1C08" w14:textId="77777777" w:rsidR="00F8157C" w:rsidRDefault="006526BD">
            <w:pPr>
              <w:pStyle w:val="LNVTableText1-9Pt-Indented"/>
            </w:pPr>
            <w:r>
              <w:t>Compliant</w:t>
            </w:r>
          </w:p>
        </w:tc>
        <w:tc>
          <w:tcPr>
            <w:tcW w:w="762" w:type="pct"/>
          </w:tcPr>
          <w:p w14:paraId="5A6F2018" w14:textId="77777777" w:rsidR="00F8157C" w:rsidRDefault="006526BD">
            <w:pPr>
              <w:pStyle w:val="LNVTableText1-9Pt-Indented"/>
            </w:pPr>
            <w:r>
              <w:t>Licensed</w:t>
            </w:r>
          </w:p>
        </w:tc>
      </w:tr>
      <w:tr w:rsidR="00F8157C" w14:paraId="737A5E27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25" w:type="pct"/>
          </w:tcPr>
          <w:p w14:paraId="4D1007CF" w14:textId="77777777" w:rsidR="00F8157C" w:rsidRDefault="006526BD">
            <w:pPr>
              <w:pStyle w:val="LNVTableText1-9Pt-Indented"/>
            </w:pPr>
            <w:r>
              <w:t>Mixed Drive Types</w:t>
            </w:r>
          </w:p>
        </w:tc>
        <w:tc>
          <w:tcPr>
            <w:tcW w:w="1248" w:type="pct"/>
          </w:tcPr>
          <w:p w14:paraId="7B087C9E" w14:textId="77777777" w:rsidR="00F8157C" w:rsidRDefault="006526BD">
            <w:pPr>
              <w:pStyle w:val="LNVTableText1-9Pt-Indented"/>
            </w:pPr>
            <w:r>
              <w:t>Media Support</w:t>
            </w:r>
          </w:p>
        </w:tc>
        <w:tc>
          <w:tcPr>
            <w:tcW w:w="555" w:type="pct"/>
            <w:noWrap/>
          </w:tcPr>
          <w:p w14:paraId="0FA1B33C" w14:textId="77777777" w:rsidR="00F8157C" w:rsidRDefault="006526BD">
            <w:pPr>
              <w:pStyle w:val="LNVTableText1-9Pt-Indented"/>
            </w:pPr>
            <w:r>
              <w:t>Enabled</w:t>
            </w:r>
          </w:p>
        </w:tc>
        <w:tc>
          <w:tcPr>
            <w:tcW w:w="693" w:type="pct"/>
          </w:tcPr>
          <w:p w14:paraId="4965C5C2" w14:textId="77777777" w:rsidR="00F8157C" w:rsidRDefault="006526BD">
            <w:pPr>
              <w:pStyle w:val="LNVTableText1-9Pt-Indented"/>
            </w:pPr>
            <w:r>
              <w:t>Compliant</w:t>
            </w:r>
          </w:p>
        </w:tc>
        <w:tc>
          <w:tcPr>
            <w:tcW w:w="762" w:type="pct"/>
          </w:tcPr>
          <w:p w14:paraId="60608FD2" w14:textId="77777777" w:rsidR="00F8157C" w:rsidRDefault="006526BD">
            <w:pPr>
              <w:pStyle w:val="LNVTableText1-9Pt-Indented"/>
            </w:pPr>
            <w:r>
              <w:t>Bundled</w:t>
            </w:r>
          </w:p>
        </w:tc>
      </w:tr>
      <w:tr w:rsidR="00F8157C" w14:paraId="16292BEE" w14:textId="77777777" w:rsidTr="00F8157C">
        <w:tc>
          <w:tcPr>
            <w:tcW w:w="1525" w:type="pct"/>
          </w:tcPr>
          <w:p w14:paraId="387AE977" w14:textId="77777777" w:rsidR="00F8157C" w:rsidRDefault="006526BD">
            <w:pPr>
              <w:pStyle w:val="LNVTableText1-9Pt-Indented"/>
            </w:pPr>
            <w:r>
              <w:t>Performance Tiering</w:t>
            </w:r>
          </w:p>
        </w:tc>
        <w:tc>
          <w:tcPr>
            <w:tcW w:w="1248" w:type="pct"/>
          </w:tcPr>
          <w:p w14:paraId="5E5B5844" w14:textId="77777777" w:rsidR="00F8157C" w:rsidRDefault="006526BD">
            <w:pPr>
              <w:pStyle w:val="LNVTableText1-9Pt-Indented"/>
            </w:pPr>
            <w:r>
              <w:t>Performance</w:t>
            </w:r>
          </w:p>
        </w:tc>
        <w:tc>
          <w:tcPr>
            <w:tcW w:w="555" w:type="pct"/>
            <w:noWrap/>
          </w:tcPr>
          <w:p w14:paraId="715600F7" w14:textId="77777777" w:rsidR="00F8157C" w:rsidRDefault="006526BD">
            <w:pPr>
              <w:pStyle w:val="LNVTableText1-9Pt-Indented"/>
            </w:pPr>
            <w:r>
              <w:t>Enabled</w:t>
            </w:r>
          </w:p>
        </w:tc>
        <w:tc>
          <w:tcPr>
            <w:tcW w:w="693" w:type="pct"/>
          </w:tcPr>
          <w:p w14:paraId="0B7002E3" w14:textId="77777777" w:rsidR="00F8157C" w:rsidRDefault="006526BD">
            <w:pPr>
              <w:pStyle w:val="LNVTableText1-9Pt-Indented"/>
            </w:pPr>
            <w:r>
              <w:t>Compliant</w:t>
            </w:r>
          </w:p>
        </w:tc>
        <w:tc>
          <w:tcPr>
            <w:tcW w:w="762" w:type="pct"/>
          </w:tcPr>
          <w:p w14:paraId="632B7B61" w14:textId="77777777" w:rsidR="00F8157C" w:rsidRDefault="006526BD">
            <w:pPr>
              <w:pStyle w:val="LNVTableText1-9Pt-Indented"/>
            </w:pPr>
            <w:r>
              <w:t>Bundled</w:t>
            </w:r>
          </w:p>
        </w:tc>
      </w:tr>
      <w:tr w:rsidR="00F8157C" w14:paraId="67E1017C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25" w:type="pct"/>
          </w:tcPr>
          <w:p w14:paraId="44870E52" w14:textId="77777777" w:rsidR="00F8157C" w:rsidRDefault="006526BD">
            <w:pPr>
              <w:pStyle w:val="LNVTableText1-9Pt-Indented"/>
            </w:pPr>
            <w:r>
              <w:t>RAID 6</w:t>
            </w:r>
          </w:p>
        </w:tc>
        <w:tc>
          <w:tcPr>
            <w:tcW w:w="1248" w:type="pct"/>
          </w:tcPr>
          <w:p w14:paraId="0C3D36DC" w14:textId="77777777" w:rsidR="00F8157C" w:rsidRDefault="006526BD">
            <w:pPr>
              <w:pStyle w:val="LNVTableText1-9Pt-Indented"/>
            </w:pPr>
            <w:r>
              <w:t>Storage Resiliency</w:t>
            </w:r>
          </w:p>
        </w:tc>
        <w:tc>
          <w:tcPr>
            <w:tcW w:w="555" w:type="pct"/>
            <w:noWrap/>
          </w:tcPr>
          <w:p w14:paraId="236E4BF2" w14:textId="77777777" w:rsidR="00F8157C" w:rsidRDefault="006526BD">
            <w:pPr>
              <w:pStyle w:val="LNVTableText1-9Pt-Indented"/>
            </w:pPr>
            <w:r>
              <w:t>Enabled</w:t>
            </w:r>
          </w:p>
        </w:tc>
        <w:tc>
          <w:tcPr>
            <w:tcW w:w="693" w:type="pct"/>
          </w:tcPr>
          <w:p w14:paraId="59645B54" w14:textId="77777777" w:rsidR="00F8157C" w:rsidRDefault="006526BD">
            <w:pPr>
              <w:pStyle w:val="LNVTableText1-9Pt-Indented"/>
            </w:pPr>
            <w:r>
              <w:t>Compliant</w:t>
            </w:r>
          </w:p>
        </w:tc>
        <w:tc>
          <w:tcPr>
            <w:tcW w:w="762" w:type="pct"/>
          </w:tcPr>
          <w:p w14:paraId="7A108C3D" w14:textId="77777777" w:rsidR="00F8157C" w:rsidRDefault="006526BD">
            <w:pPr>
              <w:pStyle w:val="LNVTableText1-9Pt-Indented"/>
            </w:pPr>
            <w:r>
              <w:t>Bundled</w:t>
            </w:r>
          </w:p>
        </w:tc>
      </w:tr>
      <w:tr w:rsidR="00F8157C" w14:paraId="346C6975" w14:textId="77777777" w:rsidTr="00F8157C">
        <w:tc>
          <w:tcPr>
            <w:tcW w:w="1525" w:type="pct"/>
          </w:tcPr>
          <w:p w14:paraId="3E02DFAB" w14:textId="77777777" w:rsidR="00F8157C" w:rsidRDefault="006526BD">
            <w:pPr>
              <w:pStyle w:val="LNVTableText1-9Pt-Indented"/>
            </w:pPr>
            <w:r>
              <w:t>Secure Volume</w:t>
            </w:r>
          </w:p>
        </w:tc>
        <w:tc>
          <w:tcPr>
            <w:tcW w:w="1248" w:type="pct"/>
          </w:tcPr>
          <w:p w14:paraId="0F4B72FF" w14:textId="77777777" w:rsidR="00F8157C" w:rsidRDefault="006526BD">
            <w:pPr>
              <w:pStyle w:val="LNVTableText1-9Pt-Indented"/>
            </w:pPr>
            <w:r>
              <w:t>Security</w:t>
            </w:r>
          </w:p>
        </w:tc>
        <w:tc>
          <w:tcPr>
            <w:tcW w:w="555" w:type="pct"/>
            <w:noWrap/>
          </w:tcPr>
          <w:p w14:paraId="5C876C3D" w14:textId="77777777" w:rsidR="00F8157C" w:rsidRDefault="006526BD">
            <w:pPr>
              <w:pStyle w:val="LNVTableText1-9Pt-Indented"/>
            </w:pPr>
            <w:r>
              <w:t>Enabled</w:t>
            </w:r>
          </w:p>
        </w:tc>
        <w:tc>
          <w:tcPr>
            <w:tcW w:w="693" w:type="pct"/>
          </w:tcPr>
          <w:p w14:paraId="52504490" w14:textId="77777777" w:rsidR="00F8157C" w:rsidRDefault="006526BD">
            <w:pPr>
              <w:pStyle w:val="LNVTableText1-9Pt-Indented"/>
            </w:pPr>
            <w:r>
              <w:t>Compliant</w:t>
            </w:r>
          </w:p>
        </w:tc>
        <w:tc>
          <w:tcPr>
            <w:tcW w:w="762" w:type="pct"/>
          </w:tcPr>
          <w:p w14:paraId="6C63316F" w14:textId="77777777" w:rsidR="00F8157C" w:rsidRDefault="006526BD">
            <w:pPr>
              <w:pStyle w:val="LNVTableText1-9Pt-Indented"/>
            </w:pPr>
            <w:r>
              <w:t>Bundled</w:t>
            </w:r>
          </w:p>
        </w:tc>
      </w:tr>
      <w:tr w:rsidR="00F8157C" w14:paraId="0CD8CE08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25" w:type="pct"/>
          </w:tcPr>
          <w:p w14:paraId="3E168A57" w14:textId="77777777" w:rsidR="00F8157C" w:rsidRDefault="006526BD">
            <w:pPr>
              <w:pStyle w:val="LNVTableText1-9Pt-Indented"/>
            </w:pPr>
            <w:r>
              <w:t>Protection Information</w:t>
            </w:r>
          </w:p>
        </w:tc>
        <w:tc>
          <w:tcPr>
            <w:tcW w:w="1248" w:type="pct"/>
          </w:tcPr>
          <w:p w14:paraId="01C60779" w14:textId="77777777" w:rsidR="00F8157C" w:rsidRDefault="006526BD">
            <w:pPr>
              <w:pStyle w:val="LNVTableText1-9Pt-Indented"/>
            </w:pPr>
            <w:r>
              <w:t>Storage Resiliency</w:t>
            </w:r>
          </w:p>
        </w:tc>
        <w:tc>
          <w:tcPr>
            <w:tcW w:w="555" w:type="pct"/>
            <w:noWrap/>
          </w:tcPr>
          <w:p w14:paraId="25195499" w14:textId="77777777" w:rsidR="00F8157C" w:rsidRDefault="006526BD">
            <w:pPr>
              <w:pStyle w:val="LNVTableText1-9Pt-Indented"/>
            </w:pPr>
            <w:r>
              <w:t>Enabled</w:t>
            </w:r>
          </w:p>
        </w:tc>
        <w:tc>
          <w:tcPr>
            <w:tcW w:w="693" w:type="pct"/>
          </w:tcPr>
          <w:p w14:paraId="57CF286E" w14:textId="77777777" w:rsidR="00F8157C" w:rsidRDefault="006526BD">
            <w:pPr>
              <w:pStyle w:val="LNVTableText1-9Pt-Indented"/>
            </w:pPr>
            <w:r>
              <w:t>Compliant</w:t>
            </w:r>
          </w:p>
        </w:tc>
        <w:tc>
          <w:tcPr>
            <w:tcW w:w="762" w:type="pct"/>
          </w:tcPr>
          <w:p w14:paraId="414EF34E" w14:textId="77777777" w:rsidR="00F8157C" w:rsidRDefault="006526BD">
            <w:pPr>
              <w:pStyle w:val="LNVTableText1-9Pt-Indented"/>
            </w:pPr>
            <w:r>
              <w:t>Bundled</w:t>
            </w:r>
          </w:p>
        </w:tc>
      </w:tr>
      <w:tr w:rsidR="00F8157C" w14:paraId="713F8F18" w14:textId="77777777" w:rsidTr="00F8157C">
        <w:tc>
          <w:tcPr>
            <w:tcW w:w="1525" w:type="pct"/>
          </w:tcPr>
          <w:p w14:paraId="7464C273" w14:textId="77777777" w:rsidR="00F8157C" w:rsidRDefault="006526BD">
            <w:pPr>
              <w:pStyle w:val="LNVTableText1-9Pt-Indented"/>
            </w:pPr>
            <w:r>
              <w:t>SSD Support</w:t>
            </w:r>
          </w:p>
        </w:tc>
        <w:tc>
          <w:tcPr>
            <w:tcW w:w="1248" w:type="pct"/>
          </w:tcPr>
          <w:p w14:paraId="5884A2CC" w14:textId="77777777" w:rsidR="00F8157C" w:rsidRDefault="006526BD">
            <w:pPr>
              <w:pStyle w:val="LNVTableText1-9Pt-Indented"/>
            </w:pPr>
            <w:r>
              <w:t>Media Support</w:t>
            </w:r>
          </w:p>
        </w:tc>
        <w:tc>
          <w:tcPr>
            <w:tcW w:w="555" w:type="pct"/>
            <w:noWrap/>
          </w:tcPr>
          <w:p w14:paraId="73665109" w14:textId="77777777" w:rsidR="00F8157C" w:rsidRDefault="006526BD">
            <w:pPr>
              <w:pStyle w:val="LNVTableText1-9Pt-Indented"/>
            </w:pPr>
            <w:r>
              <w:t>Enabled</w:t>
            </w:r>
          </w:p>
        </w:tc>
        <w:tc>
          <w:tcPr>
            <w:tcW w:w="693" w:type="pct"/>
          </w:tcPr>
          <w:p w14:paraId="373FB9CF" w14:textId="77777777" w:rsidR="00F8157C" w:rsidRDefault="006526BD">
            <w:pPr>
              <w:pStyle w:val="LNVTableText1-9Pt-Indented"/>
            </w:pPr>
            <w:r>
              <w:t>Compliant</w:t>
            </w:r>
          </w:p>
        </w:tc>
        <w:tc>
          <w:tcPr>
            <w:tcW w:w="762" w:type="pct"/>
          </w:tcPr>
          <w:p w14:paraId="22C817A3" w14:textId="77777777" w:rsidR="00F8157C" w:rsidRDefault="006526BD">
            <w:pPr>
              <w:pStyle w:val="LNVTableText1-9Pt-Indented"/>
            </w:pPr>
            <w:r>
              <w:t>Bundled</w:t>
            </w:r>
          </w:p>
        </w:tc>
      </w:tr>
      <w:tr w:rsidR="00F8157C" w14:paraId="2B1A2BE8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25" w:type="pct"/>
          </w:tcPr>
          <w:p w14:paraId="2E61857B" w14:textId="77777777" w:rsidR="00F8157C" w:rsidRDefault="006526BD">
            <w:pPr>
              <w:pStyle w:val="LNVTableText1-9Pt-Indented"/>
            </w:pPr>
            <w:r>
              <w:t>Thin Volumes</w:t>
            </w:r>
          </w:p>
        </w:tc>
        <w:tc>
          <w:tcPr>
            <w:tcW w:w="1248" w:type="pct"/>
          </w:tcPr>
          <w:p w14:paraId="6E4A799A" w14:textId="77777777" w:rsidR="00F8157C" w:rsidRDefault="006526BD">
            <w:pPr>
              <w:pStyle w:val="LNVTableText1-9Pt-Indented"/>
            </w:pPr>
            <w:r>
              <w:t>Scale Limits</w:t>
            </w:r>
          </w:p>
        </w:tc>
        <w:tc>
          <w:tcPr>
            <w:tcW w:w="555" w:type="pct"/>
            <w:noWrap/>
          </w:tcPr>
          <w:p w14:paraId="3A27F272" w14:textId="77777777" w:rsidR="00F8157C" w:rsidRDefault="006526BD">
            <w:pPr>
              <w:pStyle w:val="LNVTableText1-9Pt-Indented"/>
            </w:pPr>
            <w:r>
              <w:t>Enabled</w:t>
            </w:r>
          </w:p>
        </w:tc>
        <w:tc>
          <w:tcPr>
            <w:tcW w:w="693" w:type="pct"/>
          </w:tcPr>
          <w:p w14:paraId="298CCFAA" w14:textId="77777777" w:rsidR="00F8157C" w:rsidRDefault="006526BD">
            <w:pPr>
              <w:pStyle w:val="LNVTableText1-9Pt-Indented"/>
            </w:pPr>
            <w:r>
              <w:t>Compliant</w:t>
            </w:r>
          </w:p>
        </w:tc>
        <w:tc>
          <w:tcPr>
            <w:tcW w:w="762" w:type="pct"/>
          </w:tcPr>
          <w:p w14:paraId="1A0774D7" w14:textId="77777777" w:rsidR="00F8157C" w:rsidRDefault="006526BD">
            <w:pPr>
              <w:pStyle w:val="LNVTableText1-9Pt-Indented"/>
            </w:pPr>
            <w:r>
              <w:t>Bundled</w:t>
            </w:r>
          </w:p>
        </w:tc>
      </w:tr>
      <w:tr w:rsidR="00F8157C" w14:paraId="1F14582F" w14:textId="77777777" w:rsidTr="00F8157C">
        <w:tc>
          <w:tcPr>
            <w:tcW w:w="1525" w:type="pct"/>
          </w:tcPr>
          <w:p w14:paraId="261327EB" w14:textId="77777777" w:rsidR="00F8157C" w:rsidRDefault="006526BD">
            <w:pPr>
              <w:pStyle w:val="LNVTableText1-9Pt-Indented"/>
            </w:pPr>
            <w:r>
              <w:t>AutoSupport</w:t>
            </w:r>
          </w:p>
        </w:tc>
        <w:tc>
          <w:tcPr>
            <w:tcW w:w="1248" w:type="pct"/>
          </w:tcPr>
          <w:p w14:paraId="47EF2488" w14:textId="77777777" w:rsidR="00F8157C" w:rsidRDefault="006526BD">
            <w:pPr>
              <w:pStyle w:val="LNVTableText1-9Pt-Indented"/>
            </w:pPr>
            <w:r>
              <w:t>Operations</w:t>
            </w:r>
          </w:p>
        </w:tc>
        <w:tc>
          <w:tcPr>
            <w:tcW w:w="555" w:type="pct"/>
            <w:noWrap/>
          </w:tcPr>
          <w:p w14:paraId="3C595E28" w14:textId="77777777" w:rsidR="00F8157C" w:rsidRDefault="006526BD">
            <w:pPr>
              <w:pStyle w:val="LNVTableText1-9Pt-Indented"/>
            </w:pPr>
            <w:r>
              <w:t>Disabled</w:t>
            </w:r>
          </w:p>
        </w:tc>
        <w:tc>
          <w:tcPr>
            <w:tcW w:w="693" w:type="pct"/>
          </w:tcPr>
          <w:p w14:paraId="4B7DFBD3" w14:textId="77777777" w:rsidR="00F8157C" w:rsidRDefault="006526BD">
            <w:pPr>
              <w:pStyle w:val="LNVTableText1-9Pt-Indented"/>
            </w:pPr>
            <w:r>
              <w:t>Unknown</w:t>
            </w:r>
          </w:p>
        </w:tc>
        <w:tc>
          <w:tcPr>
            <w:tcW w:w="762" w:type="pct"/>
          </w:tcPr>
          <w:p w14:paraId="3B329895" w14:textId="77777777" w:rsidR="00F8157C" w:rsidRDefault="006526BD">
            <w:pPr>
              <w:pStyle w:val="LNVTableText1-9Pt-Indented"/>
            </w:pPr>
            <w:r>
              <w:t>Bundled</w:t>
            </w:r>
          </w:p>
        </w:tc>
      </w:tr>
    </w:tbl>
    <w:p w14:paraId="6A87C48F" w14:textId="77777777" w:rsidR="00C1596D" w:rsidRDefault="00C1596D" w:rsidP="00C1596D"/>
    <w:p w14:paraId="758C98B5" w14:textId="77777777" w:rsidR="00C1596D" w:rsidRDefault="00C1596D" w:rsidP="00C1596D">
      <w:r w:rsidRPr="000102DD">
        <w:rPr>
          <w:highlight w:val="green"/>
        </w:rPr>
        <w:t>Key Features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1165"/>
        <w:gridCol w:w="845"/>
        <w:gridCol w:w="1146"/>
        <w:gridCol w:w="5838"/>
      </w:tblGrid>
      <w:tr w:rsidR="00F8157C" w14:paraId="72D588A3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69" w:type="pct"/>
          </w:tcPr>
          <w:p w14:paraId="2DCB5423" w14:textId="77777777" w:rsidR="00F8157C" w:rsidRDefault="006526BD">
            <w:pPr>
              <w:pStyle w:val="LNVTableText1-9Pt-Indented"/>
            </w:pPr>
            <w:r>
              <w:t>Feature</w:t>
            </w:r>
          </w:p>
        </w:tc>
        <w:tc>
          <w:tcPr>
            <w:tcW w:w="134" w:type="pct"/>
            <w:noWrap/>
          </w:tcPr>
          <w:p w14:paraId="6C678A45" w14:textId="77777777" w:rsidR="00F8157C" w:rsidRDefault="006526BD">
            <w:pPr>
              <w:pStyle w:val="LNVTableText1-9Pt-Indented"/>
            </w:pPr>
            <w:r>
              <w:t>State</w:t>
            </w:r>
          </w:p>
        </w:tc>
        <w:tc>
          <w:tcPr>
            <w:tcW w:w="185" w:type="pct"/>
          </w:tcPr>
          <w:p w14:paraId="5B3064D0" w14:textId="77777777" w:rsidR="00F8157C" w:rsidRDefault="006526BD">
            <w:pPr>
              <w:pStyle w:val="LNVTableText1-9Pt-Indented"/>
            </w:pPr>
            <w:r>
              <w:t>License</w:t>
            </w:r>
          </w:p>
        </w:tc>
        <w:tc>
          <w:tcPr>
            <w:tcW w:w="4095" w:type="pct"/>
          </w:tcPr>
          <w:p w14:paraId="6A986131" w14:textId="77777777" w:rsidR="00F8157C" w:rsidRDefault="006526BD">
            <w:pPr>
              <w:pStyle w:val="LNVTableText1-9Pt-Indented"/>
            </w:pPr>
            <w:r>
              <w:t>Notes</w:t>
            </w:r>
          </w:p>
        </w:tc>
      </w:tr>
      <w:tr w:rsidR="00F8157C" w14:paraId="6794D392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69" w:type="pct"/>
          </w:tcPr>
          <w:p w14:paraId="04E7CE61" w14:textId="77777777" w:rsidR="00F8157C" w:rsidRDefault="006526BD">
            <w:pPr>
              <w:pStyle w:val="LNVTableText1-9Pt-Indented"/>
            </w:pPr>
            <w:r>
              <w:t>Storage Partitions</w:t>
            </w:r>
          </w:p>
        </w:tc>
        <w:tc>
          <w:tcPr>
            <w:tcW w:w="134" w:type="pct"/>
            <w:noWrap/>
          </w:tcPr>
          <w:p w14:paraId="4BE507C6" w14:textId="77777777" w:rsidR="00F8157C" w:rsidRDefault="006526BD">
            <w:pPr>
              <w:pStyle w:val="LNVTableText1-9Pt-Indented"/>
            </w:pPr>
            <w:r>
              <w:t>Enabled</w:t>
            </w:r>
          </w:p>
        </w:tc>
        <w:tc>
          <w:tcPr>
            <w:tcW w:w="185" w:type="pct"/>
          </w:tcPr>
          <w:p w14:paraId="2C681B09" w14:textId="77777777" w:rsidR="00F8157C" w:rsidRDefault="006526BD">
            <w:pPr>
              <w:pStyle w:val="LNVTableText1-9Pt-Indented"/>
            </w:pPr>
            <w:r>
              <w:t>None</w:t>
            </w:r>
          </w:p>
        </w:tc>
        <w:tc>
          <w:tcPr>
            <w:tcW w:w="4095" w:type="pct"/>
          </w:tcPr>
          <w:p w14:paraId="30E1F586" w14:textId="77777777" w:rsidR="00F8157C" w:rsidRDefault="006526BD">
            <w:pPr>
              <w:pStyle w:val="LNVTableText1-9Pt-Indented"/>
            </w:pPr>
            <w:r>
              <w:t>Controls host access segmentation and multi-tenant style partitioning. Runtime capabilities: storagePoolsType2 Limit is present, but source data does not expose current usage for threshold evaluation.</w:t>
            </w:r>
          </w:p>
        </w:tc>
      </w:tr>
      <w:tr w:rsidR="00F8157C" w14:paraId="3689E308" w14:textId="77777777" w:rsidTr="00F8157C">
        <w:tc>
          <w:tcPr>
            <w:tcW w:w="369" w:type="pct"/>
          </w:tcPr>
          <w:p w14:paraId="5385633A" w14:textId="77777777" w:rsidR="00F8157C" w:rsidRDefault="006526BD">
            <w:pPr>
              <w:pStyle w:val="LNVTableText1-9Pt-Indented"/>
            </w:pPr>
            <w:r>
              <w:t>Snapshot Services</w:t>
            </w:r>
          </w:p>
        </w:tc>
        <w:tc>
          <w:tcPr>
            <w:tcW w:w="134" w:type="pct"/>
            <w:noWrap/>
          </w:tcPr>
          <w:p w14:paraId="3F3C8415" w14:textId="77777777" w:rsidR="00F8157C" w:rsidRDefault="006526BD">
            <w:pPr>
              <w:pStyle w:val="LNVTableText1-9Pt-Indented"/>
            </w:pPr>
            <w:r>
              <w:t>Disabled</w:t>
            </w:r>
          </w:p>
        </w:tc>
        <w:tc>
          <w:tcPr>
            <w:tcW w:w="185" w:type="pct"/>
          </w:tcPr>
          <w:p w14:paraId="0FA3F592" w14:textId="77777777" w:rsidR="00F8157C" w:rsidRDefault="006526BD">
            <w:pPr>
              <w:pStyle w:val="LNVTableText1-9Pt-Indented"/>
            </w:pPr>
            <w:r>
              <w:t>None</w:t>
            </w:r>
          </w:p>
        </w:tc>
        <w:tc>
          <w:tcPr>
            <w:tcW w:w="4095" w:type="pct"/>
          </w:tcPr>
          <w:p w14:paraId="201090A6" w14:textId="77777777" w:rsidR="00F8157C" w:rsidRDefault="006526BD">
            <w:pPr>
              <w:pStyle w:val="LNVTableText1-9Pt-Indented"/>
            </w:pPr>
            <w:r>
              <w:t>Base snapshot capability used for point-in-time data protection. Runtime capabilities: snapshotsType2</w:t>
            </w:r>
          </w:p>
        </w:tc>
      </w:tr>
      <w:tr w:rsidR="00F8157C" w14:paraId="643C2399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69" w:type="pct"/>
          </w:tcPr>
          <w:p w14:paraId="62D7829F" w14:textId="77777777" w:rsidR="00F8157C" w:rsidRDefault="006526BD">
            <w:pPr>
              <w:pStyle w:val="LNVTableText1-9Pt-Indented"/>
            </w:pPr>
            <w:r>
              <w:t>Volume Copy</w:t>
            </w:r>
          </w:p>
        </w:tc>
        <w:tc>
          <w:tcPr>
            <w:tcW w:w="134" w:type="pct"/>
            <w:noWrap/>
          </w:tcPr>
          <w:p w14:paraId="00BAEA01" w14:textId="77777777" w:rsidR="00F8157C" w:rsidRDefault="006526BD">
            <w:pPr>
              <w:pStyle w:val="LNVTableText1-9Pt-Indented"/>
            </w:pPr>
            <w:r>
              <w:t>Enabled</w:t>
            </w:r>
          </w:p>
        </w:tc>
        <w:tc>
          <w:tcPr>
            <w:tcW w:w="185" w:type="pct"/>
          </w:tcPr>
          <w:p w14:paraId="1DAFCC7B" w14:textId="77777777" w:rsidR="00F8157C" w:rsidRDefault="006526BD">
            <w:pPr>
              <w:pStyle w:val="LNVTableText1-9Pt-Indented"/>
            </w:pPr>
            <w:r>
              <w:t>None</w:t>
            </w:r>
          </w:p>
        </w:tc>
        <w:tc>
          <w:tcPr>
            <w:tcW w:w="4095" w:type="pct"/>
          </w:tcPr>
          <w:p w14:paraId="7C445349" w14:textId="77777777" w:rsidR="00F8157C" w:rsidRDefault="006526BD">
            <w:pPr>
              <w:pStyle w:val="LNVTableText1-9Pt-Indented"/>
            </w:pPr>
            <w:r>
              <w:t>Array-based full volume copy service. Runtime capabilities: volumeCopy Limit is present, but source data does not expose current usage for threshold evaluation.</w:t>
            </w:r>
          </w:p>
        </w:tc>
      </w:tr>
      <w:tr w:rsidR="00F8157C" w14:paraId="1658535C" w14:textId="77777777" w:rsidTr="00F8157C">
        <w:tc>
          <w:tcPr>
            <w:tcW w:w="369" w:type="pct"/>
          </w:tcPr>
          <w:p w14:paraId="722E816A" w14:textId="77777777" w:rsidR="00F8157C" w:rsidRDefault="006526BD">
            <w:pPr>
              <w:pStyle w:val="LNVTableText1-9Pt-Indented"/>
            </w:pPr>
            <w:r>
              <w:t>Remote Mirroring</w:t>
            </w:r>
          </w:p>
        </w:tc>
        <w:tc>
          <w:tcPr>
            <w:tcW w:w="134" w:type="pct"/>
            <w:noWrap/>
          </w:tcPr>
          <w:p w14:paraId="7D27C1BB" w14:textId="77777777" w:rsidR="00F8157C" w:rsidRDefault="006526BD">
            <w:pPr>
              <w:pStyle w:val="LNVTableText1-9Pt-Indented"/>
            </w:pPr>
            <w:r>
              <w:t>Disabled</w:t>
            </w:r>
          </w:p>
        </w:tc>
        <w:tc>
          <w:tcPr>
            <w:tcW w:w="185" w:type="pct"/>
          </w:tcPr>
          <w:p w14:paraId="79401772" w14:textId="77777777" w:rsidR="00F8157C" w:rsidRDefault="006526BD">
            <w:pPr>
              <w:pStyle w:val="LNVTableText1-9Pt-Indented"/>
            </w:pPr>
            <w:r>
              <w:t>KeyRequired</w:t>
            </w:r>
          </w:p>
        </w:tc>
        <w:tc>
          <w:tcPr>
            <w:tcW w:w="4095" w:type="pct"/>
          </w:tcPr>
          <w:p w14:paraId="2AD05BA3" w14:textId="77777777" w:rsidR="00F8157C" w:rsidRDefault="006526BD">
            <w:pPr>
              <w:pStyle w:val="LNVTableText1-9Pt-Indented"/>
            </w:pPr>
            <w:r>
              <w:t>Covers synchronous or asynchronous replication style features when supported. Runtime capabilities: remoteMirroringType2, totalNumberOfArvmMirrorsPerArray Limit is present, but source data does not expose current usage for threshold evaluation.</w:t>
            </w:r>
          </w:p>
        </w:tc>
      </w:tr>
      <w:tr w:rsidR="00F8157C" w14:paraId="49787F55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69" w:type="pct"/>
          </w:tcPr>
          <w:p w14:paraId="5582AD6A" w14:textId="77777777" w:rsidR="00F8157C" w:rsidRDefault="006526BD">
            <w:pPr>
              <w:pStyle w:val="LNVTableText1-9Pt-Indented"/>
            </w:pPr>
            <w:r>
              <w:t>Mixed Drive Types</w:t>
            </w:r>
          </w:p>
        </w:tc>
        <w:tc>
          <w:tcPr>
            <w:tcW w:w="134" w:type="pct"/>
            <w:noWrap/>
          </w:tcPr>
          <w:p w14:paraId="11438FCE" w14:textId="77777777" w:rsidR="00F8157C" w:rsidRDefault="006526BD">
            <w:pPr>
              <w:pStyle w:val="LNVTableText1-9Pt-Indented"/>
            </w:pPr>
            <w:r>
              <w:t>Enabled</w:t>
            </w:r>
          </w:p>
        </w:tc>
        <w:tc>
          <w:tcPr>
            <w:tcW w:w="185" w:type="pct"/>
          </w:tcPr>
          <w:p w14:paraId="67F09292" w14:textId="77777777" w:rsidR="00F8157C" w:rsidRDefault="006526BD">
            <w:pPr>
              <w:pStyle w:val="LNVTableText1-9Pt-Indented"/>
            </w:pPr>
            <w:r>
              <w:t>None</w:t>
            </w:r>
          </w:p>
        </w:tc>
        <w:tc>
          <w:tcPr>
            <w:tcW w:w="4095" w:type="pct"/>
          </w:tcPr>
          <w:p w14:paraId="1333E8D9" w14:textId="77777777" w:rsidR="00F8157C" w:rsidRDefault="006526BD">
            <w:pPr>
              <w:pStyle w:val="LNVTableText1-9Pt-Indented"/>
            </w:pPr>
            <w:r>
              <w:t>Permits mixed media classes in the supported Lenovo DE configuration envelope. Runtime capabilities: mixedDriveTypes</w:t>
            </w:r>
          </w:p>
        </w:tc>
      </w:tr>
      <w:tr w:rsidR="00F8157C" w14:paraId="77A55C5B" w14:textId="77777777" w:rsidTr="00F8157C">
        <w:tc>
          <w:tcPr>
            <w:tcW w:w="369" w:type="pct"/>
          </w:tcPr>
          <w:p w14:paraId="2EB9CA0E" w14:textId="77777777" w:rsidR="00F8157C" w:rsidRDefault="006526BD">
            <w:pPr>
              <w:pStyle w:val="LNVTableText1-9Pt-Indented"/>
            </w:pPr>
            <w:r>
              <w:t>Performance Tiering</w:t>
            </w:r>
          </w:p>
        </w:tc>
        <w:tc>
          <w:tcPr>
            <w:tcW w:w="134" w:type="pct"/>
            <w:noWrap/>
          </w:tcPr>
          <w:p w14:paraId="28893D53" w14:textId="77777777" w:rsidR="00F8157C" w:rsidRDefault="006526BD">
            <w:pPr>
              <w:pStyle w:val="LNVTableText1-9Pt-Indented"/>
            </w:pPr>
            <w:r>
              <w:t>Enabled</w:t>
            </w:r>
          </w:p>
        </w:tc>
        <w:tc>
          <w:tcPr>
            <w:tcW w:w="185" w:type="pct"/>
          </w:tcPr>
          <w:p w14:paraId="34026282" w14:textId="77777777" w:rsidR="00F8157C" w:rsidRDefault="006526BD">
            <w:pPr>
              <w:pStyle w:val="LNVTableText1-9Pt-Indented"/>
            </w:pPr>
            <w:r>
              <w:t>None</w:t>
            </w:r>
          </w:p>
        </w:tc>
        <w:tc>
          <w:tcPr>
            <w:tcW w:w="4095" w:type="pct"/>
          </w:tcPr>
          <w:p w14:paraId="5A89E865" w14:textId="77777777" w:rsidR="00F8157C" w:rsidRDefault="006526BD">
            <w:pPr>
              <w:pStyle w:val="LNVTableText1-9Pt-Indented"/>
            </w:pPr>
            <w:r>
              <w:t>Represents optional cache or performance tier functions exposed by SANtricity. Runtime capabilities: performanceTier, flashReadCache</w:t>
            </w:r>
          </w:p>
        </w:tc>
      </w:tr>
      <w:tr w:rsidR="00F8157C" w14:paraId="0B27632A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69" w:type="pct"/>
          </w:tcPr>
          <w:p w14:paraId="1DD4FDF4" w14:textId="77777777" w:rsidR="00F8157C" w:rsidRDefault="006526BD">
            <w:pPr>
              <w:pStyle w:val="LNVTableText1-9Pt-Indented"/>
            </w:pPr>
            <w:r>
              <w:t>RAID 6</w:t>
            </w:r>
          </w:p>
        </w:tc>
        <w:tc>
          <w:tcPr>
            <w:tcW w:w="134" w:type="pct"/>
            <w:noWrap/>
          </w:tcPr>
          <w:p w14:paraId="0F1F4CE4" w14:textId="77777777" w:rsidR="00F8157C" w:rsidRDefault="006526BD">
            <w:pPr>
              <w:pStyle w:val="LNVTableText1-9Pt-Indented"/>
            </w:pPr>
            <w:r>
              <w:t>Enabled</w:t>
            </w:r>
          </w:p>
        </w:tc>
        <w:tc>
          <w:tcPr>
            <w:tcW w:w="185" w:type="pct"/>
          </w:tcPr>
          <w:p w14:paraId="3ED572BD" w14:textId="77777777" w:rsidR="00F8157C" w:rsidRDefault="006526BD">
            <w:pPr>
              <w:pStyle w:val="LNVTableText1-9Pt-Indented"/>
            </w:pPr>
            <w:r>
              <w:t>None</w:t>
            </w:r>
          </w:p>
        </w:tc>
        <w:tc>
          <w:tcPr>
            <w:tcW w:w="4095" w:type="pct"/>
          </w:tcPr>
          <w:p w14:paraId="1D9F8112" w14:textId="77777777" w:rsidR="00F8157C" w:rsidRDefault="006526BD">
            <w:pPr>
              <w:pStyle w:val="LNVTableText1-9Pt-Indented"/>
            </w:pPr>
            <w:r>
              <w:t>Double-parity RAID support. Runtime capabilities: raid6</w:t>
            </w:r>
          </w:p>
        </w:tc>
      </w:tr>
      <w:tr w:rsidR="00F8157C" w14:paraId="6BBF9A86" w14:textId="77777777" w:rsidTr="00F8157C">
        <w:tc>
          <w:tcPr>
            <w:tcW w:w="369" w:type="pct"/>
          </w:tcPr>
          <w:p w14:paraId="0113EAA6" w14:textId="77777777" w:rsidR="00F8157C" w:rsidRDefault="006526BD">
            <w:pPr>
              <w:pStyle w:val="LNVTableText1-9Pt-Indented"/>
            </w:pPr>
            <w:r>
              <w:t>Secure Volume</w:t>
            </w:r>
          </w:p>
        </w:tc>
        <w:tc>
          <w:tcPr>
            <w:tcW w:w="134" w:type="pct"/>
            <w:noWrap/>
          </w:tcPr>
          <w:p w14:paraId="741D921B" w14:textId="77777777" w:rsidR="00F8157C" w:rsidRDefault="006526BD">
            <w:pPr>
              <w:pStyle w:val="LNVTableText1-9Pt-Indented"/>
            </w:pPr>
            <w:r>
              <w:t>Enabled</w:t>
            </w:r>
          </w:p>
        </w:tc>
        <w:tc>
          <w:tcPr>
            <w:tcW w:w="185" w:type="pct"/>
          </w:tcPr>
          <w:p w14:paraId="2D7B11AB" w14:textId="77777777" w:rsidR="00F8157C" w:rsidRDefault="006526BD">
            <w:pPr>
              <w:pStyle w:val="LNVTableText1-9Pt-Indented"/>
            </w:pPr>
            <w:r>
              <w:t>None</w:t>
            </w:r>
          </w:p>
        </w:tc>
        <w:tc>
          <w:tcPr>
            <w:tcW w:w="4095" w:type="pct"/>
          </w:tcPr>
          <w:p w14:paraId="656195E0" w14:textId="77777777" w:rsidR="00F8157C" w:rsidRDefault="006526BD">
            <w:pPr>
              <w:pStyle w:val="LNVTableText1-9Pt-Indented"/>
            </w:pPr>
            <w:r>
              <w:t>Encryption-at-rest and related key management capability. Runtime capabilities: secureVolume, fdeProxyKeyManagement</w:t>
            </w:r>
          </w:p>
        </w:tc>
      </w:tr>
      <w:tr w:rsidR="00F8157C" w14:paraId="14A36342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69" w:type="pct"/>
          </w:tcPr>
          <w:p w14:paraId="3097F2F4" w14:textId="77777777" w:rsidR="00F8157C" w:rsidRDefault="006526BD">
            <w:pPr>
              <w:pStyle w:val="LNVTableText1-9Pt-Indented"/>
            </w:pPr>
            <w:r>
              <w:t>Protection Information</w:t>
            </w:r>
          </w:p>
        </w:tc>
        <w:tc>
          <w:tcPr>
            <w:tcW w:w="134" w:type="pct"/>
            <w:noWrap/>
          </w:tcPr>
          <w:p w14:paraId="50504040" w14:textId="77777777" w:rsidR="00F8157C" w:rsidRDefault="006526BD">
            <w:pPr>
              <w:pStyle w:val="LNVTableText1-9Pt-Indented"/>
            </w:pPr>
            <w:r>
              <w:t>Enabled</w:t>
            </w:r>
          </w:p>
        </w:tc>
        <w:tc>
          <w:tcPr>
            <w:tcW w:w="185" w:type="pct"/>
          </w:tcPr>
          <w:p w14:paraId="31BDA746" w14:textId="77777777" w:rsidR="00F8157C" w:rsidRDefault="006526BD">
            <w:pPr>
              <w:pStyle w:val="LNVTableText1-9Pt-Indented"/>
            </w:pPr>
            <w:r>
              <w:t>None</w:t>
            </w:r>
          </w:p>
        </w:tc>
        <w:tc>
          <w:tcPr>
            <w:tcW w:w="4095" w:type="pct"/>
          </w:tcPr>
          <w:p w14:paraId="53C701F8" w14:textId="77777777" w:rsidR="00F8157C" w:rsidRDefault="006526BD">
            <w:pPr>
              <w:pStyle w:val="LNVTableText1-9Pt-Indented"/>
            </w:pPr>
            <w:r>
              <w:t>T10/DIF style end-to-end data integrity support. Runtime capabilities: protectionInformation</w:t>
            </w:r>
          </w:p>
        </w:tc>
      </w:tr>
      <w:tr w:rsidR="00F8157C" w14:paraId="49A05BD4" w14:textId="77777777" w:rsidTr="00F8157C">
        <w:tc>
          <w:tcPr>
            <w:tcW w:w="369" w:type="pct"/>
          </w:tcPr>
          <w:p w14:paraId="5B239E7C" w14:textId="77777777" w:rsidR="00F8157C" w:rsidRDefault="006526BD">
            <w:pPr>
              <w:pStyle w:val="LNVTableText1-9Pt-Indented"/>
            </w:pPr>
            <w:r>
              <w:t>SSD Support</w:t>
            </w:r>
          </w:p>
        </w:tc>
        <w:tc>
          <w:tcPr>
            <w:tcW w:w="134" w:type="pct"/>
            <w:noWrap/>
          </w:tcPr>
          <w:p w14:paraId="0083EE24" w14:textId="77777777" w:rsidR="00F8157C" w:rsidRDefault="006526BD">
            <w:pPr>
              <w:pStyle w:val="LNVTableText1-9Pt-Indented"/>
            </w:pPr>
            <w:r>
              <w:t>Enabled</w:t>
            </w:r>
          </w:p>
        </w:tc>
        <w:tc>
          <w:tcPr>
            <w:tcW w:w="185" w:type="pct"/>
          </w:tcPr>
          <w:p w14:paraId="60538E8D" w14:textId="77777777" w:rsidR="00F8157C" w:rsidRDefault="006526BD">
            <w:pPr>
              <w:pStyle w:val="LNVTableText1-9Pt-Indented"/>
            </w:pPr>
            <w:r>
              <w:t>None</w:t>
            </w:r>
          </w:p>
        </w:tc>
        <w:tc>
          <w:tcPr>
            <w:tcW w:w="4095" w:type="pct"/>
          </w:tcPr>
          <w:p w14:paraId="0090AF43" w14:textId="77777777" w:rsidR="00F8157C" w:rsidRDefault="006526BD">
            <w:pPr>
              <w:pStyle w:val="LNVTableText1-9Pt-Indented"/>
            </w:pPr>
            <w:r>
              <w:t>Captures whether SSD media is supported and, where available, associated platform limits. Runtime capabilities: ssdSupport, driveSlotLimit Limit is present, but source data does not expose current usage for threshold evaluation.</w:t>
            </w:r>
          </w:p>
        </w:tc>
      </w:tr>
      <w:tr w:rsidR="00F8157C" w14:paraId="4C829CC3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69" w:type="pct"/>
          </w:tcPr>
          <w:p w14:paraId="27EFC097" w14:textId="77777777" w:rsidR="00F8157C" w:rsidRDefault="006526BD">
            <w:pPr>
              <w:pStyle w:val="LNVTableText1-9Pt-Indented"/>
            </w:pPr>
            <w:r>
              <w:t>Thin Volumes</w:t>
            </w:r>
          </w:p>
        </w:tc>
        <w:tc>
          <w:tcPr>
            <w:tcW w:w="134" w:type="pct"/>
            <w:noWrap/>
          </w:tcPr>
          <w:p w14:paraId="33BC275D" w14:textId="77777777" w:rsidR="00F8157C" w:rsidRDefault="006526BD">
            <w:pPr>
              <w:pStyle w:val="LNVTableText1-9Pt-Indented"/>
            </w:pPr>
            <w:r>
              <w:t>Enabled</w:t>
            </w:r>
          </w:p>
        </w:tc>
        <w:tc>
          <w:tcPr>
            <w:tcW w:w="185" w:type="pct"/>
          </w:tcPr>
          <w:p w14:paraId="543EF1B3" w14:textId="77777777" w:rsidR="00F8157C" w:rsidRDefault="006526BD">
            <w:pPr>
              <w:pStyle w:val="LNVTableText1-9Pt-Indented"/>
            </w:pPr>
            <w:r>
              <w:t>None</w:t>
            </w:r>
          </w:p>
        </w:tc>
        <w:tc>
          <w:tcPr>
            <w:tcW w:w="4095" w:type="pct"/>
          </w:tcPr>
          <w:p w14:paraId="0DCB54D8" w14:textId="77777777" w:rsidR="00F8157C" w:rsidRDefault="006526BD">
            <w:pPr>
              <w:pStyle w:val="LNVTableText1-9Pt-Indented"/>
            </w:pPr>
            <w:r>
              <w:t>Maximum supported thin volume count for the array. Runtime capabilities: totalNumberOfThinVolumesPerArray Limit is present, but source data does not expose current usage for threshold evaluation.</w:t>
            </w:r>
          </w:p>
        </w:tc>
      </w:tr>
      <w:tr w:rsidR="00F8157C" w14:paraId="313446AE" w14:textId="77777777" w:rsidTr="00F8157C">
        <w:tc>
          <w:tcPr>
            <w:tcW w:w="369" w:type="pct"/>
          </w:tcPr>
          <w:p w14:paraId="49C4CAD1" w14:textId="77777777" w:rsidR="00F8157C" w:rsidRDefault="006526BD">
            <w:pPr>
              <w:pStyle w:val="LNVTableText1-9Pt-Indented"/>
            </w:pPr>
            <w:r>
              <w:t>AutoSupport</w:t>
            </w:r>
          </w:p>
        </w:tc>
        <w:tc>
          <w:tcPr>
            <w:tcW w:w="134" w:type="pct"/>
            <w:noWrap/>
          </w:tcPr>
          <w:p w14:paraId="1DA595EF" w14:textId="77777777" w:rsidR="00F8157C" w:rsidRDefault="006526BD">
            <w:pPr>
              <w:pStyle w:val="LNVTableText1-9Pt-Indented"/>
            </w:pPr>
            <w:r>
              <w:t>Disabled</w:t>
            </w:r>
          </w:p>
        </w:tc>
        <w:tc>
          <w:tcPr>
            <w:tcW w:w="185" w:type="pct"/>
          </w:tcPr>
          <w:p w14:paraId="7475BBC7" w14:textId="77777777" w:rsidR="00F8157C" w:rsidRDefault="006526BD">
            <w:pPr>
              <w:pStyle w:val="LNVTableText1-9Pt-Indented"/>
            </w:pPr>
            <w:r>
              <w:t>None</w:t>
            </w:r>
          </w:p>
        </w:tc>
        <w:tc>
          <w:tcPr>
            <w:tcW w:w="4095" w:type="pct"/>
          </w:tcPr>
          <w:p w14:paraId="63B1A5D8" w14:textId="77777777" w:rsidR="00F8157C" w:rsidRDefault="006526BD">
            <w:pPr>
              <w:pStyle w:val="LNVTableText1-9Pt-Indented"/>
            </w:pPr>
            <w:r>
              <w:t>Support telemetry and serviceability capability.</w:t>
            </w:r>
          </w:p>
        </w:tc>
      </w:tr>
    </w:tbl>
    <w:p w14:paraId="3D885AAD" w14:textId="77777777" w:rsidR="00C1596D" w:rsidRDefault="00C1596D" w:rsidP="00C1596D"/>
    <w:p w14:paraId="330B740B" w14:textId="77777777" w:rsidR="00C1596D" w:rsidRDefault="00C1596D" w:rsidP="00C1596D">
      <w:r w:rsidRPr="000102DD">
        <w:rPr>
          <w:highlight w:val="green"/>
        </w:rPr>
        <w:t>Feature Limits / Consumption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3373"/>
        <w:gridCol w:w="937"/>
        <w:gridCol w:w="750"/>
        <w:gridCol w:w="1873"/>
        <w:gridCol w:w="2061"/>
      </w:tblGrid>
      <w:tr w:rsidR="00F8157C" w14:paraId="1E6A47DC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94" w:type="pct"/>
          </w:tcPr>
          <w:p w14:paraId="596F91A0" w14:textId="77777777" w:rsidR="00F8157C" w:rsidRDefault="006526BD">
            <w:pPr>
              <w:pStyle w:val="LNVTableText1-9Pt-Indented"/>
            </w:pPr>
            <w:r>
              <w:lastRenderedPageBreak/>
              <w:t>Feature</w:t>
            </w:r>
          </w:p>
        </w:tc>
        <w:tc>
          <w:tcPr>
            <w:tcW w:w="498" w:type="pct"/>
          </w:tcPr>
          <w:p w14:paraId="283299D8" w14:textId="77777777" w:rsidR="00F8157C" w:rsidRDefault="006526BD">
            <w:pPr>
              <w:pStyle w:val="LNVTableText1-9Pt-Indented"/>
            </w:pPr>
            <w:r>
              <w:t>Limit</w:t>
            </w:r>
          </w:p>
        </w:tc>
        <w:tc>
          <w:tcPr>
            <w:tcW w:w="399" w:type="pct"/>
            <w:noWrap/>
          </w:tcPr>
          <w:p w14:paraId="3844AA78" w14:textId="77777777" w:rsidR="00F8157C" w:rsidRDefault="006526BD">
            <w:pPr>
              <w:pStyle w:val="LNVTableText1-9Pt-Indented"/>
            </w:pPr>
            <w:r>
              <w:t>Used</w:t>
            </w:r>
          </w:p>
        </w:tc>
        <w:tc>
          <w:tcPr>
            <w:tcW w:w="996" w:type="pct"/>
          </w:tcPr>
          <w:p w14:paraId="3D4C7D82" w14:textId="77777777" w:rsidR="00F8157C" w:rsidRDefault="006526BD">
            <w:pPr>
              <w:pStyle w:val="LNVTableText1-9Pt-Indented"/>
            </w:pPr>
            <w:r>
              <w:t>LimitState</w:t>
            </w:r>
          </w:p>
        </w:tc>
        <w:tc>
          <w:tcPr>
            <w:tcW w:w="1096" w:type="pct"/>
          </w:tcPr>
          <w:p w14:paraId="3A77BBBE" w14:textId="77777777" w:rsidR="00F8157C" w:rsidRDefault="006526BD">
            <w:pPr>
              <w:pStyle w:val="LNVTableText1-9Pt-Indented"/>
            </w:pPr>
            <w:r>
              <w:t>Entitlement</w:t>
            </w:r>
          </w:p>
        </w:tc>
      </w:tr>
      <w:tr w:rsidR="00F8157C" w14:paraId="47506363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94" w:type="pct"/>
          </w:tcPr>
          <w:p w14:paraId="6E53829C" w14:textId="77777777" w:rsidR="00F8157C" w:rsidRDefault="006526BD">
            <w:pPr>
              <w:pStyle w:val="LNVTableText1-9Pt-Indented"/>
            </w:pPr>
            <w:r>
              <w:t>Storage Partitions</w:t>
            </w:r>
          </w:p>
        </w:tc>
        <w:tc>
          <w:tcPr>
            <w:tcW w:w="498" w:type="pct"/>
          </w:tcPr>
          <w:p w14:paraId="14C683A6" w14:textId="77777777" w:rsidR="00F8157C" w:rsidRDefault="006526BD">
            <w:pPr>
              <w:pStyle w:val="LNVTableText1-9Pt-Indented"/>
            </w:pPr>
            <w:r>
              <w:t>128</w:t>
            </w:r>
          </w:p>
        </w:tc>
        <w:tc>
          <w:tcPr>
            <w:tcW w:w="399" w:type="pct"/>
            <w:noWrap/>
          </w:tcPr>
          <w:p w14:paraId="1EB53D37" w14:textId="77777777" w:rsidR="00F8157C" w:rsidRDefault="00F8157C">
            <w:pPr>
              <w:pStyle w:val="LNVTableText1-9Pt-Indented"/>
            </w:pPr>
          </w:p>
        </w:tc>
        <w:tc>
          <w:tcPr>
            <w:tcW w:w="996" w:type="pct"/>
          </w:tcPr>
          <w:p w14:paraId="29FA2C84" w14:textId="77777777" w:rsidR="00F8157C" w:rsidRDefault="006526BD">
            <w:pPr>
              <w:pStyle w:val="LNVTableText1-9Pt-Indented"/>
            </w:pPr>
            <w:r>
              <w:t>Unknown</w:t>
            </w:r>
          </w:p>
        </w:tc>
        <w:tc>
          <w:tcPr>
            <w:tcW w:w="1096" w:type="pct"/>
          </w:tcPr>
          <w:p w14:paraId="7D8A8D01" w14:textId="77777777" w:rsidR="00F8157C" w:rsidRDefault="006526BD">
            <w:pPr>
              <w:pStyle w:val="LNVTableText1-9Pt-Indented"/>
            </w:pPr>
            <w:r>
              <w:t>Bundled</w:t>
            </w:r>
          </w:p>
        </w:tc>
      </w:tr>
      <w:tr w:rsidR="00F8157C" w14:paraId="3F2E9B80" w14:textId="77777777" w:rsidTr="00F8157C">
        <w:tc>
          <w:tcPr>
            <w:tcW w:w="1794" w:type="pct"/>
          </w:tcPr>
          <w:p w14:paraId="7201A8E6" w14:textId="77777777" w:rsidR="00F8157C" w:rsidRDefault="006526BD">
            <w:pPr>
              <w:pStyle w:val="LNVTableText1-9Pt-Indented"/>
            </w:pPr>
            <w:r>
              <w:t>Volume Copy</w:t>
            </w:r>
          </w:p>
        </w:tc>
        <w:tc>
          <w:tcPr>
            <w:tcW w:w="498" w:type="pct"/>
          </w:tcPr>
          <w:p w14:paraId="44B97AE3" w14:textId="77777777" w:rsidR="00F8157C" w:rsidRDefault="006526BD">
            <w:pPr>
              <w:pStyle w:val="LNVTableText1-9Pt-Indented"/>
            </w:pPr>
            <w:r>
              <w:t>511</w:t>
            </w:r>
          </w:p>
        </w:tc>
        <w:tc>
          <w:tcPr>
            <w:tcW w:w="399" w:type="pct"/>
            <w:noWrap/>
          </w:tcPr>
          <w:p w14:paraId="1AAC2FB5" w14:textId="77777777" w:rsidR="00F8157C" w:rsidRDefault="00F8157C">
            <w:pPr>
              <w:pStyle w:val="LNVTableText1-9Pt-Indented"/>
            </w:pPr>
          </w:p>
        </w:tc>
        <w:tc>
          <w:tcPr>
            <w:tcW w:w="996" w:type="pct"/>
          </w:tcPr>
          <w:p w14:paraId="5AAEF30B" w14:textId="77777777" w:rsidR="00F8157C" w:rsidRDefault="006526BD">
            <w:pPr>
              <w:pStyle w:val="LNVTableText1-9Pt-Indented"/>
            </w:pPr>
            <w:r>
              <w:t>Unknown</w:t>
            </w:r>
          </w:p>
        </w:tc>
        <w:tc>
          <w:tcPr>
            <w:tcW w:w="1096" w:type="pct"/>
          </w:tcPr>
          <w:p w14:paraId="04AEC0FF" w14:textId="77777777" w:rsidR="00F8157C" w:rsidRDefault="006526BD">
            <w:pPr>
              <w:pStyle w:val="LNVTableText1-9Pt-Indented"/>
            </w:pPr>
            <w:r>
              <w:t>Bundled</w:t>
            </w:r>
          </w:p>
        </w:tc>
      </w:tr>
      <w:tr w:rsidR="00F8157C" w14:paraId="04747771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94" w:type="pct"/>
          </w:tcPr>
          <w:p w14:paraId="7A10656C" w14:textId="77777777" w:rsidR="00F8157C" w:rsidRDefault="006526BD">
            <w:pPr>
              <w:pStyle w:val="LNVTableText1-9Pt-Indented"/>
            </w:pPr>
            <w:r>
              <w:t>Remote Mirroring</w:t>
            </w:r>
          </w:p>
        </w:tc>
        <w:tc>
          <w:tcPr>
            <w:tcW w:w="498" w:type="pct"/>
          </w:tcPr>
          <w:p w14:paraId="620FDDF6" w14:textId="77777777" w:rsidR="00F8157C" w:rsidRDefault="006526BD">
            <w:pPr>
              <w:pStyle w:val="LNVTableText1-9Pt-Indented"/>
            </w:pPr>
            <w:r>
              <w:t>32</w:t>
            </w:r>
          </w:p>
        </w:tc>
        <w:tc>
          <w:tcPr>
            <w:tcW w:w="399" w:type="pct"/>
            <w:noWrap/>
          </w:tcPr>
          <w:p w14:paraId="15C31EC8" w14:textId="77777777" w:rsidR="00F8157C" w:rsidRDefault="00F8157C">
            <w:pPr>
              <w:pStyle w:val="LNVTableText1-9Pt-Indented"/>
            </w:pPr>
          </w:p>
        </w:tc>
        <w:tc>
          <w:tcPr>
            <w:tcW w:w="996" w:type="pct"/>
          </w:tcPr>
          <w:p w14:paraId="79808E28" w14:textId="77777777" w:rsidR="00F8157C" w:rsidRDefault="006526BD">
            <w:pPr>
              <w:pStyle w:val="LNVTableText1-9Pt-Indented"/>
            </w:pPr>
            <w:r>
              <w:t>Unknown</w:t>
            </w:r>
          </w:p>
        </w:tc>
        <w:tc>
          <w:tcPr>
            <w:tcW w:w="1096" w:type="pct"/>
          </w:tcPr>
          <w:p w14:paraId="53DA9AE0" w14:textId="77777777" w:rsidR="00F8157C" w:rsidRDefault="006526BD">
            <w:pPr>
              <w:pStyle w:val="LNVTableText1-9Pt-Indented"/>
            </w:pPr>
            <w:r>
              <w:t>Licensed</w:t>
            </w:r>
          </w:p>
        </w:tc>
      </w:tr>
      <w:tr w:rsidR="00F8157C" w14:paraId="6D4F851C" w14:textId="77777777" w:rsidTr="00F8157C">
        <w:tc>
          <w:tcPr>
            <w:tcW w:w="1794" w:type="pct"/>
          </w:tcPr>
          <w:p w14:paraId="0316EB64" w14:textId="77777777" w:rsidR="00F8157C" w:rsidRDefault="006526BD">
            <w:pPr>
              <w:pStyle w:val="LNVTableText1-9Pt-Indented"/>
            </w:pPr>
            <w:r>
              <w:t>SSD Support</w:t>
            </w:r>
          </w:p>
        </w:tc>
        <w:tc>
          <w:tcPr>
            <w:tcW w:w="498" w:type="pct"/>
          </w:tcPr>
          <w:p w14:paraId="21511DCB" w14:textId="77777777" w:rsidR="00F8157C" w:rsidRDefault="006526BD">
            <w:pPr>
              <w:pStyle w:val="LNVTableText1-9Pt-Indented"/>
            </w:pPr>
            <w:r>
              <w:t>96</w:t>
            </w:r>
          </w:p>
        </w:tc>
        <w:tc>
          <w:tcPr>
            <w:tcW w:w="399" w:type="pct"/>
            <w:noWrap/>
          </w:tcPr>
          <w:p w14:paraId="3FF0ACA5" w14:textId="77777777" w:rsidR="00F8157C" w:rsidRDefault="00F8157C">
            <w:pPr>
              <w:pStyle w:val="LNVTableText1-9Pt-Indented"/>
            </w:pPr>
          </w:p>
        </w:tc>
        <w:tc>
          <w:tcPr>
            <w:tcW w:w="996" w:type="pct"/>
          </w:tcPr>
          <w:p w14:paraId="0F1C13C1" w14:textId="77777777" w:rsidR="00F8157C" w:rsidRDefault="006526BD">
            <w:pPr>
              <w:pStyle w:val="LNVTableText1-9Pt-Indented"/>
            </w:pPr>
            <w:r>
              <w:t>Unknown</w:t>
            </w:r>
          </w:p>
        </w:tc>
        <w:tc>
          <w:tcPr>
            <w:tcW w:w="1096" w:type="pct"/>
          </w:tcPr>
          <w:p w14:paraId="432E9679" w14:textId="77777777" w:rsidR="00F8157C" w:rsidRDefault="006526BD">
            <w:pPr>
              <w:pStyle w:val="LNVTableText1-9Pt-Indented"/>
            </w:pPr>
            <w:r>
              <w:t>Bundled</w:t>
            </w:r>
          </w:p>
        </w:tc>
      </w:tr>
      <w:tr w:rsidR="00F8157C" w14:paraId="6268BBCE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94" w:type="pct"/>
          </w:tcPr>
          <w:p w14:paraId="1EB26541" w14:textId="77777777" w:rsidR="00F8157C" w:rsidRDefault="006526BD">
            <w:pPr>
              <w:pStyle w:val="LNVTableText1-9Pt-Indented"/>
            </w:pPr>
            <w:r>
              <w:t>Snapshot Images</w:t>
            </w:r>
          </w:p>
        </w:tc>
        <w:tc>
          <w:tcPr>
            <w:tcW w:w="498" w:type="pct"/>
          </w:tcPr>
          <w:p w14:paraId="3CE33F9C" w14:textId="77777777" w:rsidR="00F8157C" w:rsidRDefault="006526BD">
            <w:pPr>
              <w:pStyle w:val="LNVTableText1-9Pt-Indented"/>
            </w:pPr>
            <w:r>
              <w:t>256</w:t>
            </w:r>
          </w:p>
        </w:tc>
        <w:tc>
          <w:tcPr>
            <w:tcW w:w="399" w:type="pct"/>
            <w:noWrap/>
          </w:tcPr>
          <w:p w14:paraId="750C2B12" w14:textId="77777777" w:rsidR="00F8157C" w:rsidRDefault="00F8157C">
            <w:pPr>
              <w:pStyle w:val="LNVTableText1-9Pt-Indented"/>
            </w:pPr>
          </w:p>
        </w:tc>
        <w:tc>
          <w:tcPr>
            <w:tcW w:w="996" w:type="pct"/>
          </w:tcPr>
          <w:p w14:paraId="6EDD44DA" w14:textId="77777777" w:rsidR="00F8157C" w:rsidRDefault="006526BD">
            <w:pPr>
              <w:pStyle w:val="LNVTableText1-9Pt-Indented"/>
            </w:pPr>
            <w:r>
              <w:t>Unknown</w:t>
            </w:r>
          </w:p>
        </w:tc>
        <w:tc>
          <w:tcPr>
            <w:tcW w:w="1096" w:type="pct"/>
          </w:tcPr>
          <w:p w14:paraId="39A74E04" w14:textId="77777777" w:rsidR="00F8157C" w:rsidRDefault="006526BD">
            <w:pPr>
              <w:pStyle w:val="LNVTableText1-9Pt-Indented"/>
            </w:pPr>
            <w:r>
              <w:t>Bundled</w:t>
            </w:r>
          </w:p>
        </w:tc>
      </w:tr>
      <w:tr w:rsidR="00F8157C" w14:paraId="38FB84C5" w14:textId="77777777" w:rsidTr="00F8157C">
        <w:tc>
          <w:tcPr>
            <w:tcW w:w="1794" w:type="pct"/>
          </w:tcPr>
          <w:p w14:paraId="66F9AB32" w14:textId="77777777" w:rsidR="00F8157C" w:rsidRDefault="006526BD">
            <w:pPr>
              <w:pStyle w:val="LNVTableText1-9Pt-Indented"/>
            </w:pPr>
            <w:r>
              <w:t>Thin Volumes</w:t>
            </w:r>
          </w:p>
        </w:tc>
        <w:tc>
          <w:tcPr>
            <w:tcW w:w="498" w:type="pct"/>
          </w:tcPr>
          <w:p w14:paraId="13298372" w14:textId="77777777" w:rsidR="00F8157C" w:rsidRDefault="006526BD">
            <w:pPr>
              <w:pStyle w:val="LNVTableText1-9Pt-Indented"/>
            </w:pPr>
            <w:r>
              <w:t>512</w:t>
            </w:r>
          </w:p>
        </w:tc>
        <w:tc>
          <w:tcPr>
            <w:tcW w:w="399" w:type="pct"/>
            <w:noWrap/>
          </w:tcPr>
          <w:p w14:paraId="3AA45D91" w14:textId="77777777" w:rsidR="00F8157C" w:rsidRDefault="00F8157C">
            <w:pPr>
              <w:pStyle w:val="LNVTableText1-9Pt-Indented"/>
            </w:pPr>
          </w:p>
        </w:tc>
        <w:tc>
          <w:tcPr>
            <w:tcW w:w="996" w:type="pct"/>
          </w:tcPr>
          <w:p w14:paraId="4EA66382" w14:textId="77777777" w:rsidR="00F8157C" w:rsidRDefault="006526BD">
            <w:pPr>
              <w:pStyle w:val="LNVTableText1-9Pt-Indented"/>
            </w:pPr>
            <w:r>
              <w:t>Unknown</w:t>
            </w:r>
          </w:p>
        </w:tc>
        <w:tc>
          <w:tcPr>
            <w:tcW w:w="1096" w:type="pct"/>
          </w:tcPr>
          <w:p w14:paraId="60445847" w14:textId="77777777" w:rsidR="00F8157C" w:rsidRDefault="006526BD">
            <w:pPr>
              <w:pStyle w:val="LNVTableText1-9Pt-Indented"/>
            </w:pPr>
            <w:r>
              <w:t>Bundled</w:t>
            </w:r>
          </w:p>
        </w:tc>
      </w:tr>
      <w:tr w:rsidR="00F8157C" w14:paraId="5F7EC444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94" w:type="pct"/>
          </w:tcPr>
          <w:p w14:paraId="24213F67" w14:textId="77777777" w:rsidR="00F8157C" w:rsidRDefault="006526BD">
            <w:pPr>
              <w:pStyle w:val="LNVTableText1-9Pt-Indented"/>
            </w:pPr>
            <w:r>
              <w:t>Volume Scale</w:t>
            </w:r>
          </w:p>
        </w:tc>
        <w:tc>
          <w:tcPr>
            <w:tcW w:w="498" w:type="pct"/>
          </w:tcPr>
          <w:p w14:paraId="2A8A10FC" w14:textId="77777777" w:rsidR="00F8157C" w:rsidRDefault="006526BD">
            <w:pPr>
              <w:pStyle w:val="LNVTableText1-9Pt-Indented"/>
            </w:pPr>
            <w:r>
              <w:t>512</w:t>
            </w:r>
          </w:p>
        </w:tc>
        <w:tc>
          <w:tcPr>
            <w:tcW w:w="399" w:type="pct"/>
            <w:noWrap/>
          </w:tcPr>
          <w:p w14:paraId="0DBA60BA" w14:textId="77777777" w:rsidR="00F8157C" w:rsidRDefault="00F8157C">
            <w:pPr>
              <w:pStyle w:val="LNVTableText1-9Pt-Indented"/>
            </w:pPr>
          </w:p>
        </w:tc>
        <w:tc>
          <w:tcPr>
            <w:tcW w:w="996" w:type="pct"/>
          </w:tcPr>
          <w:p w14:paraId="421D767E" w14:textId="77777777" w:rsidR="00F8157C" w:rsidRDefault="006526BD">
            <w:pPr>
              <w:pStyle w:val="LNVTableText1-9Pt-Indented"/>
            </w:pPr>
            <w:r>
              <w:t>Unknown</w:t>
            </w:r>
          </w:p>
        </w:tc>
        <w:tc>
          <w:tcPr>
            <w:tcW w:w="1096" w:type="pct"/>
          </w:tcPr>
          <w:p w14:paraId="7F579F14" w14:textId="77777777" w:rsidR="00F8157C" w:rsidRDefault="006526BD">
            <w:pPr>
              <w:pStyle w:val="LNVTableText1-9Pt-Indented"/>
            </w:pPr>
            <w:r>
              <w:t>Limited</w:t>
            </w:r>
          </w:p>
        </w:tc>
      </w:tr>
    </w:tbl>
    <w:p w14:paraId="1D3C443D" w14:textId="77777777" w:rsidR="000102DD" w:rsidRDefault="000102DD" w:rsidP="00C1596D"/>
    <w:p w14:paraId="2C12A257" w14:textId="77777777" w:rsidR="0060278E" w:rsidRDefault="0060278E" w:rsidP="00482790">
      <w:pPr>
        <w:pStyle w:val="LNVHeading2"/>
      </w:pPr>
      <w:bookmarkStart w:id="23" w:name="_Toc228296420"/>
      <w:r>
        <w:t>Data Protection</w:t>
      </w:r>
      <w:bookmarkEnd w:id="23"/>
    </w:p>
    <w:p w14:paraId="61EAB6B3" w14:textId="77777777" w:rsidR="0060278E" w:rsidRDefault="0060278E" w:rsidP="0060278E">
      <w:r>
        <w:rPr>
          <w:i/>
        </w:rPr>
        <w:t>Describe snapshot groups, remote mirroring and replication configuration.</w:t>
      </w:r>
    </w:p>
    <w:p w14:paraId="046FDBBB" w14:textId="77777777" w:rsidR="00356E42" w:rsidRDefault="00356E42" w:rsidP="0060278E"/>
    <w:p w14:paraId="524D3B39" w14:textId="77777777" w:rsidR="00356E42" w:rsidRDefault="00356E42" w:rsidP="0060278E"/>
    <w:p w14:paraId="77E5CC93" w14:textId="77777777" w:rsidR="00356E42" w:rsidRDefault="00356E42" w:rsidP="0060278E">
      <w:r w:rsidRPr="00356E42">
        <w:rPr>
          <w:highlight w:val="green"/>
        </w:rPr>
        <w:t>Snapshot Policies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1198"/>
        <w:gridCol w:w="689"/>
        <w:gridCol w:w="1217"/>
        <w:gridCol w:w="1183"/>
        <w:gridCol w:w="1437"/>
        <w:gridCol w:w="2064"/>
        <w:gridCol w:w="1257"/>
      </w:tblGrid>
      <w:tr w:rsidR="00F8157C" w14:paraId="646084A1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04" w:type="pct"/>
          </w:tcPr>
          <w:p w14:paraId="45E61F8F" w14:textId="77777777" w:rsidR="00F8157C" w:rsidRDefault="006526BD">
            <w:pPr>
              <w:pStyle w:val="LNVTableText1-9Pt-Indented"/>
            </w:pPr>
            <w:r>
              <w:t>Policy</w:t>
            </w:r>
          </w:p>
        </w:tc>
        <w:tc>
          <w:tcPr>
            <w:tcW w:w="296" w:type="pct"/>
            <w:noWrap/>
          </w:tcPr>
          <w:p w14:paraId="28558A0A" w14:textId="77777777" w:rsidR="00F8157C" w:rsidRDefault="006526BD">
            <w:pPr>
              <w:pStyle w:val="LNVTableText1-9Pt-Indented"/>
            </w:pPr>
            <w:r>
              <w:t>State</w:t>
            </w:r>
          </w:p>
        </w:tc>
        <w:tc>
          <w:tcPr>
            <w:tcW w:w="635" w:type="pct"/>
          </w:tcPr>
          <w:p w14:paraId="749D7A58" w14:textId="77777777" w:rsidR="00F8157C" w:rsidRDefault="006526BD">
            <w:pPr>
              <w:pStyle w:val="LNVTableText1-9Pt-Indented"/>
            </w:pPr>
            <w:r>
              <w:t>RetentionPolicy</w:t>
            </w:r>
          </w:p>
        </w:tc>
        <w:tc>
          <w:tcPr>
            <w:tcW w:w="550" w:type="pct"/>
          </w:tcPr>
          <w:p w14:paraId="586B8491" w14:textId="77777777" w:rsidR="00F8157C" w:rsidRDefault="006526BD">
            <w:pPr>
              <w:pStyle w:val="LNVTableText1-9Pt-Indented"/>
            </w:pPr>
            <w:r>
              <w:t>SnapshotCount</w:t>
            </w:r>
          </w:p>
        </w:tc>
        <w:tc>
          <w:tcPr>
            <w:tcW w:w="762" w:type="pct"/>
          </w:tcPr>
          <w:p w14:paraId="2FC99F98" w14:textId="77777777" w:rsidR="00F8157C" w:rsidRDefault="006526BD">
            <w:pPr>
              <w:pStyle w:val="LNVTableText1-9Pt-Indented"/>
            </w:pPr>
            <w:r>
              <w:t>RepositoryCapacity</w:t>
            </w:r>
          </w:p>
        </w:tc>
        <w:tc>
          <w:tcPr>
            <w:tcW w:w="1101" w:type="pct"/>
          </w:tcPr>
          <w:p w14:paraId="64FC59CA" w14:textId="77777777" w:rsidR="00F8157C" w:rsidRDefault="006526BD">
            <w:pPr>
              <w:pStyle w:val="LNVTableText1-9Pt-Indented"/>
            </w:pPr>
            <w:r>
              <w:t>RepositoryWarningThreshold</w:t>
            </w:r>
          </w:p>
        </w:tc>
        <w:tc>
          <w:tcPr>
            <w:tcW w:w="635" w:type="pct"/>
          </w:tcPr>
          <w:p w14:paraId="400D96D7" w14:textId="77777777" w:rsidR="00F8157C" w:rsidRDefault="006526BD">
            <w:pPr>
              <w:pStyle w:val="LNVTableText1-9Pt-Indented"/>
            </w:pPr>
            <w:r>
              <w:t>AutoDeleteLimit</w:t>
            </w:r>
          </w:p>
        </w:tc>
      </w:tr>
      <w:tr w:rsidR="00F8157C" w14:paraId="028FF03A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04" w:type="pct"/>
          </w:tcPr>
          <w:p w14:paraId="65CCFC1D" w14:textId="77777777" w:rsidR="00F8157C" w:rsidRDefault="006526BD">
            <w:pPr>
              <w:pStyle w:val="LNVTableText1-9Pt-Indented"/>
            </w:pPr>
            <w:r>
              <w:t>Hyper-V_Vol01_SG_01</w:t>
            </w:r>
          </w:p>
        </w:tc>
        <w:tc>
          <w:tcPr>
            <w:tcW w:w="296" w:type="pct"/>
            <w:noWrap/>
          </w:tcPr>
          <w:p w14:paraId="03F0C665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635" w:type="pct"/>
          </w:tcPr>
          <w:p w14:paraId="46F7CCB5" w14:textId="77777777" w:rsidR="00F8157C" w:rsidRDefault="00F8157C">
            <w:pPr>
              <w:pStyle w:val="LNVTableText1-9Pt-Indented"/>
            </w:pPr>
          </w:p>
        </w:tc>
        <w:tc>
          <w:tcPr>
            <w:tcW w:w="550" w:type="pct"/>
          </w:tcPr>
          <w:p w14:paraId="2B75288D" w14:textId="77777777" w:rsidR="00F8157C" w:rsidRDefault="00F8157C">
            <w:pPr>
              <w:pStyle w:val="LNVTableText1-9Pt-Indented"/>
            </w:pPr>
          </w:p>
        </w:tc>
        <w:tc>
          <w:tcPr>
            <w:tcW w:w="762" w:type="pct"/>
          </w:tcPr>
          <w:p w14:paraId="48A1792C" w14:textId="77777777" w:rsidR="00F8157C" w:rsidRDefault="00F8157C">
            <w:pPr>
              <w:pStyle w:val="LNVTableText1-9Pt-Indented"/>
            </w:pPr>
          </w:p>
        </w:tc>
        <w:tc>
          <w:tcPr>
            <w:tcW w:w="1101" w:type="pct"/>
          </w:tcPr>
          <w:p w14:paraId="75B25F8D" w14:textId="77777777" w:rsidR="00F8157C" w:rsidRDefault="00F8157C">
            <w:pPr>
              <w:pStyle w:val="LNVTableText1-9Pt-Indented"/>
            </w:pPr>
          </w:p>
        </w:tc>
        <w:tc>
          <w:tcPr>
            <w:tcW w:w="635" w:type="pct"/>
          </w:tcPr>
          <w:p w14:paraId="5708AADE" w14:textId="77777777" w:rsidR="00F8157C" w:rsidRDefault="00F8157C">
            <w:pPr>
              <w:pStyle w:val="LNVTableText1-9Pt-Indented"/>
            </w:pPr>
          </w:p>
        </w:tc>
      </w:tr>
    </w:tbl>
    <w:p w14:paraId="66FF91EC" w14:textId="77777777" w:rsidR="00356E42" w:rsidRDefault="00356E42" w:rsidP="00356E42">
      <w:pPr>
        <w:rPr>
          <w:lang w:val="en-US"/>
        </w:rPr>
      </w:pPr>
    </w:p>
    <w:p w14:paraId="758DF50F" w14:textId="77777777" w:rsidR="00356E42" w:rsidRPr="00356E42" w:rsidRDefault="00356E42" w:rsidP="00356E42">
      <w:r w:rsidRPr="00356E42">
        <w:rPr>
          <w:highlight w:val="green"/>
        </w:rPr>
        <w:t>Snapshot Schedule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3538"/>
        <w:gridCol w:w="832"/>
        <w:gridCol w:w="575"/>
        <w:gridCol w:w="661"/>
        <w:gridCol w:w="758"/>
        <w:gridCol w:w="808"/>
        <w:gridCol w:w="877"/>
        <w:gridCol w:w="996"/>
      </w:tblGrid>
      <w:tr w:rsidR="00F8157C" w14:paraId="230A31E7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13" w:type="pct"/>
          </w:tcPr>
          <w:p w14:paraId="61FF27A0" w14:textId="77777777" w:rsidR="00F8157C" w:rsidRDefault="006526BD">
            <w:pPr>
              <w:pStyle w:val="LNVTableText1-9Pt-Indented"/>
            </w:pPr>
            <w:r>
              <w:t>Policy</w:t>
            </w:r>
          </w:p>
        </w:tc>
        <w:tc>
          <w:tcPr>
            <w:tcW w:w="383" w:type="pct"/>
          </w:tcPr>
          <w:p w14:paraId="14A0039D" w14:textId="77777777" w:rsidR="00F8157C" w:rsidRDefault="006526BD">
            <w:pPr>
              <w:pStyle w:val="LNVTableText1-9Pt-Indented"/>
            </w:pPr>
            <w:r>
              <w:t>Schedule</w:t>
            </w:r>
          </w:p>
        </w:tc>
        <w:tc>
          <w:tcPr>
            <w:tcW w:w="239" w:type="pct"/>
            <w:noWrap/>
          </w:tcPr>
          <w:p w14:paraId="59B75362" w14:textId="77777777" w:rsidR="00F8157C" w:rsidRDefault="006526BD">
            <w:pPr>
              <w:pStyle w:val="LNVTableText1-9Pt-Indented"/>
            </w:pPr>
            <w:r>
              <w:t>State</w:t>
            </w:r>
          </w:p>
        </w:tc>
        <w:tc>
          <w:tcPr>
            <w:tcW w:w="287" w:type="pct"/>
          </w:tcPr>
          <w:p w14:paraId="6906BD07" w14:textId="77777777" w:rsidR="00F8157C" w:rsidRDefault="006526BD">
            <w:pPr>
              <w:pStyle w:val="LNVTableText1-9Pt-Indented"/>
            </w:pPr>
            <w:r>
              <w:t>Action</w:t>
            </w:r>
          </w:p>
        </w:tc>
        <w:tc>
          <w:tcPr>
            <w:tcW w:w="335" w:type="pct"/>
          </w:tcPr>
          <w:p w14:paraId="428E9AFF" w14:textId="77777777" w:rsidR="00F8157C" w:rsidRDefault="006526BD">
            <w:pPr>
              <w:pStyle w:val="LNVTableText1-9Pt-Indented"/>
            </w:pPr>
            <w:r>
              <w:t>LastRun</w:t>
            </w:r>
          </w:p>
        </w:tc>
        <w:tc>
          <w:tcPr>
            <w:tcW w:w="335" w:type="pct"/>
          </w:tcPr>
          <w:p w14:paraId="73DD003A" w14:textId="77777777" w:rsidR="00F8157C" w:rsidRDefault="006526BD">
            <w:pPr>
              <w:pStyle w:val="LNVTableText1-9Pt-Indented"/>
            </w:pPr>
            <w:r>
              <w:t>NextRun</w:t>
            </w:r>
          </w:p>
        </w:tc>
        <w:tc>
          <w:tcPr>
            <w:tcW w:w="383" w:type="pct"/>
          </w:tcPr>
          <w:p w14:paraId="005E97E0" w14:textId="77777777" w:rsidR="00F8157C" w:rsidRDefault="006526BD">
            <w:pPr>
              <w:pStyle w:val="LNVTableText1-9Pt-Indented"/>
            </w:pPr>
            <w:r>
              <w:t>Timezone</w:t>
            </w:r>
          </w:p>
        </w:tc>
        <w:tc>
          <w:tcPr>
            <w:tcW w:w="908" w:type="pct"/>
          </w:tcPr>
          <w:p w14:paraId="47F527F1" w14:textId="77777777" w:rsidR="00F8157C" w:rsidRDefault="006526BD">
            <w:pPr>
              <w:pStyle w:val="LNVTableText1-9Pt-Indented"/>
            </w:pPr>
            <w:r>
              <w:t>CreatedAt</w:t>
            </w:r>
          </w:p>
        </w:tc>
      </w:tr>
      <w:tr w:rsidR="00F8157C" w14:paraId="4CD7BA47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3" w:type="pct"/>
          </w:tcPr>
          <w:p w14:paraId="59293B9D" w14:textId="77777777" w:rsidR="00F8157C" w:rsidRDefault="006526BD">
            <w:pPr>
              <w:pStyle w:val="LNVTableText1-9Pt-Indented"/>
            </w:pPr>
            <w:r>
              <w:t>320000006D039EA000D9F018005F013D69E592AE</w:t>
            </w:r>
          </w:p>
        </w:tc>
        <w:tc>
          <w:tcPr>
            <w:tcW w:w="383" w:type="pct"/>
          </w:tcPr>
          <w:p w14:paraId="1DE0E7EE" w14:textId="77777777" w:rsidR="00F8157C" w:rsidRDefault="00F8157C">
            <w:pPr>
              <w:pStyle w:val="LNVTableText1-9Pt-Indented"/>
            </w:pPr>
          </w:p>
        </w:tc>
        <w:tc>
          <w:tcPr>
            <w:tcW w:w="239" w:type="pct"/>
            <w:noWrap/>
          </w:tcPr>
          <w:p w14:paraId="582E4C88" w14:textId="77777777" w:rsidR="00F8157C" w:rsidRDefault="00F8157C">
            <w:pPr>
              <w:pStyle w:val="LNVTableText1-9Pt-Indented"/>
            </w:pPr>
          </w:p>
        </w:tc>
        <w:tc>
          <w:tcPr>
            <w:tcW w:w="287" w:type="pct"/>
          </w:tcPr>
          <w:p w14:paraId="033AEAA8" w14:textId="77777777" w:rsidR="00F8157C" w:rsidRDefault="00F8157C">
            <w:pPr>
              <w:pStyle w:val="LNVTableText1-9Pt-Indented"/>
            </w:pPr>
          </w:p>
        </w:tc>
        <w:tc>
          <w:tcPr>
            <w:tcW w:w="335" w:type="pct"/>
          </w:tcPr>
          <w:p w14:paraId="0648DC11" w14:textId="77777777" w:rsidR="00F8157C" w:rsidRDefault="00F8157C">
            <w:pPr>
              <w:pStyle w:val="LNVTableText1-9Pt-Indented"/>
            </w:pPr>
          </w:p>
        </w:tc>
        <w:tc>
          <w:tcPr>
            <w:tcW w:w="335" w:type="pct"/>
          </w:tcPr>
          <w:p w14:paraId="342F3206" w14:textId="77777777" w:rsidR="00F8157C" w:rsidRDefault="00F8157C">
            <w:pPr>
              <w:pStyle w:val="LNVTableText1-9Pt-Indented"/>
            </w:pPr>
          </w:p>
        </w:tc>
        <w:tc>
          <w:tcPr>
            <w:tcW w:w="383" w:type="pct"/>
          </w:tcPr>
          <w:p w14:paraId="119EE358" w14:textId="77777777" w:rsidR="00F8157C" w:rsidRDefault="00F8157C">
            <w:pPr>
              <w:pStyle w:val="LNVTableText1-9Pt-Indented"/>
            </w:pPr>
          </w:p>
        </w:tc>
        <w:tc>
          <w:tcPr>
            <w:tcW w:w="908" w:type="pct"/>
          </w:tcPr>
          <w:p w14:paraId="17846307" w14:textId="77777777" w:rsidR="00F8157C" w:rsidRDefault="006526BD">
            <w:pPr>
              <w:pStyle w:val="LNVTableText1-9Pt-Indented"/>
            </w:pPr>
            <w:r>
              <w:t>04/20/2026 12:46:42</w:t>
            </w:r>
          </w:p>
        </w:tc>
      </w:tr>
    </w:tbl>
    <w:p w14:paraId="0B1216DE" w14:textId="77777777" w:rsidR="00356E42" w:rsidRDefault="00356E42" w:rsidP="00356E42"/>
    <w:p w14:paraId="5003EF01" w14:textId="77777777" w:rsidR="00356E42" w:rsidRDefault="00356E42" w:rsidP="00356E42">
      <w:r w:rsidRPr="00356E42">
        <w:rPr>
          <w:highlight w:val="green"/>
        </w:rPr>
        <w:t>Snapshot Images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2964"/>
        <w:gridCol w:w="789"/>
        <w:gridCol w:w="762"/>
        <w:gridCol w:w="1144"/>
        <w:gridCol w:w="636"/>
        <w:gridCol w:w="572"/>
        <w:gridCol w:w="1105"/>
        <w:gridCol w:w="1073"/>
      </w:tblGrid>
      <w:tr w:rsidR="00F8157C" w14:paraId="5F65E41E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08" w:type="pct"/>
          </w:tcPr>
          <w:p w14:paraId="41F4E795" w14:textId="77777777" w:rsidR="00F8157C" w:rsidRDefault="006526BD">
            <w:pPr>
              <w:pStyle w:val="LNVTableText1-9Pt-Indented"/>
            </w:pPr>
            <w:r>
              <w:t>Policy</w:t>
            </w:r>
          </w:p>
        </w:tc>
        <w:tc>
          <w:tcPr>
            <w:tcW w:w="384" w:type="pct"/>
          </w:tcPr>
          <w:p w14:paraId="6B652062" w14:textId="77777777" w:rsidR="00F8157C" w:rsidRDefault="006526BD">
            <w:pPr>
              <w:pStyle w:val="LNVTableText1-9Pt-Indented"/>
            </w:pPr>
            <w:r>
              <w:t>CreatedAt</w:t>
            </w:r>
          </w:p>
        </w:tc>
        <w:tc>
          <w:tcPr>
            <w:tcW w:w="342" w:type="pct"/>
          </w:tcPr>
          <w:p w14:paraId="219846F7" w14:textId="77777777" w:rsidR="00F8157C" w:rsidRDefault="006526BD">
            <w:pPr>
              <w:pStyle w:val="LNVTableText1-9Pt-Indented"/>
            </w:pPr>
            <w:r>
              <w:t>Sequence</w:t>
            </w:r>
          </w:p>
        </w:tc>
        <w:tc>
          <w:tcPr>
            <w:tcW w:w="598" w:type="pct"/>
          </w:tcPr>
          <w:p w14:paraId="69E732D7" w14:textId="77777777" w:rsidR="00F8157C" w:rsidRDefault="006526BD">
            <w:pPr>
              <w:pStyle w:val="LNVTableText1-9Pt-Indented"/>
            </w:pPr>
            <w:r>
              <w:t>CreationMethod</w:t>
            </w:r>
          </w:p>
        </w:tc>
        <w:tc>
          <w:tcPr>
            <w:tcW w:w="299" w:type="pct"/>
            <w:noWrap/>
          </w:tcPr>
          <w:p w14:paraId="65965C63" w14:textId="77777777" w:rsidR="00F8157C" w:rsidRDefault="006526BD">
            <w:pPr>
              <w:pStyle w:val="LNVTableText1-9Pt-Indented"/>
            </w:pPr>
            <w:r>
              <w:t>State</w:t>
            </w:r>
          </w:p>
        </w:tc>
        <w:tc>
          <w:tcPr>
            <w:tcW w:w="256" w:type="pct"/>
          </w:tcPr>
          <w:p w14:paraId="54632C96" w14:textId="77777777" w:rsidR="00F8157C" w:rsidRDefault="006526BD">
            <w:pPr>
              <w:pStyle w:val="LNVTableText1-9Pt-Indented"/>
            </w:pPr>
            <w:r>
              <w:t>Active</w:t>
            </w:r>
          </w:p>
        </w:tc>
        <w:tc>
          <w:tcPr>
            <w:tcW w:w="598" w:type="pct"/>
          </w:tcPr>
          <w:p w14:paraId="7BB26289" w14:textId="77777777" w:rsidR="00F8157C" w:rsidRDefault="006526BD">
            <w:pPr>
              <w:pStyle w:val="LNVTableText1-9Pt-Indented"/>
            </w:pPr>
            <w:r>
              <w:t>RepositoryUsed</w:t>
            </w:r>
          </w:p>
        </w:tc>
        <w:tc>
          <w:tcPr>
            <w:tcW w:w="598" w:type="pct"/>
          </w:tcPr>
          <w:p w14:paraId="057B1F21" w14:textId="77777777" w:rsidR="00F8157C" w:rsidRDefault="006526BD">
            <w:pPr>
              <w:pStyle w:val="LNVTableText1-9Pt-Indented"/>
            </w:pPr>
            <w:r>
              <w:t>RollbackSource</w:t>
            </w:r>
          </w:p>
        </w:tc>
      </w:tr>
      <w:tr w:rsidR="00F8157C" w14:paraId="7A7836AB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8" w:type="pct"/>
          </w:tcPr>
          <w:p w14:paraId="62ED3667" w14:textId="77777777" w:rsidR="00F8157C" w:rsidRDefault="006526BD">
            <w:pPr>
              <w:pStyle w:val="LNVTableText1-9Pt-Indented"/>
            </w:pPr>
            <w:r>
              <w:t>340000006D039EA000D9F0180063013E69E6307B</w:t>
            </w:r>
          </w:p>
        </w:tc>
        <w:tc>
          <w:tcPr>
            <w:tcW w:w="384" w:type="pct"/>
          </w:tcPr>
          <w:p w14:paraId="414CEFA6" w14:textId="77777777" w:rsidR="00F8157C" w:rsidRDefault="00F8157C">
            <w:pPr>
              <w:pStyle w:val="LNVTableText1-9Pt-Indented"/>
            </w:pPr>
          </w:p>
        </w:tc>
        <w:tc>
          <w:tcPr>
            <w:tcW w:w="342" w:type="pct"/>
          </w:tcPr>
          <w:p w14:paraId="3F92922A" w14:textId="77777777" w:rsidR="00F8157C" w:rsidRDefault="00F8157C">
            <w:pPr>
              <w:pStyle w:val="LNVTableText1-9Pt-Indented"/>
            </w:pPr>
          </w:p>
        </w:tc>
        <w:tc>
          <w:tcPr>
            <w:tcW w:w="598" w:type="pct"/>
          </w:tcPr>
          <w:p w14:paraId="74FE2D72" w14:textId="77777777" w:rsidR="00F8157C" w:rsidRDefault="00F8157C">
            <w:pPr>
              <w:pStyle w:val="LNVTableText1-9Pt-Indented"/>
            </w:pPr>
          </w:p>
        </w:tc>
        <w:tc>
          <w:tcPr>
            <w:tcW w:w="299" w:type="pct"/>
            <w:noWrap/>
          </w:tcPr>
          <w:p w14:paraId="56226699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256" w:type="pct"/>
          </w:tcPr>
          <w:p w14:paraId="00C6E2EA" w14:textId="77777777" w:rsidR="00F8157C" w:rsidRDefault="00F8157C">
            <w:pPr>
              <w:pStyle w:val="LNVTableText1-9Pt-Indented"/>
            </w:pPr>
          </w:p>
        </w:tc>
        <w:tc>
          <w:tcPr>
            <w:tcW w:w="598" w:type="pct"/>
          </w:tcPr>
          <w:p w14:paraId="68FBCAA0" w14:textId="77777777" w:rsidR="00F8157C" w:rsidRDefault="00F8157C">
            <w:pPr>
              <w:pStyle w:val="LNVTableText1-9Pt-Indented"/>
            </w:pPr>
          </w:p>
        </w:tc>
        <w:tc>
          <w:tcPr>
            <w:tcW w:w="598" w:type="pct"/>
          </w:tcPr>
          <w:p w14:paraId="1E994EFE" w14:textId="77777777" w:rsidR="00F8157C" w:rsidRDefault="00F8157C">
            <w:pPr>
              <w:pStyle w:val="LNVTableText1-9Pt-Indented"/>
            </w:pPr>
          </w:p>
        </w:tc>
      </w:tr>
      <w:tr w:rsidR="00F8157C" w14:paraId="01CBF718" w14:textId="77777777" w:rsidTr="00F8157C">
        <w:tc>
          <w:tcPr>
            <w:tcW w:w="1708" w:type="pct"/>
          </w:tcPr>
          <w:p w14:paraId="70D63A80" w14:textId="77777777" w:rsidR="00F8157C" w:rsidRDefault="006526BD">
            <w:pPr>
              <w:pStyle w:val="LNVTableText1-9Pt-Indented"/>
            </w:pPr>
            <w:r>
              <w:t>340000006D039EA000D9F0180063014069E781F9</w:t>
            </w:r>
          </w:p>
        </w:tc>
        <w:tc>
          <w:tcPr>
            <w:tcW w:w="384" w:type="pct"/>
          </w:tcPr>
          <w:p w14:paraId="658F2E6B" w14:textId="77777777" w:rsidR="00F8157C" w:rsidRDefault="00F8157C">
            <w:pPr>
              <w:pStyle w:val="LNVTableText1-9Pt-Indented"/>
            </w:pPr>
          </w:p>
        </w:tc>
        <w:tc>
          <w:tcPr>
            <w:tcW w:w="342" w:type="pct"/>
          </w:tcPr>
          <w:p w14:paraId="40F4AAB1" w14:textId="77777777" w:rsidR="00F8157C" w:rsidRDefault="00F8157C">
            <w:pPr>
              <w:pStyle w:val="LNVTableText1-9Pt-Indented"/>
            </w:pPr>
          </w:p>
        </w:tc>
        <w:tc>
          <w:tcPr>
            <w:tcW w:w="598" w:type="pct"/>
          </w:tcPr>
          <w:p w14:paraId="054530C1" w14:textId="77777777" w:rsidR="00F8157C" w:rsidRDefault="00F8157C">
            <w:pPr>
              <w:pStyle w:val="LNVTableText1-9Pt-Indented"/>
            </w:pPr>
          </w:p>
        </w:tc>
        <w:tc>
          <w:tcPr>
            <w:tcW w:w="299" w:type="pct"/>
            <w:noWrap/>
          </w:tcPr>
          <w:p w14:paraId="4A6C1788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256" w:type="pct"/>
          </w:tcPr>
          <w:p w14:paraId="2FCF97D2" w14:textId="77777777" w:rsidR="00F8157C" w:rsidRDefault="00F8157C">
            <w:pPr>
              <w:pStyle w:val="LNVTableText1-9Pt-Indented"/>
            </w:pPr>
          </w:p>
        </w:tc>
        <w:tc>
          <w:tcPr>
            <w:tcW w:w="598" w:type="pct"/>
          </w:tcPr>
          <w:p w14:paraId="4A001DD8" w14:textId="77777777" w:rsidR="00F8157C" w:rsidRDefault="00F8157C">
            <w:pPr>
              <w:pStyle w:val="LNVTableText1-9Pt-Indented"/>
            </w:pPr>
          </w:p>
        </w:tc>
        <w:tc>
          <w:tcPr>
            <w:tcW w:w="598" w:type="pct"/>
          </w:tcPr>
          <w:p w14:paraId="0185B70C" w14:textId="77777777" w:rsidR="00F8157C" w:rsidRDefault="00F8157C">
            <w:pPr>
              <w:pStyle w:val="LNVTableText1-9Pt-Indented"/>
            </w:pPr>
          </w:p>
        </w:tc>
      </w:tr>
      <w:tr w:rsidR="00F8157C" w14:paraId="06C47F56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8" w:type="pct"/>
          </w:tcPr>
          <w:p w14:paraId="08D2FBE3" w14:textId="77777777" w:rsidR="00F8157C" w:rsidRDefault="006526BD">
            <w:pPr>
              <w:pStyle w:val="LNVTableText1-9Pt-Indented"/>
            </w:pPr>
            <w:r>
              <w:t>340000006D039EA000D9F0180063014269E8D377</w:t>
            </w:r>
          </w:p>
        </w:tc>
        <w:tc>
          <w:tcPr>
            <w:tcW w:w="384" w:type="pct"/>
          </w:tcPr>
          <w:p w14:paraId="2115D9DE" w14:textId="77777777" w:rsidR="00F8157C" w:rsidRDefault="00F8157C">
            <w:pPr>
              <w:pStyle w:val="LNVTableText1-9Pt-Indented"/>
            </w:pPr>
          </w:p>
        </w:tc>
        <w:tc>
          <w:tcPr>
            <w:tcW w:w="342" w:type="pct"/>
          </w:tcPr>
          <w:p w14:paraId="5E53CCCB" w14:textId="77777777" w:rsidR="00F8157C" w:rsidRDefault="00F8157C">
            <w:pPr>
              <w:pStyle w:val="LNVTableText1-9Pt-Indented"/>
            </w:pPr>
          </w:p>
        </w:tc>
        <w:tc>
          <w:tcPr>
            <w:tcW w:w="598" w:type="pct"/>
          </w:tcPr>
          <w:p w14:paraId="4FE482DA" w14:textId="77777777" w:rsidR="00F8157C" w:rsidRDefault="00F8157C">
            <w:pPr>
              <w:pStyle w:val="LNVTableText1-9Pt-Indented"/>
            </w:pPr>
          </w:p>
        </w:tc>
        <w:tc>
          <w:tcPr>
            <w:tcW w:w="299" w:type="pct"/>
            <w:noWrap/>
          </w:tcPr>
          <w:p w14:paraId="0C7CCFBF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256" w:type="pct"/>
          </w:tcPr>
          <w:p w14:paraId="2B3A911A" w14:textId="77777777" w:rsidR="00F8157C" w:rsidRDefault="00F8157C">
            <w:pPr>
              <w:pStyle w:val="LNVTableText1-9Pt-Indented"/>
            </w:pPr>
          </w:p>
        </w:tc>
        <w:tc>
          <w:tcPr>
            <w:tcW w:w="598" w:type="pct"/>
          </w:tcPr>
          <w:p w14:paraId="00DD6D90" w14:textId="77777777" w:rsidR="00F8157C" w:rsidRDefault="00F8157C">
            <w:pPr>
              <w:pStyle w:val="LNVTableText1-9Pt-Indented"/>
            </w:pPr>
          </w:p>
        </w:tc>
        <w:tc>
          <w:tcPr>
            <w:tcW w:w="598" w:type="pct"/>
          </w:tcPr>
          <w:p w14:paraId="49C0DBFE" w14:textId="77777777" w:rsidR="00F8157C" w:rsidRDefault="00F8157C">
            <w:pPr>
              <w:pStyle w:val="LNVTableText1-9Pt-Indented"/>
            </w:pPr>
          </w:p>
        </w:tc>
      </w:tr>
      <w:tr w:rsidR="00F8157C" w14:paraId="52BE525D" w14:textId="77777777" w:rsidTr="00F8157C">
        <w:tc>
          <w:tcPr>
            <w:tcW w:w="1708" w:type="pct"/>
          </w:tcPr>
          <w:p w14:paraId="3B55BFF0" w14:textId="77777777" w:rsidR="00F8157C" w:rsidRDefault="006526BD">
            <w:pPr>
              <w:pStyle w:val="LNVTableText1-9Pt-Indented"/>
            </w:pPr>
            <w:r>
              <w:t>340000006D039EA000D9F0180063014469EA24F4</w:t>
            </w:r>
          </w:p>
        </w:tc>
        <w:tc>
          <w:tcPr>
            <w:tcW w:w="384" w:type="pct"/>
          </w:tcPr>
          <w:p w14:paraId="63B12EC8" w14:textId="77777777" w:rsidR="00F8157C" w:rsidRDefault="00F8157C">
            <w:pPr>
              <w:pStyle w:val="LNVTableText1-9Pt-Indented"/>
            </w:pPr>
          </w:p>
        </w:tc>
        <w:tc>
          <w:tcPr>
            <w:tcW w:w="342" w:type="pct"/>
          </w:tcPr>
          <w:p w14:paraId="1F5C8B45" w14:textId="77777777" w:rsidR="00F8157C" w:rsidRDefault="00F8157C">
            <w:pPr>
              <w:pStyle w:val="LNVTableText1-9Pt-Indented"/>
            </w:pPr>
          </w:p>
        </w:tc>
        <w:tc>
          <w:tcPr>
            <w:tcW w:w="598" w:type="pct"/>
          </w:tcPr>
          <w:p w14:paraId="3C579D06" w14:textId="77777777" w:rsidR="00F8157C" w:rsidRDefault="00F8157C">
            <w:pPr>
              <w:pStyle w:val="LNVTableText1-9Pt-Indented"/>
            </w:pPr>
          </w:p>
        </w:tc>
        <w:tc>
          <w:tcPr>
            <w:tcW w:w="299" w:type="pct"/>
            <w:noWrap/>
          </w:tcPr>
          <w:p w14:paraId="082FC98C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256" w:type="pct"/>
          </w:tcPr>
          <w:p w14:paraId="2C53B596" w14:textId="77777777" w:rsidR="00F8157C" w:rsidRDefault="00F8157C">
            <w:pPr>
              <w:pStyle w:val="LNVTableText1-9Pt-Indented"/>
            </w:pPr>
          </w:p>
        </w:tc>
        <w:tc>
          <w:tcPr>
            <w:tcW w:w="598" w:type="pct"/>
          </w:tcPr>
          <w:p w14:paraId="2269F809" w14:textId="77777777" w:rsidR="00F8157C" w:rsidRDefault="00F8157C">
            <w:pPr>
              <w:pStyle w:val="LNVTableText1-9Pt-Indented"/>
            </w:pPr>
          </w:p>
        </w:tc>
        <w:tc>
          <w:tcPr>
            <w:tcW w:w="598" w:type="pct"/>
          </w:tcPr>
          <w:p w14:paraId="565D421E" w14:textId="77777777" w:rsidR="00F8157C" w:rsidRDefault="00F8157C">
            <w:pPr>
              <w:pStyle w:val="LNVTableText1-9Pt-Indented"/>
            </w:pPr>
          </w:p>
        </w:tc>
      </w:tr>
      <w:tr w:rsidR="00F8157C" w14:paraId="13C0F496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8" w:type="pct"/>
          </w:tcPr>
          <w:p w14:paraId="6A6A8EFA" w14:textId="77777777" w:rsidR="00F8157C" w:rsidRDefault="006526BD">
            <w:pPr>
              <w:pStyle w:val="LNVTableText1-9Pt-Indented"/>
            </w:pPr>
            <w:r>
              <w:t>340000006D039EA000D9F0180063014669EB7672</w:t>
            </w:r>
          </w:p>
        </w:tc>
        <w:tc>
          <w:tcPr>
            <w:tcW w:w="384" w:type="pct"/>
          </w:tcPr>
          <w:p w14:paraId="14FBFAD1" w14:textId="77777777" w:rsidR="00F8157C" w:rsidRDefault="00F8157C">
            <w:pPr>
              <w:pStyle w:val="LNVTableText1-9Pt-Indented"/>
            </w:pPr>
          </w:p>
        </w:tc>
        <w:tc>
          <w:tcPr>
            <w:tcW w:w="342" w:type="pct"/>
          </w:tcPr>
          <w:p w14:paraId="21D1F048" w14:textId="77777777" w:rsidR="00F8157C" w:rsidRDefault="00F8157C">
            <w:pPr>
              <w:pStyle w:val="LNVTableText1-9Pt-Indented"/>
            </w:pPr>
          </w:p>
        </w:tc>
        <w:tc>
          <w:tcPr>
            <w:tcW w:w="598" w:type="pct"/>
          </w:tcPr>
          <w:p w14:paraId="0DFBB128" w14:textId="77777777" w:rsidR="00F8157C" w:rsidRDefault="00F8157C">
            <w:pPr>
              <w:pStyle w:val="LNVTableText1-9Pt-Indented"/>
            </w:pPr>
          </w:p>
        </w:tc>
        <w:tc>
          <w:tcPr>
            <w:tcW w:w="299" w:type="pct"/>
            <w:noWrap/>
          </w:tcPr>
          <w:p w14:paraId="0BC80B73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256" w:type="pct"/>
          </w:tcPr>
          <w:p w14:paraId="146BEBEF" w14:textId="77777777" w:rsidR="00F8157C" w:rsidRDefault="00F8157C">
            <w:pPr>
              <w:pStyle w:val="LNVTableText1-9Pt-Indented"/>
            </w:pPr>
          </w:p>
        </w:tc>
        <w:tc>
          <w:tcPr>
            <w:tcW w:w="598" w:type="pct"/>
          </w:tcPr>
          <w:p w14:paraId="0B46E94C" w14:textId="77777777" w:rsidR="00F8157C" w:rsidRDefault="00F8157C">
            <w:pPr>
              <w:pStyle w:val="LNVTableText1-9Pt-Indented"/>
            </w:pPr>
          </w:p>
        </w:tc>
        <w:tc>
          <w:tcPr>
            <w:tcW w:w="598" w:type="pct"/>
          </w:tcPr>
          <w:p w14:paraId="3A70C84D" w14:textId="77777777" w:rsidR="00F8157C" w:rsidRDefault="00F8157C">
            <w:pPr>
              <w:pStyle w:val="LNVTableText1-9Pt-Indented"/>
            </w:pPr>
          </w:p>
        </w:tc>
      </w:tr>
      <w:tr w:rsidR="00F8157C" w14:paraId="2F3FBE04" w14:textId="77777777" w:rsidTr="00F8157C">
        <w:tc>
          <w:tcPr>
            <w:tcW w:w="1708" w:type="pct"/>
          </w:tcPr>
          <w:p w14:paraId="6C73E453" w14:textId="77777777" w:rsidR="00F8157C" w:rsidRDefault="006526BD">
            <w:pPr>
              <w:pStyle w:val="LNVTableText1-9Pt-Indented"/>
            </w:pPr>
            <w:r>
              <w:t>340000006D039EA000D9F0180063014869ECC7F0</w:t>
            </w:r>
          </w:p>
        </w:tc>
        <w:tc>
          <w:tcPr>
            <w:tcW w:w="384" w:type="pct"/>
          </w:tcPr>
          <w:p w14:paraId="350B2915" w14:textId="77777777" w:rsidR="00F8157C" w:rsidRDefault="00F8157C">
            <w:pPr>
              <w:pStyle w:val="LNVTableText1-9Pt-Indented"/>
            </w:pPr>
          </w:p>
        </w:tc>
        <w:tc>
          <w:tcPr>
            <w:tcW w:w="342" w:type="pct"/>
          </w:tcPr>
          <w:p w14:paraId="0833D7E2" w14:textId="77777777" w:rsidR="00F8157C" w:rsidRDefault="00F8157C">
            <w:pPr>
              <w:pStyle w:val="LNVTableText1-9Pt-Indented"/>
            </w:pPr>
          </w:p>
        </w:tc>
        <w:tc>
          <w:tcPr>
            <w:tcW w:w="598" w:type="pct"/>
          </w:tcPr>
          <w:p w14:paraId="47EDB6FE" w14:textId="77777777" w:rsidR="00F8157C" w:rsidRDefault="00F8157C">
            <w:pPr>
              <w:pStyle w:val="LNVTableText1-9Pt-Indented"/>
            </w:pPr>
          </w:p>
        </w:tc>
        <w:tc>
          <w:tcPr>
            <w:tcW w:w="299" w:type="pct"/>
            <w:noWrap/>
          </w:tcPr>
          <w:p w14:paraId="05920977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256" w:type="pct"/>
          </w:tcPr>
          <w:p w14:paraId="4E81CFE1" w14:textId="77777777" w:rsidR="00F8157C" w:rsidRDefault="00F8157C">
            <w:pPr>
              <w:pStyle w:val="LNVTableText1-9Pt-Indented"/>
            </w:pPr>
          </w:p>
        </w:tc>
        <w:tc>
          <w:tcPr>
            <w:tcW w:w="598" w:type="pct"/>
          </w:tcPr>
          <w:p w14:paraId="6510C6AC" w14:textId="77777777" w:rsidR="00F8157C" w:rsidRDefault="00F8157C">
            <w:pPr>
              <w:pStyle w:val="LNVTableText1-9Pt-Indented"/>
            </w:pPr>
          </w:p>
        </w:tc>
        <w:tc>
          <w:tcPr>
            <w:tcW w:w="598" w:type="pct"/>
          </w:tcPr>
          <w:p w14:paraId="4FA2AFD1" w14:textId="77777777" w:rsidR="00F8157C" w:rsidRDefault="00F8157C">
            <w:pPr>
              <w:pStyle w:val="LNVTableText1-9Pt-Indented"/>
            </w:pPr>
          </w:p>
        </w:tc>
      </w:tr>
      <w:tr w:rsidR="00F8157C" w14:paraId="1C58DDA1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8" w:type="pct"/>
          </w:tcPr>
          <w:p w14:paraId="3B69782B" w14:textId="77777777" w:rsidR="00F8157C" w:rsidRDefault="006526BD">
            <w:pPr>
              <w:pStyle w:val="LNVTableText1-9Pt-Indented"/>
            </w:pPr>
            <w:r>
              <w:t>340000006D039EA000D9F0180063014A69EE196E</w:t>
            </w:r>
          </w:p>
        </w:tc>
        <w:tc>
          <w:tcPr>
            <w:tcW w:w="384" w:type="pct"/>
          </w:tcPr>
          <w:p w14:paraId="5833E5DB" w14:textId="77777777" w:rsidR="00F8157C" w:rsidRDefault="00F8157C">
            <w:pPr>
              <w:pStyle w:val="LNVTableText1-9Pt-Indented"/>
            </w:pPr>
          </w:p>
        </w:tc>
        <w:tc>
          <w:tcPr>
            <w:tcW w:w="342" w:type="pct"/>
          </w:tcPr>
          <w:p w14:paraId="5A05F366" w14:textId="77777777" w:rsidR="00F8157C" w:rsidRDefault="00F8157C">
            <w:pPr>
              <w:pStyle w:val="LNVTableText1-9Pt-Indented"/>
            </w:pPr>
          </w:p>
        </w:tc>
        <w:tc>
          <w:tcPr>
            <w:tcW w:w="598" w:type="pct"/>
          </w:tcPr>
          <w:p w14:paraId="31577F06" w14:textId="77777777" w:rsidR="00F8157C" w:rsidRDefault="00F8157C">
            <w:pPr>
              <w:pStyle w:val="LNVTableText1-9Pt-Indented"/>
            </w:pPr>
          </w:p>
        </w:tc>
        <w:tc>
          <w:tcPr>
            <w:tcW w:w="299" w:type="pct"/>
            <w:noWrap/>
          </w:tcPr>
          <w:p w14:paraId="04B0E366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256" w:type="pct"/>
          </w:tcPr>
          <w:p w14:paraId="111067D8" w14:textId="77777777" w:rsidR="00F8157C" w:rsidRDefault="00F8157C">
            <w:pPr>
              <w:pStyle w:val="LNVTableText1-9Pt-Indented"/>
            </w:pPr>
          </w:p>
        </w:tc>
        <w:tc>
          <w:tcPr>
            <w:tcW w:w="598" w:type="pct"/>
          </w:tcPr>
          <w:p w14:paraId="3D6C8E41" w14:textId="77777777" w:rsidR="00F8157C" w:rsidRDefault="00F8157C">
            <w:pPr>
              <w:pStyle w:val="LNVTableText1-9Pt-Indented"/>
            </w:pPr>
          </w:p>
        </w:tc>
        <w:tc>
          <w:tcPr>
            <w:tcW w:w="598" w:type="pct"/>
          </w:tcPr>
          <w:p w14:paraId="089A23B7" w14:textId="77777777" w:rsidR="00F8157C" w:rsidRDefault="00F8157C">
            <w:pPr>
              <w:pStyle w:val="LNVTableText1-9Pt-Indented"/>
            </w:pPr>
          </w:p>
        </w:tc>
      </w:tr>
      <w:tr w:rsidR="00F8157C" w14:paraId="3DD1D89E" w14:textId="77777777" w:rsidTr="00F8157C">
        <w:tc>
          <w:tcPr>
            <w:tcW w:w="1708" w:type="pct"/>
          </w:tcPr>
          <w:p w14:paraId="183B1B2B" w14:textId="77777777" w:rsidR="00F8157C" w:rsidRDefault="006526BD">
            <w:pPr>
              <w:pStyle w:val="LNVTableText1-9Pt-Indented"/>
            </w:pPr>
            <w:r>
              <w:t>340000006D039EA000D9F0180063014C69EF6AEC</w:t>
            </w:r>
          </w:p>
        </w:tc>
        <w:tc>
          <w:tcPr>
            <w:tcW w:w="384" w:type="pct"/>
          </w:tcPr>
          <w:p w14:paraId="2E8E0482" w14:textId="77777777" w:rsidR="00F8157C" w:rsidRDefault="00F8157C">
            <w:pPr>
              <w:pStyle w:val="LNVTableText1-9Pt-Indented"/>
            </w:pPr>
          </w:p>
        </w:tc>
        <w:tc>
          <w:tcPr>
            <w:tcW w:w="342" w:type="pct"/>
          </w:tcPr>
          <w:p w14:paraId="194FB86F" w14:textId="77777777" w:rsidR="00F8157C" w:rsidRDefault="00F8157C">
            <w:pPr>
              <w:pStyle w:val="LNVTableText1-9Pt-Indented"/>
            </w:pPr>
          </w:p>
        </w:tc>
        <w:tc>
          <w:tcPr>
            <w:tcW w:w="598" w:type="pct"/>
          </w:tcPr>
          <w:p w14:paraId="22633F8F" w14:textId="77777777" w:rsidR="00F8157C" w:rsidRDefault="00F8157C">
            <w:pPr>
              <w:pStyle w:val="LNVTableText1-9Pt-Indented"/>
            </w:pPr>
          </w:p>
        </w:tc>
        <w:tc>
          <w:tcPr>
            <w:tcW w:w="299" w:type="pct"/>
            <w:noWrap/>
          </w:tcPr>
          <w:p w14:paraId="548A247E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256" w:type="pct"/>
          </w:tcPr>
          <w:p w14:paraId="52A6E3EB" w14:textId="77777777" w:rsidR="00F8157C" w:rsidRDefault="00F8157C">
            <w:pPr>
              <w:pStyle w:val="LNVTableText1-9Pt-Indented"/>
            </w:pPr>
          </w:p>
        </w:tc>
        <w:tc>
          <w:tcPr>
            <w:tcW w:w="598" w:type="pct"/>
          </w:tcPr>
          <w:p w14:paraId="678288A8" w14:textId="77777777" w:rsidR="00F8157C" w:rsidRDefault="00F8157C">
            <w:pPr>
              <w:pStyle w:val="LNVTableText1-9Pt-Indented"/>
            </w:pPr>
          </w:p>
        </w:tc>
        <w:tc>
          <w:tcPr>
            <w:tcW w:w="598" w:type="pct"/>
          </w:tcPr>
          <w:p w14:paraId="15C19084" w14:textId="77777777" w:rsidR="00F8157C" w:rsidRDefault="00F8157C">
            <w:pPr>
              <w:pStyle w:val="LNVTableText1-9Pt-Indented"/>
            </w:pPr>
          </w:p>
        </w:tc>
      </w:tr>
    </w:tbl>
    <w:p w14:paraId="366FF5DF" w14:textId="77777777" w:rsidR="00356E42" w:rsidRDefault="00356E42" w:rsidP="0060278E"/>
    <w:p w14:paraId="00384900" w14:textId="77777777" w:rsidR="00356E42" w:rsidRDefault="00356E42" w:rsidP="0060278E">
      <w:r w:rsidRPr="00356E42">
        <w:rPr>
          <w:highlight w:val="yellow"/>
        </w:rPr>
        <w:t>Replication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1155"/>
        <w:gridCol w:w="665"/>
        <w:gridCol w:w="1221"/>
        <w:gridCol w:w="1193"/>
        <w:gridCol w:w="910"/>
        <w:gridCol w:w="614"/>
        <w:gridCol w:w="1005"/>
        <w:gridCol w:w="898"/>
        <w:gridCol w:w="720"/>
        <w:gridCol w:w="664"/>
      </w:tblGrid>
      <w:tr w:rsidR="00F8157C" w14:paraId="4C5FA5A9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88" w:type="pct"/>
          </w:tcPr>
          <w:p w14:paraId="0A554870" w14:textId="77777777" w:rsidR="00F8157C" w:rsidRDefault="006526BD">
            <w:pPr>
              <w:pStyle w:val="LNVTableText1-9Pt-Indented"/>
            </w:pPr>
            <w:r>
              <w:t>Relationship</w:t>
            </w:r>
          </w:p>
        </w:tc>
        <w:tc>
          <w:tcPr>
            <w:tcW w:w="225" w:type="pct"/>
            <w:noWrap/>
          </w:tcPr>
          <w:p w14:paraId="04C8B673" w14:textId="77777777" w:rsidR="00F8157C" w:rsidRDefault="006526BD">
            <w:pPr>
              <w:pStyle w:val="LNVTableText1-9Pt-Indented"/>
            </w:pPr>
            <w:r>
              <w:t>Mode</w:t>
            </w:r>
          </w:p>
        </w:tc>
        <w:tc>
          <w:tcPr>
            <w:tcW w:w="675" w:type="pct"/>
          </w:tcPr>
          <w:p w14:paraId="230C1FC1" w14:textId="77777777" w:rsidR="00F8157C" w:rsidRDefault="006526BD">
            <w:pPr>
              <w:pStyle w:val="LNVTableText1-9Pt-Indented"/>
            </w:pPr>
            <w:r>
              <w:t>SourceObject</w:t>
            </w:r>
          </w:p>
        </w:tc>
        <w:tc>
          <w:tcPr>
            <w:tcW w:w="675" w:type="pct"/>
          </w:tcPr>
          <w:p w14:paraId="232AEC5C" w14:textId="77777777" w:rsidR="00F8157C" w:rsidRDefault="006526BD">
            <w:pPr>
              <w:pStyle w:val="LNVTableText1-9Pt-Indented"/>
            </w:pPr>
            <w:r>
              <w:t>TargetObject</w:t>
            </w:r>
          </w:p>
        </w:tc>
        <w:tc>
          <w:tcPr>
            <w:tcW w:w="506" w:type="pct"/>
          </w:tcPr>
          <w:p w14:paraId="40BA4FAD" w14:textId="77777777" w:rsidR="00F8157C" w:rsidRDefault="006526BD">
            <w:pPr>
              <w:pStyle w:val="LNVTableText1-9Pt-Indented"/>
            </w:pPr>
            <w:r>
              <w:t>Direction</w:t>
            </w:r>
          </w:p>
        </w:tc>
        <w:tc>
          <w:tcPr>
            <w:tcW w:w="281" w:type="pct"/>
            <w:noWrap/>
          </w:tcPr>
          <w:p w14:paraId="468F79E9" w14:textId="77777777" w:rsidR="00F8157C" w:rsidRDefault="006526BD">
            <w:pPr>
              <w:pStyle w:val="LNVTableText1-9Pt-Indented"/>
            </w:pPr>
            <w:r>
              <w:t>State</w:t>
            </w:r>
          </w:p>
        </w:tc>
        <w:tc>
          <w:tcPr>
            <w:tcW w:w="563" w:type="pct"/>
          </w:tcPr>
          <w:p w14:paraId="0944C63A" w14:textId="77777777" w:rsidR="00F8157C" w:rsidRDefault="006526BD">
            <w:pPr>
              <w:pStyle w:val="LNVTableText1-9Pt-Indented"/>
            </w:pPr>
            <w:r>
              <w:t>SyncPolicy</w:t>
            </w:r>
          </w:p>
        </w:tc>
        <w:tc>
          <w:tcPr>
            <w:tcW w:w="450" w:type="pct"/>
          </w:tcPr>
          <w:p w14:paraId="2E7545BC" w14:textId="77777777" w:rsidR="00F8157C" w:rsidRDefault="006526BD">
            <w:pPr>
              <w:pStyle w:val="LNVTableText1-9Pt-Indented"/>
            </w:pPr>
            <w:r>
              <w:t>Schedule</w:t>
            </w:r>
          </w:p>
        </w:tc>
        <w:tc>
          <w:tcPr>
            <w:tcW w:w="338" w:type="pct"/>
          </w:tcPr>
          <w:p w14:paraId="64010CA5" w14:textId="77777777" w:rsidR="00F8157C" w:rsidRDefault="006526BD">
            <w:pPr>
              <w:pStyle w:val="LNVTableText1-9Pt-Indented"/>
            </w:pPr>
            <w:r>
              <w:t>Health</w:t>
            </w:r>
          </w:p>
        </w:tc>
        <w:tc>
          <w:tcPr>
            <w:tcW w:w="282" w:type="pct"/>
          </w:tcPr>
          <w:p w14:paraId="174EFD7F" w14:textId="77777777" w:rsidR="00F8157C" w:rsidRDefault="006526BD">
            <w:pPr>
              <w:pStyle w:val="LNVTableText1-9Pt-Indented"/>
            </w:pPr>
            <w:r>
              <w:t>Notes</w:t>
            </w:r>
          </w:p>
        </w:tc>
      </w:tr>
      <w:tr w:rsidR="00F8157C" w14:paraId="3F83677C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88" w:type="pct"/>
          </w:tcPr>
          <w:p w14:paraId="0C632AE6" w14:textId="77777777" w:rsidR="00F8157C" w:rsidRDefault="006526BD">
            <w:pPr>
              <w:pStyle w:val="LNVTableText1-9Pt-Indented"/>
            </w:pPr>
            <w:r>
              <w:t>Not configured</w:t>
            </w:r>
          </w:p>
        </w:tc>
        <w:tc>
          <w:tcPr>
            <w:tcW w:w="225" w:type="pct"/>
            <w:noWrap/>
          </w:tcPr>
          <w:p w14:paraId="53717F9D" w14:textId="77777777" w:rsidR="00F8157C" w:rsidRDefault="00F8157C">
            <w:pPr>
              <w:pStyle w:val="LNVTableText1-9Pt-Indented"/>
            </w:pPr>
          </w:p>
        </w:tc>
        <w:tc>
          <w:tcPr>
            <w:tcW w:w="675" w:type="pct"/>
          </w:tcPr>
          <w:p w14:paraId="44397D81" w14:textId="77777777" w:rsidR="00F8157C" w:rsidRDefault="00F8157C">
            <w:pPr>
              <w:pStyle w:val="LNVTableText1-9Pt-Indented"/>
            </w:pPr>
          </w:p>
        </w:tc>
        <w:tc>
          <w:tcPr>
            <w:tcW w:w="675" w:type="pct"/>
          </w:tcPr>
          <w:p w14:paraId="6C90A50A" w14:textId="77777777" w:rsidR="00F8157C" w:rsidRDefault="00F8157C">
            <w:pPr>
              <w:pStyle w:val="LNVTableText1-9Pt-Indented"/>
            </w:pPr>
          </w:p>
        </w:tc>
        <w:tc>
          <w:tcPr>
            <w:tcW w:w="506" w:type="pct"/>
          </w:tcPr>
          <w:p w14:paraId="04184F0C" w14:textId="77777777" w:rsidR="00F8157C" w:rsidRDefault="00F8157C">
            <w:pPr>
              <w:pStyle w:val="LNVTableText1-9Pt-Indented"/>
            </w:pPr>
          </w:p>
        </w:tc>
        <w:tc>
          <w:tcPr>
            <w:tcW w:w="281" w:type="pct"/>
            <w:noWrap/>
          </w:tcPr>
          <w:p w14:paraId="339D2DBE" w14:textId="77777777" w:rsidR="00F8157C" w:rsidRDefault="00F8157C">
            <w:pPr>
              <w:pStyle w:val="LNVTableText1-9Pt-Indented"/>
            </w:pPr>
          </w:p>
        </w:tc>
        <w:tc>
          <w:tcPr>
            <w:tcW w:w="563" w:type="pct"/>
          </w:tcPr>
          <w:p w14:paraId="2FF09636" w14:textId="77777777" w:rsidR="00F8157C" w:rsidRDefault="00F8157C">
            <w:pPr>
              <w:pStyle w:val="LNVTableText1-9Pt-Indented"/>
            </w:pPr>
          </w:p>
        </w:tc>
        <w:tc>
          <w:tcPr>
            <w:tcW w:w="450" w:type="pct"/>
          </w:tcPr>
          <w:p w14:paraId="3BBF5455" w14:textId="77777777" w:rsidR="00F8157C" w:rsidRDefault="00F8157C">
            <w:pPr>
              <w:pStyle w:val="LNVTableText1-9Pt-Indented"/>
            </w:pPr>
          </w:p>
        </w:tc>
        <w:tc>
          <w:tcPr>
            <w:tcW w:w="338" w:type="pct"/>
          </w:tcPr>
          <w:p w14:paraId="36131BFE" w14:textId="77777777" w:rsidR="00F8157C" w:rsidRDefault="00F8157C">
            <w:pPr>
              <w:pStyle w:val="LNVTableText1-9Pt-Indented"/>
            </w:pPr>
          </w:p>
        </w:tc>
        <w:tc>
          <w:tcPr>
            <w:tcW w:w="282" w:type="pct"/>
          </w:tcPr>
          <w:p w14:paraId="1625B452" w14:textId="77777777" w:rsidR="00F8157C" w:rsidRDefault="00F8157C">
            <w:pPr>
              <w:pStyle w:val="LNVTableText1-9Pt-Indented"/>
            </w:pPr>
          </w:p>
        </w:tc>
      </w:tr>
    </w:tbl>
    <w:p w14:paraId="2F25D4A4" w14:textId="77777777" w:rsidR="00356E42" w:rsidRDefault="00356E42" w:rsidP="0060278E"/>
    <w:p w14:paraId="595B7430" w14:textId="77777777" w:rsidR="0060278E" w:rsidRDefault="0060278E" w:rsidP="00482790">
      <w:pPr>
        <w:pStyle w:val="LNVHeading1"/>
      </w:pPr>
      <w:bookmarkStart w:id="24" w:name="_Toc228296421"/>
      <w:r>
        <w:lastRenderedPageBreak/>
        <w:t>Operational Behaviour (Day-2)</w:t>
      </w:r>
      <w:bookmarkEnd w:id="24"/>
    </w:p>
    <w:p w14:paraId="248542C3" w14:textId="77777777" w:rsidR="0060278E" w:rsidRDefault="0060278E" w:rsidP="0060278E">
      <w:r>
        <w:rPr>
          <w:i/>
        </w:rPr>
        <w:t>Describe expected system behaviour. Do not include procedural instructions.</w:t>
      </w:r>
    </w:p>
    <w:p w14:paraId="275EE6D8" w14:textId="77777777" w:rsidR="0060278E" w:rsidRDefault="0060278E" w:rsidP="00482790">
      <w:pPr>
        <w:pStyle w:val="LNVHeading2"/>
      </w:pPr>
      <w:bookmarkStart w:id="25" w:name="_Toc228296422"/>
      <w:r>
        <w:t>Access Model</w:t>
      </w:r>
      <w:bookmarkEnd w:id="25"/>
    </w:p>
    <w:p w14:paraId="7ECAA230" w14:textId="77777777" w:rsidR="0060278E" w:rsidRDefault="0060278E" w:rsidP="00482790">
      <w:pPr>
        <w:pStyle w:val="LNVHeading2"/>
      </w:pPr>
      <w:bookmarkStart w:id="26" w:name="_Toc228296423"/>
      <w:r>
        <w:t>Monitoring &amp; Alert Flow</w:t>
      </w:r>
      <w:bookmarkEnd w:id="26"/>
    </w:p>
    <w:p w14:paraId="3EBD14B5" w14:textId="77777777" w:rsidR="005A442D" w:rsidRPr="005A442D" w:rsidRDefault="005A442D" w:rsidP="005A442D">
      <w:pPr>
        <w:rPr>
          <w:i/>
          <w:iCs/>
        </w:rPr>
      </w:pPr>
      <w:r w:rsidRPr="005A442D">
        <w:rPr>
          <w:i/>
          <w:iCs/>
        </w:rPr>
        <w:t>Describe how alerts are surfaced from the array, including AutoSupport, email, SNMP, or external monitoring integrations.</w:t>
      </w:r>
    </w:p>
    <w:p w14:paraId="76D03499" w14:textId="77777777" w:rsidR="0060278E" w:rsidRDefault="0060278E" w:rsidP="00482790">
      <w:pPr>
        <w:pStyle w:val="LNVHeading2"/>
      </w:pPr>
      <w:bookmarkStart w:id="27" w:name="_Toc228296424"/>
      <w:r>
        <w:t>Firmware Lifecycle</w:t>
      </w:r>
      <w:bookmarkEnd w:id="27"/>
    </w:p>
    <w:p w14:paraId="2C7ED169" w14:textId="77777777" w:rsidR="0060278E" w:rsidRDefault="0060278E" w:rsidP="00482790">
      <w:pPr>
        <w:pStyle w:val="LNVHeading2"/>
      </w:pPr>
      <w:bookmarkStart w:id="28" w:name="_Toc228296425"/>
      <w:r>
        <w:t>Failure Scenarios</w:t>
      </w:r>
      <w:bookmarkEnd w:id="28"/>
    </w:p>
    <w:p w14:paraId="18347E7E" w14:textId="77777777" w:rsidR="0060278E" w:rsidRDefault="00482790" w:rsidP="00482790">
      <w:pPr>
        <w:pStyle w:val="LNVHeading3"/>
      </w:pPr>
      <w:r>
        <w:t>C</w:t>
      </w:r>
      <w:r w:rsidR="0060278E">
        <w:t>ontroller Failure</w:t>
      </w:r>
    </w:p>
    <w:p w14:paraId="30E556FB" w14:textId="77777777" w:rsidR="0060278E" w:rsidRDefault="0060278E" w:rsidP="00482790">
      <w:pPr>
        <w:pStyle w:val="LNVHeading3"/>
      </w:pPr>
      <w:r>
        <w:t>Disk Failure</w:t>
      </w:r>
    </w:p>
    <w:p w14:paraId="69469F4B" w14:textId="77777777" w:rsidR="0060278E" w:rsidRDefault="0060278E" w:rsidP="00482790">
      <w:pPr>
        <w:pStyle w:val="LNVHeading3"/>
      </w:pPr>
      <w:r>
        <w:t>Shelf Failure</w:t>
      </w:r>
    </w:p>
    <w:p w14:paraId="5559DE5B" w14:textId="77777777" w:rsidR="0060278E" w:rsidRDefault="0060278E" w:rsidP="00482790">
      <w:pPr>
        <w:pStyle w:val="LNVHeading2"/>
      </w:pPr>
      <w:bookmarkStart w:id="29" w:name="_Toc228296426"/>
      <w:r>
        <w:t>Recovery Expectations</w:t>
      </w:r>
      <w:bookmarkEnd w:id="29"/>
    </w:p>
    <w:p w14:paraId="73B4284A" w14:textId="77777777" w:rsidR="0060278E" w:rsidRDefault="0060278E" w:rsidP="00482790">
      <w:pPr>
        <w:pStyle w:val="LNVHeading2"/>
      </w:pPr>
      <w:bookmarkStart w:id="30" w:name="_Toc228296427"/>
      <w:r>
        <w:t>Shutdown / Startup Expectations</w:t>
      </w:r>
      <w:bookmarkEnd w:id="30"/>
    </w:p>
    <w:p w14:paraId="617A99EA" w14:textId="77777777" w:rsidR="0060278E" w:rsidRDefault="0060278E" w:rsidP="0060278E">
      <w:r>
        <w:rPr>
          <w:i/>
        </w:rPr>
        <w:t>Detailed procedures are documented in Appendix 7.5.</w:t>
      </w:r>
    </w:p>
    <w:p w14:paraId="376F89BD" w14:textId="77777777" w:rsidR="0060278E" w:rsidRDefault="0060278E" w:rsidP="00482790">
      <w:pPr>
        <w:pStyle w:val="LNVHeading1"/>
      </w:pPr>
      <w:bookmarkStart w:id="31" w:name="_Toc228296428"/>
      <w:r>
        <w:t>Constraints &amp; Assumptions</w:t>
      </w:r>
      <w:bookmarkEnd w:id="31"/>
    </w:p>
    <w:p w14:paraId="4D03E86F" w14:textId="77777777" w:rsidR="0060278E" w:rsidRDefault="0060278E" w:rsidP="0060278E">
      <w:r>
        <w:rPr>
          <w:i/>
        </w:rPr>
        <w:t>Document environmental boundaries and design trade-offs.</w:t>
      </w:r>
    </w:p>
    <w:p w14:paraId="29F8BCD2" w14:textId="77777777" w:rsidR="0060278E" w:rsidRDefault="0060278E" w:rsidP="00482790">
      <w:pPr>
        <w:pStyle w:val="LNVHeading2"/>
      </w:pPr>
      <w:bookmarkStart w:id="32" w:name="_Toc228296429"/>
      <w:r>
        <w:t>Capacity Thresholds</w:t>
      </w:r>
      <w:bookmarkEnd w:id="32"/>
    </w:p>
    <w:p w14:paraId="46709D9B" w14:textId="77777777" w:rsidR="0060278E" w:rsidRDefault="0060278E" w:rsidP="00482790">
      <w:pPr>
        <w:pStyle w:val="LNVHeading2"/>
      </w:pPr>
      <w:bookmarkStart w:id="33" w:name="_Toc228296430"/>
      <w:r>
        <w:t>Environmental Dependencies</w:t>
      </w:r>
      <w:bookmarkEnd w:id="33"/>
    </w:p>
    <w:p w14:paraId="695B0A90" w14:textId="77777777" w:rsidR="0060278E" w:rsidRDefault="0060278E" w:rsidP="00482790">
      <w:pPr>
        <w:pStyle w:val="LNVHeading2"/>
      </w:pPr>
      <w:bookmarkStart w:id="34" w:name="_Toc228296431"/>
      <w:r>
        <w:t>Design Trade-offs</w:t>
      </w:r>
      <w:bookmarkEnd w:id="34"/>
    </w:p>
    <w:p w14:paraId="64B12C8C" w14:textId="77777777" w:rsidR="0060278E" w:rsidRDefault="0060278E" w:rsidP="00482790">
      <w:pPr>
        <w:pStyle w:val="LNVHeading1"/>
      </w:pPr>
      <w:bookmarkStart w:id="35" w:name="_Toc228296432"/>
      <w:r>
        <w:t>Appendices</w:t>
      </w:r>
      <w:bookmarkEnd w:id="35"/>
    </w:p>
    <w:p w14:paraId="7C06E8D2" w14:textId="77777777" w:rsidR="0060278E" w:rsidRDefault="0060278E" w:rsidP="00482790">
      <w:pPr>
        <w:pStyle w:val="LNVHeading2"/>
      </w:pPr>
      <w:bookmarkStart w:id="36" w:name="_Toc228296433"/>
      <w:r>
        <w:t>Detailed Inventory</w:t>
      </w:r>
      <w:bookmarkEnd w:id="36"/>
    </w:p>
    <w:p w14:paraId="301ECB0F" w14:textId="77777777" w:rsidR="00A17D61" w:rsidRDefault="00A17D61" w:rsidP="0060278E"/>
    <w:p w14:paraId="2860C136" w14:textId="77777777" w:rsidR="00A17D61" w:rsidRDefault="00A17D61" w:rsidP="0060278E">
      <w:r w:rsidRPr="00A17D61">
        <w:rPr>
          <w:highlight w:val="green"/>
        </w:rPr>
        <w:t>Drives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573"/>
        <w:gridCol w:w="1427"/>
        <w:gridCol w:w="998"/>
        <w:gridCol w:w="998"/>
        <w:gridCol w:w="1142"/>
        <w:gridCol w:w="998"/>
        <w:gridCol w:w="2858"/>
      </w:tblGrid>
      <w:tr w:rsidR="00F8157C" w14:paraId="6166C13B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4" w:type="pct"/>
            <w:noWrap/>
          </w:tcPr>
          <w:p w14:paraId="22E10864" w14:textId="77777777" w:rsidR="00F8157C" w:rsidRDefault="006526BD">
            <w:pPr>
              <w:pStyle w:val="LNVTableText1-9Pt-Indented"/>
            </w:pPr>
            <w:r>
              <w:t>Slot</w:t>
            </w:r>
          </w:p>
        </w:tc>
        <w:tc>
          <w:tcPr>
            <w:tcW w:w="759" w:type="pct"/>
          </w:tcPr>
          <w:p w14:paraId="2E0B9AA7" w14:textId="77777777" w:rsidR="00F8157C" w:rsidRDefault="006526BD">
            <w:pPr>
              <w:pStyle w:val="LNVTableText1-9Pt-Indented"/>
            </w:pPr>
            <w:r>
              <w:t>Media Type</w:t>
            </w:r>
          </w:p>
        </w:tc>
        <w:tc>
          <w:tcPr>
            <w:tcW w:w="531" w:type="pct"/>
            <w:noWrap/>
          </w:tcPr>
          <w:p w14:paraId="0E38C699" w14:textId="77777777" w:rsidR="00F8157C" w:rsidRDefault="006526BD">
            <w:pPr>
              <w:pStyle w:val="LNVTableText1-9Pt-Indented"/>
            </w:pPr>
            <w:r>
              <w:t>Raw</w:t>
            </w:r>
          </w:p>
        </w:tc>
        <w:tc>
          <w:tcPr>
            <w:tcW w:w="531" w:type="pct"/>
            <w:noWrap/>
          </w:tcPr>
          <w:p w14:paraId="33278B76" w14:textId="77777777" w:rsidR="00F8157C" w:rsidRDefault="006526BD">
            <w:pPr>
              <w:pStyle w:val="LNVTableText1-9Pt-Indented"/>
            </w:pPr>
            <w:r>
              <w:t>Usable</w:t>
            </w:r>
          </w:p>
        </w:tc>
        <w:tc>
          <w:tcPr>
            <w:tcW w:w="607" w:type="pct"/>
            <w:noWrap/>
          </w:tcPr>
          <w:p w14:paraId="0F1E0A55" w14:textId="77777777" w:rsidR="00F8157C" w:rsidRDefault="006526BD">
            <w:pPr>
              <w:pStyle w:val="LNVTableText1-9Pt-Indented"/>
            </w:pPr>
            <w:r>
              <w:t>Firmware</w:t>
            </w:r>
          </w:p>
        </w:tc>
        <w:tc>
          <w:tcPr>
            <w:tcW w:w="531" w:type="pct"/>
            <w:noWrap/>
          </w:tcPr>
          <w:p w14:paraId="0E7F17E7" w14:textId="77777777" w:rsidR="00F8157C" w:rsidRDefault="006526BD">
            <w:pPr>
              <w:pStyle w:val="LNVTableText1-9Pt-Indented"/>
            </w:pPr>
            <w:r>
              <w:t>Status</w:t>
            </w:r>
          </w:p>
        </w:tc>
        <w:tc>
          <w:tcPr>
            <w:tcW w:w="1520" w:type="pct"/>
          </w:tcPr>
          <w:p w14:paraId="3CC4B529" w14:textId="77777777" w:rsidR="00F8157C" w:rsidRDefault="006526BD">
            <w:pPr>
              <w:pStyle w:val="LNVTableText1-9Pt-Indented"/>
            </w:pPr>
            <w:r>
              <w:t>SerialNumber</w:t>
            </w:r>
          </w:p>
        </w:tc>
      </w:tr>
      <w:tr w:rsidR="00F8157C" w14:paraId="17D885C2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4" w:type="pct"/>
            <w:noWrap/>
          </w:tcPr>
          <w:p w14:paraId="3E0FDE62" w14:textId="77777777" w:rsidR="00F8157C" w:rsidRDefault="006526BD">
            <w:pPr>
              <w:pStyle w:val="LNVTableText1-9Pt-Indented"/>
            </w:pPr>
            <w:r>
              <w:t>1</w:t>
            </w:r>
          </w:p>
        </w:tc>
        <w:tc>
          <w:tcPr>
            <w:tcW w:w="759" w:type="pct"/>
          </w:tcPr>
          <w:p w14:paraId="01D3294D" w14:textId="77777777" w:rsidR="00F8157C" w:rsidRDefault="006526BD">
            <w:pPr>
              <w:pStyle w:val="LNVTableText1-9Pt-Indented"/>
            </w:pPr>
            <w:r>
              <w:t>ssd</w:t>
            </w:r>
          </w:p>
        </w:tc>
        <w:tc>
          <w:tcPr>
            <w:tcW w:w="531" w:type="pct"/>
            <w:noWrap/>
          </w:tcPr>
          <w:p w14:paraId="1CE41E54" w14:textId="77777777" w:rsidR="00F8157C" w:rsidRDefault="006526BD">
            <w:pPr>
              <w:pStyle w:val="LNVTableText1-9Pt-Indented"/>
            </w:pPr>
            <w:r>
              <w:t>1.75 TB</w:t>
            </w:r>
          </w:p>
        </w:tc>
        <w:tc>
          <w:tcPr>
            <w:tcW w:w="531" w:type="pct"/>
            <w:noWrap/>
          </w:tcPr>
          <w:p w14:paraId="766C4E90" w14:textId="77777777" w:rsidR="00F8157C" w:rsidRDefault="006526BD">
            <w:pPr>
              <w:pStyle w:val="LNVTableText1-9Pt-Indented"/>
            </w:pPr>
            <w:r>
              <w:t>1.74 TB</w:t>
            </w:r>
          </w:p>
        </w:tc>
        <w:tc>
          <w:tcPr>
            <w:tcW w:w="607" w:type="pct"/>
            <w:noWrap/>
          </w:tcPr>
          <w:p w14:paraId="340ED72F" w14:textId="77777777" w:rsidR="00F8157C" w:rsidRDefault="006526BD">
            <w:pPr>
              <w:pStyle w:val="LNVTableText1-9Pt-Indented"/>
            </w:pPr>
            <w:r>
              <w:t>LE00</w:t>
            </w:r>
          </w:p>
        </w:tc>
        <w:tc>
          <w:tcPr>
            <w:tcW w:w="531" w:type="pct"/>
            <w:noWrap/>
          </w:tcPr>
          <w:p w14:paraId="3861FD11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22364A99" w14:textId="77777777" w:rsidR="00F8157C" w:rsidRDefault="006526BD">
            <w:pPr>
              <w:pStyle w:val="LNVTableText1-9Pt-Indented"/>
            </w:pPr>
            <w:r>
              <w:t>S74ENC0Y901052</w:t>
            </w:r>
          </w:p>
        </w:tc>
      </w:tr>
      <w:tr w:rsidR="00F8157C" w14:paraId="469E145D" w14:textId="77777777" w:rsidTr="00F8157C">
        <w:tc>
          <w:tcPr>
            <w:tcW w:w="304" w:type="pct"/>
            <w:noWrap/>
          </w:tcPr>
          <w:p w14:paraId="68902377" w14:textId="77777777" w:rsidR="00F8157C" w:rsidRDefault="006526BD">
            <w:pPr>
              <w:pStyle w:val="LNVTableText1-9Pt-Indented"/>
            </w:pPr>
            <w:r>
              <w:t>2</w:t>
            </w:r>
          </w:p>
        </w:tc>
        <w:tc>
          <w:tcPr>
            <w:tcW w:w="759" w:type="pct"/>
          </w:tcPr>
          <w:p w14:paraId="7CAD6AB6" w14:textId="77777777" w:rsidR="00F8157C" w:rsidRDefault="006526BD">
            <w:pPr>
              <w:pStyle w:val="LNVTableText1-9Pt-Indented"/>
            </w:pPr>
            <w:r>
              <w:t>ssd</w:t>
            </w:r>
          </w:p>
        </w:tc>
        <w:tc>
          <w:tcPr>
            <w:tcW w:w="531" w:type="pct"/>
            <w:noWrap/>
          </w:tcPr>
          <w:p w14:paraId="23E3CA32" w14:textId="77777777" w:rsidR="00F8157C" w:rsidRDefault="006526BD">
            <w:pPr>
              <w:pStyle w:val="LNVTableText1-9Pt-Indented"/>
            </w:pPr>
            <w:r>
              <w:t>1.75 TB</w:t>
            </w:r>
          </w:p>
        </w:tc>
        <w:tc>
          <w:tcPr>
            <w:tcW w:w="531" w:type="pct"/>
            <w:noWrap/>
          </w:tcPr>
          <w:p w14:paraId="74D0A03A" w14:textId="77777777" w:rsidR="00F8157C" w:rsidRDefault="006526BD">
            <w:pPr>
              <w:pStyle w:val="LNVTableText1-9Pt-Indented"/>
            </w:pPr>
            <w:r>
              <w:t>1.74 TB</w:t>
            </w:r>
          </w:p>
        </w:tc>
        <w:tc>
          <w:tcPr>
            <w:tcW w:w="607" w:type="pct"/>
            <w:noWrap/>
          </w:tcPr>
          <w:p w14:paraId="029FB687" w14:textId="77777777" w:rsidR="00F8157C" w:rsidRDefault="006526BD">
            <w:pPr>
              <w:pStyle w:val="LNVTableText1-9Pt-Indented"/>
            </w:pPr>
            <w:r>
              <w:t>LE00</w:t>
            </w:r>
          </w:p>
        </w:tc>
        <w:tc>
          <w:tcPr>
            <w:tcW w:w="531" w:type="pct"/>
            <w:noWrap/>
          </w:tcPr>
          <w:p w14:paraId="442A0A6C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1BDE9F9D" w14:textId="77777777" w:rsidR="00F8157C" w:rsidRDefault="006526BD">
            <w:pPr>
              <w:pStyle w:val="LNVTableText1-9Pt-Indented"/>
            </w:pPr>
            <w:r>
              <w:t>S74ENC0Y901048</w:t>
            </w:r>
          </w:p>
        </w:tc>
      </w:tr>
      <w:tr w:rsidR="00F8157C" w14:paraId="7C97862D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4" w:type="pct"/>
            <w:noWrap/>
          </w:tcPr>
          <w:p w14:paraId="398014D1" w14:textId="77777777" w:rsidR="00F8157C" w:rsidRDefault="006526BD">
            <w:pPr>
              <w:pStyle w:val="LNVTableText1-9Pt-Indented"/>
            </w:pPr>
            <w:r>
              <w:t>3</w:t>
            </w:r>
          </w:p>
        </w:tc>
        <w:tc>
          <w:tcPr>
            <w:tcW w:w="759" w:type="pct"/>
          </w:tcPr>
          <w:p w14:paraId="01AB7863" w14:textId="77777777" w:rsidR="00F8157C" w:rsidRDefault="006526BD">
            <w:pPr>
              <w:pStyle w:val="LNVTableText1-9Pt-Indented"/>
            </w:pPr>
            <w:r>
              <w:t>ssd</w:t>
            </w:r>
          </w:p>
        </w:tc>
        <w:tc>
          <w:tcPr>
            <w:tcW w:w="531" w:type="pct"/>
            <w:noWrap/>
          </w:tcPr>
          <w:p w14:paraId="2A361501" w14:textId="77777777" w:rsidR="00F8157C" w:rsidRDefault="006526BD">
            <w:pPr>
              <w:pStyle w:val="LNVTableText1-9Pt-Indented"/>
            </w:pPr>
            <w:r>
              <w:t>1.75 TB</w:t>
            </w:r>
          </w:p>
        </w:tc>
        <w:tc>
          <w:tcPr>
            <w:tcW w:w="531" w:type="pct"/>
            <w:noWrap/>
          </w:tcPr>
          <w:p w14:paraId="77D09331" w14:textId="77777777" w:rsidR="00F8157C" w:rsidRDefault="006526BD">
            <w:pPr>
              <w:pStyle w:val="LNVTableText1-9Pt-Indented"/>
            </w:pPr>
            <w:r>
              <w:t>1.74 TB</w:t>
            </w:r>
          </w:p>
        </w:tc>
        <w:tc>
          <w:tcPr>
            <w:tcW w:w="607" w:type="pct"/>
            <w:noWrap/>
          </w:tcPr>
          <w:p w14:paraId="17ABA8C1" w14:textId="77777777" w:rsidR="00F8157C" w:rsidRDefault="006526BD">
            <w:pPr>
              <w:pStyle w:val="LNVTableText1-9Pt-Indented"/>
            </w:pPr>
            <w:r>
              <w:t>LE00</w:t>
            </w:r>
          </w:p>
        </w:tc>
        <w:tc>
          <w:tcPr>
            <w:tcW w:w="531" w:type="pct"/>
            <w:noWrap/>
          </w:tcPr>
          <w:p w14:paraId="2F75A199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4EC527DF" w14:textId="77777777" w:rsidR="00F8157C" w:rsidRDefault="006526BD">
            <w:pPr>
              <w:pStyle w:val="LNVTableText1-9Pt-Indented"/>
            </w:pPr>
            <w:r>
              <w:t>S74ENC0Y901053</w:t>
            </w:r>
          </w:p>
        </w:tc>
      </w:tr>
      <w:tr w:rsidR="00F8157C" w14:paraId="34958C6E" w14:textId="77777777" w:rsidTr="00F8157C">
        <w:tc>
          <w:tcPr>
            <w:tcW w:w="304" w:type="pct"/>
            <w:noWrap/>
          </w:tcPr>
          <w:p w14:paraId="5C036954" w14:textId="77777777" w:rsidR="00F8157C" w:rsidRDefault="006526BD">
            <w:pPr>
              <w:pStyle w:val="LNVTableText1-9Pt-Indented"/>
            </w:pPr>
            <w:r>
              <w:t>4</w:t>
            </w:r>
          </w:p>
        </w:tc>
        <w:tc>
          <w:tcPr>
            <w:tcW w:w="759" w:type="pct"/>
          </w:tcPr>
          <w:p w14:paraId="09EC9476" w14:textId="77777777" w:rsidR="00F8157C" w:rsidRDefault="006526BD">
            <w:pPr>
              <w:pStyle w:val="LNVTableText1-9Pt-Indented"/>
            </w:pPr>
            <w:r>
              <w:t>ssd</w:t>
            </w:r>
          </w:p>
        </w:tc>
        <w:tc>
          <w:tcPr>
            <w:tcW w:w="531" w:type="pct"/>
            <w:noWrap/>
          </w:tcPr>
          <w:p w14:paraId="54081748" w14:textId="77777777" w:rsidR="00F8157C" w:rsidRDefault="006526BD">
            <w:pPr>
              <w:pStyle w:val="LNVTableText1-9Pt-Indented"/>
            </w:pPr>
            <w:r>
              <w:t>1.75 TB</w:t>
            </w:r>
          </w:p>
        </w:tc>
        <w:tc>
          <w:tcPr>
            <w:tcW w:w="531" w:type="pct"/>
            <w:noWrap/>
          </w:tcPr>
          <w:p w14:paraId="557209A2" w14:textId="77777777" w:rsidR="00F8157C" w:rsidRDefault="006526BD">
            <w:pPr>
              <w:pStyle w:val="LNVTableText1-9Pt-Indented"/>
            </w:pPr>
            <w:r>
              <w:t>1.74 TB</w:t>
            </w:r>
          </w:p>
        </w:tc>
        <w:tc>
          <w:tcPr>
            <w:tcW w:w="607" w:type="pct"/>
            <w:noWrap/>
          </w:tcPr>
          <w:p w14:paraId="12E87BF3" w14:textId="77777777" w:rsidR="00F8157C" w:rsidRDefault="006526BD">
            <w:pPr>
              <w:pStyle w:val="LNVTableText1-9Pt-Indented"/>
            </w:pPr>
            <w:r>
              <w:t>LE00</w:t>
            </w:r>
          </w:p>
        </w:tc>
        <w:tc>
          <w:tcPr>
            <w:tcW w:w="531" w:type="pct"/>
            <w:noWrap/>
          </w:tcPr>
          <w:p w14:paraId="7BE7C28F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051FEB61" w14:textId="77777777" w:rsidR="00F8157C" w:rsidRDefault="006526BD">
            <w:pPr>
              <w:pStyle w:val="LNVTableText1-9Pt-Indented"/>
            </w:pPr>
            <w:r>
              <w:t>S74ENC0Y901050</w:t>
            </w:r>
          </w:p>
        </w:tc>
      </w:tr>
      <w:tr w:rsidR="00F8157C" w14:paraId="79A8CF8A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4" w:type="pct"/>
            <w:noWrap/>
          </w:tcPr>
          <w:p w14:paraId="68392788" w14:textId="77777777" w:rsidR="00F8157C" w:rsidRDefault="006526BD">
            <w:pPr>
              <w:pStyle w:val="LNVTableText1-9Pt-Indented"/>
            </w:pPr>
            <w:r>
              <w:t>5</w:t>
            </w:r>
          </w:p>
        </w:tc>
        <w:tc>
          <w:tcPr>
            <w:tcW w:w="759" w:type="pct"/>
          </w:tcPr>
          <w:p w14:paraId="73AE88DC" w14:textId="77777777" w:rsidR="00F8157C" w:rsidRDefault="006526BD">
            <w:pPr>
              <w:pStyle w:val="LNVTableText1-9Pt-Indented"/>
            </w:pPr>
            <w:r>
              <w:t>ssd</w:t>
            </w:r>
          </w:p>
        </w:tc>
        <w:tc>
          <w:tcPr>
            <w:tcW w:w="531" w:type="pct"/>
            <w:noWrap/>
          </w:tcPr>
          <w:p w14:paraId="09C554D0" w14:textId="77777777" w:rsidR="00F8157C" w:rsidRDefault="006526BD">
            <w:pPr>
              <w:pStyle w:val="LNVTableText1-9Pt-Indented"/>
            </w:pPr>
            <w:r>
              <w:t>1.75 TB</w:t>
            </w:r>
          </w:p>
        </w:tc>
        <w:tc>
          <w:tcPr>
            <w:tcW w:w="531" w:type="pct"/>
            <w:noWrap/>
          </w:tcPr>
          <w:p w14:paraId="725370D3" w14:textId="77777777" w:rsidR="00F8157C" w:rsidRDefault="006526BD">
            <w:pPr>
              <w:pStyle w:val="LNVTableText1-9Pt-Indented"/>
            </w:pPr>
            <w:r>
              <w:t>1.74 TB</w:t>
            </w:r>
          </w:p>
        </w:tc>
        <w:tc>
          <w:tcPr>
            <w:tcW w:w="607" w:type="pct"/>
            <w:noWrap/>
          </w:tcPr>
          <w:p w14:paraId="061C3083" w14:textId="77777777" w:rsidR="00F8157C" w:rsidRDefault="006526BD">
            <w:pPr>
              <w:pStyle w:val="LNVTableText1-9Pt-Indented"/>
            </w:pPr>
            <w:r>
              <w:t>LE00</w:t>
            </w:r>
          </w:p>
        </w:tc>
        <w:tc>
          <w:tcPr>
            <w:tcW w:w="531" w:type="pct"/>
            <w:noWrap/>
          </w:tcPr>
          <w:p w14:paraId="027DCDC3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2F4B5FD9" w14:textId="77777777" w:rsidR="00F8157C" w:rsidRDefault="006526BD">
            <w:pPr>
              <w:pStyle w:val="LNVTableText1-9Pt-Indented"/>
            </w:pPr>
            <w:r>
              <w:t>S74ENC0Y901051</w:t>
            </w:r>
          </w:p>
        </w:tc>
      </w:tr>
      <w:tr w:rsidR="00F8157C" w14:paraId="2F85B612" w14:textId="77777777" w:rsidTr="00F8157C">
        <w:tc>
          <w:tcPr>
            <w:tcW w:w="304" w:type="pct"/>
            <w:noWrap/>
          </w:tcPr>
          <w:p w14:paraId="5C2ECB74" w14:textId="77777777" w:rsidR="00F8157C" w:rsidRDefault="006526BD">
            <w:pPr>
              <w:pStyle w:val="LNVTableText1-9Pt-Indented"/>
            </w:pPr>
            <w:r>
              <w:lastRenderedPageBreak/>
              <w:t>6</w:t>
            </w:r>
          </w:p>
        </w:tc>
        <w:tc>
          <w:tcPr>
            <w:tcW w:w="759" w:type="pct"/>
          </w:tcPr>
          <w:p w14:paraId="0A4017C1" w14:textId="77777777" w:rsidR="00F8157C" w:rsidRDefault="006526BD">
            <w:pPr>
              <w:pStyle w:val="LNVTableText1-9Pt-Indented"/>
            </w:pPr>
            <w:r>
              <w:t>ssd</w:t>
            </w:r>
          </w:p>
        </w:tc>
        <w:tc>
          <w:tcPr>
            <w:tcW w:w="531" w:type="pct"/>
            <w:noWrap/>
          </w:tcPr>
          <w:p w14:paraId="57DC0F31" w14:textId="77777777" w:rsidR="00F8157C" w:rsidRDefault="006526BD">
            <w:pPr>
              <w:pStyle w:val="LNVTableText1-9Pt-Indented"/>
            </w:pPr>
            <w:r>
              <w:t>1.75 TB</w:t>
            </w:r>
          </w:p>
        </w:tc>
        <w:tc>
          <w:tcPr>
            <w:tcW w:w="531" w:type="pct"/>
            <w:noWrap/>
          </w:tcPr>
          <w:p w14:paraId="303FC0F7" w14:textId="77777777" w:rsidR="00F8157C" w:rsidRDefault="006526BD">
            <w:pPr>
              <w:pStyle w:val="LNVTableText1-9Pt-Indented"/>
            </w:pPr>
            <w:r>
              <w:t>1.74 TB</w:t>
            </w:r>
          </w:p>
        </w:tc>
        <w:tc>
          <w:tcPr>
            <w:tcW w:w="607" w:type="pct"/>
            <w:noWrap/>
          </w:tcPr>
          <w:p w14:paraId="18DA885E" w14:textId="77777777" w:rsidR="00F8157C" w:rsidRDefault="006526BD">
            <w:pPr>
              <w:pStyle w:val="LNVTableText1-9Pt-Indented"/>
            </w:pPr>
            <w:r>
              <w:t>LE00</w:t>
            </w:r>
          </w:p>
        </w:tc>
        <w:tc>
          <w:tcPr>
            <w:tcW w:w="531" w:type="pct"/>
            <w:noWrap/>
          </w:tcPr>
          <w:p w14:paraId="12AE4050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41E5FF73" w14:textId="77777777" w:rsidR="00F8157C" w:rsidRDefault="006526BD">
            <w:pPr>
              <w:pStyle w:val="LNVTableText1-9Pt-Indented"/>
            </w:pPr>
            <w:r>
              <w:t>S74ENC0Y901055</w:t>
            </w:r>
          </w:p>
        </w:tc>
      </w:tr>
      <w:tr w:rsidR="00F8157C" w14:paraId="3980AAD1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4" w:type="pct"/>
            <w:noWrap/>
          </w:tcPr>
          <w:p w14:paraId="37A69B78" w14:textId="77777777" w:rsidR="00F8157C" w:rsidRDefault="006526BD">
            <w:pPr>
              <w:pStyle w:val="LNVTableText1-9Pt-Indented"/>
            </w:pPr>
            <w:r>
              <w:t>7</w:t>
            </w:r>
          </w:p>
        </w:tc>
        <w:tc>
          <w:tcPr>
            <w:tcW w:w="759" w:type="pct"/>
          </w:tcPr>
          <w:p w14:paraId="0DA716A6" w14:textId="77777777" w:rsidR="00F8157C" w:rsidRDefault="006526BD">
            <w:pPr>
              <w:pStyle w:val="LNVTableText1-9Pt-Indented"/>
            </w:pPr>
            <w:r>
              <w:t>ssd</w:t>
            </w:r>
          </w:p>
        </w:tc>
        <w:tc>
          <w:tcPr>
            <w:tcW w:w="531" w:type="pct"/>
            <w:noWrap/>
          </w:tcPr>
          <w:p w14:paraId="5E1C9FCA" w14:textId="77777777" w:rsidR="00F8157C" w:rsidRDefault="006526BD">
            <w:pPr>
              <w:pStyle w:val="LNVTableText1-9Pt-Indented"/>
            </w:pPr>
            <w:r>
              <w:t>1.75 TB</w:t>
            </w:r>
          </w:p>
        </w:tc>
        <w:tc>
          <w:tcPr>
            <w:tcW w:w="531" w:type="pct"/>
            <w:noWrap/>
          </w:tcPr>
          <w:p w14:paraId="0B2AFF26" w14:textId="77777777" w:rsidR="00F8157C" w:rsidRDefault="006526BD">
            <w:pPr>
              <w:pStyle w:val="LNVTableText1-9Pt-Indented"/>
            </w:pPr>
            <w:r>
              <w:t>1.74 TB</w:t>
            </w:r>
          </w:p>
        </w:tc>
        <w:tc>
          <w:tcPr>
            <w:tcW w:w="607" w:type="pct"/>
            <w:noWrap/>
          </w:tcPr>
          <w:p w14:paraId="0B8B0476" w14:textId="77777777" w:rsidR="00F8157C" w:rsidRDefault="006526BD">
            <w:pPr>
              <w:pStyle w:val="LNVTableText1-9Pt-Indented"/>
            </w:pPr>
            <w:r>
              <w:t>LE00</w:t>
            </w:r>
          </w:p>
        </w:tc>
        <w:tc>
          <w:tcPr>
            <w:tcW w:w="531" w:type="pct"/>
            <w:noWrap/>
          </w:tcPr>
          <w:p w14:paraId="6F36EA6C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28CC1CFC" w14:textId="77777777" w:rsidR="00F8157C" w:rsidRDefault="006526BD">
            <w:pPr>
              <w:pStyle w:val="LNVTableText1-9Pt-Indented"/>
            </w:pPr>
            <w:r>
              <w:t>S74ENC0Y901046</w:t>
            </w:r>
          </w:p>
        </w:tc>
      </w:tr>
      <w:tr w:rsidR="00F8157C" w14:paraId="59209732" w14:textId="77777777" w:rsidTr="00F8157C">
        <w:tc>
          <w:tcPr>
            <w:tcW w:w="304" w:type="pct"/>
            <w:noWrap/>
          </w:tcPr>
          <w:p w14:paraId="1825E168" w14:textId="77777777" w:rsidR="00F8157C" w:rsidRDefault="006526BD">
            <w:pPr>
              <w:pStyle w:val="LNVTableText1-9Pt-Indented"/>
            </w:pPr>
            <w:r>
              <w:t>8</w:t>
            </w:r>
          </w:p>
        </w:tc>
        <w:tc>
          <w:tcPr>
            <w:tcW w:w="759" w:type="pct"/>
          </w:tcPr>
          <w:p w14:paraId="0044FF38" w14:textId="77777777" w:rsidR="00F8157C" w:rsidRDefault="006526BD">
            <w:pPr>
              <w:pStyle w:val="LNVTableText1-9Pt-Indented"/>
            </w:pPr>
            <w:r>
              <w:t>ssd</w:t>
            </w:r>
          </w:p>
        </w:tc>
        <w:tc>
          <w:tcPr>
            <w:tcW w:w="531" w:type="pct"/>
            <w:noWrap/>
          </w:tcPr>
          <w:p w14:paraId="71FFAFCD" w14:textId="77777777" w:rsidR="00F8157C" w:rsidRDefault="006526BD">
            <w:pPr>
              <w:pStyle w:val="LNVTableText1-9Pt-Indented"/>
            </w:pPr>
            <w:r>
              <w:t>1.75 TB</w:t>
            </w:r>
          </w:p>
        </w:tc>
        <w:tc>
          <w:tcPr>
            <w:tcW w:w="531" w:type="pct"/>
            <w:noWrap/>
          </w:tcPr>
          <w:p w14:paraId="79084EF8" w14:textId="77777777" w:rsidR="00F8157C" w:rsidRDefault="006526BD">
            <w:pPr>
              <w:pStyle w:val="LNVTableText1-9Pt-Indented"/>
            </w:pPr>
            <w:r>
              <w:t>1.74 TB</w:t>
            </w:r>
          </w:p>
        </w:tc>
        <w:tc>
          <w:tcPr>
            <w:tcW w:w="607" w:type="pct"/>
            <w:noWrap/>
          </w:tcPr>
          <w:p w14:paraId="4ECA864A" w14:textId="77777777" w:rsidR="00F8157C" w:rsidRDefault="006526BD">
            <w:pPr>
              <w:pStyle w:val="LNVTableText1-9Pt-Indented"/>
            </w:pPr>
            <w:r>
              <w:t>LE00</w:t>
            </w:r>
          </w:p>
        </w:tc>
        <w:tc>
          <w:tcPr>
            <w:tcW w:w="531" w:type="pct"/>
            <w:noWrap/>
          </w:tcPr>
          <w:p w14:paraId="4A8EAB02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5E435BAB" w14:textId="77777777" w:rsidR="00F8157C" w:rsidRDefault="006526BD">
            <w:pPr>
              <w:pStyle w:val="LNVTableText1-9Pt-Indented"/>
            </w:pPr>
            <w:r>
              <w:t>S74ENC0Y901049</w:t>
            </w:r>
          </w:p>
        </w:tc>
      </w:tr>
      <w:tr w:rsidR="00F8157C" w14:paraId="6B8904B8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4" w:type="pct"/>
            <w:noWrap/>
          </w:tcPr>
          <w:p w14:paraId="52553E77" w14:textId="77777777" w:rsidR="00F8157C" w:rsidRDefault="006526BD">
            <w:pPr>
              <w:pStyle w:val="LNVTableText1-9Pt-Indented"/>
            </w:pPr>
            <w:r>
              <w:t>9</w:t>
            </w:r>
          </w:p>
        </w:tc>
        <w:tc>
          <w:tcPr>
            <w:tcW w:w="759" w:type="pct"/>
          </w:tcPr>
          <w:p w14:paraId="2B4A4B40" w14:textId="77777777" w:rsidR="00F8157C" w:rsidRDefault="006526BD">
            <w:pPr>
              <w:pStyle w:val="LNVTableText1-9Pt-Indented"/>
            </w:pPr>
            <w:r>
              <w:t>hdd</w:t>
            </w:r>
          </w:p>
        </w:tc>
        <w:tc>
          <w:tcPr>
            <w:tcW w:w="531" w:type="pct"/>
            <w:noWrap/>
          </w:tcPr>
          <w:p w14:paraId="5C359EEE" w14:textId="77777777" w:rsidR="00F8157C" w:rsidRDefault="006526BD">
            <w:pPr>
              <w:pStyle w:val="LNVTableText1-9Pt-Indented"/>
            </w:pPr>
            <w:r>
              <w:t>2.18 TB</w:t>
            </w:r>
          </w:p>
        </w:tc>
        <w:tc>
          <w:tcPr>
            <w:tcW w:w="531" w:type="pct"/>
            <w:noWrap/>
          </w:tcPr>
          <w:p w14:paraId="101EF1A5" w14:textId="77777777" w:rsidR="00F8157C" w:rsidRDefault="006526BD">
            <w:pPr>
              <w:pStyle w:val="LNVTableText1-9Pt-Indented"/>
            </w:pPr>
            <w:r>
              <w:t>2.18 TB</w:t>
            </w:r>
          </w:p>
        </w:tc>
        <w:tc>
          <w:tcPr>
            <w:tcW w:w="607" w:type="pct"/>
            <w:noWrap/>
          </w:tcPr>
          <w:p w14:paraId="0E2910F9" w14:textId="77777777" w:rsidR="00F8157C" w:rsidRDefault="006526BD">
            <w:pPr>
              <w:pStyle w:val="LNVTableText1-9Pt-Indented"/>
            </w:pPr>
            <w:r>
              <w:t>LE05</w:t>
            </w:r>
          </w:p>
        </w:tc>
        <w:tc>
          <w:tcPr>
            <w:tcW w:w="531" w:type="pct"/>
            <w:noWrap/>
          </w:tcPr>
          <w:p w14:paraId="587CE59D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4A81AAFA" w14:textId="77777777" w:rsidR="00F8157C" w:rsidRDefault="006526BD">
            <w:pPr>
              <w:pStyle w:val="LNVTableText1-9Pt-Indented"/>
            </w:pPr>
            <w:r>
              <w:t>WBMABYVD0000R6041DKR</w:t>
            </w:r>
          </w:p>
        </w:tc>
      </w:tr>
      <w:tr w:rsidR="00F8157C" w14:paraId="6A226898" w14:textId="77777777" w:rsidTr="00F8157C">
        <w:tc>
          <w:tcPr>
            <w:tcW w:w="304" w:type="pct"/>
            <w:noWrap/>
          </w:tcPr>
          <w:p w14:paraId="02870720" w14:textId="77777777" w:rsidR="00F8157C" w:rsidRDefault="006526BD">
            <w:pPr>
              <w:pStyle w:val="LNVTableText1-9Pt-Indented"/>
            </w:pPr>
            <w:r>
              <w:t>10</w:t>
            </w:r>
          </w:p>
        </w:tc>
        <w:tc>
          <w:tcPr>
            <w:tcW w:w="759" w:type="pct"/>
          </w:tcPr>
          <w:p w14:paraId="112908E8" w14:textId="77777777" w:rsidR="00F8157C" w:rsidRDefault="006526BD">
            <w:pPr>
              <w:pStyle w:val="LNVTableText1-9Pt-Indented"/>
            </w:pPr>
            <w:r>
              <w:t>hdd</w:t>
            </w:r>
          </w:p>
        </w:tc>
        <w:tc>
          <w:tcPr>
            <w:tcW w:w="531" w:type="pct"/>
            <w:noWrap/>
          </w:tcPr>
          <w:p w14:paraId="6E475B30" w14:textId="77777777" w:rsidR="00F8157C" w:rsidRDefault="006526BD">
            <w:pPr>
              <w:pStyle w:val="LNVTableText1-9Pt-Indented"/>
            </w:pPr>
            <w:r>
              <w:t>2.18 TB</w:t>
            </w:r>
          </w:p>
        </w:tc>
        <w:tc>
          <w:tcPr>
            <w:tcW w:w="531" w:type="pct"/>
            <w:noWrap/>
          </w:tcPr>
          <w:p w14:paraId="4282260A" w14:textId="77777777" w:rsidR="00F8157C" w:rsidRDefault="006526BD">
            <w:pPr>
              <w:pStyle w:val="LNVTableText1-9Pt-Indented"/>
            </w:pPr>
            <w:r>
              <w:t>2.18 TB</w:t>
            </w:r>
          </w:p>
        </w:tc>
        <w:tc>
          <w:tcPr>
            <w:tcW w:w="607" w:type="pct"/>
            <w:noWrap/>
          </w:tcPr>
          <w:p w14:paraId="15FA332A" w14:textId="77777777" w:rsidR="00F8157C" w:rsidRDefault="006526BD">
            <w:pPr>
              <w:pStyle w:val="LNVTableText1-9Pt-Indented"/>
            </w:pPr>
            <w:r>
              <w:t>LE05</w:t>
            </w:r>
          </w:p>
        </w:tc>
        <w:tc>
          <w:tcPr>
            <w:tcW w:w="531" w:type="pct"/>
            <w:noWrap/>
          </w:tcPr>
          <w:p w14:paraId="3A898A74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499166D2" w14:textId="77777777" w:rsidR="00F8157C" w:rsidRDefault="006526BD">
            <w:pPr>
              <w:pStyle w:val="LNVTableText1-9Pt-Indented"/>
            </w:pPr>
            <w:r>
              <w:t>WBMAC9T30000R6041DVA</w:t>
            </w:r>
          </w:p>
        </w:tc>
      </w:tr>
      <w:tr w:rsidR="00F8157C" w14:paraId="5A3F8055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4" w:type="pct"/>
            <w:noWrap/>
          </w:tcPr>
          <w:p w14:paraId="4513750C" w14:textId="77777777" w:rsidR="00F8157C" w:rsidRDefault="006526BD">
            <w:pPr>
              <w:pStyle w:val="LNVTableText1-9Pt-Indented"/>
            </w:pPr>
            <w:r>
              <w:t>11</w:t>
            </w:r>
          </w:p>
        </w:tc>
        <w:tc>
          <w:tcPr>
            <w:tcW w:w="759" w:type="pct"/>
          </w:tcPr>
          <w:p w14:paraId="167E216F" w14:textId="77777777" w:rsidR="00F8157C" w:rsidRDefault="006526BD">
            <w:pPr>
              <w:pStyle w:val="LNVTableText1-9Pt-Indented"/>
            </w:pPr>
            <w:r>
              <w:t>hdd</w:t>
            </w:r>
          </w:p>
        </w:tc>
        <w:tc>
          <w:tcPr>
            <w:tcW w:w="531" w:type="pct"/>
            <w:noWrap/>
          </w:tcPr>
          <w:p w14:paraId="7FD54B27" w14:textId="77777777" w:rsidR="00F8157C" w:rsidRDefault="006526BD">
            <w:pPr>
              <w:pStyle w:val="LNVTableText1-9Pt-Indented"/>
            </w:pPr>
            <w:r>
              <w:t>2.18 TB</w:t>
            </w:r>
          </w:p>
        </w:tc>
        <w:tc>
          <w:tcPr>
            <w:tcW w:w="531" w:type="pct"/>
            <w:noWrap/>
          </w:tcPr>
          <w:p w14:paraId="34B12156" w14:textId="77777777" w:rsidR="00F8157C" w:rsidRDefault="006526BD">
            <w:pPr>
              <w:pStyle w:val="LNVTableText1-9Pt-Indented"/>
            </w:pPr>
            <w:r>
              <w:t>2.18 TB</w:t>
            </w:r>
          </w:p>
        </w:tc>
        <w:tc>
          <w:tcPr>
            <w:tcW w:w="607" w:type="pct"/>
            <w:noWrap/>
          </w:tcPr>
          <w:p w14:paraId="0A58B7FD" w14:textId="77777777" w:rsidR="00F8157C" w:rsidRDefault="006526BD">
            <w:pPr>
              <w:pStyle w:val="LNVTableText1-9Pt-Indented"/>
            </w:pPr>
            <w:r>
              <w:t>LE05</w:t>
            </w:r>
          </w:p>
        </w:tc>
        <w:tc>
          <w:tcPr>
            <w:tcW w:w="531" w:type="pct"/>
            <w:noWrap/>
          </w:tcPr>
          <w:p w14:paraId="08970CED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25D7936D" w14:textId="77777777" w:rsidR="00F8157C" w:rsidRDefault="006526BD">
            <w:pPr>
              <w:pStyle w:val="LNVTableText1-9Pt-Indented"/>
            </w:pPr>
            <w:r>
              <w:t>WBMACDYY0000R604GWTG</w:t>
            </w:r>
          </w:p>
        </w:tc>
      </w:tr>
      <w:tr w:rsidR="00F8157C" w14:paraId="277AE9E0" w14:textId="77777777" w:rsidTr="00F8157C">
        <w:tc>
          <w:tcPr>
            <w:tcW w:w="304" w:type="pct"/>
            <w:noWrap/>
          </w:tcPr>
          <w:p w14:paraId="512B1E82" w14:textId="77777777" w:rsidR="00F8157C" w:rsidRDefault="006526BD">
            <w:pPr>
              <w:pStyle w:val="LNVTableText1-9Pt-Indented"/>
            </w:pPr>
            <w:r>
              <w:t>12</w:t>
            </w:r>
          </w:p>
        </w:tc>
        <w:tc>
          <w:tcPr>
            <w:tcW w:w="759" w:type="pct"/>
          </w:tcPr>
          <w:p w14:paraId="7E3E5510" w14:textId="77777777" w:rsidR="00F8157C" w:rsidRDefault="006526BD">
            <w:pPr>
              <w:pStyle w:val="LNVTableText1-9Pt-Indented"/>
            </w:pPr>
            <w:r>
              <w:t>hdd</w:t>
            </w:r>
          </w:p>
        </w:tc>
        <w:tc>
          <w:tcPr>
            <w:tcW w:w="531" w:type="pct"/>
            <w:noWrap/>
          </w:tcPr>
          <w:p w14:paraId="38523FF9" w14:textId="77777777" w:rsidR="00F8157C" w:rsidRDefault="006526BD">
            <w:pPr>
              <w:pStyle w:val="LNVTableText1-9Pt-Indented"/>
            </w:pPr>
            <w:r>
              <w:t>2.18 TB</w:t>
            </w:r>
          </w:p>
        </w:tc>
        <w:tc>
          <w:tcPr>
            <w:tcW w:w="531" w:type="pct"/>
            <w:noWrap/>
          </w:tcPr>
          <w:p w14:paraId="466D025B" w14:textId="77777777" w:rsidR="00F8157C" w:rsidRDefault="006526BD">
            <w:pPr>
              <w:pStyle w:val="LNVTableText1-9Pt-Indented"/>
            </w:pPr>
            <w:r>
              <w:t>2.18 TB</w:t>
            </w:r>
          </w:p>
        </w:tc>
        <w:tc>
          <w:tcPr>
            <w:tcW w:w="607" w:type="pct"/>
            <w:noWrap/>
          </w:tcPr>
          <w:p w14:paraId="5F004129" w14:textId="77777777" w:rsidR="00F8157C" w:rsidRDefault="006526BD">
            <w:pPr>
              <w:pStyle w:val="LNVTableText1-9Pt-Indented"/>
            </w:pPr>
            <w:r>
              <w:t>LE05</w:t>
            </w:r>
          </w:p>
        </w:tc>
        <w:tc>
          <w:tcPr>
            <w:tcW w:w="531" w:type="pct"/>
            <w:noWrap/>
          </w:tcPr>
          <w:p w14:paraId="27D0B583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0CD0207C" w14:textId="77777777" w:rsidR="00F8157C" w:rsidRDefault="006526BD">
            <w:pPr>
              <w:pStyle w:val="LNVTableText1-9Pt-Indented"/>
            </w:pPr>
            <w:r>
              <w:t>WBMAC9QH0000R6041DL7</w:t>
            </w:r>
          </w:p>
        </w:tc>
      </w:tr>
      <w:tr w:rsidR="00F8157C" w14:paraId="4AE7E7CC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4" w:type="pct"/>
            <w:noWrap/>
          </w:tcPr>
          <w:p w14:paraId="316AEC06" w14:textId="77777777" w:rsidR="00F8157C" w:rsidRDefault="006526BD">
            <w:pPr>
              <w:pStyle w:val="LNVTableText1-9Pt-Indented"/>
            </w:pPr>
            <w:r>
              <w:t>13</w:t>
            </w:r>
          </w:p>
        </w:tc>
        <w:tc>
          <w:tcPr>
            <w:tcW w:w="759" w:type="pct"/>
          </w:tcPr>
          <w:p w14:paraId="6DED7E1D" w14:textId="77777777" w:rsidR="00F8157C" w:rsidRDefault="006526BD">
            <w:pPr>
              <w:pStyle w:val="LNVTableText1-9Pt-Indented"/>
            </w:pPr>
            <w:r>
              <w:t>hdd</w:t>
            </w:r>
          </w:p>
        </w:tc>
        <w:tc>
          <w:tcPr>
            <w:tcW w:w="531" w:type="pct"/>
            <w:noWrap/>
          </w:tcPr>
          <w:p w14:paraId="4B0C19DE" w14:textId="77777777" w:rsidR="00F8157C" w:rsidRDefault="006526BD">
            <w:pPr>
              <w:pStyle w:val="LNVTableText1-9Pt-Indented"/>
            </w:pPr>
            <w:r>
              <w:t>2.18 TB</w:t>
            </w:r>
          </w:p>
        </w:tc>
        <w:tc>
          <w:tcPr>
            <w:tcW w:w="531" w:type="pct"/>
            <w:noWrap/>
          </w:tcPr>
          <w:p w14:paraId="2A4932E4" w14:textId="77777777" w:rsidR="00F8157C" w:rsidRDefault="006526BD">
            <w:pPr>
              <w:pStyle w:val="LNVTableText1-9Pt-Indented"/>
            </w:pPr>
            <w:r>
              <w:t>2.18 TB</w:t>
            </w:r>
          </w:p>
        </w:tc>
        <w:tc>
          <w:tcPr>
            <w:tcW w:w="607" w:type="pct"/>
            <w:noWrap/>
          </w:tcPr>
          <w:p w14:paraId="5532151E" w14:textId="77777777" w:rsidR="00F8157C" w:rsidRDefault="006526BD">
            <w:pPr>
              <w:pStyle w:val="LNVTableText1-9Pt-Indented"/>
            </w:pPr>
            <w:r>
              <w:t>LE05</w:t>
            </w:r>
          </w:p>
        </w:tc>
        <w:tc>
          <w:tcPr>
            <w:tcW w:w="531" w:type="pct"/>
            <w:noWrap/>
          </w:tcPr>
          <w:p w14:paraId="7D60F3E4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0B79636C" w14:textId="77777777" w:rsidR="00F8157C" w:rsidRDefault="006526BD">
            <w:pPr>
              <w:pStyle w:val="LNVTableText1-9Pt-Indented"/>
            </w:pPr>
            <w:r>
              <w:t>WBMAC1DQ0000R604E38A</w:t>
            </w:r>
          </w:p>
        </w:tc>
      </w:tr>
      <w:tr w:rsidR="00F8157C" w14:paraId="480B01E0" w14:textId="77777777" w:rsidTr="00F8157C">
        <w:tc>
          <w:tcPr>
            <w:tcW w:w="304" w:type="pct"/>
            <w:noWrap/>
          </w:tcPr>
          <w:p w14:paraId="3DB4547A" w14:textId="77777777" w:rsidR="00F8157C" w:rsidRDefault="006526BD">
            <w:pPr>
              <w:pStyle w:val="LNVTableText1-9Pt-Indented"/>
            </w:pPr>
            <w:r>
              <w:t>14</w:t>
            </w:r>
          </w:p>
        </w:tc>
        <w:tc>
          <w:tcPr>
            <w:tcW w:w="759" w:type="pct"/>
          </w:tcPr>
          <w:p w14:paraId="4A199E37" w14:textId="77777777" w:rsidR="00F8157C" w:rsidRDefault="006526BD">
            <w:pPr>
              <w:pStyle w:val="LNVTableText1-9Pt-Indented"/>
            </w:pPr>
            <w:r>
              <w:t>hdd</w:t>
            </w:r>
          </w:p>
        </w:tc>
        <w:tc>
          <w:tcPr>
            <w:tcW w:w="531" w:type="pct"/>
            <w:noWrap/>
          </w:tcPr>
          <w:p w14:paraId="53D79246" w14:textId="77777777" w:rsidR="00F8157C" w:rsidRDefault="006526BD">
            <w:pPr>
              <w:pStyle w:val="LNVTableText1-9Pt-Indented"/>
            </w:pPr>
            <w:r>
              <w:t>2.18 TB</w:t>
            </w:r>
          </w:p>
        </w:tc>
        <w:tc>
          <w:tcPr>
            <w:tcW w:w="531" w:type="pct"/>
            <w:noWrap/>
          </w:tcPr>
          <w:p w14:paraId="10136FA8" w14:textId="77777777" w:rsidR="00F8157C" w:rsidRDefault="006526BD">
            <w:pPr>
              <w:pStyle w:val="LNVTableText1-9Pt-Indented"/>
            </w:pPr>
            <w:r>
              <w:t>2.18 TB</w:t>
            </w:r>
          </w:p>
        </w:tc>
        <w:tc>
          <w:tcPr>
            <w:tcW w:w="607" w:type="pct"/>
            <w:noWrap/>
          </w:tcPr>
          <w:p w14:paraId="54AF4CE8" w14:textId="77777777" w:rsidR="00F8157C" w:rsidRDefault="006526BD">
            <w:pPr>
              <w:pStyle w:val="LNVTableText1-9Pt-Indented"/>
            </w:pPr>
            <w:r>
              <w:t>LE05</w:t>
            </w:r>
          </w:p>
        </w:tc>
        <w:tc>
          <w:tcPr>
            <w:tcW w:w="531" w:type="pct"/>
            <w:noWrap/>
          </w:tcPr>
          <w:p w14:paraId="6426480E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2BA730E1" w14:textId="77777777" w:rsidR="00F8157C" w:rsidRDefault="006526BD">
            <w:pPr>
              <w:pStyle w:val="LNVTableText1-9Pt-Indented"/>
            </w:pPr>
            <w:r>
              <w:t>WBMAC9V10000R6041DK2</w:t>
            </w:r>
          </w:p>
        </w:tc>
      </w:tr>
      <w:tr w:rsidR="00F8157C" w14:paraId="60361990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4" w:type="pct"/>
            <w:noWrap/>
          </w:tcPr>
          <w:p w14:paraId="6953DBEB" w14:textId="77777777" w:rsidR="00F8157C" w:rsidRDefault="006526BD">
            <w:pPr>
              <w:pStyle w:val="LNVTableText1-9Pt-Indented"/>
            </w:pPr>
            <w:r>
              <w:t>15</w:t>
            </w:r>
          </w:p>
        </w:tc>
        <w:tc>
          <w:tcPr>
            <w:tcW w:w="759" w:type="pct"/>
          </w:tcPr>
          <w:p w14:paraId="5128B5A4" w14:textId="77777777" w:rsidR="00F8157C" w:rsidRDefault="006526BD">
            <w:pPr>
              <w:pStyle w:val="LNVTableText1-9Pt-Indented"/>
            </w:pPr>
            <w:r>
              <w:t>hdd</w:t>
            </w:r>
          </w:p>
        </w:tc>
        <w:tc>
          <w:tcPr>
            <w:tcW w:w="531" w:type="pct"/>
            <w:noWrap/>
          </w:tcPr>
          <w:p w14:paraId="21CD244E" w14:textId="77777777" w:rsidR="00F8157C" w:rsidRDefault="006526BD">
            <w:pPr>
              <w:pStyle w:val="LNVTableText1-9Pt-Indented"/>
            </w:pPr>
            <w:r>
              <w:t>2.18 TB</w:t>
            </w:r>
          </w:p>
        </w:tc>
        <w:tc>
          <w:tcPr>
            <w:tcW w:w="531" w:type="pct"/>
            <w:noWrap/>
          </w:tcPr>
          <w:p w14:paraId="55F68200" w14:textId="77777777" w:rsidR="00F8157C" w:rsidRDefault="006526BD">
            <w:pPr>
              <w:pStyle w:val="LNVTableText1-9Pt-Indented"/>
            </w:pPr>
            <w:r>
              <w:t>2.18 TB</w:t>
            </w:r>
          </w:p>
        </w:tc>
        <w:tc>
          <w:tcPr>
            <w:tcW w:w="607" w:type="pct"/>
            <w:noWrap/>
          </w:tcPr>
          <w:p w14:paraId="6CE626A5" w14:textId="77777777" w:rsidR="00F8157C" w:rsidRDefault="006526BD">
            <w:pPr>
              <w:pStyle w:val="LNVTableText1-9Pt-Indented"/>
            </w:pPr>
            <w:r>
              <w:t>LE05</w:t>
            </w:r>
          </w:p>
        </w:tc>
        <w:tc>
          <w:tcPr>
            <w:tcW w:w="531" w:type="pct"/>
            <w:noWrap/>
          </w:tcPr>
          <w:p w14:paraId="54657051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5292AE50" w14:textId="77777777" w:rsidR="00F8157C" w:rsidRDefault="006526BD">
            <w:pPr>
              <w:pStyle w:val="LNVTableText1-9Pt-Indented"/>
            </w:pPr>
            <w:r>
              <w:t>WBMABMNY0000R604UUM6</w:t>
            </w:r>
          </w:p>
        </w:tc>
      </w:tr>
      <w:tr w:rsidR="00F8157C" w14:paraId="158E7D8A" w14:textId="77777777" w:rsidTr="00F8157C">
        <w:tc>
          <w:tcPr>
            <w:tcW w:w="304" w:type="pct"/>
            <w:noWrap/>
          </w:tcPr>
          <w:p w14:paraId="167F95BD" w14:textId="77777777" w:rsidR="00F8157C" w:rsidRDefault="006526BD">
            <w:pPr>
              <w:pStyle w:val="LNVTableText1-9Pt-Indented"/>
            </w:pPr>
            <w:r>
              <w:t>16</w:t>
            </w:r>
          </w:p>
        </w:tc>
        <w:tc>
          <w:tcPr>
            <w:tcW w:w="759" w:type="pct"/>
          </w:tcPr>
          <w:p w14:paraId="37A020C5" w14:textId="77777777" w:rsidR="00F8157C" w:rsidRDefault="006526BD">
            <w:pPr>
              <w:pStyle w:val="LNVTableText1-9Pt-Indented"/>
            </w:pPr>
            <w:r>
              <w:t>hdd</w:t>
            </w:r>
          </w:p>
        </w:tc>
        <w:tc>
          <w:tcPr>
            <w:tcW w:w="531" w:type="pct"/>
            <w:noWrap/>
          </w:tcPr>
          <w:p w14:paraId="1515E662" w14:textId="77777777" w:rsidR="00F8157C" w:rsidRDefault="006526BD">
            <w:pPr>
              <w:pStyle w:val="LNVTableText1-9Pt-Indented"/>
            </w:pPr>
            <w:r>
              <w:t>2.18 TB</w:t>
            </w:r>
          </w:p>
        </w:tc>
        <w:tc>
          <w:tcPr>
            <w:tcW w:w="531" w:type="pct"/>
            <w:noWrap/>
          </w:tcPr>
          <w:p w14:paraId="0433F5A7" w14:textId="77777777" w:rsidR="00F8157C" w:rsidRDefault="006526BD">
            <w:pPr>
              <w:pStyle w:val="LNVTableText1-9Pt-Indented"/>
            </w:pPr>
            <w:r>
              <w:t>2.18 TB</w:t>
            </w:r>
          </w:p>
        </w:tc>
        <w:tc>
          <w:tcPr>
            <w:tcW w:w="607" w:type="pct"/>
            <w:noWrap/>
          </w:tcPr>
          <w:p w14:paraId="5863B60C" w14:textId="77777777" w:rsidR="00F8157C" w:rsidRDefault="006526BD">
            <w:pPr>
              <w:pStyle w:val="LNVTableText1-9Pt-Indented"/>
            </w:pPr>
            <w:r>
              <w:t>LE05</w:t>
            </w:r>
          </w:p>
        </w:tc>
        <w:tc>
          <w:tcPr>
            <w:tcW w:w="531" w:type="pct"/>
            <w:noWrap/>
          </w:tcPr>
          <w:p w14:paraId="044BD4E9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6C33AD5B" w14:textId="77777777" w:rsidR="00F8157C" w:rsidRDefault="006526BD">
            <w:pPr>
              <w:pStyle w:val="LNVTableText1-9Pt-Indented"/>
            </w:pPr>
            <w:r>
              <w:t>WBMAC0Y60000R604PWKR</w:t>
            </w:r>
          </w:p>
        </w:tc>
      </w:tr>
      <w:tr w:rsidR="00F8157C" w14:paraId="123C1F05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4" w:type="pct"/>
            <w:noWrap/>
          </w:tcPr>
          <w:p w14:paraId="1672C5D1" w14:textId="77777777" w:rsidR="00F8157C" w:rsidRDefault="006526BD">
            <w:pPr>
              <w:pStyle w:val="LNVTableText1-9Pt-Indented"/>
            </w:pPr>
            <w:r>
              <w:t>17</w:t>
            </w:r>
          </w:p>
        </w:tc>
        <w:tc>
          <w:tcPr>
            <w:tcW w:w="759" w:type="pct"/>
          </w:tcPr>
          <w:p w14:paraId="4C1B9C9F" w14:textId="77777777" w:rsidR="00F8157C" w:rsidRDefault="006526BD">
            <w:pPr>
              <w:pStyle w:val="LNVTableText1-9Pt-Indented"/>
            </w:pPr>
            <w:r>
              <w:t>ssd</w:t>
            </w:r>
          </w:p>
        </w:tc>
        <w:tc>
          <w:tcPr>
            <w:tcW w:w="531" w:type="pct"/>
            <w:noWrap/>
          </w:tcPr>
          <w:p w14:paraId="5A54545B" w14:textId="77777777" w:rsidR="00F8157C" w:rsidRDefault="006526BD">
            <w:pPr>
              <w:pStyle w:val="LNVTableText1-9Pt-Indented"/>
            </w:pPr>
            <w:r>
              <w:t>3.49 TB</w:t>
            </w:r>
          </w:p>
        </w:tc>
        <w:tc>
          <w:tcPr>
            <w:tcW w:w="531" w:type="pct"/>
            <w:noWrap/>
          </w:tcPr>
          <w:p w14:paraId="703503AB" w14:textId="77777777" w:rsidR="00F8157C" w:rsidRDefault="006526BD">
            <w:pPr>
              <w:pStyle w:val="LNVTableText1-9Pt-Indented"/>
            </w:pPr>
            <w:r>
              <w:t>3.49 TB</w:t>
            </w:r>
          </w:p>
        </w:tc>
        <w:tc>
          <w:tcPr>
            <w:tcW w:w="607" w:type="pct"/>
            <w:noWrap/>
          </w:tcPr>
          <w:p w14:paraId="3CDAA471" w14:textId="77777777" w:rsidR="00F8157C" w:rsidRDefault="006526BD">
            <w:pPr>
              <w:pStyle w:val="LNVTableText1-9Pt-Indented"/>
            </w:pPr>
            <w:r>
              <w:t>LE00</w:t>
            </w:r>
          </w:p>
        </w:tc>
        <w:tc>
          <w:tcPr>
            <w:tcW w:w="531" w:type="pct"/>
            <w:noWrap/>
          </w:tcPr>
          <w:p w14:paraId="2AE35D7E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6F866776" w14:textId="77777777" w:rsidR="00F8157C" w:rsidRDefault="006526BD">
            <w:pPr>
              <w:pStyle w:val="LNVTableText1-9Pt-Indented"/>
            </w:pPr>
            <w:r>
              <w:t>S74DNN0Y900571</w:t>
            </w:r>
          </w:p>
        </w:tc>
      </w:tr>
      <w:tr w:rsidR="00F8157C" w14:paraId="6D1B4552" w14:textId="77777777" w:rsidTr="00F8157C">
        <w:tc>
          <w:tcPr>
            <w:tcW w:w="304" w:type="pct"/>
            <w:noWrap/>
          </w:tcPr>
          <w:p w14:paraId="277EADC1" w14:textId="77777777" w:rsidR="00F8157C" w:rsidRDefault="006526BD">
            <w:pPr>
              <w:pStyle w:val="LNVTableText1-9Pt-Indented"/>
            </w:pPr>
            <w:r>
              <w:t>18</w:t>
            </w:r>
          </w:p>
        </w:tc>
        <w:tc>
          <w:tcPr>
            <w:tcW w:w="759" w:type="pct"/>
          </w:tcPr>
          <w:p w14:paraId="41DC7BA9" w14:textId="77777777" w:rsidR="00F8157C" w:rsidRDefault="006526BD">
            <w:pPr>
              <w:pStyle w:val="LNVTableText1-9Pt-Indented"/>
            </w:pPr>
            <w:r>
              <w:t>ssd</w:t>
            </w:r>
          </w:p>
        </w:tc>
        <w:tc>
          <w:tcPr>
            <w:tcW w:w="531" w:type="pct"/>
            <w:noWrap/>
          </w:tcPr>
          <w:p w14:paraId="4280E53A" w14:textId="77777777" w:rsidR="00F8157C" w:rsidRDefault="006526BD">
            <w:pPr>
              <w:pStyle w:val="LNVTableText1-9Pt-Indented"/>
            </w:pPr>
            <w:r>
              <w:t>3.49 TB</w:t>
            </w:r>
          </w:p>
        </w:tc>
        <w:tc>
          <w:tcPr>
            <w:tcW w:w="531" w:type="pct"/>
            <w:noWrap/>
          </w:tcPr>
          <w:p w14:paraId="65E6ABF3" w14:textId="77777777" w:rsidR="00F8157C" w:rsidRDefault="006526BD">
            <w:pPr>
              <w:pStyle w:val="LNVTableText1-9Pt-Indented"/>
            </w:pPr>
            <w:r>
              <w:t>3.49 TB</w:t>
            </w:r>
          </w:p>
        </w:tc>
        <w:tc>
          <w:tcPr>
            <w:tcW w:w="607" w:type="pct"/>
            <w:noWrap/>
          </w:tcPr>
          <w:p w14:paraId="5D5F66DC" w14:textId="77777777" w:rsidR="00F8157C" w:rsidRDefault="006526BD">
            <w:pPr>
              <w:pStyle w:val="LNVTableText1-9Pt-Indented"/>
            </w:pPr>
            <w:r>
              <w:t>LE00</w:t>
            </w:r>
          </w:p>
        </w:tc>
        <w:tc>
          <w:tcPr>
            <w:tcW w:w="531" w:type="pct"/>
            <w:noWrap/>
          </w:tcPr>
          <w:p w14:paraId="2FFA011B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250933F7" w14:textId="77777777" w:rsidR="00F8157C" w:rsidRDefault="006526BD">
            <w:pPr>
              <w:pStyle w:val="LNVTableText1-9Pt-Indented"/>
            </w:pPr>
            <w:r>
              <w:t>S74DNN0Y900581</w:t>
            </w:r>
          </w:p>
        </w:tc>
      </w:tr>
      <w:tr w:rsidR="00F8157C" w14:paraId="19A78294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4" w:type="pct"/>
            <w:noWrap/>
          </w:tcPr>
          <w:p w14:paraId="4A3F5CA4" w14:textId="77777777" w:rsidR="00F8157C" w:rsidRDefault="006526BD">
            <w:pPr>
              <w:pStyle w:val="LNVTableText1-9Pt-Indented"/>
            </w:pPr>
            <w:r>
              <w:t>19</w:t>
            </w:r>
          </w:p>
        </w:tc>
        <w:tc>
          <w:tcPr>
            <w:tcW w:w="759" w:type="pct"/>
          </w:tcPr>
          <w:p w14:paraId="7BD1D12C" w14:textId="77777777" w:rsidR="00F8157C" w:rsidRDefault="006526BD">
            <w:pPr>
              <w:pStyle w:val="LNVTableText1-9Pt-Indented"/>
            </w:pPr>
            <w:r>
              <w:t>ssd</w:t>
            </w:r>
          </w:p>
        </w:tc>
        <w:tc>
          <w:tcPr>
            <w:tcW w:w="531" w:type="pct"/>
            <w:noWrap/>
          </w:tcPr>
          <w:p w14:paraId="3B527DC5" w14:textId="77777777" w:rsidR="00F8157C" w:rsidRDefault="006526BD">
            <w:pPr>
              <w:pStyle w:val="LNVTableText1-9Pt-Indented"/>
            </w:pPr>
            <w:r>
              <w:t>3.49 TB</w:t>
            </w:r>
          </w:p>
        </w:tc>
        <w:tc>
          <w:tcPr>
            <w:tcW w:w="531" w:type="pct"/>
            <w:noWrap/>
          </w:tcPr>
          <w:p w14:paraId="66AFC0E9" w14:textId="77777777" w:rsidR="00F8157C" w:rsidRDefault="006526BD">
            <w:pPr>
              <w:pStyle w:val="LNVTableText1-9Pt-Indented"/>
            </w:pPr>
            <w:r>
              <w:t>3.49 TB</w:t>
            </w:r>
          </w:p>
        </w:tc>
        <w:tc>
          <w:tcPr>
            <w:tcW w:w="607" w:type="pct"/>
            <w:noWrap/>
          </w:tcPr>
          <w:p w14:paraId="7F889C62" w14:textId="77777777" w:rsidR="00F8157C" w:rsidRDefault="006526BD">
            <w:pPr>
              <w:pStyle w:val="LNVTableText1-9Pt-Indented"/>
            </w:pPr>
            <w:r>
              <w:t>LE00</w:t>
            </w:r>
          </w:p>
        </w:tc>
        <w:tc>
          <w:tcPr>
            <w:tcW w:w="531" w:type="pct"/>
            <w:noWrap/>
          </w:tcPr>
          <w:p w14:paraId="36E45177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7016116D" w14:textId="77777777" w:rsidR="00F8157C" w:rsidRDefault="006526BD">
            <w:pPr>
              <w:pStyle w:val="LNVTableText1-9Pt-Indented"/>
            </w:pPr>
            <w:r>
              <w:t>S74DNN0Y900576</w:t>
            </w:r>
          </w:p>
        </w:tc>
      </w:tr>
      <w:tr w:rsidR="00F8157C" w14:paraId="70902553" w14:textId="77777777" w:rsidTr="00F8157C">
        <w:tc>
          <w:tcPr>
            <w:tcW w:w="304" w:type="pct"/>
            <w:noWrap/>
          </w:tcPr>
          <w:p w14:paraId="4A492488" w14:textId="77777777" w:rsidR="00F8157C" w:rsidRDefault="006526BD">
            <w:pPr>
              <w:pStyle w:val="LNVTableText1-9Pt-Indented"/>
            </w:pPr>
            <w:r>
              <w:t>20</w:t>
            </w:r>
          </w:p>
        </w:tc>
        <w:tc>
          <w:tcPr>
            <w:tcW w:w="759" w:type="pct"/>
          </w:tcPr>
          <w:p w14:paraId="730B5B28" w14:textId="77777777" w:rsidR="00F8157C" w:rsidRDefault="006526BD">
            <w:pPr>
              <w:pStyle w:val="LNVTableText1-9Pt-Indented"/>
            </w:pPr>
            <w:r>
              <w:t>ssd</w:t>
            </w:r>
          </w:p>
        </w:tc>
        <w:tc>
          <w:tcPr>
            <w:tcW w:w="531" w:type="pct"/>
            <w:noWrap/>
          </w:tcPr>
          <w:p w14:paraId="15B50100" w14:textId="77777777" w:rsidR="00F8157C" w:rsidRDefault="006526BD">
            <w:pPr>
              <w:pStyle w:val="LNVTableText1-9Pt-Indented"/>
            </w:pPr>
            <w:r>
              <w:t>3.49 TB</w:t>
            </w:r>
          </w:p>
        </w:tc>
        <w:tc>
          <w:tcPr>
            <w:tcW w:w="531" w:type="pct"/>
            <w:noWrap/>
          </w:tcPr>
          <w:p w14:paraId="5BF40D07" w14:textId="77777777" w:rsidR="00F8157C" w:rsidRDefault="006526BD">
            <w:pPr>
              <w:pStyle w:val="LNVTableText1-9Pt-Indented"/>
            </w:pPr>
            <w:r>
              <w:t>3.49 TB</w:t>
            </w:r>
          </w:p>
        </w:tc>
        <w:tc>
          <w:tcPr>
            <w:tcW w:w="607" w:type="pct"/>
            <w:noWrap/>
          </w:tcPr>
          <w:p w14:paraId="3CA4AFF1" w14:textId="77777777" w:rsidR="00F8157C" w:rsidRDefault="006526BD">
            <w:pPr>
              <w:pStyle w:val="LNVTableText1-9Pt-Indented"/>
            </w:pPr>
            <w:r>
              <w:t>LE00</w:t>
            </w:r>
          </w:p>
        </w:tc>
        <w:tc>
          <w:tcPr>
            <w:tcW w:w="531" w:type="pct"/>
            <w:noWrap/>
          </w:tcPr>
          <w:p w14:paraId="14FE87B2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03A874A9" w14:textId="77777777" w:rsidR="00F8157C" w:rsidRDefault="006526BD">
            <w:pPr>
              <w:pStyle w:val="LNVTableText1-9Pt-Indented"/>
            </w:pPr>
            <w:r>
              <w:t>S74DNN0Y900577</w:t>
            </w:r>
          </w:p>
        </w:tc>
      </w:tr>
      <w:tr w:rsidR="00F8157C" w14:paraId="6F5DE0A3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4" w:type="pct"/>
            <w:noWrap/>
          </w:tcPr>
          <w:p w14:paraId="64F4C840" w14:textId="77777777" w:rsidR="00F8157C" w:rsidRDefault="006526BD">
            <w:pPr>
              <w:pStyle w:val="LNVTableText1-9Pt-Indented"/>
            </w:pPr>
            <w:r>
              <w:t>21</w:t>
            </w:r>
          </w:p>
        </w:tc>
        <w:tc>
          <w:tcPr>
            <w:tcW w:w="759" w:type="pct"/>
          </w:tcPr>
          <w:p w14:paraId="1DB33D0F" w14:textId="77777777" w:rsidR="00F8157C" w:rsidRDefault="006526BD">
            <w:pPr>
              <w:pStyle w:val="LNVTableText1-9Pt-Indented"/>
            </w:pPr>
            <w:r>
              <w:t>ssd</w:t>
            </w:r>
          </w:p>
        </w:tc>
        <w:tc>
          <w:tcPr>
            <w:tcW w:w="531" w:type="pct"/>
            <w:noWrap/>
          </w:tcPr>
          <w:p w14:paraId="003A1AF5" w14:textId="77777777" w:rsidR="00F8157C" w:rsidRDefault="006526BD">
            <w:pPr>
              <w:pStyle w:val="LNVTableText1-9Pt-Indented"/>
            </w:pPr>
            <w:r>
              <w:t>3.49 TB</w:t>
            </w:r>
          </w:p>
        </w:tc>
        <w:tc>
          <w:tcPr>
            <w:tcW w:w="531" w:type="pct"/>
            <w:noWrap/>
          </w:tcPr>
          <w:p w14:paraId="5028C673" w14:textId="77777777" w:rsidR="00F8157C" w:rsidRDefault="006526BD">
            <w:pPr>
              <w:pStyle w:val="LNVTableText1-9Pt-Indented"/>
            </w:pPr>
            <w:r>
              <w:t>3.49 TB</w:t>
            </w:r>
          </w:p>
        </w:tc>
        <w:tc>
          <w:tcPr>
            <w:tcW w:w="607" w:type="pct"/>
            <w:noWrap/>
          </w:tcPr>
          <w:p w14:paraId="47521261" w14:textId="77777777" w:rsidR="00F8157C" w:rsidRDefault="006526BD">
            <w:pPr>
              <w:pStyle w:val="LNVTableText1-9Pt-Indented"/>
            </w:pPr>
            <w:r>
              <w:t>LE00</w:t>
            </w:r>
          </w:p>
        </w:tc>
        <w:tc>
          <w:tcPr>
            <w:tcW w:w="531" w:type="pct"/>
            <w:noWrap/>
          </w:tcPr>
          <w:p w14:paraId="3297EAFB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091E6D90" w14:textId="77777777" w:rsidR="00F8157C" w:rsidRDefault="006526BD">
            <w:pPr>
              <w:pStyle w:val="LNVTableText1-9Pt-Indented"/>
            </w:pPr>
            <w:r>
              <w:t>S74DNN0Y900575</w:t>
            </w:r>
          </w:p>
        </w:tc>
      </w:tr>
      <w:tr w:rsidR="00F8157C" w14:paraId="61A60AC6" w14:textId="77777777" w:rsidTr="00F8157C">
        <w:tc>
          <w:tcPr>
            <w:tcW w:w="304" w:type="pct"/>
            <w:noWrap/>
          </w:tcPr>
          <w:p w14:paraId="7F7FB74F" w14:textId="77777777" w:rsidR="00F8157C" w:rsidRDefault="006526BD">
            <w:pPr>
              <w:pStyle w:val="LNVTableText1-9Pt-Indented"/>
            </w:pPr>
            <w:r>
              <w:t>22</w:t>
            </w:r>
          </w:p>
        </w:tc>
        <w:tc>
          <w:tcPr>
            <w:tcW w:w="759" w:type="pct"/>
          </w:tcPr>
          <w:p w14:paraId="61A859B1" w14:textId="77777777" w:rsidR="00F8157C" w:rsidRDefault="006526BD">
            <w:pPr>
              <w:pStyle w:val="LNVTableText1-9Pt-Indented"/>
            </w:pPr>
            <w:r>
              <w:t>ssd</w:t>
            </w:r>
          </w:p>
        </w:tc>
        <w:tc>
          <w:tcPr>
            <w:tcW w:w="531" w:type="pct"/>
            <w:noWrap/>
          </w:tcPr>
          <w:p w14:paraId="1285CF38" w14:textId="77777777" w:rsidR="00F8157C" w:rsidRDefault="006526BD">
            <w:pPr>
              <w:pStyle w:val="LNVTableText1-9Pt-Indented"/>
            </w:pPr>
            <w:r>
              <w:t>3.49 TB</w:t>
            </w:r>
          </w:p>
        </w:tc>
        <w:tc>
          <w:tcPr>
            <w:tcW w:w="531" w:type="pct"/>
            <w:noWrap/>
          </w:tcPr>
          <w:p w14:paraId="326B4ABF" w14:textId="77777777" w:rsidR="00F8157C" w:rsidRDefault="006526BD">
            <w:pPr>
              <w:pStyle w:val="LNVTableText1-9Pt-Indented"/>
            </w:pPr>
            <w:r>
              <w:t>3.49 TB</w:t>
            </w:r>
          </w:p>
        </w:tc>
        <w:tc>
          <w:tcPr>
            <w:tcW w:w="607" w:type="pct"/>
            <w:noWrap/>
          </w:tcPr>
          <w:p w14:paraId="591F4C17" w14:textId="77777777" w:rsidR="00F8157C" w:rsidRDefault="006526BD">
            <w:pPr>
              <w:pStyle w:val="LNVTableText1-9Pt-Indented"/>
            </w:pPr>
            <w:r>
              <w:t>LE00</w:t>
            </w:r>
          </w:p>
        </w:tc>
        <w:tc>
          <w:tcPr>
            <w:tcW w:w="531" w:type="pct"/>
            <w:noWrap/>
          </w:tcPr>
          <w:p w14:paraId="20B6EBDE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24837180" w14:textId="77777777" w:rsidR="00F8157C" w:rsidRDefault="006526BD">
            <w:pPr>
              <w:pStyle w:val="LNVTableText1-9Pt-Indented"/>
            </w:pPr>
            <w:r>
              <w:t>S74DNN0Y900578</w:t>
            </w:r>
          </w:p>
        </w:tc>
      </w:tr>
      <w:tr w:rsidR="00F8157C" w14:paraId="7EA26DF6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4" w:type="pct"/>
            <w:noWrap/>
          </w:tcPr>
          <w:p w14:paraId="39F82E83" w14:textId="77777777" w:rsidR="00F8157C" w:rsidRDefault="006526BD">
            <w:pPr>
              <w:pStyle w:val="LNVTableText1-9Pt-Indented"/>
            </w:pPr>
            <w:r>
              <w:t>23</w:t>
            </w:r>
          </w:p>
        </w:tc>
        <w:tc>
          <w:tcPr>
            <w:tcW w:w="759" w:type="pct"/>
          </w:tcPr>
          <w:p w14:paraId="011D369A" w14:textId="77777777" w:rsidR="00F8157C" w:rsidRDefault="006526BD">
            <w:pPr>
              <w:pStyle w:val="LNVTableText1-9Pt-Indented"/>
            </w:pPr>
            <w:r>
              <w:t>ssd</w:t>
            </w:r>
          </w:p>
        </w:tc>
        <w:tc>
          <w:tcPr>
            <w:tcW w:w="531" w:type="pct"/>
            <w:noWrap/>
          </w:tcPr>
          <w:p w14:paraId="58C471B5" w14:textId="77777777" w:rsidR="00F8157C" w:rsidRDefault="006526BD">
            <w:pPr>
              <w:pStyle w:val="LNVTableText1-9Pt-Indented"/>
            </w:pPr>
            <w:r>
              <w:t>3.49 TB</w:t>
            </w:r>
          </w:p>
        </w:tc>
        <w:tc>
          <w:tcPr>
            <w:tcW w:w="531" w:type="pct"/>
            <w:noWrap/>
          </w:tcPr>
          <w:p w14:paraId="034B1CB4" w14:textId="77777777" w:rsidR="00F8157C" w:rsidRDefault="006526BD">
            <w:pPr>
              <w:pStyle w:val="LNVTableText1-9Pt-Indented"/>
            </w:pPr>
            <w:r>
              <w:t>3.49 TB</w:t>
            </w:r>
          </w:p>
        </w:tc>
        <w:tc>
          <w:tcPr>
            <w:tcW w:w="607" w:type="pct"/>
            <w:noWrap/>
          </w:tcPr>
          <w:p w14:paraId="7398CC33" w14:textId="77777777" w:rsidR="00F8157C" w:rsidRDefault="006526BD">
            <w:pPr>
              <w:pStyle w:val="LNVTableText1-9Pt-Indented"/>
            </w:pPr>
            <w:r>
              <w:t>LE00</w:t>
            </w:r>
          </w:p>
        </w:tc>
        <w:tc>
          <w:tcPr>
            <w:tcW w:w="531" w:type="pct"/>
            <w:noWrap/>
          </w:tcPr>
          <w:p w14:paraId="47DEC42E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4818E8A9" w14:textId="77777777" w:rsidR="00F8157C" w:rsidRDefault="006526BD">
            <w:pPr>
              <w:pStyle w:val="LNVTableText1-9Pt-Indented"/>
            </w:pPr>
            <w:r>
              <w:t>S74DNN0Y900579</w:t>
            </w:r>
          </w:p>
        </w:tc>
      </w:tr>
      <w:tr w:rsidR="00F8157C" w14:paraId="6E2B1D20" w14:textId="77777777" w:rsidTr="00F8157C">
        <w:tc>
          <w:tcPr>
            <w:tcW w:w="304" w:type="pct"/>
            <w:noWrap/>
          </w:tcPr>
          <w:p w14:paraId="38617D04" w14:textId="77777777" w:rsidR="00F8157C" w:rsidRDefault="006526BD">
            <w:pPr>
              <w:pStyle w:val="LNVTableText1-9Pt-Indented"/>
            </w:pPr>
            <w:r>
              <w:t>24</w:t>
            </w:r>
          </w:p>
        </w:tc>
        <w:tc>
          <w:tcPr>
            <w:tcW w:w="759" w:type="pct"/>
          </w:tcPr>
          <w:p w14:paraId="0F05C5AB" w14:textId="77777777" w:rsidR="00F8157C" w:rsidRDefault="006526BD">
            <w:pPr>
              <w:pStyle w:val="LNVTableText1-9Pt-Indented"/>
            </w:pPr>
            <w:r>
              <w:t>ssd</w:t>
            </w:r>
          </w:p>
        </w:tc>
        <w:tc>
          <w:tcPr>
            <w:tcW w:w="531" w:type="pct"/>
            <w:noWrap/>
          </w:tcPr>
          <w:p w14:paraId="6B7CE1F9" w14:textId="77777777" w:rsidR="00F8157C" w:rsidRDefault="006526BD">
            <w:pPr>
              <w:pStyle w:val="LNVTableText1-9Pt-Indented"/>
            </w:pPr>
            <w:r>
              <w:t>3.49 TB</w:t>
            </w:r>
          </w:p>
        </w:tc>
        <w:tc>
          <w:tcPr>
            <w:tcW w:w="531" w:type="pct"/>
            <w:noWrap/>
          </w:tcPr>
          <w:p w14:paraId="30F5F7C8" w14:textId="77777777" w:rsidR="00F8157C" w:rsidRDefault="006526BD">
            <w:pPr>
              <w:pStyle w:val="LNVTableText1-9Pt-Indented"/>
            </w:pPr>
            <w:r>
              <w:t>3.49 TB</w:t>
            </w:r>
          </w:p>
        </w:tc>
        <w:tc>
          <w:tcPr>
            <w:tcW w:w="607" w:type="pct"/>
            <w:noWrap/>
          </w:tcPr>
          <w:p w14:paraId="672F83E7" w14:textId="77777777" w:rsidR="00F8157C" w:rsidRDefault="006526BD">
            <w:pPr>
              <w:pStyle w:val="LNVTableText1-9Pt-Indented"/>
            </w:pPr>
            <w:r>
              <w:t>LE00</w:t>
            </w:r>
          </w:p>
        </w:tc>
        <w:tc>
          <w:tcPr>
            <w:tcW w:w="531" w:type="pct"/>
            <w:noWrap/>
          </w:tcPr>
          <w:p w14:paraId="24E4235D" w14:textId="77777777" w:rsidR="00F8157C" w:rsidRDefault="006526BD">
            <w:pPr>
              <w:pStyle w:val="LNVTableText1-9Pt-Indented"/>
            </w:pPr>
            <w:r>
              <w:t>optimal</w:t>
            </w:r>
          </w:p>
        </w:tc>
        <w:tc>
          <w:tcPr>
            <w:tcW w:w="1520" w:type="pct"/>
          </w:tcPr>
          <w:p w14:paraId="5F2D7695" w14:textId="77777777" w:rsidR="00F8157C" w:rsidRDefault="006526BD">
            <w:pPr>
              <w:pStyle w:val="LNVTableText1-9Pt-Indented"/>
            </w:pPr>
            <w:r>
              <w:t>S74DNN0Y900580</w:t>
            </w:r>
          </w:p>
        </w:tc>
      </w:tr>
    </w:tbl>
    <w:p w14:paraId="07093D27" w14:textId="77777777" w:rsidR="0060278E" w:rsidRDefault="0060278E" w:rsidP="00482790">
      <w:pPr>
        <w:pStyle w:val="LNVHeading2"/>
      </w:pPr>
      <w:bookmarkStart w:id="37" w:name="_Toc228296434"/>
      <w:r>
        <w:t>Version Summary</w:t>
      </w:r>
      <w:bookmarkEnd w:id="37"/>
    </w:p>
    <w:p w14:paraId="087BC3A2" w14:textId="77777777" w:rsidR="0060278E" w:rsidRDefault="0060278E" w:rsidP="0060278E">
      <w:r>
        <w:t>&lt;&lt;SDT: LNV.Lenovo.DE.System[ArrayName].Tables.Version&gt;&gt;</w:t>
      </w:r>
    </w:p>
    <w:p w14:paraId="0F0CD5C0" w14:textId="77777777" w:rsidR="0060278E" w:rsidRDefault="0060278E" w:rsidP="00482790">
      <w:pPr>
        <w:pStyle w:val="LNVHeading2"/>
      </w:pPr>
      <w:bookmarkStart w:id="38" w:name="_Toc228296435"/>
      <w:r>
        <w:t>Configuration Exports</w:t>
      </w:r>
      <w:bookmarkEnd w:id="38"/>
    </w:p>
    <w:p w14:paraId="7A70ED8E" w14:textId="77777777" w:rsidR="0060278E" w:rsidRDefault="0060278E" w:rsidP="0060278E">
      <w:bookmarkStart w:id="39" w:name="_Hlk227137335"/>
      <w:r>
        <w:t xml:space="preserve">&lt;&lt;SDT: </w:t>
      </w:r>
      <w:bookmarkEnd w:id="39"/>
      <w:r>
        <w:t>LNV.Lenovo.DE.System[ArrayName].Evidence.Placeholder&gt;&gt;</w:t>
      </w:r>
    </w:p>
    <w:p w14:paraId="59565360" w14:textId="77777777" w:rsidR="0060278E" w:rsidRDefault="0060278E" w:rsidP="00482790">
      <w:pPr>
        <w:pStyle w:val="LNVHeading2"/>
      </w:pPr>
      <w:bookmarkStart w:id="40" w:name="_Toc228296436"/>
      <w:r>
        <w:t>SAN Fabric Detail (Conditional)</w:t>
      </w:r>
      <w:bookmarkEnd w:id="40"/>
    </w:p>
    <w:p w14:paraId="5FC96E34" w14:textId="77777777" w:rsidR="0060278E" w:rsidRDefault="0060278E" w:rsidP="0060278E">
      <w:r>
        <w:t>&lt;&lt;SDT: LNV.Lenovo.SAN.Fabric.Fabric[FabricName].Tables.Zones&gt;&gt;</w:t>
      </w:r>
    </w:p>
    <w:p w14:paraId="4D95A30C" w14:textId="77777777" w:rsidR="0060278E" w:rsidRDefault="0060278E" w:rsidP="00482790">
      <w:pPr>
        <w:pStyle w:val="LNVHeading2"/>
      </w:pPr>
      <w:bookmarkStart w:id="41" w:name="_Toc228296437"/>
      <w:r>
        <w:t>Operational Procedures</w:t>
      </w:r>
      <w:bookmarkEnd w:id="41"/>
    </w:p>
    <w:p w14:paraId="009CDB41" w14:textId="77777777" w:rsidR="0060278E" w:rsidRDefault="0060278E" w:rsidP="00482790">
      <w:pPr>
        <w:pStyle w:val="LNVHeading3"/>
      </w:pPr>
      <w:r>
        <w:t>Planned Shutdown</w:t>
      </w:r>
    </w:p>
    <w:p w14:paraId="1C940290" w14:textId="77777777" w:rsidR="0060278E" w:rsidRDefault="0060278E" w:rsidP="00482790">
      <w:pPr>
        <w:pStyle w:val="LNVHeading3"/>
      </w:pPr>
      <w:r>
        <w:t>Planned Startup</w:t>
      </w:r>
    </w:p>
    <w:p w14:paraId="75331FC2" w14:textId="77777777" w:rsidR="0060278E" w:rsidRDefault="0060278E" w:rsidP="00482790">
      <w:pPr>
        <w:pStyle w:val="LNVHeading3"/>
      </w:pPr>
      <w:r>
        <w:t>Emergency Shutdown</w:t>
      </w:r>
    </w:p>
    <w:p w14:paraId="45564BD3" w14:textId="77777777" w:rsidR="0060278E" w:rsidRDefault="0060278E" w:rsidP="00482790">
      <w:pPr>
        <w:pStyle w:val="LNVHeading2"/>
      </w:pPr>
      <w:bookmarkStart w:id="42" w:name="_Toc228296438"/>
      <w:r>
        <w:t>Firmware &amp; Component Inventory (XCC)</w:t>
      </w:r>
      <w:bookmarkEnd w:id="42"/>
    </w:p>
    <w:p w14:paraId="1AA7C6EE" w14:textId="77777777" w:rsidR="0060278E" w:rsidRDefault="0060278E" w:rsidP="0060278E">
      <w:r>
        <w:t>&lt;&lt;SDT: LNV.Lenovo.XCC.Node[NodeName].Tables.FirmwareInventory&gt;&gt;</w:t>
      </w:r>
    </w:p>
    <w:p w14:paraId="318753CE" w14:textId="77777777" w:rsidR="0060278E" w:rsidRDefault="0060278E" w:rsidP="00482790">
      <w:pPr>
        <w:pStyle w:val="LNVHeading2"/>
      </w:pPr>
      <w:bookmarkStart w:id="43" w:name="_Toc228296439"/>
      <w:r>
        <w:t>Node-Level Driver Alignment (Critical Components)</w:t>
      </w:r>
      <w:bookmarkEnd w:id="43"/>
    </w:p>
    <w:p w14:paraId="2FA6DA48" w14:textId="77777777" w:rsidR="0060278E" w:rsidRDefault="0060278E" w:rsidP="0060278E">
      <w:r>
        <w:t>&lt;&lt;SDT: LNV.Microsoft.WindowsS2D.Node[NodeName].Tables.CriticalDrivers&gt;&gt;</w:t>
      </w:r>
    </w:p>
    <w:p w14:paraId="2F10CAD5" w14:textId="77777777" w:rsidR="0060278E" w:rsidRDefault="0060278E" w:rsidP="0060278E">
      <w:r>
        <w:t>&lt;&lt;SDT: LNV.VMware.vSphere.Host[HostFQDN].Tables.CriticalDrivers&gt;&gt;</w:t>
      </w:r>
    </w:p>
    <w:p w14:paraId="32421C94" w14:textId="77777777" w:rsidR="00FA6678" w:rsidRDefault="00FA6678" w:rsidP="00C708B9">
      <w:pPr>
        <w:pStyle w:val="LNVHeading2"/>
      </w:pPr>
      <w:bookmarkStart w:id="44" w:name="_Toc228296440"/>
      <w:r>
        <w:t>References</w:t>
      </w:r>
      <w:bookmarkEnd w:id="44"/>
    </w:p>
    <w:p w14:paraId="2D4F3362" w14:textId="77777777" w:rsidR="003D20F5" w:rsidRDefault="003D20F5" w:rsidP="00553FCA"/>
    <w:p w14:paraId="5272F35E" w14:textId="77777777" w:rsidR="005A442D" w:rsidRPr="00553FCA" w:rsidRDefault="005A442D" w:rsidP="00553FCA"/>
    <w:p w14:paraId="1EEF42E7" w14:textId="77777777" w:rsidR="001F023C" w:rsidRDefault="001F023C">
      <w:pPr>
        <w:pStyle w:val="LNVHeading2"/>
      </w:pPr>
      <w:bookmarkStart w:id="45" w:name="_Toc228296441"/>
      <w:r>
        <w:lastRenderedPageBreak/>
        <w:t>Testing</w:t>
      </w:r>
      <w:bookmarkEnd w:id="45"/>
    </w:p>
    <w:p w14:paraId="5BE66505" w14:textId="77777777" w:rsidR="001F023C" w:rsidRDefault="001F023C" w:rsidP="001F023C"/>
    <w:p w14:paraId="30BE4723" w14:textId="77777777" w:rsidR="001F023C" w:rsidRDefault="001F023C" w:rsidP="001F023C"/>
    <w:p w14:paraId="0EBBC6C9" w14:textId="77777777" w:rsidR="001F023C" w:rsidRPr="001F023C" w:rsidRDefault="001F023C" w:rsidP="001F023C">
      <w:pPr>
        <w:ind w:left="720"/>
        <w:rPr>
          <w:lang w:val="en-US"/>
        </w:rPr>
      </w:pPr>
      <w:r w:rsidRPr="001F023C">
        <w:rPr>
          <w:highlight w:val="yellow"/>
          <w:lang w:val="en-US"/>
        </w:rPr>
        <w:t>LNV.Lenovo.DE.System[ArrayName].Narrative.Config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1072"/>
        <w:gridCol w:w="1001"/>
        <w:gridCol w:w="2441"/>
        <w:gridCol w:w="3278"/>
        <w:gridCol w:w="1202"/>
      </w:tblGrid>
      <w:tr w:rsidR="00F8157C" w14:paraId="06B565CE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56" w:type="pct"/>
          </w:tcPr>
          <w:p w14:paraId="54C5C1EB" w14:textId="77777777" w:rsidR="00F8157C" w:rsidRDefault="006526BD">
            <w:pPr>
              <w:pStyle w:val="LNVTableText1-9Pt-Indented"/>
            </w:pPr>
            <w:r>
              <w:t>DriveCount</w:t>
            </w:r>
          </w:p>
        </w:tc>
        <w:tc>
          <w:tcPr>
            <w:tcW w:w="501" w:type="pct"/>
          </w:tcPr>
          <w:p w14:paraId="41AD375A" w14:textId="77777777" w:rsidR="00F8157C" w:rsidRDefault="006526BD">
            <w:pPr>
              <w:pStyle w:val="LNVTableText1-9Pt-Indented"/>
            </w:pPr>
            <w:r>
              <w:t>TrayCount</w:t>
            </w:r>
          </w:p>
        </w:tc>
        <w:tc>
          <w:tcPr>
            <w:tcW w:w="1335" w:type="pct"/>
          </w:tcPr>
          <w:p w14:paraId="2D314F83" w14:textId="77777777" w:rsidR="00F8157C" w:rsidRDefault="006526BD">
            <w:pPr>
              <w:pStyle w:val="LNVTableText1-9Pt-Indented"/>
            </w:pPr>
            <w:r>
              <w:t>AutoLoadBalancingEnabled</w:t>
            </w:r>
          </w:p>
        </w:tc>
        <w:tc>
          <w:tcPr>
            <w:tcW w:w="1780" w:type="pct"/>
          </w:tcPr>
          <w:p w14:paraId="57C429EF" w14:textId="77777777" w:rsidR="00F8157C" w:rsidRDefault="006526BD">
            <w:pPr>
              <w:pStyle w:val="LNVTableText1-9Pt-Indented"/>
            </w:pPr>
            <w:r>
              <w:t>HostConnectivityReportingEnabled</w:t>
            </w:r>
          </w:p>
        </w:tc>
        <w:tc>
          <w:tcPr>
            <w:tcW w:w="611" w:type="pct"/>
          </w:tcPr>
          <w:p w14:paraId="1B898B65" w14:textId="77777777" w:rsidR="00F8157C" w:rsidRDefault="006526BD">
            <w:pPr>
              <w:pStyle w:val="LNVTableText1-9Pt-Indented"/>
            </w:pPr>
            <w:r>
              <w:t>AsupEnabled</w:t>
            </w:r>
          </w:p>
        </w:tc>
      </w:tr>
      <w:tr w:rsidR="00F8157C" w14:paraId="59A3A5D4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56" w:type="pct"/>
          </w:tcPr>
          <w:p w14:paraId="780F4794" w14:textId="77777777" w:rsidR="00F8157C" w:rsidRDefault="006526BD">
            <w:pPr>
              <w:pStyle w:val="LNVTableText1-9Pt-Indented"/>
            </w:pPr>
            <w:r>
              <w:t>24</w:t>
            </w:r>
          </w:p>
        </w:tc>
        <w:tc>
          <w:tcPr>
            <w:tcW w:w="501" w:type="pct"/>
          </w:tcPr>
          <w:p w14:paraId="7D39FE5C" w14:textId="77777777" w:rsidR="00F8157C" w:rsidRDefault="006526BD">
            <w:pPr>
              <w:pStyle w:val="LNVTableText1-9Pt-Indented"/>
            </w:pPr>
            <w:r>
              <w:t>1</w:t>
            </w:r>
          </w:p>
        </w:tc>
        <w:tc>
          <w:tcPr>
            <w:tcW w:w="1335" w:type="pct"/>
          </w:tcPr>
          <w:p w14:paraId="34E00A88" w14:textId="77777777" w:rsidR="00F8157C" w:rsidRDefault="006526BD">
            <w:pPr>
              <w:pStyle w:val="LNVTableText1-9Pt-Indented"/>
            </w:pPr>
            <w:r>
              <w:t>True</w:t>
            </w:r>
          </w:p>
        </w:tc>
        <w:tc>
          <w:tcPr>
            <w:tcW w:w="1780" w:type="pct"/>
          </w:tcPr>
          <w:p w14:paraId="1200C7AB" w14:textId="77777777" w:rsidR="00F8157C" w:rsidRDefault="006526BD">
            <w:pPr>
              <w:pStyle w:val="LNVTableText1-9Pt-Indented"/>
            </w:pPr>
            <w:r>
              <w:t>True</w:t>
            </w:r>
          </w:p>
        </w:tc>
        <w:tc>
          <w:tcPr>
            <w:tcW w:w="611" w:type="pct"/>
          </w:tcPr>
          <w:p w14:paraId="42F8B0CE" w14:textId="77777777" w:rsidR="00F8157C" w:rsidRDefault="006526BD">
            <w:pPr>
              <w:pStyle w:val="LNVTableText1-9Pt-Indented"/>
            </w:pPr>
            <w:r>
              <w:t>True</w:t>
            </w:r>
          </w:p>
        </w:tc>
      </w:tr>
    </w:tbl>
    <w:p w14:paraId="761D8B6E" w14:textId="77777777" w:rsidR="001F023C" w:rsidRDefault="001F023C" w:rsidP="001F023C">
      <w:pPr>
        <w:ind w:left="720"/>
        <w:rPr>
          <w:lang w:val="en-US"/>
        </w:rPr>
      </w:pPr>
    </w:p>
    <w:p w14:paraId="667AFDDC" w14:textId="77777777" w:rsidR="001F023C" w:rsidRPr="001F023C" w:rsidRDefault="001F023C" w:rsidP="001F023C">
      <w:pPr>
        <w:ind w:left="720"/>
        <w:rPr>
          <w:lang w:val="en-US"/>
        </w:rPr>
      </w:pPr>
      <w:r w:rsidRPr="001F023C">
        <w:rPr>
          <w:highlight w:val="yellow"/>
          <w:lang w:val="en-US"/>
        </w:rPr>
        <w:t>LNV.Lenovo.DE.System[ArrayName].Narrative.DNS.Scope1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3129"/>
        <w:gridCol w:w="1436"/>
        <w:gridCol w:w="1303"/>
        <w:gridCol w:w="3126"/>
      </w:tblGrid>
      <w:tr w:rsidR="00F8157C" w14:paraId="233792E4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64" w:type="pct"/>
            <w:noWrap/>
          </w:tcPr>
          <w:p w14:paraId="1769C75A" w14:textId="77777777" w:rsidR="00F8157C" w:rsidRDefault="006526BD">
            <w:pPr>
              <w:pStyle w:val="LNVTableText1-9Pt-Indented"/>
            </w:pPr>
            <w:r>
              <w:t>Scope</w:t>
            </w:r>
          </w:p>
        </w:tc>
        <w:tc>
          <w:tcPr>
            <w:tcW w:w="763" w:type="pct"/>
            <w:noWrap/>
          </w:tcPr>
          <w:p w14:paraId="501186C9" w14:textId="77777777" w:rsidR="00F8157C" w:rsidRDefault="006526BD">
            <w:pPr>
              <w:pStyle w:val="LNVTableText1-9Pt-Indented"/>
            </w:pPr>
            <w:r>
              <w:t>Acquisition</w:t>
            </w:r>
          </w:p>
        </w:tc>
        <w:tc>
          <w:tcPr>
            <w:tcW w:w="693" w:type="pct"/>
          </w:tcPr>
          <w:p w14:paraId="4B6CA49C" w14:textId="77777777" w:rsidR="00F8157C" w:rsidRDefault="006526BD">
            <w:pPr>
              <w:pStyle w:val="LNVTableText1-9Pt-Indented"/>
            </w:pPr>
            <w:r>
              <w:t>DnsServers</w:t>
            </w:r>
          </w:p>
        </w:tc>
        <w:tc>
          <w:tcPr>
            <w:tcW w:w="1663" w:type="pct"/>
          </w:tcPr>
          <w:p w14:paraId="21F3DB7A" w14:textId="77777777" w:rsidR="00F8157C" w:rsidRDefault="006526BD">
            <w:pPr>
              <w:pStyle w:val="LNVTableText1-9Pt-Indented"/>
            </w:pPr>
            <w:r>
              <w:t>DhcpServers</w:t>
            </w:r>
          </w:p>
        </w:tc>
      </w:tr>
      <w:tr w:rsidR="00F8157C" w14:paraId="6F817DC2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64" w:type="pct"/>
            <w:noWrap/>
          </w:tcPr>
          <w:p w14:paraId="260AF7D1" w14:textId="77777777" w:rsidR="00F8157C" w:rsidRDefault="006526BD">
            <w:pPr>
              <w:pStyle w:val="LNVTableText1-9Pt-Indented"/>
            </w:pPr>
            <w:r>
              <w:t>070000000000000000000002</w:t>
            </w:r>
          </w:p>
        </w:tc>
        <w:tc>
          <w:tcPr>
            <w:tcW w:w="763" w:type="pct"/>
            <w:noWrap/>
          </w:tcPr>
          <w:p w14:paraId="0DD1CF3E" w14:textId="77777777" w:rsidR="00F8157C" w:rsidRDefault="006526BD">
            <w:pPr>
              <w:pStyle w:val="LNVTableText1-9Pt-Indented"/>
            </w:pPr>
            <w:r>
              <w:t>dhcp</w:t>
            </w:r>
          </w:p>
        </w:tc>
        <w:tc>
          <w:tcPr>
            <w:tcW w:w="693" w:type="pct"/>
          </w:tcPr>
          <w:p w14:paraId="4508277C" w14:textId="77777777" w:rsidR="00F8157C" w:rsidRDefault="00F8157C">
            <w:pPr>
              <w:pStyle w:val="LNVTableText1-9Pt-Indented"/>
            </w:pPr>
          </w:p>
        </w:tc>
        <w:tc>
          <w:tcPr>
            <w:tcW w:w="1663" w:type="pct"/>
          </w:tcPr>
          <w:p w14:paraId="64DF8F18" w14:textId="77777777" w:rsidR="00F8157C" w:rsidRDefault="006526BD">
            <w:pPr>
              <w:pStyle w:val="LNVTableText1-9Pt-Indented"/>
            </w:pPr>
            <w:r>
              <w:t>10.240.2.27, 10.240.2.21</w:t>
            </w:r>
          </w:p>
        </w:tc>
      </w:tr>
    </w:tbl>
    <w:p w14:paraId="55C266D9" w14:textId="77777777" w:rsidR="001F023C" w:rsidRDefault="001F023C" w:rsidP="001F023C">
      <w:pPr>
        <w:ind w:left="720"/>
        <w:rPr>
          <w:lang w:val="en-US"/>
        </w:rPr>
      </w:pPr>
    </w:p>
    <w:p w14:paraId="1DF077EA" w14:textId="77777777" w:rsidR="001F023C" w:rsidRPr="001F023C" w:rsidRDefault="001F023C" w:rsidP="001F023C">
      <w:pPr>
        <w:ind w:left="720"/>
        <w:rPr>
          <w:lang w:val="en-US"/>
        </w:rPr>
      </w:pPr>
      <w:r w:rsidRPr="001F023C">
        <w:rPr>
          <w:highlight w:val="yellow"/>
          <w:lang w:val="en-US"/>
        </w:rPr>
        <w:t>LNV.Lenovo.DE.System[ArrayName].Narrative.DNS.Scope2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3129"/>
        <w:gridCol w:w="1436"/>
        <w:gridCol w:w="1303"/>
        <w:gridCol w:w="3126"/>
      </w:tblGrid>
      <w:tr w:rsidR="00F8157C" w14:paraId="19921435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64" w:type="pct"/>
            <w:noWrap/>
          </w:tcPr>
          <w:p w14:paraId="2D3500C2" w14:textId="77777777" w:rsidR="00F8157C" w:rsidRDefault="006526BD">
            <w:pPr>
              <w:pStyle w:val="LNVTableText1-9Pt-Indented"/>
            </w:pPr>
            <w:r>
              <w:t>Scope</w:t>
            </w:r>
          </w:p>
        </w:tc>
        <w:tc>
          <w:tcPr>
            <w:tcW w:w="763" w:type="pct"/>
            <w:noWrap/>
          </w:tcPr>
          <w:p w14:paraId="656AE785" w14:textId="77777777" w:rsidR="00F8157C" w:rsidRDefault="006526BD">
            <w:pPr>
              <w:pStyle w:val="LNVTableText1-9Pt-Indented"/>
            </w:pPr>
            <w:r>
              <w:t>Acquisition</w:t>
            </w:r>
          </w:p>
        </w:tc>
        <w:tc>
          <w:tcPr>
            <w:tcW w:w="693" w:type="pct"/>
          </w:tcPr>
          <w:p w14:paraId="5140B960" w14:textId="77777777" w:rsidR="00F8157C" w:rsidRDefault="006526BD">
            <w:pPr>
              <w:pStyle w:val="LNVTableText1-9Pt-Indented"/>
            </w:pPr>
            <w:r>
              <w:t>DnsServers</w:t>
            </w:r>
          </w:p>
        </w:tc>
        <w:tc>
          <w:tcPr>
            <w:tcW w:w="1663" w:type="pct"/>
          </w:tcPr>
          <w:p w14:paraId="3B146C78" w14:textId="77777777" w:rsidR="00F8157C" w:rsidRDefault="006526BD">
            <w:pPr>
              <w:pStyle w:val="LNVTableText1-9Pt-Indented"/>
            </w:pPr>
            <w:r>
              <w:t>DhcpServers</w:t>
            </w:r>
          </w:p>
        </w:tc>
      </w:tr>
      <w:tr w:rsidR="00F8157C" w14:paraId="4D9D484E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64" w:type="pct"/>
            <w:noWrap/>
          </w:tcPr>
          <w:p w14:paraId="141DFC37" w14:textId="77777777" w:rsidR="00F8157C" w:rsidRDefault="006526BD">
            <w:pPr>
              <w:pStyle w:val="LNVTableText1-9Pt-Indented"/>
            </w:pPr>
            <w:r>
              <w:t>070000000000000000000002</w:t>
            </w:r>
          </w:p>
        </w:tc>
        <w:tc>
          <w:tcPr>
            <w:tcW w:w="763" w:type="pct"/>
            <w:noWrap/>
          </w:tcPr>
          <w:p w14:paraId="5D617DFB" w14:textId="77777777" w:rsidR="00F8157C" w:rsidRDefault="006526BD">
            <w:pPr>
              <w:pStyle w:val="LNVTableText1-9Pt-Indented"/>
            </w:pPr>
            <w:r>
              <w:t>dhcp</w:t>
            </w:r>
          </w:p>
        </w:tc>
        <w:tc>
          <w:tcPr>
            <w:tcW w:w="693" w:type="pct"/>
          </w:tcPr>
          <w:p w14:paraId="002AE246" w14:textId="77777777" w:rsidR="00F8157C" w:rsidRDefault="00F8157C">
            <w:pPr>
              <w:pStyle w:val="LNVTableText1-9Pt-Indented"/>
            </w:pPr>
          </w:p>
        </w:tc>
        <w:tc>
          <w:tcPr>
            <w:tcW w:w="1663" w:type="pct"/>
          </w:tcPr>
          <w:p w14:paraId="083753FA" w14:textId="77777777" w:rsidR="00F8157C" w:rsidRDefault="006526BD">
            <w:pPr>
              <w:pStyle w:val="LNVTableText1-9Pt-Indented"/>
            </w:pPr>
            <w:r>
              <w:t>10.240.2.27, 10.240.2.21</w:t>
            </w:r>
          </w:p>
        </w:tc>
      </w:tr>
    </w:tbl>
    <w:p w14:paraId="25EBC02E" w14:textId="77777777" w:rsidR="001F023C" w:rsidRDefault="001F023C" w:rsidP="001F023C">
      <w:pPr>
        <w:ind w:left="720"/>
        <w:rPr>
          <w:lang w:val="en-US"/>
        </w:rPr>
      </w:pPr>
    </w:p>
    <w:p w14:paraId="603865D2" w14:textId="77777777" w:rsidR="001F023C" w:rsidRPr="001F023C" w:rsidRDefault="001F023C" w:rsidP="001F023C">
      <w:pPr>
        <w:ind w:left="720"/>
        <w:rPr>
          <w:lang w:val="en-US"/>
        </w:rPr>
      </w:pPr>
      <w:r w:rsidRPr="001F023C">
        <w:rPr>
          <w:highlight w:val="yellow"/>
          <w:lang w:val="en-US"/>
        </w:rPr>
        <w:t>LNV.Lenovo.DE.System[ArrayName].Narrative.Evidence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1646"/>
        <w:gridCol w:w="7348"/>
      </w:tblGrid>
      <w:tr w:rsidR="00F8157C" w14:paraId="03FD7985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5" w:type="pct"/>
            <w:noWrap/>
          </w:tcPr>
          <w:p w14:paraId="6EA72392" w14:textId="77777777" w:rsidR="00F8157C" w:rsidRDefault="006526BD">
            <w:pPr>
              <w:pStyle w:val="LNVTableText1-9Pt-Indented"/>
            </w:pPr>
            <w:r>
              <w:t>ActiveTransport</w:t>
            </w:r>
          </w:p>
        </w:tc>
        <w:tc>
          <w:tcPr>
            <w:tcW w:w="3908" w:type="pct"/>
          </w:tcPr>
          <w:p w14:paraId="1D0C82AA" w14:textId="77777777" w:rsidR="00F8157C" w:rsidRDefault="006526BD">
            <w:pPr>
              <w:pStyle w:val="LNVTableText1-9Pt-Indented"/>
            </w:pPr>
            <w:r>
              <w:t>IscsiIqn</w:t>
            </w:r>
          </w:p>
        </w:tc>
      </w:tr>
      <w:tr w:rsidR="00F8157C" w14:paraId="6DF7913F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75" w:type="pct"/>
            <w:noWrap/>
          </w:tcPr>
          <w:p w14:paraId="2E2B9AEA" w14:textId="77777777" w:rsidR="00F8157C" w:rsidRDefault="006526BD">
            <w:pPr>
              <w:pStyle w:val="LNVTableText1-9Pt-Indented"/>
            </w:pPr>
            <w:r>
              <w:t>iscsi</w:t>
            </w:r>
          </w:p>
        </w:tc>
        <w:tc>
          <w:tcPr>
            <w:tcW w:w="3908" w:type="pct"/>
          </w:tcPr>
          <w:p w14:paraId="59E2D44E" w14:textId="77777777" w:rsidR="00F8157C" w:rsidRDefault="006526BD">
            <w:pPr>
              <w:pStyle w:val="LNVTableText1-9Pt-Indented"/>
            </w:pPr>
            <w:r>
              <w:t>iqn.2002-09.com.lenovo:thinksystem.6d039ea000d9f018000000006949701c</w:t>
            </w:r>
          </w:p>
        </w:tc>
      </w:tr>
    </w:tbl>
    <w:p w14:paraId="4D8C00B7" w14:textId="77777777" w:rsidR="001F023C" w:rsidRDefault="001F023C" w:rsidP="001F023C">
      <w:pPr>
        <w:ind w:left="720"/>
        <w:rPr>
          <w:lang w:val="en-US"/>
        </w:rPr>
      </w:pPr>
    </w:p>
    <w:p w14:paraId="0F045CCD" w14:textId="77777777" w:rsidR="001F023C" w:rsidRPr="001F023C" w:rsidRDefault="001F023C" w:rsidP="001F023C">
      <w:pPr>
        <w:ind w:left="720"/>
        <w:rPr>
          <w:lang w:val="en-US"/>
        </w:rPr>
      </w:pPr>
      <w:r w:rsidRPr="001F023C">
        <w:rPr>
          <w:highlight w:val="yellow"/>
          <w:lang w:val="en-US"/>
        </w:rPr>
        <w:t>LNV.Lenovo.DE.System[ArrayName].Narrative.HostPorts.Port1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977"/>
        <w:gridCol w:w="544"/>
        <w:gridCol w:w="954"/>
        <w:gridCol w:w="1442"/>
        <w:gridCol w:w="5128"/>
      </w:tblGrid>
      <w:tr w:rsidR="00F8157C" w14:paraId="394BB498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6" w:type="pct"/>
            <w:noWrap/>
          </w:tcPr>
          <w:p w14:paraId="3568E2AA" w14:textId="77777777" w:rsidR="00F8157C" w:rsidRDefault="006526BD">
            <w:pPr>
              <w:pStyle w:val="LNVTableText1-9Pt-Indented"/>
            </w:pPr>
            <w:r>
              <w:t>Controller</w:t>
            </w:r>
          </w:p>
        </w:tc>
        <w:tc>
          <w:tcPr>
            <w:tcW w:w="182" w:type="pct"/>
            <w:noWrap/>
          </w:tcPr>
          <w:p w14:paraId="13CC6475" w14:textId="77777777" w:rsidR="00F8157C" w:rsidRDefault="006526BD">
            <w:pPr>
              <w:pStyle w:val="LNVTableText1-9Pt-Indented"/>
            </w:pPr>
            <w:r>
              <w:t>Port</w:t>
            </w:r>
          </w:p>
        </w:tc>
        <w:tc>
          <w:tcPr>
            <w:tcW w:w="410" w:type="pct"/>
            <w:noWrap/>
          </w:tcPr>
          <w:p w14:paraId="2336A809" w14:textId="77777777" w:rsidR="00F8157C" w:rsidRDefault="006526BD">
            <w:pPr>
              <w:pStyle w:val="LNVTableText1-9Pt-Indented"/>
            </w:pPr>
            <w:r>
              <w:t>Transport</w:t>
            </w:r>
          </w:p>
        </w:tc>
        <w:tc>
          <w:tcPr>
            <w:tcW w:w="683" w:type="pct"/>
            <w:noWrap/>
          </w:tcPr>
          <w:p w14:paraId="02D91859" w14:textId="77777777" w:rsidR="00F8157C" w:rsidRDefault="006526BD">
            <w:pPr>
              <w:pStyle w:val="LNVTableText1-9Pt-Indented"/>
            </w:pPr>
            <w:r>
              <w:t>Address</w:t>
            </w:r>
          </w:p>
        </w:tc>
        <w:tc>
          <w:tcPr>
            <w:tcW w:w="3052" w:type="pct"/>
          </w:tcPr>
          <w:p w14:paraId="5D87AED9" w14:textId="77777777" w:rsidR="00F8157C" w:rsidRDefault="006526BD">
            <w:pPr>
              <w:pStyle w:val="LNVTableText1-9Pt-Indented"/>
            </w:pPr>
            <w:r>
              <w:t>IQN</w:t>
            </w:r>
          </w:p>
        </w:tc>
      </w:tr>
      <w:tr w:rsidR="00F8157C" w14:paraId="0BCCB503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6" w:type="pct"/>
            <w:noWrap/>
          </w:tcPr>
          <w:p w14:paraId="285BFC11" w14:textId="77777777" w:rsidR="00F8157C" w:rsidRDefault="006526BD">
            <w:pPr>
              <w:pStyle w:val="LNVTableText1-9Pt-Indented"/>
            </w:pPr>
            <w:r>
              <w:t>B</w:t>
            </w:r>
          </w:p>
        </w:tc>
        <w:tc>
          <w:tcPr>
            <w:tcW w:w="182" w:type="pct"/>
            <w:noWrap/>
          </w:tcPr>
          <w:p w14:paraId="6BE1F1A3" w14:textId="77777777" w:rsidR="00F8157C" w:rsidRDefault="006526BD">
            <w:pPr>
              <w:pStyle w:val="LNVTableText1-9Pt-Indented"/>
            </w:pPr>
            <w:r>
              <w:t>e1a</w:t>
            </w:r>
          </w:p>
        </w:tc>
        <w:tc>
          <w:tcPr>
            <w:tcW w:w="410" w:type="pct"/>
            <w:noWrap/>
          </w:tcPr>
          <w:p w14:paraId="55FFF5C5" w14:textId="77777777" w:rsidR="00F8157C" w:rsidRDefault="006526BD">
            <w:pPr>
              <w:pStyle w:val="LNVTableText1-9Pt-Indented"/>
            </w:pPr>
            <w:r>
              <w:t>iscsi</w:t>
            </w:r>
          </w:p>
        </w:tc>
        <w:tc>
          <w:tcPr>
            <w:tcW w:w="683" w:type="pct"/>
            <w:noWrap/>
          </w:tcPr>
          <w:p w14:paraId="578474A3" w14:textId="77777777" w:rsidR="00F8157C" w:rsidRDefault="006526BD">
            <w:pPr>
              <w:pStyle w:val="LNVTableText1-9Pt-Indented"/>
            </w:pPr>
            <w:r>
              <w:t>192.168.132.102</w:t>
            </w:r>
          </w:p>
        </w:tc>
        <w:tc>
          <w:tcPr>
            <w:tcW w:w="3052" w:type="pct"/>
          </w:tcPr>
          <w:p w14:paraId="0F7B648A" w14:textId="77777777" w:rsidR="00F8157C" w:rsidRDefault="006526BD">
            <w:pPr>
              <w:pStyle w:val="LNVTableText1-9Pt-Indented"/>
            </w:pPr>
            <w:r>
              <w:t>iqn.2002-09.com.lenovo:thinksystem.6d039ea000d9f018000000006949701c</w:t>
            </w:r>
          </w:p>
        </w:tc>
      </w:tr>
    </w:tbl>
    <w:p w14:paraId="4748F461" w14:textId="77777777" w:rsidR="001F023C" w:rsidRDefault="001F023C" w:rsidP="001F023C">
      <w:pPr>
        <w:ind w:left="720"/>
        <w:rPr>
          <w:lang w:val="en-US"/>
        </w:rPr>
      </w:pPr>
    </w:p>
    <w:p w14:paraId="54D4013B" w14:textId="77777777" w:rsidR="001F023C" w:rsidRPr="001F023C" w:rsidRDefault="001F023C" w:rsidP="001F023C">
      <w:pPr>
        <w:ind w:left="720"/>
        <w:rPr>
          <w:lang w:val="en-US"/>
        </w:rPr>
      </w:pPr>
      <w:r w:rsidRPr="001F023C">
        <w:rPr>
          <w:highlight w:val="yellow"/>
          <w:lang w:val="en-US"/>
        </w:rPr>
        <w:t>LNV.Lenovo.DE.System[ArrayName].Narrative.HostPorts.Port2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977"/>
        <w:gridCol w:w="544"/>
        <w:gridCol w:w="954"/>
        <w:gridCol w:w="1442"/>
        <w:gridCol w:w="5128"/>
      </w:tblGrid>
      <w:tr w:rsidR="00F8157C" w14:paraId="57596D26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6" w:type="pct"/>
            <w:noWrap/>
          </w:tcPr>
          <w:p w14:paraId="64402606" w14:textId="77777777" w:rsidR="00F8157C" w:rsidRDefault="006526BD">
            <w:pPr>
              <w:pStyle w:val="LNVTableText1-9Pt-Indented"/>
            </w:pPr>
            <w:r>
              <w:t>Controller</w:t>
            </w:r>
          </w:p>
        </w:tc>
        <w:tc>
          <w:tcPr>
            <w:tcW w:w="182" w:type="pct"/>
            <w:noWrap/>
          </w:tcPr>
          <w:p w14:paraId="0BFF9C1C" w14:textId="77777777" w:rsidR="00F8157C" w:rsidRDefault="006526BD">
            <w:pPr>
              <w:pStyle w:val="LNVTableText1-9Pt-Indented"/>
            </w:pPr>
            <w:r>
              <w:t>Port</w:t>
            </w:r>
          </w:p>
        </w:tc>
        <w:tc>
          <w:tcPr>
            <w:tcW w:w="410" w:type="pct"/>
            <w:noWrap/>
          </w:tcPr>
          <w:p w14:paraId="68148F2C" w14:textId="77777777" w:rsidR="00F8157C" w:rsidRDefault="006526BD">
            <w:pPr>
              <w:pStyle w:val="LNVTableText1-9Pt-Indented"/>
            </w:pPr>
            <w:r>
              <w:t>Transport</w:t>
            </w:r>
          </w:p>
        </w:tc>
        <w:tc>
          <w:tcPr>
            <w:tcW w:w="683" w:type="pct"/>
            <w:noWrap/>
          </w:tcPr>
          <w:p w14:paraId="77C5833E" w14:textId="77777777" w:rsidR="00F8157C" w:rsidRDefault="006526BD">
            <w:pPr>
              <w:pStyle w:val="LNVTableText1-9Pt-Indented"/>
            </w:pPr>
            <w:r>
              <w:t>Address</w:t>
            </w:r>
          </w:p>
        </w:tc>
        <w:tc>
          <w:tcPr>
            <w:tcW w:w="3052" w:type="pct"/>
          </w:tcPr>
          <w:p w14:paraId="6F48CFD1" w14:textId="77777777" w:rsidR="00F8157C" w:rsidRDefault="006526BD">
            <w:pPr>
              <w:pStyle w:val="LNVTableText1-9Pt-Indented"/>
            </w:pPr>
            <w:r>
              <w:t>IQN</w:t>
            </w:r>
          </w:p>
        </w:tc>
      </w:tr>
      <w:tr w:rsidR="00F8157C" w14:paraId="5456EA06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6" w:type="pct"/>
            <w:noWrap/>
          </w:tcPr>
          <w:p w14:paraId="1CBD3E1F" w14:textId="77777777" w:rsidR="00F8157C" w:rsidRDefault="006526BD">
            <w:pPr>
              <w:pStyle w:val="LNVTableText1-9Pt-Indented"/>
            </w:pPr>
            <w:r>
              <w:t>B</w:t>
            </w:r>
          </w:p>
        </w:tc>
        <w:tc>
          <w:tcPr>
            <w:tcW w:w="182" w:type="pct"/>
            <w:noWrap/>
          </w:tcPr>
          <w:p w14:paraId="2304F3A5" w14:textId="77777777" w:rsidR="00F8157C" w:rsidRDefault="006526BD">
            <w:pPr>
              <w:pStyle w:val="LNVTableText1-9Pt-Indented"/>
            </w:pPr>
            <w:r>
              <w:t>e1a</w:t>
            </w:r>
          </w:p>
        </w:tc>
        <w:tc>
          <w:tcPr>
            <w:tcW w:w="410" w:type="pct"/>
            <w:noWrap/>
          </w:tcPr>
          <w:p w14:paraId="1003C641" w14:textId="77777777" w:rsidR="00F8157C" w:rsidRDefault="006526BD">
            <w:pPr>
              <w:pStyle w:val="LNVTableText1-9Pt-Indented"/>
            </w:pPr>
            <w:r>
              <w:t>iscsi</w:t>
            </w:r>
          </w:p>
        </w:tc>
        <w:tc>
          <w:tcPr>
            <w:tcW w:w="683" w:type="pct"/>
            <w:noWrap/>
          </w:tcPr>
          <w:p w14:paraId="7BD95FC3" w14:textId="77777777" w:rsidR="00F8157C" w:rsidRDefault="006526BD">
            <w:pPr>
              <w:pStyle w:val="LNVTableText1-9Pt-Indented"/>
            </w:pPr>
            <w:r>
              <w:t>192.168.132.102</w:t>
            </w:r>
          </w:p>
        </w:tc>
        <w:tc>
          <w:tcPr>
            <w:tcW w:w="3052" w:type="pct"/>
          </w:tcPr>
          <w:p w14:paraId="5D3BA5DD" w14:textId="77777777" w:rsidR="00F8157C" w:rsidRDefault="006526BD">
            <w:pPr>
              <w:pStyle w:val="LNVTableText1-9Pt-Indented"/>
            </w:pPr>
            <w:r>
              <w:t>iqn.2002-09.com.lenovo:thinksystem.6d039ea000d9f018000000006949701c</w:t>
            </w:r>
          </w:p>
        </w:tc>
      </w:tr>
    </w:tbl>
    <w:p w14:paraId="255CC0BF" w14:textId="77777777" w:rsidR="001F023C" w:rsidRDefault="001F023C" w:rsidP="001F023C">
      <w:pPr>
        <w:ind w:left="720"/>
        <w:rPr>
          <w:lang w:val="en-US"/>
        </w:rPr>
      </w:pPr>
    </w:p>
    <w:p w14:paraId="725B2DAF" w14:textId="77777777" w:rsidR="001F023C" w:rsidRPr="001F023C" w:rsidRDefault="001F023C" w:rsidP="001F023C">
      <w:pPr>
        <w:ind w:left="720"/>
        <w:rPr>
          <w:lang w:val="en-US"/>
        </w:rPr>
      </w:pPr>
      <w:r w:rsidRPr="001F023C">
        <w:rPr>
          <w:highlight w:val="yellow"/>
          <w:lang w:val="en-US"/>
        </w:rPr>
        <w:t>LNV.Lenovo.DE.System[ArrayName].Narrative.Management.ControllerA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3937"/>
        <w:gridCol w:w="1967"/>
        <w:gridCol w:w="1124"/>
        <w:gridCol w:w="1966"/>
      </w:tblGrid>
      <w:tr w:rsidR="00F8157C" w14:paraId="4BC407D9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93" w:type="pct"/>
            <w:noWrap/>
          </w:tcPr>
          <w:p w14:paraId="2EF48BA9" w14:textId="77777777" w:rsidR="00F8157C" w:rsidRDefault="006526BD">
            <w:pPr>
              <w:pStyle w:val="LNVTableText1-9Pt-Indented"/>
            </w:pPr>
            <w:r>
              <w:t>Controller</w:t>
            </w:r>
          </w:p>
        </w:tc>
        <w:tc>
          <w:tcPr>
            <w:tcW w:w="1046" w:type="pct"/>
            <w:noWrap/>
          </w:tcPr>
          <w:p w14:paraId="769E9A3F" w14:textId="77777777" w:rsidR="00F8157C" w:rsidRDefault="006526BD">
            <w:pPr>
              <w:pStyle w:val="LNVTableText1-9Pt-Indented"/>
            </w:pPr>
            <w:r>
              <w:t>Address</w:t>
            </w:r>
          </w:p>
        </w:tc>
        <w:tc>
          <w:tcPr>
            <w:tcW w:w="598" w:type="pct"/>
            <w:noWrap/>
          </w:tcPr>
          <w:p w14:paraId="3D906A82" w14:textId="77777777" w:rsidR="00F8157C" w:rsidRDefault="006526BD">
            <w:pPr>
              <w:pStyle w:val="LNVTableText1-9Pt-Indented"/>
            </w:pPr>
            <w:r>
              <w:t>Mask</w:t>
            </w:r>
          </w:p>
        </w:tc>
        <w:tc>
          <w:tcPr>
            <w:tcW w:w="1046" w:type="pct"/>
            <w:noWrap/>
          </w:tcPr>
          <w:p w14:paraId="6852CE5F" w14:textId="77777777" w:rsidR="00F8157C" w:rsidRDefault="006526BD">
            <w:pPr>
              <w:pStyle w:val="LNVTableText1-9Pt-Indented"/>
            </w:pPr>
            <w:r>
              <w:t>Gateway</w:t>
            </w:r>
          </w:p>
        </w:tc>
      </w:tr>
      <w:tr w:rsidR="00F8157C" w14:paraId="2D15C6FD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93" w:type="pct"/>
            <w:noWrap/>
          </w:tcPr>
          <w:p w14:paraId="3A6DFAE8" w14:textId="77777777" w:rsidR="00F8157C" w:rsidRDefault="006526BD">
            <w:pPr>
              <w:pStyle w:val="LNVTableText1-9Pt-Indented"/>
            </w:pPr>
            <w:r>
              <w:t>Not configured</w:t>
            </w:r>
          </w:p>
        </w:tc>
        <w:tc>
          <w:tcPr>
            <w:tcW w:w="1046" w:type="pct"/>
            <w:noWrap/>
          </w:tcPr>
          <w:p w14:paraId="283F5F6A" w14:textId="77777777" w:rsidR="00F8157C" w:rsidRDefault="00F8157C">
            <w:pPr>
              <w:pStyle w:val="LNVTableText1-9Pt-Indented"/>
            </w:pPr>
          </w:p>
        </w:tc>
        <w:tc>
          <w:tcPr>
            <w:tcW w:w="598" w:type="pct"/>
            <w:noWrap/>
          </w:tcPr>
          <w:p w14:paraId="223C23C6" w14:textId="77777777" w:rsidR="00F8157C" w:rsidRDefault="00F8157C">
            <w:pPr>
              <w:pStyle w:val="LNVTableText1-9Pt-Indented"/>
            </w:pPr>
          </w:p>
        </w:tc>
        <w:tc>
          <w:tcPr>
            <w:tcW w:w="1046" w:type="pct"/>
            <w:noWrap/>
          </w:tcPr>
          <w:p w14:paraId="78353A98" w14:textId="77777777" w:rsidR="00F8157C" w:rsidRDefault="00F8157C">
            <w:pPr>
              <w:pStyle w:val="LNVTableText1-9Pt-Indented"/>
            </w:pPr>
          </w:p>
        </w:tc>
      </w:tr>
    </w:tbl>
    <w:p w14:paraId="377FB5CC" w14:textId="77777777" w:rsidR="001F023C" w:rsidRDefault="001F023C" w:rsidP="001F023C">
      <w:pPr>
        <w:ind w:left="720"/>
        <w:rPr>
          <w:lang w:val="en-US"/>
        </w:rPr>
      </w:pPr>
    </w:p>
    <w:p w14:paraId="396E1D70" w14:textId="77777777" w:rsidR="001F023C" w:rsidRPr="001F023C" w:rsidRDefault="001F023C" w:rsidP="001F023C">
      <w:pPr>
        <w:ind w:left="720"/>
        <w:rPr>
          <w:lang w:val="en-US"/>
        </w:rPr>
      </w:pPr>
      <w:r w:rsidRPr="001F023C">
        <w:rPr>
          <w:highlight w:val="yellow"/>
          <w:lang w:val="en-US"/>
        </w:rPr>
        <w:t>LNV.Lenovo.DE.System[ArrayName].Narrative.Management.ControllerB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1913"/>
        <w:gridCol w:w="2488"/>
        <w:gridCol w:w="2488"/>
        <w:gridCol w:w="2105"/>
      </w:tblGrid>
      <w:tr w:rsidR="00F8157C" w14:paraId="26D7EC57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18" w:type="pct"/>
            <w:noWrap/>
          </w:tcPr>
          <w:p w14:paraId="506C32B8" w14:textId="77777777" w:rsidR="00F8157C" w:rsidRDefault="006526BD">
            <w:pPr>
              <w:pStyle w:val="LNVTableText1-9Pt-Indented"/>
            </w:pPr>
            <w:r>
              <w:t>Controller</w:t>
            </w:r>
          </w:p>
        </w:tc>
        <w:tc>
          <w:tcPr>
            <w:tcW w:w="1323" w:type="pct"/>
            <w:noWrap/>
          </w:tcPr>
          <w:p w14:paraId="61E29F4C" w14:textId="77777777" w:rsidR="00F8157C" w:rsidRDefault="006526BD">
            <w:pPr>
              <w:pStyle w:val="LNVTableText1-9Pt-Indented"/>
            </w:pPr>
            <w:r>
              <w:t>Address</w:t>
            </w:r>
          </w:p>
        </w:tc>
        <w:tc>
          <w:tcPr>
            <w:tcW w:w="1323" w:type="pct"/>
            <w:noWrap/>
          </w:tcPr>
          <w:p w14:paraId="4E061A60" w14:textId="77777777" w:rsidR="00F8157C" w:rsidRDefault="006526BD">
            <w:pPr>
              <w:pStyle w:val="LNVTableText1-9Pt-Indented"/>
            </w:pPr>
            <w:r>
              <w:t>Mask</w:t>
            </w:r>
          </w:p>
        </w:tc>
        <w:tc>
          <w:tcPr>
            <w:tcW w:w="1119" w:type="pct"/>
            <w:noWrap/>
          </w:tcPr>
          <w:p w14:paraId="5B2EA0B3" w14:textId="77777777" w:rsidR="00F8157C" w:rsidRDefault="006526BD">
            <w:pPr>
              <w:pStyle w:val="LNVTableText1-9Pt-Indented"/>
            </w:pPr>
            <w:r>
              <w:t>Gateway</w:t>
            </w:r>
          </w:p>
        </w:tc>
      </w:tr>
      <w:tr w:rsidR="00F8157C" w14:paraId="32416B3C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18" w:type="pct"/>
            <w:noWrap/>
          </w:tcPr>
          <w:p w14:paraId="44927C01" w14:textId="77777777" w:rsidR="00F8157C" w:rsidRDefault="006526BD">
            <w:pPr>
              <w:pStyle w:val="LNVTableText1-9Pt-Indented"/>
            </w:pPr>
            <w:r>
              <w:t>B</w:t>
            </w:r>
          </w:p>
        </w:tc>
        <w:tc>
          <w:tcPr>
            <w:tcW w:w="1323" w:type="pct"/>
            <w:noWrap/>
          </w:tcPr>
          <w:p w14:paraId="42AC0742" w14:textId="77777777" w:rsidR="00F8157C" w:rsidRDefault="006526BD">
            <w:pPr>
              <w:pStyle w:val="LNVTableText1-9Pt-Indented"/>
            </w:pPr>
            <w:r>
              <w:t>10.240.59.179</w:t>
            </w:r>
          </w:p>
        </w:tc>
        <w:tc>
          <w:tcPr>
            <w:tcW w:w="1323" w:type="pct"/>
            <w:noWrap/>
          </w:tcPr>
          <w:p w14:paraId="5C9F4119" w14:textId="77777777" w:rsidR="00F8157C" w:rsidRDefault="006526BD">
            <w:pPr>
              <w:pStyle w:val="LNVTableText1-9Pt-Indented"/>
            </w:pPr>
            <w:r>
              <w:t>255.255.252.0</w:t>
            </w:r>
          </w:p>
        </w:tc>
        <w:tc>
          <w:tcPr>
            <w:tcW w:w="1119" w:type="pct"/>
            <w:noWrap/>
          </w:tcPr>
          <w:p w14:paraId="649138EB" w14:textId="77777777" w:rsidR="00F8157C" w:rsidRDefault="006526BD">
            <w:pPr>
              <w:pStyle w:val="LNVTableText1-9Pt-Indented"/>
            </w:pPr>
            <w:r>
              <w:t>10.240.56.1</w:t>
            </w:r>
          </w:p>
        </w:tc>
      </w:tr>
    </w:tbl>
    <w:p w14:paraId="12BBAACD" w14:textId="77777777" w:rsidR="001F023C" w:rsidRDefault="001F023C" w:rsidP="001F023C">
      <w:pPr>
        <w:ind w:left="720"/>
        <w:rPr>
          <w:lang w:val="en-US"/>
        </w:rPr>
      </w:pPr>
    </w:p>
    <w:p w14:paraId="44943152" w14:textId="77777777" w:rsidR="001F023C" w:rsidRPr="001F023C" w:rsidRDefault="001F023C" w:rsidP="001F023C">
      <w:pPr>
        <w:ind w:left="720"/>
        <w:rPr>
          <w:lang w:val="en-US"/>
        </w:rPr>
      </w:pPr>
      <w:r w:rsidRPr="001F023C">
        <w:rPr>
          <w:highlight w:val="yellow"/>
          <w:lang w:val="en-US"/>
        </w:rPr>
        <w:t>LNV.Lenovo.DE.System[ArrayName].Narrative.Time.Scope1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3129"/>
        <w:gridCol w:w="1435"/>
        <w:gridCol w:w="1302"/>
        <w:gridCol w:w="1435"/>
        <w:gridCol w:w="1693"/>
      </w:tblGrid>
      <w:tr w:rsidR="00F8157C" w14:paraId="57CC25D1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64" w:type="pct"/>
            <w:noWrap/>
          </w:tcPr>
          <w:p w14:paraId="0434EF22" w14:textId="77777777" w:rsidR="00F8157C" w:rsidRDefault="006526BD">
            <w:pPr>
              <w:pStyle w:val="LNVTableText1-9Pt-Indented"/>
            </w:pPr>
            <w:r>
              <w:t>Scope</w:t>
            </w:r>
          </w:p>
        </w:tc>
        <w:tc>
          <w:tcPr>
            <w:tcW w:w="763" w:type="pct"/>
            <w:noWrap/>
          </w:tcPr>
          <w:p w14:paraId="7DC6A4BE" w14:textId="77777777" w:rsidR="00F8157C" w:rsidRDefault="006526BD">
            <w:pPr>
              <w:pStyle w:val="LNVTableText1-9Pt-Indented"/>
            </w:pPr>
            <w:r>
              <w:t>Acquisition</w:t>
            </w:r>
          </w:p>
        </w:tc>
        <w:tc>
          <w:tcPr>
            <w:tcW w:w="693" w:type="pct"/>
          </w:tcPr>
          <w:p w14:paraId="48AB1278" w14:textId="77777777" w:rsidR="00F8157C" w:rsidRDefault="006526BD">
            <w:pPr>
              <w:pStyle w:val="LNVTableText1-9Pt-Indented"/>
            </w:pPr>
            <w:r>
              <w:t>NtpServers</w:t>
            </w:r>
          </w:p>
        </w:tc>
        <w:tc>
          <w:tcPr>
            <w:tcW w:w="763" w:type="pct"/>
          </w:tcPr>
          <w:p w14:paraId="65F072C3" w14:textId="77777777" w:rsidR="00F8157C" w:rsidRDefault="006526BD">
            <w:pPr>
              <w:pStyle w:val="LNVTableText1-9Pt-Indented"/>
            </w:pPr>
            <w:r>
              <w:t>DhcpServers</w:t>
            </w:r>
          </w:p>
        </w:tc>
        <w:tc>
          <w:tcPr>
            <w:tcW w:w="900" w:type="pct"/>
          </w:tcPr>
          <w:p w14:paraId="546F95A1" w14:textId="77777777" w:rsidR="00F8157C" w:rsidRDefault="006526BD">
            <w:pPr>
              <w:pStyle w:val="LNVTableText1-9Pt-Indented"/>
            </w:pPr>
            <w:r>
              <w:t>DefaultRouter</w:t>
            </w:r>
          </w:p>
        </w:tc>
      </w:tr>
      <w:tr w:rsidR="00F8157C" w14:paraId="06F30914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64" w:type="pct"/>
            <w:noWrap/>
          </w:tcPr>
          <w:p w14:paraId="4DD3A515" w14:textId="77777777" w:rsidR="00F8157C" w:rsidRDefault="006526BD">
            <w:pPr>
              <w:pStyle w:val="LNVTableText1-9Pt-Indented"/>
            </w:pPr>
            <w:r>
              <w:t>070000000000000000000002</w:t>
            </w:r>
          </w:p>
        </w:tc>
        <w:tc>
          <w:tcPr>
            <w:tcW w:w="763" w:type="pct"/>
            <w:noWrap/>
          </w:tcPr>
          <w:p w14:paraId="4B70EE85" w14:textId="77777777" w:rsidR="00F8157C" w:rsidRDefault="006526BD">
            <w:pPr>
              <w:pStyle w:val="LNVTableText1-9Pt-Indented"/>
            </w:pPr>
            <w:r>
              <w:t>disabled</w:t>
            </w:r>
          </w:p>
        </w:tc>
        <w:tc>
          <w:tcPr>
            <w:tcW w:w="693" w:type="pct"/>
          </w:tcPr>
          <w:p w14:paraId="467B40A1" w14:textId="77777777" w:rsidR="00F8157C" w:rsidRDefault="00F8157C">
            <w:pPr>
              <w:pStyle w:val="LNVTableText1-9Pt-Indented"/>
            </w:pPr>
          </w:p>
        </w:tc>
        <w:tc>
          <w:tcPr>
            <w:tcW w:w="763" w:type="pct"/>
          </w:tcPr>
          <w:p w14:paraId="016B31F1" w14:textId="77777777" w:rsidR="00F8157C" w:rsidRDefault="00F8157C">
            <w:pPr>
              <w:pStyle w:val="LNVTableText1-9Pt-Indented"/>
            </w:pPr>
          </w:p>
        </w:tc>
        <w:tc>
          <w:tcPr>
            <w:tcW w:w="900" w:type="pct"/>
          </w:tcPr>
          <w:p w14:paraId="086788AD" w14:textId="77777777" w:rsidR="00F8157C" w:rsidRDefault="006526BD">
            <w:pPr>
              <w:pStyle w:val="LNVTableText1-9Pt-Indented"/>
            </w:pPr>
            <w:r>
              <w:t>10.240.56.1</w:t>
            </w:r>
          </w:p>
        </w:tc>
      </w:tr>
    </w:tbl>
    <w:p w14:paraId="34AFF409" w14:textId="77777777" w:rsidR="001F023C" w:rsidRDefault="001F023C" w:rsidP="001F023C">
      <w:pPr>
        <w:ind w:left="720"/>
        <w:rPr>
          <w:lang w:val="en-US"/>
        </w:rPr>
      </w:pPr>
    </w:p>
    <w:p w14:paraId="5D31BC18" w14:textId="77777777" w:rsidR="001F023C" w:rsidRPr="001F023C" w:rsidRDefault="001F023C" w:rsidP="001F023C">
      <w:pPr>
        <w:ind w:left="720"/>
        <w:rPr>
          <w:lang w:val="en-US"/>
        </w:rPr>
      </w:pPr>
      <w:r w:rsidRPr="001F023C">
        <w:rPr>
          <w:highlight w:val="yellow"/>
          <w:lang w:val="en-US"/>
        </w:rPr>
        <w:t>LNV.Lenovo.DE.System[ArrayName].Narrative.Time.Scope2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3129"/>
        <w:gridCol w:w="1435"/>
        <w:gridCol w:w="1302"/>
        <w:gridCol w:w="1435"/>
        <w:gridCol w:w="1693"/>
      </w:tblGrid>
      <w:tr w:rsidR="00F8157C" w14:paraId="7FFAC69C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64" w:type="pct"/>
            <w:noWrap/>
          </w:tcPr>
          <w:p w14:paraId="5809DD77" w14:textId="77777777" w:rsidR="00F8157C" w:rsidRDefault="006526BD">
            <w:pPr>
              <w:pStyle w:val="LNVTableText1-9Pt-Indented"/>
            </w:pPr>
            <w:r>
              <w:t>Scope</w:t>
            </w:r>
          </w:p>
        </w:tc>
        <w:tc>
          <w:tcPr>
            <w:tcW w:w="763" w:type="pct"/>
            <w:noWrap/>
          </w:tcPr>
          <w:p w14:paraId="0D82003D" w14:textId="77777777" w:rsidR="00F8157C" w:rsidRDefault="006526BD">
            <w:pPr>
              <w:pStyle w:val="LNVTableText1-9Pt-Indented"/>
            </w:pPr>
            <w:r>
              <w:t>Acquisition</w:t>
            </w:r>
          </w:p>
        </w:tc>
        <w:tc>
          <w:tcPr>
            <w:tcW w:w="693" w:type="pct"/>
          </w:tcPr>
          <w:p w14:paraId="4F4FEE1D" w14:textId="77777777" w:rsidR="00F8157C" w:rsidRDefault="006526BD">
            <w:pPr>
              <w:pStyle w:val="LNVTableText1-9Pt-Indented"/>
            </w:pPr>
            <w:r>
              <w:t>NtpServers</w:t>
            </w:r>
          </w:p>
        </w:tc>
        <w:tc>
          <w:tcPr>
            <w:tcW w:w="763" w:type="pct"/>
          </w:tcPr>
          <w:p w14:paraId="486EB317" w14:textId="77777777" w:rsidR="00F8157C" w:rsidRDefault="006526BD">
            <w:pPr>
              <w:pStyle w:val="LNVTableText1-9Pt-Indented"/>
            </w:pPr>
            <w:r>
              <w:t>DhcpServers</w:t>
            </w:r>
          </w:p>
        </w:tc>
        <w:tc>
          <w:tcPr>
            <w:tcW w:w="900" w:type="pct"/>
          </w:tcPr>
          <w:p w14:paraId="59D94A0D" w14:textId="77777777" w:rsidR="00F8157C" w:rsidRDefault="006526BD">
            <w:pPr>
              <w:pStyle w:val="LNVTableText1-9Pt-Indented"/>
            </w:pPr>
            <w:r>
              <w:t>DefaultRouter</w:t>
            </w:r>
          </w:p>
        </w:tc>
      </w:tr>
      <w:tr w:rsidR="00F8157C" w14:paraId="259BBD21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64" w:type="pct"/>
            <w:noWrap/>
          </w:tcPr>
          <w:p w14:paraId="52A25278" w14:textId="77777777" w:rsidR="00F8157C" w:rsidRDefault="006526BD">
            <w:pPr>
              <w:pStyle w:val="LNVTableText1-9Pt-Indented"/>
            </w:pPr>
            <w:r>
              <w:t>070000000000000000000002</w:t>
            </w:r>
          </w:p>
        </w:tc>
        <w:tc>
          <w:tcPr>
            <w:tcW w:w="763" w:type="pct"/>
            <w:noWrap/>
          </w:tcPr>
          <w:p w14:paraId="3842B2EA" w14:textId="77777777" w:rsidR="00F8157C" w:rsidRDefault="006526BD">
            <w:pPr>
              <w:pStyle w:val="LNVTableText1-9Pt-Indented"/>
            </w:pPr>
            <w:r>
              <w:t>disabled</w:t>
            </w:r>
          </w:p>
        </w:tc>
        <w:tc>
          <w:tcPr>
            <w:tcW w:w="693" w:type="pct"/>
          </w:tcPr>
          <w:p w14:paraId="71D6955E" w14:textId="77777777" w:rsidR="00F8157C" w:rsidRDefault="00F8157C">
            <w:pPr>
              <w:pStyle w:val="LNVTableText1-9Pt-Indented"/>
            </w:pPr>
          </w:p>
        </w:tc>
        <w:tc>
          <w:tcPr>
            <w:tcW w:w="763" w:type="pct"/>
          </w:tcPr>
          <w:p w14:paraId="502D3999" w14:textId="77777777" w:rsidR="00F8157C" w:rsidRDefault="00F8157C">
            <w:pPr>
              <w:pStyle w:val="LNVTableText1-9Pt-Indented"/>
            </w:pPr>
          </w:p>
        </w:tc>
        <w:tc>
          <w:tcPr>
            <w:tcW w:w="900" w:type="pct"/>
          </w:tcPr>
          <w:p w14:paraId="7207858F" w14:textId="77777777" w:rsidR="00F8157C" w:rsidRDefault="006526BD">
            <w:pPr>
              <w:pStyle w:val="LNVTableText1-9Pt-Indented"/>
            </w:pPr>
            <w:r>
              <w:t>10.240.56.1</w:t>
            </w:r>
          </w:p>
        </w:tc>
      </w:tr>
    </w:tbl>
    <w:p w14:paraId="62B37054" w14:textId="77777777" w:rsidR="001F023C" w:rsidRDefault="001F023C" w:rsidP="001F023C">
      <w:pPr>
        <w:ind w:left="720"/>
        <w:rPr>
          <w:lang w:val="en-US"/>
        </w:rPr>
      </w:pPr>
    </w:p>
    <w:p w14:paraId="18E94273" w14:textId="77777777" w:rsidR="001F023C" w:rsidRDefault="001F023C" w:rsidP="001F023C">
      <w:pPr>
        <w:ind w:left="720"/>
        <w:rPr>
          <w:lang w:val="en-US"/>
        </w:rPr>
      </w:pPr>
      <w:r w:rsidRPr="001F023C">
        <w:rPr>
          <w:highlight w:val="yellow"/>
          <w:lang w:val="en-US"/>
        </w:rPr>
        <w:lastRenderedPageBreak/>
        <w:t>LNV.Lenovo.DE.System[ArrayName].Narrative.Version</w:t>
      </w: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1940"/>
        <w:gridCol w:w="2645"/>
        <w:gridCol w:w="1941"/>
        <w:gridCol w:w="2468"/>
      </w:tblGrid>
      <w:tr w:rsidR="00F8157C" w14:paraId="678F878D" w14:textId="77777777" w:rsidTr="00F81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32" w:type="pct"/>
          </w:tcPr>
          <w:p w14:paraId="47A6F9E3" w14:textId="77777777" w:rsidR="00F8157C" w:rsidRDefault="006526BD">
            <w:pPr>
              <w:pStyle w:val="LNVTableText1-9Pt-Indented"/>
            </w:pPr>
            <w:r>
              <w:t>AsupEnabled</w:t>
            </w:r>
          </w:p>
        </w:tc>
        <w:tc>
          <w:tcPr>
            <w:tcW w:w="1407" w:type="pct"/>
          </w:tcPr>
          <w:p w14:paraId="6BCD5793" w14:textId="77777777" w:rsidR="00F8157C" w:rsidRDefault="006526BD">
            <w:pPr>
              <w:pStyle w:val="LNVTableText1-9Pt-Indented"/>
            </w:pPr>
            <w:r>
              <w:t>OnDemandEnabled</w:t>
            </w:r>
          </w:p>
        </w:tc>
        <w:tc>
          <w:tcPr>
            <w:tcW w:w="1032" w:type="pct"/>
          </w:tcPr>
          <w:p w14:paraId="3FA581A3" w14:textId="77777777" w:rsidR="00F8157C" w:rsidRDefault="006526BD">
            <w:pPr>
              <w:pStyle w:val="LNVTableText1-9Pt-Indented"/>
            </w:pPr>
            <w:r>
              <w:t>RemoteDiags</w:t>
            </w:r>
          </w:p>
        </w:tc>
        <w:tc>
          <w:tcPr>
            <w:tcW w:w="1312" w:type="pct"/>
          </w:tcPr>
          <w:p w14:paraId="4B6B1EF5" w14:textId="77777777" w:rsidR="00F8157C" w:rsidRDefault="006526BD">
            <w:pPr>
              <w:pStyle w:val="LNVTableText1-9Pt-Indented"/>
            </w:pPr>
            <w:r>
              <w:t>DeliveryMethod</w:t>
            </w:r>
          </w:p>
        </w:tc>
      </w:tr>
      <w:tr w:rsidR="00F8157C" w14:paraId="4857FA1D" w14:textId="77777777" w:rsidTr="00F81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32" w:type="pct"/>
          </w:tcPr>
          <w:p w14:paraId="0850114E" w14:textId="77777777" w:rsidR="00F8157C" w:rsidRDefault="006526BD">
            <w:pPr>
              <w:pStyle w:val="LNVTableText1-9Pt-Indented"/>
            </w:pPr>
            <w:r>
              <w:t>True</w:t>
            </w:r>
          </w:p>
        </w:tc>
        <w:tc>
          <w:tcPr>
            <w:tcW w:w="1407" w:type="pct"/>
          </w:tcPr>
          <w:p w14:paraId="02B49217" w14:textId="77777777" w:rsidR="00F8157C" w:rsidRDefault="00F8157C">
            <w:pPr>
              <w:pStyle w:val="LNVTableText1-9Pt-Indented"/>
            </w:pPr>
          </w:p>
        </w:tc>
        <w:tc>
          <w:tcPr>
            <w:tcW w:w="1032" w:type="pct"/>
          </w:tcPr>
          <w:p w14:paraId="64552B09" w14:textId="77777777" w:rsidR="00F8157C" w:rsidRDefault="00F8157C">
            <w:pPr>
              <w:pStyle w:val="LNVTableText1-9Pt-Indented"/>
            </w:pPr>
          </w:p>
        </w:tc>
        <w:tc>
          <w:tcPr>
            <w:tcW w:w="1312" w:type="pct"/>
          </w:tcPr>
          <w:p w14:paraId="3260D855" w14:textId="77777777" w:rsidR="00F8157C" w:rsidRDefault="00F8157C">
            <w:pPr>
              <w:pStyle w:val="LNVTableText1-9Pt-Indented"/>
            </w:pPr>
          </w:p>
        </w:tc>
      </w:tr>
    </w:tbl>
    <w:p w14:paraId="7222FE14" w14:textId="77777777" w:rsidR="001F023C" w:rsidRPr="001F023C" w:rsidRDefault="001F023C" w:rsidP="001F023C">
      <w:pPr>
        <w:ind w:left="720"/>
        <w:rPr>
          <w:lang w:val="en-US"/>
        </w:rPr>
      </w:pPr>
    </w:p>
    <w:p w14:paraId="437A3369" w14:textId="77777777" w:rsidR="001F023C" w:rsidRDefault="001F023C" w:rsidP="001F023C"/>
    <w:sectPr w:rsidR="001F023C" w:rsidSect="008567C6">
      <w:headerReference w:type="default" r:id="rId14"/>
      <w:footerReference w:type="default" r:id="rId15"/>
      <w:pgSz w:w="11906" w:h="16838" w:code="9"/>
      <w:pgMar w:top="1134" w:right="1247" w:bottom="1134" w:left="1247" w:header="56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D1376" w14:textId="77777777" w:rsidR="00870B7F" w:rsidRDefault="00870B7F" w:rsidP="00CE05A3">
      <w:r>
        <w:separator/>
      </w:r>
    </w:p>
  </w:endnote>
  <w:endnote w:type="continuationSeparator" w:id="0">
    <w:p w14:paraId="615816D8" w14:textId="77777777" w:rsidR="00870B7F" w:rsidRDefault="00870B7F" w:rsidP="00CE05A3">
      <w:r>
        <w:continuationSeparator/>
      </w:r>
    </w:p>
  </w:endnote>
  <w:endnote w:type="continuationNotice" w:id="1">
    <w:p w14:paraId="1553974D" w14:textId="77777777" w:rsidR="00870B7F" w:rsidRDefault="00870B7F" w:rsidP="00CE05A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utura Bk">
    <w:altName w:val="Segoe U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Lenovo Do Regular">
    <w:altName w:val="Corbel"/>
    <w:panose1 w:val="00000000000000000000"/>
    <w:charset w:val="00"/>
    <w:family w:val="modern"/>
    <w:notTrueType/>
    <w:pitch w:val="variable"/>
    <w:sig w:usb0="00000001" w:usb1="5000207B" w:usb2="00000000" w:usb3="00000000" w:csb0="00000093" w:csb1="00000000"/>
  </w:font>
  <w:font w:name="Lenovo Do Medium">
    <w:altName w:val="Trebuchet MS"/>
    <w:panose1 w:val="00000000000000000000"/>
    <w:charset w:val="00"/>
    <w:family w:val="modern"/>
    <w:notTrueType/>
    <w:pitch w:val="variable"/>
    <w:sig w:usb0="A00000AF" w:usb1="5000207B" w:usb2="00000000" w:usb3="00000000" w:csb0="00000093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dras Regular">
    <w:altName w:val="Arial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DBE2E" w14:textId="77777777" w:rsidR="00553FCA" w:rsidRPr="00AB6699" w:rsidRDefault="00DB7807" w:rsidP="00DB7807">
    <w:pPr>
      <w:tabs>
        <w:tab w:val="center" w:pos="4678"/>
        <w:tab w:val="right" w:pos="10206"/>
      </w:tabs>
      <w:ind w:left="142"/>
    </w:pPr>
    <w:r w:rsidRPr="004B2CB5">
      <w:rPr>
        <w:b/>
        <w:noProof/>
        <w:color w:val="4ABFE0"/>
        <w:sz w:val="32"/>
        <w:szCs w:val="32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16F3D6" wp14:editId="32952D1D">
              <wp:simplePos x="0" y="0"/>
              <wp:positionH relativeFrom="column">
                <wp:posOffset>93133</wp:posOffset>
              </wp:positionH>
              <wp:positionV relativeFrom="paragraph">
                <wp:posOffset>-110490</wp:posOffset>
              </wp:positionV>
              <wp:extent cx="6545369" cy="0"/>
              <wp:effectExtent l="0" t="0" r="0" b="0"/>
              <wp:wrapNone/>
              <wp:docPr id="85425311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545369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57E9C2" id="Straight Connector 1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35pt,-8.7pt" to="522.75pt,-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" strokecolor="black [3213]"/>
          </w:pict>
        </mc:Fallback>
      </mc:AlternateContent>
    </w:r>
    <w:fldSimple w:instr="DOCPROPERTY  DocumentReference  \* MERGEFORMAT">
      <w:r w:rsidR="0052680D">
        <w:t>Lenovo ThinkSystem DE As Built</w:t>
      </w:r>
    </w:fldSimple>
    <w:r>
      <w:ptab w:relativeTo="margin" w:alignment="center" w:leader="none"/>
    </w:r>
    <w:r>
      <w:t xml:space="preserve">Classification: </w:t>
    </w:r>
    <w:fldSimple w:instr=" DOCPROPERTY  ClassificationContentMarkingHeaderText  \* MERGEFORMAT ">
      <w:r w:rsidR="0052680D">
        <w:t>PROTECTED</w:t>
      </w:r>
    </w:fldSimple>
    <w:r>
      <w:t xml:space="preserve"> </w:t>
    </w:r>
    <w:r>
      <w:ptab w:relativeTo="margin" w:alignment="right" w:leader="none"/>
    </w:r>
    <w:r w:rsidRPr="009E494E">
      <w:t xml:space="preserve"> </w:t>
    </w:r>
    <w:sdt>
      <w:sdtPr>
        <w:id w:val="-495651222"/>
        <w:docPartObj>
          <w:docPartGallery w:val="Page Numbers (Top of Page)"/>
          <w:docPartUnique/>
        </w:docPartObj>
      </w:sdtPr>
      <w:sdtEndPr/>
      <w:sdtContent>
        <w:r w:rsidRPr="005E4C69">
          <w:t xml:space="preserve">Page </w:t>
        </w:r>
        <w:r>
          <w:fldChar w:fldCharType="begin"/>
        </w:r>
        <w:r>
          <w:instrText xml:space="preserve"> PAGE </w:instrText>
        </w:r>
        <w:r>
          <w:fldChar w:fldCharType="separate"/>
        </w:r>
        <w:r>
          <w:t>28</w:t>
        </w:r>
        <w:r>
          <w:rPr>
            <w:noProof/>
          </w:rPr>
          <w:fldChar w:fldCharType="end"/>
        </w:r>
        <w:r w:rsidRPr="005E4C69">
          <w:t xml:space="preserve"> of </w:t>
        </w:r>
        <w:r>
          <w:rPr>
            <w:noProof/>
          </w:rPr>
          <w:fldChar w:fldCharType="begin"/>
        </w:r>
        <w:r>
          <w:rPr>
            <w:noProof/>
          </w:rPr>
          <w:instrText xml:space="preserve"> NUMPAGES  </w:instrText>
        </w:r>
        <w:r>
          <w:rPr>
            <w:noProof/>
          </w:rPr>
          <w:fldChar w:fldCharType="separate"/>
        </w:r>
        <w:r>
          <w:rPr>
            <w:noProof/>
          </w:rPr>
          <w:t>122</w:t>
        </w:r>
        <w:r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182CD" w14:textId="77777777" w:rsidR="00BC6E9A" w:rsidRDefault="008567C6" w:rsidP="001F6899">
    <w:pPr>
      <w:tabs>
        <w:tab w:val="center" w:pos="4678"/>
        <w:tab w:val="right" w:pos="10206"/>
      </w:tabs>
      <w:ind w:left="142"/>
    </w:pPr>
    <w:r w:rsidRPr="004B2CB5">
      <w:rPr>
        <w:b/>
        <w:noProof/>
        <w:color w:val="4ABFE0"/>
        <w:sz w:val="32"/>
        <w:szCs w:val="32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AD0FF3E" wp14:editId="4EDCC4E4">
              <wp:simplePos x="0" y="0"/>
              <wp:positionH relativeFrom="column">
                <wp:posOffset>93980</wp:posOffset>
              </wp:positionH>
              <wp:positionV relativeFrom="paragraph">
                <wp:posOffset>-101600</wp:posOffset>
              </wp:positionV>
              <wp:extent cx="5915025" cy="0"/>
              <wp:effectExtent l="0" t="0" r="0" b="0"/>
              <wp:wrapNone/>
              <wp:docPr id="64353206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15025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EB607E6" id="Straight Connector 1" o:spid="_x0000_s1026" style="position:absolute;flip:y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4pt,-8pt" to="473.15pt,-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" strokecolor="black [3213]"/>
          </w:pict>
        </mc:Fallback>
      </mc:AlternateContent>
    </w:r>
    <w:fldSimple w:instr="DOCPROPERTY  DocumentReference  \* MERGEFORMAT">
      <w:r w:rsidR="0052680D">
        <w:t>Lenovo ThinkSystem DE As Built</w:t>
      </w:r>
    </w:fldSimple>
    <w:r>
      <w:ptab w:relativeTo="margin" w:alignment="center" w:leader="none"/>
    </w:r>
    <w:r>
      <w:t xml:space="preserve">Classification: </w:t>
    </w:r>
    <w:fldSimple w:instr=" DOCPROPERTY  ClassificationContentMarkingHeaderText  \* MERGEFORMAT ">
      <w:r w:rsidR="0052680D">
        <w:t>PROTECTED</w:t>
      </w:r>
    </w:fldSimple>
    <w:r>
      <w:t xml:space="preserve"> </w:t>
    </w:r>
    <w:r>
      <w:ptab w:relativeTo="margin" w:alignment="right" w:leader="none"/>
    </w:r>
    <w:r w:rsidRPr="009E494E">
      <w:t xml:space="preserve"> </w:t>
    </w:r>
    <w:sdt>
      <w:sdtPr>
        <w:id w:val="-497505328"/>
        <w:docPartObj>
          <w:docPartGallery w:val="Page Numbers (Top of Page)"/>
          <w:docPartUnique/>
        </w:docPartObj>
      </w:sdtPr>
      <w:sdtEndPr/>
      <w:sdtContent>
        <w:r w:rsidRPr="005E4C69">
          <w:t xml:space="preserve">Page </w:t>
        </w:r>
        <w:r>
          <w:fldChar w:fldCharType="begin"/>
        </w:r>
        <w:r>
          <w:instrText xml:space="preserve"> PAGE </w:instrText>
        </w:r>
        <w:r>
          <w:fldChar w:fldCharType="separate"/>
        </w:r>
        <w:r>
          <w:t>28</w:t>
        </w:r>
        <w:r>
          <w:rPr>
            <w:noProof/>
          </w:rPr>
          <w:fldChar w:fldCharType="end"/>
        </w:r>
        <w:r w:rsidRPr="005E4C69">
          <w:t xml:space="preserve"> of </w:t>
        </w:r>
        <w:r>
          <w:rPr>
            <w:noProof/>
          </w:rPr>
          <w:fldChar w:fldCharType="begin"/>
        </w:r>
        <w:r>
          <w:rPr>
            <w:noProof/>
          </w:rPr>
          <w:instrText xml:space="preserve"> NUMPAGES  </w:instrText>
        </w:r>
        <w:r>
          <w:rPr>
            <w:noProof/>
          </w:rPr>
          <w:fldChar w:fldCharType="separate"/>
        </w:r>
        <w:r>
          <w:rPr>
            <w:noProof/>
          </w:rPr>
          <w:t>122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82E38" w14:textId="77777777" w:rsidR="00870B7F" w:rsidRDefault="00870B7F" w:rsidP="00CE05A3">
      <w:r>
        <w:separator/>
      </w:r>
    </w:p>
  </w:footnote>
  <w:footnote w:type="continuationSeparator" w:id="0">
    <w:p w14:paraId="73175B71" w14:textId="77777777" w:rsidR="00870B7F" w:rsidRDefault="00870B7F" w:rsidP="00CE05A3">
      <w:r>
        <w:continuationSeparator/>
      </w:r>
    </w:p>
  </w:footnote>
  <w:footnote w:type="continuationNotice" w:id="1">
    <w:p w14:paraId="649190FB" w14:textId="77777777" w:rsidR="00870B7F" w:rsidRDefault="00870B7F" w:rsidP="00CE05A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00CF4" w14:textId="77777777" w:rsidR="008211A8" w:rsidRPr="00E72DA4" w:rsidRDefault="008211A8" w:rsidP="00FC6866">
    <w:pPr>
      <w:pStyle w:val="Header-Subheading"/>
      <w:spacing w:line="240" w:lineRule="auto"/>
      <w:ind w:left="142"/>
    </w:pPr>
    <w:r>
      <w:rPr>
        <w:noProof/>
      </w:rPr>
      <w:drawing>
        <wp:anchor distT="0" distB="0" distL="114300" distR="114300" simplePos="0" relativeHeight="251658244" behindDoc="0" locked="0" layoutInCell="1" allowOverlap="1" wp14:anchorId="2CF347C1" wp14:editId="0C149168">
          <wp:simplePos x="0" y="0"/>
          <wp:positionH relativeFrom="column">
            <wp:posOffset>5721985</wp:posOffset>
          </wp:positionH>
          <wp:positionV relativeFrom="paragraph">
            <wp:posOffset>-116840</wp:posOffset>
          </wp:positionV>
          <wp:extent cx="853440" cy="283210"/>
          <wp:effectExtent l="0" t="0" r="3810" b="2540"/>
          <wp:wrapNone/>
          <wp:docPr id="539611858" name="Picture 4" descr="A red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95079" name="Picture 160595079" descr="A red and white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3440" cy="283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B2CB5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0C1AF18A" wp14:editId="00B0FBCD">
              <wp:simplePos x="0" y="0"/>
              <wp:positionH relativeFrom="margin">
                <wp:posOffset>0</wp:posOffset>
              </wp:positionH>
              <wp:positionV relativeFrom="page">
                <wp:posOffset>628650</wp:posOffset>
              </wp:positionV>
              <wp:extent cx="6638925" cy="0"/>
              <wp:effectExtent l="0" t="0" r="0" b="0"/>
              <wp:wrapNone/>
              <wp:docPr id="1782863687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3892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49FDB27" id="Straight Connector 5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0,49.5pt" to="522.75pt,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" strokecolor="black [3213]" strokeweight="1.5pt">
              <w10:wrap anchorx="margin" anchory="page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58243" behindDoc="0" locked="0" layoutInCell="1" allowOverlap="1" wp14:anchorId="20B89196" wp14:editId="63B5DE1D">
          <wp:simplePos x="0" y="0"/>
          <wp:positionH relativeFrom="column">
            <wp:posOffset>7780020</wp:posOffset>
          </wp:positionH>
          <wp:positionV relativeFrom="paragraph">
            <wp:posOffset>5080</wp:posOffset>
          </wp:positionV>
          <wp:extent cx="853440" cy="283261"/>
          <wp:effectExtent l="0" t="0" r="3810" b="2540"/>
          <wp:wrapNone/>
          <wp:docPr id="189858458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3440" cy="2832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fldSimple w:instr="DOCPROPERTY  Title  \* MERGEFORMAT">
      <w:r w:rsidR="0052680D">
        <w:t>Solution Name [Lenovo DE]</w:t>
      </w:r>
    </w:fldSimple>
  </w:p>
  <w:p w14:paraId="4AADA882" w14:textId="77777777" w:rsidR="00553FCA" w:rsidRPr="007323B5" w:rsidRDefault="00553FCA" w:rsidP="00DB7807">
    <w:pPr>
      <w:pStyle w:val="Header-Subheading"/>
      <w:spacing w:line="240" w:lineRule="auto"/>
      <w:ind w:left="14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E6999" w14:textId="77777777" w:rsidR="00DB7807" w:rsidRPr="007323B5" w:rsidRDefault="00D97B9C" w:rsidP="00D97B9C">
    <w:pPr>
      <w:pStyle w:val="Header-Subheading"/>
      <w:spacing w:line="240" w:lineRule="auto"/>
    </w:pPr>
    <w:r w:rsidRPr="004B2CB5"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1FF0793E" wp14:editId="676812D7">
              <wp:simplePos x="0" y="0"/>
              <wp:positionH relativeFrom="margin">
                <wp:posOffset>-1269</wp:posOffset>
              </wp:positionH>
              <wp:positionV relativeFrom="page">
                <wp:posOffset>628650</wp:posOffset>
              </wp:positionV>
              <wp:extent cx="6073140" cy="0"/>
              <wp:effectExtent l="0" t="0" r="0" b="0"/>
              <wp:wrapNone/>
              <wp:docPr id="656577103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7314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FE829C8" id="Straight Connector 5" o:spid="_x0000_s1026" style="position:absolute;z-index:25165824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.1pt,49.5pt" to="478.1pt,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" strokecolor="black [3213]" strokeweight="1.5pt">
              <w10:wrap anchorx="margin" anchory="page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58247" behindDoc="0" locked="0" layoutInCell="1" allowOverlap="1" wp14:anchorId="1EA7C1B6" wp14:editId="24BF2368">
          <wp:simplePos x="0" y="0"/>
          <wp:positionH relativeFrom="column">
            <wp:posOffset>5217160</wp:posOffset>
          </wp:positionH>
          <wp:positionV relativeFrom="paragraph">
            <wp:posOffset>-116840</wp:posOffset>
          </wp:positionV>
          <wp:extent cx="853440" cy="283210"/>
          <wp:effectExtent l="0" t="0" r="3810" b="2540"/>
          <wp:wrapNone/>
          <wp:docPr id="713073535" name="Picture 4" descr="A red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95079" name="Picture 160595079" descr="A red and white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3440" cy="283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6" behindDoc="0" locked="0" layoutInCell="1" allowOverlap="1" wp14:anchorId="53BE20C6" wp14:editId="3FFC3D85">
          <wp:simplePos x="0" y="0"/>
          <wp:positionH relativeFrom="column">
            <wp:posOffset>7780020</wp:posOffset>
          </wp:positionH>
          <wp:positionV relativeFrom="paragraph">
            <wp:posOffset>5080</wp:posOffset>
          </wp:positionV>
          <wp:extent cx="853440" cy="283261"/>
          <wp:effectExtent l="0" t="0" r="3810" b="2540"/>
          <wp:wrapNone/>
          <wp:docPr id="104166983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3440" cy="2832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fldSimple w:instr="DOCPROPERTY  Title  \* MERGEFORMAT">
      <w:r w:rsidR="0052680D">
        <w:t>Solution Name [Lenovo DE]</w:t>
      </w:r>
    </w:fldSimple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ABF8C1C6"/>
    <w:lvl w:ilvl="0">
      <w:start w:val="1"/>
      <w:numFmt w:val="lowerLetter"/>
      <w:pStyle w:val="ListNumber2"/>
      <w:lvlText w:val="%1."/>
      <w:lvlJc w:val="left"/>
      <w:pPr>
        <w:ind w:left="720" w:hanging="360"/>
      </w:pPr>
    </w:lvl>
  </w:abstractNum>
  <w:abstractNum w:abstractNumId="1" w15:restartNumberingAfterBreak="0">
    <w:nsid w:val="FFFFFF83"/>
    <w:multiLevelType w:val="singleLevel"/>
    <w:tmpl w:val="BA40B79E"/>
    <w:lvl w:ilvl="0">
      <w:start w:val="1"/>
      <w:numFmt w:val="bullet"/>
      <w:pStyle w:val="ListBullet2"/>
      <w:lvlText w:val="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3AC896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5361E70"/>
    <w:multiLevelType w:val="multilevel"/>
    <w:tmpl w:val="D2E0633C"/>
    <w:lvl w:ilvl="0">
      <w:start w:val="1"/>
      <w:numFmt w:val="bullet"/>
      <w:pStyle w:val="Contractclauselist"/>
      <w:lvlText w:val="•"/>
      <w:lvlJc w:val="left"/>
      <w:pPr>
        <w:ind w:left="720" w:hanging="360"/>
      </w:pPr>
      <w:rPr>
        <w:rFonts w:ascii="Times New Roman" w:eastAsia="Times New Roman" w:hAnsi="Times New Roman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Times New Roman" w:eastAsia="Times New Roman" w:hAnsi="Times New Roman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Times New Roman" w:eastAsia="Times New Roman" w:hAnsi="Times New Roman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Times New Roman" w:eastAsia="Times New Roman" w:hAnsi="Times New Roman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Times New Roman" w:eastAsia="Times New Roman" w:hAnsi="Times New Roman"/>
      </w:rPr>
    </w:lvl>
  </w:abstractNum>
  <w:abstractNum w:abstractNumId="4" w15:restartNumberingAfterBreak="0">
    <w:nsid w:val="05606B32"/>
    <w:multiLevelType w:val="hybridMultilevel"/>
    <w:tmpl w:val="020E3B9A"/>
    <w:lvl w:ilvl="0" w:tplc="23DE7138">
      <w:start w:val="1"/>
      <w:numFmt w:val="bullet"/>
      <w:pStyle w:val="Bullet1-Optus"/>
      <w:lvlText w:val=""/>
      <w:lvlJc w:val="left"/>
      <w:pPr>
        <w:ind w:left="717" w:hanging="360"/>
      </w:pPr>
      <w:rPr>
        <w:rFonts w:ascii="Symbol" w:hAnsi="Symbol" w:hint="default"/>
        <w:b/>
        <w:i w:val="0"/>
        <w:color w:val="000000" w:themeColor="text1"/>
        <w:sz w:val="18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3D0AFE"/>
    <w:multiLevelType w:val="hybridMultilevel"/>
    <w:tmpl w:val="A4C81AB8"/>
    <w:name w:val="GPT_HeadingML_LNV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E9560C"/>
    <w:multiLevelType w:val="multilevel"/>
    <w:tmpl w:val="359ADA06"/>
    <w:styleLink w:val="TableNumbered"/>
    <w:lvl w:ilvl="0">
      <w:start w:val="1"/>
      <w:numFmt w:val="decimal"/>
      <w:lvlText w:val="%1."/>
      <w:lvlJc w:val="left"/>
      <w:pPr>
        <w:ind w:left="216" w:hanging="216"/>
      </w:pPr>
      <w:rPr>
        <w:rFonts w:ascii="Arial" w:hAnsi="Arial" w:hint="default"/>
        <w:sz w:val="19"/>
      </w:rPr>
    </w:lvl>
    <w:lvl w:ilvl="1">
      <w:start w:val="1"/>
      <w:numFmt w:val="lowerLetter"/>
      <w:lvlText w:val="%2)"/>
      <w:lvlJc w:val="left"/>
      <w:pPr>
        <w:ind w:left="216" w:hanging="216"/>
      </w:pPr>
      <w:rPr>
        <w:rFonts w:hint="default"/>
        <w:sz w:val="19"/>
      </w:rPr>
    </w:lvl>
    <w:lvl w:ilvl="2">
      <w:start w:val="1"/>
      <w:numFmt w:val="lowerRoman"/>
      <w:lvlText w:val="%3)"/>
      <w:lvlJc w:val="left"/>
      <w:pPr>
        <w:ind w:left="216" w:hanging="216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" w:hanging="216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" w:hanging="216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" w:hanging="216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6" w:hanging="216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6" w:hanging="216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16" w:hanging="216"/>
      </w:pPr>
      <w:rPr>
        <w:rFonts w:hint="default"/>
      </w:rPr>
    </w:lvl>
  </w:abstractNum>
  <w:abstractNum w:abstractNumId="7" w15:restartNumberingAfterBreak="0">
    <w:nsid w:val="0A464E36"/>
    <w:multiLevelType w:val="multilevel"/>
    <w:tmpl w:val="C3866F1E"/>
    <w:name w:val="GPT_HeadingML_LNV222222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C35CEA"/>
    <w:multiLevelType w:val="hybridMultilevel"/>
    <w:tmpl w:val="9A3ED800"/>
    <w:name w:val="GPT_HeadingML_LNV2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0DAB1E6E"/>
    <w:multiLevelType w:val="hybridMultilevel"/>
    <w:tmpl w:val="ED4283A2"/>
    <w:lvl w:ilvl="0" w:tplc="49B897AA">
      <w:start w:val="1"/>
      <w:numFmt w:val="bullet"/>
      <w:pStyle w:val="L1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FCAD4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592BF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6412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4C5F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99A12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60E2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5C7E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FBEA0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300591"/>
    <w:multiLevelType w:val="hybridMultilevel"/>
    <w:tmpl w:val="45B6D3C4"/>
    <w:lvl w:ilvl="0" w:tplc="C70A3EF0">
      <w:start w:val="1"/>
      <w:numFmt w:val="bullet"/>
      <w:pStyle w:val="D3ListBullet1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  <w:color w:val="auto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167765"/>
    <w:multiLevelType w:val="multilevel"/>
    <w:tmpl w:val="8A707444"/>
    <w:styleLink w:val="AppendixHeadingmaster"/>
    <w:lvl w:ilvl="0">
      <w:start w:val="1"/>
      <w:numFmt w:val="upperLetter"/>
      <w:pStyle w:val="AppendixHeading1"/>
      <w:lvlText w:val="Appendix %1"/>
      <w:lvlJc w:val="left"/>
      <w:pPr>
        <w:ind w:left="360" w:hanging="360"/>
      </w:pPr>
      <w:rPr>
        <w:rFonts w:ascii="Tahoma" w:hAnsi="Tahoma" w:hint="default"/>
        <w:b w:val="0"/>
        <w:i w:val="0"/>
        <w:color w:val="003C71"/>
        <w:sz w:val="40"/>
      </w:rPr>
    </w:lvl>
    <w:lvl w:ilvl="1">
      <w:start w:val="1"/>
      <w:numFmt w:val="decimal"/>
      <w:pStyle w:val="AppendixHeading2"/>
      <w:lvlText w:val="%1.%2"/>
      <w:lvlJc w:val="left"/>
      <w:pPr>
        <w:ind w:left="1021" w:hanging="1021"/>
      </w:pPr>
      <w:rPr>
        <w:rFonts w:ascii="Tahoma" w:hAnsi="Tahoma" w:hint="default"/>
        <w:b/>
        <w:i w:val="0"/>
        <w:color w:val="00A3E0"/>
        <w:sz w:val="28"/>
      </w:rPr>
    </w:lvl>
    <w:lvl w:ilvl="2">
      <w:start w:val="1"/>
      <w:numFmt w:val="none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3C75F9E"/>
    <w:multiLevelType w:val="multilevel"/>
    <w:tmpl w:val="C3866F1E"/>
    <w:name w:val="GPT_HeadingML_LNV222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753D77"/>
    <w:multiLevelType w:val="multilevel"/>
    <w:tmpl w:val="CFFCB21E"/>
    <w:styleLink w:val="Headingsmaster"/>
    <w:lvl w:ilvl="0">
      <w:start w:val="1"/>
      <w:numFmt w:val="decimal"/>
      <w:lvlText w:val="%1."/>
      <w:lvlJc w:val="left"/>
      <w:pPr>
        <w:tabs>
          <w:tab w:val="num" w:pos="2268"/>
        </w:tabs>
        <w:ind w:left="2268" w:hanging="2268"/>
      </w:pPr>
    </w:lvl>
    <w:lvl w:ilvl="1">
      <w:start w:val="1"/>
      <w:numFmt w:val="decimal"/>
      <w:lvlText w:val="%1.%2.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F082FEE"/>
    <w:multiLevelType w:val="multilevel"/>
    <w:tmpl w:val="532E9E16"/>
    <w:styleLink w:val="TableListNumbermaster"/>
    <w:lvl w:ilvl="0">
      <w:start w:val="1"/>
      <w:numFmt w:val="decimal"/>
      <w:pStyle w:val="TableListNumber"/>
      <w:lvlText w:val="%1"/>
      <w:lvlJc w:val="left"/>
      <w:pPr>
        <w:ind w:left="360" w:hanging="360"/>
      </w:pPr>
      <w:rPr>
        <w:rFonts w:hint="default"/>
        <w:color w:val="00A3E0"/>
      </w:rPr>
    </w:lvl>
    <w:lvl w:ilvl="1">
      <w:start w:val="1"/>
      <w:numFmt w:val="lowerLetter"/>
      <w:pStyle w:val="TableListNumber2"/>
      <w:lvlText w:val="%2"/>
      <w:lvlJc w:val="left"/>
      <w:pPr>
        <w:ind w:left="720" w:hanging="360"/>
      </w:pPr>
      <w:rPr>
        <w:rFonts w:hint="default"/>
        <w:color w:val="00A3E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20120022"/>
    <w:multiLevelType w:val="multilevel"/>
    <w:tmpl w:val="C3866F1E"/>
    <w:name w:val="GPT_HeadingML_LNV2222222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3A5AD1"/>
    <w:multiLevelType w:val="hybridMultilevel"/>
    <w:tmpl w:val="16DEABF2"/>
    <w:lvl w:ilvl="0" w:tplc="74902D48">
      <w:start w:val="1"/>
      <w:numFmt w:val="bullet"/>
      <w:pStyle w:val="TblB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EC5836">
      <w:numFmt w:val="bullet"/>
      <w:pStyle w:val="L2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3952753E">
      <w:numFmt w:val="bullet"/>
      <w:lvlText w:val=""/>
      <w:lvlJc w:val="left"/>
      <w:pPr>
        <w:ind w:left="2340" w:hanging="360"/>
      </w:pPr>
      <w:rPr>
        <w:rFonts w:ascii="Wingdings" w:eastAsiaTheme="majorEastAsia" w:hAnsi="Wingdings" w:cstheme="minorHAnsi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2839DB"/>
    <w:multiLevelType w:val="multilevel"/>
    <w:tmpl w:val="312CD05C"/>
    <w:styleLink w:val="ListLegalmaster"/>
    <w:lvl w:ilvl="0">
      <w:start w:val="1"/>
      <w:numFmt w:val="decimal"/>
      <w:pStyle w:val="ListLegal"/>
      <w:lvlText w:val="%1."/>
      <w:lvlJc w:val="left"/>
      <w:pPr>
        <w:ind w:left="357" w:hanging="357"/>
      </w:pPr>
      <w:rPr>
        <w:rFonts w:ascii="Arial" w:hAnsi="Arial" w:hint="default"/>
        <w:b w:val="0"/>
        <w:i w:val="0"/>
        <w:color w:val="auto"/>
        <w:sz w:val="20"/>
      </w:rPr>
    </w:lvl>
    <w:lvl w:ilvl="1">
      <w:start w:val="1"/>
      <w:numFmt w:val="lowerLetter"/>
      <w:pStyle w:val="ListLegal2"/>
      <w:lvlText w:val="%1.%2."/>
      <w:lvlJc w:val="left"/>
      <w:pPr>
        <w:tabs>
          <w:tab w:val="num" w:pos="720"/>
        </w:tabs>
        <w:ind w:left="1077" w:hanging="720"/>
      </w:pPr>
      <w:rPr>
        <w:rFonts w:ascii="Arial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ListLegal3"/>
      <w:lvlText w:val="%1.%2.%3."/>
      <w:lvlJc w:val="left"/>
      <w:pPr>
        <w:ind w:left="1797" w:hanging="720"/>
      </w:pPr>
      <w:rPr>
        <w:rFonts w:ascii="Arial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2D9328E2"/>
    <w:multiLevelType w:val="multilevel"/>
    <w:tmpl w:val="0DBAD9C8"/>
    <w:styleLink w:val="ListNumbermaster"/>
    <w:lvl w:ilvl="0">
      <w:start w:val="1"/>
      <w:numFmt w:val="decimal"/>
      <w:lvlText w:val="%1"/>
      <w:lvlJc w:val="left"/>
      <w:pPr>
        <w:ind w:left="360" w:hanging="360"/>
      </w:pPr>
      <w:rPr>
        <w:rFonts w:ascii="Tahoma" w:hAnsi="Tahoma" w:hint="default"/>
        <w:color w:val="00A3E0"/>
        <w:sz w:val="22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ascii="Tahoma" w:hAnsi="Tahoma" w:hint="default"/>
        <w:color w:val="00A3E0"/>
        <w:sz w:val="22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ascii="Tahoma" w:hAnsi="Tahoma" w:hint="default"/>
        <w:color w:val="00A3E0"/>
        <w:sz w:val="22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ascii="Tahoma" w:hAnsi="Tahoma" w:hint="default"/>
        <w:color w:val="00A3E0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392E5072"/>
    <w:multiLevelType w:val="multilevel"/>
    <w:tmpl w:val="D7603D40"/>
    <w:lvl w:ilvl="0">
      <w:start w:val="1"/>
      <w:numFmt w:val="lowerLetter"/>
      <w:pStyle w:val="Numberedblocktext"/>
      <w:lvlText w:val="%1)"/>
      <w:lvlJc w:val="left"/>
      <w:pPr>
        <w:ind w:left="144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0" w15:restartNumberingAfterBreak="0">
    <w:nsid w:val="3A7D1B6A"/>
    <w:multiLevelType w:val="multilevel"/>
    <w:tmpl w:val="2B84DAD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Restart w:val="0"/>
      <w:pStyle w:val="Note"/>
      <w:lvlText w:val="Note:"/>
      <w:lvlJc w:val="left"/>
      <w:pPr>
        <w:ind w:left="720" w:hanging="720"/>
      </w:pPr>
      <w:rPr>
        <w:rFonts w:hint="default"/>
        <w:b/>
        <w:i w:val="0"/>
      </w:rPr>
    </w:lvl>
  </w:abstractNum>
  <w:abstractNum w:abstractNumId="21" w15:restartNumberingAfterBreak="0">
    <w:nsid w:val="3E82378F"/>
    <w:multiLevelType w:val="multilevel"/>
    <w:tmpl w:val="C3866F1E"/>
    <w:name w:val="GPT_HeadingML_LNV2222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B165C3"/>
    <w:multiLevelType w:val="multilevel"/>
    <w:tmpl w:val="F72E3112"/>
    <w:lvl w:ilvl="0">
      <w:start w:val="1"/>
      <w:numFmt w:val="none"/>
      <w:pStyle w:val="TableNote"/>
      <w:lvlText w:val="%1Note:"/>
      <w:lvlJc w:val="left"/>
      <w:pPr>
        <w:ind w:left="0" w:firstLine="0"/>
      </w:pPr>
      <w:rPr>
        <w:rFonts w:ascii="Arial" w:hAnsi="Arial" w:hint="default"/>
        <w:b/>
        <w:i w:val="0"/>
        <w:color w:val="000000" w:themeColor="text1"/>
        <w:sz w:val="19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423419FA"/>
    <w:multiLevelType w:val="hybridMultilevel"/>
    <w:tmpl w:val="75387A5E"/>
    <w:lvl w:ilvl="0" w:tplc="261E9A44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02475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A6C28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90EB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12DA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8281E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C605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BC71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4A72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6C7E75"/>
    <w:multiLevelType w:val="hybridMultilevel"/>
    <w:tmpl w:val="169A60AC"/>
    <w:lvl w:ilvl="0" w:tplc="18085F66">
      <w:start w:val="1"/>
      <w:numFmt w:val="bullet"/>
      <w:pStyle w:val="BulletList1"/>
      <w:lvlText w:val=""/>
      <w:lvlJc w:val="left"/>
      <w:pPr>
        <w:ind w:left="720" w:hanging="360"/>
      </w:pPr>
      <w:rPr>
        <w:rFonts w:ascii="Symbol" w:hAnsi="Symbol" w:hint="default"/>
        <w:color w:val="4F81BD" w:themeColor="accent1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D50479"/>
    <w:multiLevelType w:val="multilevel"/>
    <w:tmpl w:val="28E66356"/>
    <w:styleLink w:val="ListAlphanumericmaster"/>
    <w:lvl w:ilvl="0">
      <w:start w:val="1"/>
      <w:numFmt w:val="lowerLetter"/>
      <w:lvlText w:val="%1)"/>
      <w:lvlJc w:val="left"/>
      <w:pPr>
        <w:ind w:left="357" w:hanging="357"/>
      </w:pPr>
      <w:rPr>
        <w:rFonts w:hint="default"/>
      </w:rPr>
    </w:lvl>
    <w:lvl w:ilvl="1">
      <w:start w:val="1"/>
      <w:numFmt w:val="lowerRoman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(%3)"/>
      <w:lvlJc w:val="left"/>
      <w:pPr>
        <w:ind w:left="1361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489A6D9D"/>
    <w:multiLevelType w:val="multilevel"/>
    <w:tmpl w:val="AEA466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upperLetter"/>
      <w:lvlText w:val="Appendix %6 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Restart w:val="1"/>
      <w:pStyle w:val="Heading7"/>
      <w:lvlText w:val="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7" w15:restartNumberingAfterBreak="0">
    <w:nsid w:val="4956309C"/>
    <w:multiLevelType w:val="multilevel"/>
    <w:tmpl w:val="C3866F1E"/>
    <w:name w:val="GPT_HeadingML_LNV22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E30B46"/>
    <w:multiLevelType w:val="hybridMultilevel"/>
    <w:tmpl w:val="3ABEFC12"/>
    <w:name w:val="GPT_HeadingML_LNV222222222"/>
    <w:lvl w:ilvl="0" w:tplc="FFFFFFFF">
      <w:start w:val="1"/>
      <w:numFmt w:val="decimal"/>
      <w:lvlText w:val="%1."/>
      <w:lvlJc w:val="left"/>
      <w:pPr>
        <w:ind w:left="717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9" w15:restartNumberingAfterBreak="0">
    <w:nsid w:val="4FA81C26"/>
    <w:multiLevelType w:val="hybridMultilevel"/>
    <w:tmpl w:val="9784130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B2826C">
      <w:numFmt w:val="bullet"/>
      <w:pStyle w:val="BulletL2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D42FF0"/>
    <w:multiLevelType w:val="multilevel"/>
    <w:tmpl w:val="33CEAE46"/>
    <w:lvl w:ilvl="0">
      <w:start w:val="1"/>
      <w:numFmt w:val="decimal"/>
      <w:pStyle w:val="TableNumber"/>
      <w:lvlText w:val="%1."/>
      <w:lvlJc w:val="left"/>
      <w:pPr>
        <w:ind w:left="216" w:hanging="216"/>
      </w:pPr>
      <w:rPr>
        <w:rFonts w:hint="default"/>
        <w:sz w:val="19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50650589"/>
    <w:multiLevelType w:val="hybridMultilevel"/>
    <w:tmpl w:val="A3184D2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DA5F40">
      <w:numFmt w:val="bullet"/>
      <w:pStyle w:val="BulletAltL2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17549C"/>
    <w:multiLevelType w:val="hybridMultilevel"/>
    <w:tmpl w:val="72EC5F86"/>
    <w:lvl w:ilvl="0" w:tplc="283014A4">
      <w:start w:val="1"/>
      <w:numFmt w:val="bullet"/>
      <w:pStyle w:val="CVBullets"/>
      <w:lvlText w:val=""/>
      <w:lvlJc w:val="left"/>
      <w:pPr>
        <w:ind w:left="360" w:hanging="360"/>
      </w:pPr>
      <w:rPr>
        <w:rFonts w:ascii="Wingdings" w:hAnsi="Wingdings" w:hint="default"/>
        <w:color w:val="C4BC96" w:themeColor="background2" w:themeShade="BF"/>
        <w:sz w:val="20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A51FC2"/>
    <w:multiLevelType w:val="hybridMultilevel"/>
    <w:tmpl w:val="0C928138"/>
    <w:styleLink w:val="TableListBulletmaster"/>
    <w:lvl w:ilvl="0" w:tplc="9432C58E">
      <w:start w:val="1"/>
      <w:numFmt w:val="bullet"/>
      <w:pStyle w:val="TableListBullet"/>
      <w:lvlText w:val=""/>
      <w:lvlJc w:val="left"/>
      <w:pPr>
        <w:ind w:left="340" w:hanging="283"/>
      </w:pPr>
      <w:rPr>
        <w:rFonts w:ascii="Symbol" w:hAnsi="Symbol" w:hint="default"/>
        <w:color w:val="00A3E0"/>
      </w:rPr>
    </w:lvl>
    <w:lvl w:ilvl="1" w:tplc="5ED2F41C">
      <w:start w:val="1"/>
      <w:numFmt w:val="bullet"/>
      <w:pStyle w:val="TableListBullet2"/>
      <w:lvlText w:val=""/>
      <w:lvlJc w:val="left"/>
      <w:pPr>
        <w:ind w:left="567" w:hanging="227"/>
      </w:pPr>
      <w:rPr>
        <w:rFonts w:ascii="Symbol" w:hAnsi="Symbol" w:hint="default"/>
        <w:color w:val="003C71"/>
      </w:rPr>
    </w:lvl>
    <w:lvl w:ilvl="2" w:tplc="75026AAE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 w:tplc="335A76B6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A9D60BB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BA525A14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2D822448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2126238A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A98CE1A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58EC2E24"/>
    <w:multiLevelType w:val="multilevel"/>
    <w:tmpl w:val="8A707444"/>
    <w:numStyleLink w:val="AppendixHeadingmaster"/>
  </w:abstractNum>
  <w:abstractNum w:abstractNumId="35" w15:restartNumberingAfterBreak="0">
    <w:nsid w:val="60C124CF"/>
    <w:multiLevelType w:val="multilevel"/>
    <w:tmpl w:val="C3866F1E"/>
    <w:name w:val="GPT_HeadingML_LNV2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8E6CBA"/>
    <w:multiLevelType w:val="hybridMultilevel"/>
    <w:tmpl w:val="BB80B36C"/>
    <w:styleLink w:val="ListBulletmaster"/>
    <w:lvl w:ilvl="0" w:tplc="16CA9EC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A3E0"/>
      </w:rPr>
    </w:lvl>
    <w:lvl w:ilvl="1" w:tplc="AF106806">
      <w:start w:val="1"/>
      <w:numFmt w:val="bullet"/>
      <w:lvlText w:val="•"/>
      <w:lvlJc w:val="left"/>
      <w:pPr>
        <w:ind w:left="714" w:hanging="357"/>
      </w:pPr>
      <w:rPr>
        <w:rFonts w:ascii="Calibri" w:hAnsi="Calibri" w:hint="default"/>
        <w:color w:val="003C71"/>
      </w:rPr>
    </w:lvl>
    <w:lvl w:ilvl="2" w:tplc="164A8B34">
      <w:start w:val="1"/>
      <w:numFmt w:val="bullet"/>
      <w:lvlText w:val=""/>
      <w:lvlJc w:val="left"/>
      <w:pPr>
        <w:ind w:left="1072" w:hanging="358"/>
      </w:pPr>
      <w:rPr>
        <w:rFonts w:ascii="Symbol" w:hAnsi="Symbol" w:hint="default"/>
        <w:color w:val="auto"/>
      </w:rPr>
    </w:lvl>
    <w:lvl w:ilvl="3" w:tplc="ABE28534">
      <w:start w:val="1"/>
      <w:numFmt w:val="bullet"/>
      <w:lvlText w:val=""/>
      <w:lvlJc w:val="left"/>
      <w:pPr>
        <w:ind w:left="1429" w:hanging="357"/>
      </w:pPr>
      <w:rPr>
        <w:rFonts w:ascii="Symbol" w:hAnsi="Symbol" w:hint="default"/>
      </w:rPr>
    </w:lvl>
    <w:lvl w:ilvl="4" w:tplc="BB96F15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2C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F0D5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48887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46A0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D51C2D"/>
    <w:multiLevelType w:val="multilevel"/>
    <w:tmpl w:val="573E3B8A"/>
    <w:lvl w:ilvl="0">
      <w:start w:val="1"/>
      <w:numFmt w:val="decimal"/>
      <w:pStyle w:val="2-BulletText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8" w15:restartNumberingAfterBreak="0">
    <w:nsid w:val="65110BA2"/>
    <w:multiLevelType w:val="multilevel"/>
    <w:tmpl w:val="233C3EF2"/>
    <w:lvl w:ilvl="0">
      <w:start w:val="1"/>
      <w:numFmt w:val="decimal"/>
      <w:pStyle w:val="NumHeading1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pStyle w:val="NumHeading2"/>
      <w:lvlText w:val="%1.%2."/>
      <w:lvlJc w:val="left"/>
      <w:pPr>
        <w:ind w:left="567" w:hanging="567"/>
      </w:pPr>
      <w:rPr>
        <w:rFonts w:cs="Times New Roman" w:hint="default"/>
      </w:rPr>
    </w:lvl>
    <w:lvl w:ilvl="2">
      <w:start w:val="1"/>
      <w:numFmt w:val="decimal"/>
      <w:pStyle w:val="NumHeading3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39" w15:restartNumberingAfterBreak="0">
    <w:nsid w:val="6AF21E97"/>
    <w:multiLevelType w:val="hybridMultilevel"/>
    <w:tmpl w:val="BB625270"/>
    <w:lvl w:ilvl="0" w:tplc="16F4D300">
      <w:start w:val="1"/>
      <w:numFmt w:val="decimal"/>
      <w:pStyle w:val="Lnv-Heading3"/>
      <w:lvlText w:val="%1.2.3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DC09DF"/>
    <w:multiLevelType w:val="hybridMultilevel"/>
    <w:tmpl w:val="CB38AEB2"/>
    <w:name w:val="GPT_HeadingML_LNV222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1" w15:restartNumberingAfterBreak="0">
    <w:nsid w:val="6CF65894"/>
    <w:multiLevelType w:val="multilevel"/>
    <w:tmpl w:val="9A6A5E4A"/>
    <w:lvl w:ilvl="0">
      <w:start w:val="1"/>
      <w:numFmt w:val="bullet"/>
      <w:pStyle w:val="1-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2" w15:restartNumberingAfterBreak="0">
    <w:nsid w:val="6EC0032F"/>
    <w:multiLevelType w:val="hybridMultilevel"/>
    <w:tmpl w:val="83549F1A"/>
    <w:lvl w:ilvl="0" w:tplc="D4BE1110">
      <w:start w:val="1"/>
      <w:numFmt w:val="bullet"/>
      <w:pStyle w:val="BulletList1Inden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F24139B"/>
    <w:multiLevelType w:val="multilevel"/>
    <w:tmpl w:val="0C928138"/>
    <w:numStyleLink w:val="TableListBulletmaster"/>
  </w:abstractNum>
  <w:abstractNum w:abstractNumId="44" w15:restartNumberingAfterBreak="0">
    <w:nsid w:val="7074664B"/>
    <w:multiLevelType w:val="multilevel"/>
    <w:tmpl w:val="F14C8714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asciiTheme="minorHAnsi" w:hAnsiTheme="minorHAnsi" w:cstheme="minorHAnsi" w:hint="default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5" w15:restartNumberingAfterBreak="0">
    <w:nsid w:val="760332BA"/>
    <w:multiLevelType w:val="multilevel"/>
    <w:tmpl w:val="9D58C44E"/>
    <w:lvl w:ilvl="0">
      <w:start w:val="1"/>
      <w:numFmt w:val="none"/>
      <w:pStyle w:val="Note2"/>
      <w:lvlText w:val="%1Note: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79F8707D"/>
    <w:multiLevelType w:val="multilevel"/>
    <w:tmpl w:val="312CD05C"/>
    <w:numStyleLink w:val="ListLegalmaster"/>
  </w:abstractNum>
  <w:abstractNum w:abstractNumId="47" w15:restartNumberingAfterBreak="0">
    <w:nsid w:val="7B2936AF"/>
    <w:multiLevelType w:val="multilevel"/>
    <w:tmpl w:val="8E028DAE"/>
    <w:name w:val="HeadingML_LNV"/>
    <w:lvl w:ilvl="0">
      <w:start w:val="1"/>
      <w:numFmt w:val="decimal"/>
      <w:lvlRestart w:val="0"/>
      <w:pStyle w:val="LNVHeading1"/>
      <w:lvlText w:val="%1"/>
      <w:lvlJc w:val="left"/>
      <w:pPr>
        <w:tabs>
          <w:tab w:val="num" w:pos="432"/>
        </w:tabs>
        <w:ind w:left="425" w:hanging="425"/>
      </w:pPr>
      <w:rPr>
        <w:rFonts w:hint="default"/>
      </w:rPr>
    </w:lvl>
    <w:lvl w:ilvl="1">
      <w:start w:val="1"/>
      <w:numFmt w:val="decimal"/>
      <w:pStyle w:val="LNVHeading2"/>
      <w:lvlText w:val="%1.%2"/>
      <w:lvlJc w:val="left"/>
      <w:pPr>
        <w:tabs>
          <w:tab w:val="num" w:pos="432"/>
        </w:tabs>
        <w:ind w:left="425" w:hanging="425"/>
      </w:pPr>
      <w:rPr>
        <w:rFonts w:hint="default"/>
      </w:rPr>
    </w:lvl>
    <w:lvl w:ilvl="2">
      <w:start w:val="1"/>
      <w:numFmt w:val="decimal"/>
      <w:lvlRestart w:val="1"/>
      <w:pStyle w:val="LNVHeading3"/>
      <w:lvlText w:val="%1.%2.%3"/>
      <w:lvlJc w:val="left"/>
      <w:pPr>
        <w:tabs>
          <w:tab w:val="num" w:pos="432"/>
        </w:tabs>
        <w:ind w:left="425" w:hanging="425"/>
      </w:pPr>
      <w:rPr>
        <w:rFonts w:hint="default"/>
      </w:rPr>
    </w:lvl>
    <w:lvl w:ilvl="3">
      <w:start w:val="1"/>
      <w:numFmt w:val="decimal"/>
      <w:lvlRestart w:val="1"/>
      <w:pStyle w:val="LNVHeading4"/>
      <w:lvlText w:val="%1.%2.%3.%4"/>
      <w:lvlJc w:val="left"/>
      <w:pPr>
        <w:tabs>
          <w:tab w:val="num" w:pos="432"/>
        </w:tabs>
        <w:ind w:left="425" w:hanging="425"/>
      </w:pPr>
      <w:rPr>
        <w:rFonts w:hint="default"/>
      </w:rPr>
    </w:lvl>
    <w:lvl w:ilvl="4">
      <w:start w:val="1"/>
      <w:numFmt w:val="decimal"/>
      <w:lvlRestart w:val="1"/>
      <w:pStyle w:val="LNVHeading5"/>
      <w:lvlText w:val="%1.%2.%3.%4.%5"/>
      <w:lvlJc w:val="left"/>
      <w:pPr>
        <w:tabs>
          <w:tab w:val="num" w:pos="432"/>
        </w:tabs>
        <w:ind w:left="425" w:hanging="425"/>
      </w:pPr>
      <w:rPr>
        <w:rFonts w:hint="default"/>
      </w:rPr>
    </w:lvl>
    <w:lvl w:ilvl="5">
      <w:start w:val="1"/>
      <w:numFmt w:val="decimal"/>
      <w:lvlRestart w:val="1"/>
      <w:pStyle w:val="LNVHeading6"/>
      <w:lvlText w:val="%1.%2.%3.%4.%5.%6"/>
      <w:lvlJc w:val="left"/>
      <w:pPr>
        <w:tabs>
          <w:tab w:val="num" w:pos="432"/>
        </w:tabs>
        <w:ind w:left="425" w:hanging="425"/>
      </w:pPr>
      <w:rPr>
        <w:rFonts w:hint="default"/>
      </w:rPr>
    </w:lvl>
    <w:lvl w:ilvl="6">
      <w:start w:val="1"/>
      <w:numFmt w:val="decimal"/>
      <w:lvlRestart w:val="1"/>
      <w:pStyle w:val="LNVHeading7"/>
      <w:lvlText w:val="%1.%2.%3.%4.%5.%6.%7"/>
      <w:lvlJc w:val="left"/>
      <w:pPr>
        <w:tabs>
          <w:tab w:val="num" w:pos="432"/>
        </w:tabs>
        <w:ind w:left="425" w:hanging="425"/>
      </w:pPr>
      <w:rPr>
        <w:rFonts w:hint="default"/>
      </w:rPr>
    </w:lvl>
    <w:lvl w:ilvl="7">
      <w:start w:val="1"/>
      <w:numFmt w:val="decimal"/>
      <w:lvlRestart w:val="1"/>
      <w:pStyle w:val="LNVHeading8"/>
      <w:lvlText w:val="%1.%2.%3.%4.%5.%6.%7.%8"/>
      <w:lvlJc w:val="left"/>
      <w:pPr>
        <w:tabs>
          <w:tab w:val="num" w:pos="432"/>
        </w:tabs>
        <w:ind w:left="425" w:hanging="425"/>
      </w:pPr>
      <w:rPr>
        <w:rFonts w:hint="default"/>
      </w:rPr>
    </w:lvl>
    <w:lvl w:ilvl="8">
      <w:start w:val="1"/>
      <w:numFmt w:val="decimal"/>
      <w:lvlRestart w:val="1"/>
      <w:pStyle w:val="LNVHeading9"/>
      <w:lvlText w:val="%1.%2.%3.%4.%5.%6.%7.%8.%9"/>
      <w:lvlJc w:val="left"/>
      <w:pPr>
        <w:tabs>
          <w:tab w:val="num" w:pos="432"/>
        </w:tabs>
        <w:ind w:left="425" w:hanging="425"/>
      </w:pPr>
      <w:rPr>
        <w:rFonts w:hint="default"/>
      </w:rPr>
    </w:lvl>
  </w:abstractNum>
  <w:abstractNum w:abstractNumId="48" w15:restartNumberingAfterBreak="0">
    <w:nsid w:val="7BF06766"/>
    <w:multiLevelType w:val="hybridMultilevel"/>
    <w:tmpl w:val="FDE28A32"/>
    <w:name w:val="GPT_HeadingML_LNV2222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49" w15:restartNumberingAfterBreak="0">
    <w:nsid w:val="7E177F3C"/>
    <w:multiLevelType w:val="hybridMultilevel"/>
    <w:tmpl w:val="F91ADFEA"/>
    <w:styleLink w:val="ZZTableNumbered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139944">
    <w:abstractNumId w:val="38"/>
  </w:num>
  <w:num w:numId="2" w16cid:durableId="1637176214">
    <w:abstractNumId w:val="44"/>
  </w:num>
  <w:num w:numId="3" w16cid:durableId="1535314487">
    <w:abstractNumId w:val="4"/>
  </w:num>
  <w:num w:numId="4" w16cid:durableId="1967344206">
    <w:abstractNumId w:val="49"/>
  </w:num>
  <w:num w:numId="5" w16cid:durableId="329259435">
    <w:abstractNumId w:val="31"/>
  </w:num>
  <w:num w:numId="6" w16cid:durableId="1871449657">
    <w:abstractNumId w:val="29"/>
  </w:num>
  <w:num w:numId="7" w16cid:durableId="289678131">
    <w:abstractNumId w:val="10"/>
  </w:num>
  <w:num w:numId="8" w16cid:durableId="987244190">
    <w:abstractNumId w:val="16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34297999">
    <w:abstractNumId w:val="9"/>
  </w:num>
  <w:num w:numId="10" w16cid:durableId="237523503">
    <w:abstractNumId w:val="24"/>
  </w:num>
  <w:num w:numId="11" w16cid:durableId="656958333">
    <w:abstractNumId w:val="42"/>
  </w:num>
  <w:num w:numId="12" w16cid:durableId="770979927">
    <w:abstractNumId w:val="1"/>
  </w:num>
  <w:num w:numId="13" w16cid:durableId="1863201063">
    <w:abstractNumId w:val="20"/>
  </w:num>
  <w:num w:numId="14" w16cid:durableId="623459368">
    <w:abstractNumId w:val="2"/>
  </w:num>
  <w:num w:numId="15" w16cid:durableId="647779755">
    <w:abstractNumId w:val="45"/>
  </w:num>
  <w:num w:numId="16" w16cid:durableId="1187597628">
    <w:abstractNumId w:val="0"/>
  </w:num>
  <w:num w:numId="17" w16cid:durableId="532041126">
    <w:abstractNumId w:val="26"/>
  </w:num>
  <w:num w:numId="18" w16cid:durableId="603656005">
    <w:abstractNumId w:val="23"/>
  </w:num>
  <w:num w:numId="19" w16cid:durableId="1367829679">
    <w:abstractNumId w:val="22"/>
  </w:num>
  <w:num w:numId="20" w16cid:durableId="259528149">
    <w:abstractNumId w:val="6"/>
  </w:num>
  <w:num w:numId="21" w16cid:durableId="948589189">
    <w:abstractNumId w:val="30"/>
  </w:num>
  <w:num w:numId="22" w16cid:durableId="958032258">
    <w:abstractNumId w:val="41"/>
  </w:num>
  <w:num w:numId="23" w16cid:durableId="1930579845">
    <w:abstractNumId w:val="37"/>
  </w:num>
  <w:num w:numId="24" w16cid:durableId="820081995">
    <w:abstractNumId w:val="11"/>
  </w:num>
  <w:num w:numId="25" w16cid:durableId="1206596530">
    <w:abstractNumId w:val="13"/>
  </w:num>
  <w:num w:numId="26" w16cid:durableId="1790735969">
    <w:abstractNumId w:val="36"/>
  </w:num>
  <w:num w:numId="27" w16cid:durableId="548952892">
    <w:abstractNumId w:val="18"/>
  </w:num>
  <w:num w:numId="28" w16cid:durableId="1494107003">
    <w:abstractNumId w:val="33"/>
  </w:num>
  <w:num w:numId="29" w16cid:durableId="1385324498">
    <w:abstractNumId w:val="14"/>
  </w:num>
  <w:num w:numId="30" w16cid:durableId="469593457">
    <w:abstractNumId w:val="25"/>
  </w:num>
  <w:num w:numId="31" w16cid:durableId="808859858">
    <w:abstractNumId w:val="17"/>
  </w:num>
  <w:num w:numId="32" w16cid:durableId="1479230373">
    <w:abstractNumId w:val="46"/>
  </w:num>
  <w:num w:numId="33" w16cid:durableId="1671525519">
    <w:abstractNumId w:val="43"/>
  </w:num>
  <w:num w:numId="34" w16cid:durableId="18816645">
    <w:abstractNumId w:val="34"/>
  </w:num>
  <w:num w:numId="35" w16cid:durableId="62068100">
    <w:abstractNumId w:val="32"/>
  </w:num>
  <w:num w:numId="36" w16cid:durableId="1904439076">
    <w:abstractNumId w:val="19"/>
  </w:num>
  <w:num w:numId="37" w16cid:durableId="377972197">
    <w:abstractNumId w:val="3"/>
  </w:num>
  <w:num w:numId="38" w16cid:durableId="1681273741">
    <w:abstractNumId w:val="39"/>
  </w:num>
  <w:num w:numId="39" w16cid:durableId="594635923">
    <w:abstractNumId w:val="47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trackedChanges" w:enforcement="0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02F"/>
    <w:rsid w:val="0000004B"/>
    <w:rsid w:val="00000462"/>
    <w:rsid w:val="00000977"/>
    <w:rsid w:val="00000AFA"/>
    <w:rsid w:val="00000ED0"/>
    <w:rsid w:val="000010CF"/>
    <w:rsid w:val="0000168A"/>
    <w:rsid w:val="00001A81"/>
    <w:rsid w:val="00001AA6"/>
    <w:rsid w:val="00001C09"/>
    <w:rsid w:val="00001D2B"/>
    <w:rsid w:val="00002077"/>
    <w:rsid w:val="00002212"/>
    <w:rsid w:val="00002990"/>
    <w:rsid w:val="00002C89"/>
    <w:rsid w:val="00002CDA"/>
    <w:rsid w:val="00002F30"/>
    <w:rsid w:val="00003361"/>
    <w:rsid w:val="000034F7"/>
    <w:rsid w:val="000038D6"/>
    <w:rsid w:val="00003BFF"/>
    <w:rsid w:val="00004647"/>
    <w:rsid w:val="00004952"/>
    <w:rsid w:val="00004A73"/>
    <w:rsid w:val="00004D85"/>
    <w:rsid w:val="00005071"/>
    <w:rsid w:val="0000519C"/>
    <w:rsid w:val="00005E30"/>
    <w:rsid w:val="00005E8D"/>
    <w:rsid w:val="000062B0"/>
    <w:rsid w:val="00006D8B"/>
    <w:rsid w:val="00006F58"/>
    <w:rsid w:val="00007069"/>
    <w:rsid w:val="00007C65"/>
    <w:rsid w:val="00007CE8"/>
    <w:rsid w:val="000100B7"/>
    <w:rsid w:val="00010283"/>
    <w:rsid w:val="000102DD"/>
    <w:rsid w:val="00010413"/>
    <w:rsid w:val="00010751"/>
    <w:rsid w:val="0001090B"/>
    <w:rsid w:val="00010A67"/>
    <w:rsid w:val="00011A22"/>
    <w:rsid w:val="00011B38"/>
    <w:rsid w:val="00012038"/>
    <w:rsid w:val="00012172"/>
    <w:rsid w:val="00012217"/>
    <w:rsid w:val="0001257B"/>
    <w:rsid w:val="000127F0"/>
    <w:rsid w:val="000128C3"/>
    <w:rsid w:val="00012BAF"/>
    <w:rsid w:val="00012BF2"/>
    <w:rsid w:val="00012EC1"/>
    <w:rsid w:val="000130B3"/>
    <w:rsid w:val="00013A32"/>
    <w:rsid w:val="00013A41"/>
    <w:rsid w:val="00013B0D"/>
    <w:rsid w:val="00013E9B"/>
    <w:rsid w:val="0001417B"/>
    <w:rsid w:val="00014556"/>
    <w:rsid w:val="00014870"/>
    <w:rsid w:val="00014F48"/>
    <w:rsid w:val="00015032"/>
    <w:rsid w:val="00015105"/>
    <w:rsid w:val="00015E54"/>
    <w:rsid w:val="00015EC2"/>
    <w:rsid w:val="0001645D"/>
    <w:rsid w:val="0001690B"/>
    <w:rsid w:val="00017294"/>
    <w:rsid w:val="0001763D"/>
    <w:rsid w:val="00017D3A"/>
    <w:rsid w:val="00020711"/>
    <w:rsid w:val="0002088C"/>
    <w:rsid w:val="00020951"/>
    <w:rsid w:val="00020B3F"/>
    <w:rsid w:val="00020C28"/>
    <w:rsid w:val="00021152"/>
    <w:rsid w:val="00022011"/>
    <w:rsid w:val="000223BA"/>
    <w:rsid w:val="00022497"/>
    <w:rsid w:val="000227EB"/>
    <w:rsid w:val="00022847"/>
    <w:rsid w:val="00022F68"/>
    <w:rsid w:val="000233C5"/>
    <w:rsid w:val="00023D2B"/>
    <w:rsid w:val="00024611"/>
    <w:rsid w:val="00024791"/>
    <w:rsid w:val="000248A7"/>
    <w:rsid w:val="00024973"/>
    <w:rsid w:val="00024978"/>
    <w:rsid w:val="00024A06"/>
    <w:rsid w:val="00024CB5"/>
    <w:rsid w:val="00024CE9"/>
    <w:rsid w:val="00024D44"/>
    <w:rsid w:val="00024F6A"/>
    <w:rsid w:val="0002575E"/>
    <w:rsid w:val="00025A82"/>
    <w:rsid w:val="00025CC4"/>
    <w:rsid w:val="00025E7C"/>
    <w:rsid w:val="00025F00"/>
    <w:rsid w:val="0002606C"/>
    <w:rsid w:val="00026666"/>
    <w:rsid w:val="00026A5C"/>
    <w:rsid w:val="00026E67"/>
    <w:rsid w:val="00027056"/>
    <w:rsid w:val="00027177"/>
    <w:rsid w:val="00027C29"/>
    <w:rsid w:val="00027F3D"/>
    <w:rsid w:val="000302BE"/>
    <w:rsid w:val="00030526"/>
    <w:rsid w:val="00030589"/>
    <w:rsid w:val="0003084B"/>
    <w:rsid w:val="000308AE"/>
    <w:rsid w:val="00031017"/>
    <w:rsid w:val="00031582"/>
    <w:rsid w:val="0003171E"/>
    <w:rsid w:val="00031A99"/>
    <w:rsid w:val="00031F54"/>
    <w:rsid w:val="00032023"/>
    <w:rsid w:val="00032042"/>
    <w:rsid w:val="0003208D"/>
    <w:rsid w:val="000323F3"/>
    <w:rsid w:val="00032438"/>
    <w:rsid w:val="0003247F"/>
    <w:rsid w:val="000325ED"/>
    <w:rsid w:val="00032D1E"/>
    <w:rsid w:val="00033470"/>
    <w:rsid w:val="0003348B"/>
    <w:rsid w:val="0003366C"/>
    <w:rsid w:val="00033A70"/>
    <w:rsid w:val="00033CB8"/>
    <w:rsid w:val="00033CEA"/>
    <w:rsid w:val="00033FAD"/>
    <w:rsid w:val="0003420E"/>
    <w:rsid w:val="000347BA"/>
    <w:rsid w:val="00034D77"/>
    <w:rsid w:val="0003547D"/>
    <w:rsid w:val="000356A4"/>
    <w:rsid w:val="0003576E"/>
    <w:rsid w:val="00035E76"/>
    <w:rsid w:val="00035E9A"/>
    <w:rsid w:val="0003609D"/>
    <w:rsid w:val="00036538"/>
    <w:rsid w:val="00036737"/>
    <w:rsid w:val="00036BC8"/>
    <w:rsid w:val="000378EA"/>
    <w:rsid w:val="00037B49"/>
    <w:rsid w:val="00037DC2"/>
    <w:rsid w:val="00037F15"/>
    <w:rsid w:val="000401DD"/>
    <w:rsid w:val="00040279"/>
    <w:rsid w:val="000402F2"/>
    <w:rsid w:val="000408EB"/>
    <w:rsid w:val="00040C19"/>
    <w:rsid w:val="00040EC0"/>
    <w:rsid w:val="00040F7C"/>
    <w:rsid w:val="00041393"/>
    <w:rsid w:val="000414C7"/>
    <w:rsid w:val="0004197A"/>
    <w:rsid w:val="000419BE"/>
    <w:rsid w:val="000422EB"/>
    <w:rsid w:val="000429E4"/>
    <w:rsid w:val="00042CBC"/>
    <w:rsid w:val="00043560"/>
    <w:rsid w:val="0004358F"/>
    <w:rsid w:val="00044467"/>
    <w:rsid w:val="000445F0"/>
    <w:rsid w:val="0004469F"/>
    <w:rsid w:val="000451F4"/>
    <w:rsid w:val="0004528B"/>
    <w:rsid w:val="000452F1"/>
    <w:rsid w:val="00045CE3"/>
    <w:rsid w:val="00046392"/>
    <w:rsid w:val="00046485"/>
    <w:rsid w:val="000464AD"/>
    <w:rsid w:val="00046A64"/>
    <w:rsid w:val="0005005C"/>
    <w:rsid w:val="0005093A"/>
    <w:rsid w:val="00050A85"/>
    <w:rsid w:val="00050B14"/>
    <w:rsid w:val="00050B95"/>
    <w:rsid w:val="00051B1A"/>
    <w:rsid w:val="00051FBE"/>
    <w:rsid w:val="00052118"/>
    <w:rsid w:val="000523F0"/>
    <w:rsid w:val="0005254F"/>
    <w:rsid w:val="00052B65"/>
    <w:rsid w:val="000533D1"/>
    <w:rsid w:val="000534F2"/>
    <w:rsid w:val="00053752"/>
    <w:rsid w:val="0005375C"/>
    <w:rsid w:val="00054597"/>
    <w:rsid w:val="000547B6"/>
    <w:rsid w:val="00054B3D"/>
    <w:rsid w:val="000550F2"/>
    <w:rsid w:val="00055382"/>
    <w:rsid w:val="000556E5"/>
    <w:rsid w:val="0005575A"/>
    <w:rsid w:val="00055A8C"/>
    <w:rsid w:val="00055C50"/>
    <w:rsid w:val="00055D11"/>
    <w:rsid w:val="00055DB0"/>
    <w:rsid w:val="00055ECA"/>
    <w:rsid w:val="00055FA1"/>
    <w:rsid w:val="00056270"/>
    <w:rsid w:val="00056307"/>
    <w:rsid w:val="00056A2B"/>
    <w:rsid w:val="00056F6F"/>
    <w:rsid w:val="0005712F"/>
    <w:rsid w:val="000601F2"/>
    <w:rsid w:val="00060912"/>
    <w:rsid w:val="00060E75"/>
    <w:rsid w:val="00061023"/>
    <w:rsid w:val="00061064"/>
    <w:rsid w:val="0006118E"/>
    <w:rsid w:val="00061620"/>
    <w:rsid w:val="00061A6C"/>
    <w:rsid w:val="0006220A"/>
    <w:rsid w:val="00062212"/>
    <w:rsid w:val="000625C0"/>
    <w:rsid w:val="0006268A"/>
    <w:rsid w:val="000633F7"/>
    <w:rsid w:val="000638A8"/>
    <w:rsid w:val="00064062"/>
    <w:rsid w:val="000645FB"/>
    <w:rsid w:val="000647D4"/>
    <w:rsid w:val="00064B86"/>
    <w:rsid w:val="00064DB7"/>
    <w:rsid w:val="00065C0D"/>
    <w:rsid w:val="00065EF5"/>
    <w:rsid w:val="00066025"/>
    <w:rsid w:val="00066046"/>
    <w:rsid w:val="00066052"/>
    <w:rsid w:val="000668B1"/>
    <w:rsid w:val="00066E20"/>
    <w:rsid w:val="00066ECE"/>
    <w:rsid w:val="0006707D"/>
    <w:rsid w:val="000674C4"/>
    <w:rsid w:val="000678A9"/>
    <w:rsid w:val="0007053A"/>
    <w:rsid w:val="000706DE"/>
    <w:rsid w:val="00071370"/>
    <w:rsid w:val="0007149D"/>
    <w:rsid w:val="000716BF"/>
    <w:rsid w:val="00071D1F"/>
    <w:rsid w:val="00071DAD"/>
    <w:rsid w:val="00071E5A"/>
    <w:rsid w:val="00071FF1"/>
    <w:rsid w:val="00072D8C"/>
    <w:rsid w:val="00072FE5"/>
    <w:rsid w:val="000732DD"/>
    <w:rsid w:val="00073411"/>
    <w:rsid w:val="000734D4"/>
    <w:rsid w:val="000738EA"/>
    <w:rsid w:val="00073CD9"/>
    <w:rsid w:val="0007432B"/>
    <w:rsid w:val="00074533"/>
    <w:rsid w:val="000747E6"/>
    <w:rsid w:val="000749E0"/>
    <w:rsid w:val="00074B9D"/>
    <w:rsid w:val="00074F05"/>
    <w:rsid w:val="00075CE7"/>
    <w:rsid w:val="00076002"/>
    <w:rsid w:val="000760F0"/>
    <w:rsid w:val="00076624"/>
    <w:rsid w:val="000772DA"/>
    <w:rsid w:val="0007769C"/>
    <w:rsid w:val="00077E99"/>
    <w:rsid w:val="00077F54"/>
    <w:rsid w:val="00080301"/>
    <w:rsid w:val="000803A6"/>
    <w:rsid w:val="000808F4"/>
    <w:rsid w:val="000809F8"/>
    <w:rsid w:val="00080DB5"/>
    <w:rsid w:val="000816AD"/>
    <w:rsid w:val="000819A3"/>
    <w:rsid w:val="00081AD1"/>
    <w:rsid w:val="00081BE3"/>
    <w:rsid w:val="00081C80"/>
    <w:rsid w:val="00081D3C"/>
    <w:rsid w:val="000823BF"/>
    <w:rsid w:val="000823CB"/>
    <w:rsid w:val="0008278F"/>
    <w:rsid w:val="00082C99"/>
    <w:rsid w:val="00082CF3"/>
    <w:rsid w:val="00083041"/>
    <w:rsid w:val="0008306C"/>
    <w:rsid w:val="0008323E"/>
    <w:rsid w:val="00083ED1"/>
    <w:rsid w:val="00083FA5"/>
    <w:rsid w:val="00084097"/>
    <w:rsid w:val="00084395"/>
    <w:rsid w:val="00084D11"/>
    <w:rsid w:val="000852DA"/>
    <w:rsid w:val="000853C1"/>
    <w:rsid w:val="0008552D"/>
    <w:rsid w:val="0008559E"/>
    <w:rsid w:val="0008563B"/>
    <w:rsid w:val="00085F3F"/>
    <w:rsid w:val="00086004"/>
    <w:rsid w:val="00086436"/>
    <w:rsid w:val="00086978"/>
    <w:rsid w:val="00086DF4"/>
    <w:rsid w:val="00087ACD"/>
    <w:rsid w:val="000903DE"/>
    <w:rsid w:val="00090FC3"/>
    <w:rsid w:val="0009102A"/>
    <w:rsid w:val="000911BA"/>
    <w:rsid w:val="000912FC"/>
    <w:rsid w:val="000914D4"/>
    <w:rsid w:val="00091675"/>
    <w:rsid w:val="00091DDF"/>
    <w:rsid w:val="00091E19"/>
    <w:rsid w:val="00092028"/>
    <w:rsid w:val="00092186"/>
    <w:rsid w:val="0009254C"/>
    <w:rsid w:val="00092CB0"/>
    <w:rsid w:val="00092D97"/>
    <w:rsid w:val="00092E81"/>
    <w:rsid w:val="00092EA2"/>
    <w:rsid w:val="0009309E"/>
    <w:rsid w:val="00093516"/>
    <w:rsid w:val="0009380D"/>
    <w:rsid w:val="00093938"/>
    <w:rsid w:val="00093B37"/>
    <w:rsid w:val="00093FE4"/>
    <w:rsid w:val="0009410E"/>
    <w:rsid w:val="00094111"/>
    <w:rsid w:val="0009439F"/>
    <w:rsid w:val="000945B8"/>
    <w:rsid w:val="00094EE9"/>
    <w:rsid w:val="00094EFD"/>
    <w:rsid w:val="000953FB"/>
    <w:rsid w:val="00095657"/>
    <w:rsid w:val="00095BCC"/>
    <w:rsid w:val="00095DC4"/>
    <w:rsid w:val="00095DD5"/>
    <w:rsid w:val="0009632D"/>
    <w:rsid w:val="0009672E"/>
    <w:rsid w:val="000970CA"/>
    <w:rsid w:val="0009780E"/>
    <w:rsid w:val="000979DB"/>
    <w:rsid w:val="00097B4C"/>
    <w:rsid w:val="00097E0C"/>
    <w:rsid w:val="000A02C9"/>
    <w:rsid w:val="000A0946"/>
    <w:rsid w:val="000A0B20"/>
    <w:rsid w:val="000A0E83"/>
    <w:rsid w:val="000A0FA6"/>
    <w:rsid w:val="000A1115"/>
    <w:rsid w:val="000A136A"/>
    <w:rsid w:val="000A2217"/>
    <w:rsid w:val="000A22D8"/>
    <w:rsid w:val="000A25BC"/>
    <w:rsid w:val="000A3569"/>
    <w:rsid w:val="000A36A4"/>
    <w:rsid w:val="000A3767"/>
    <w:rsid w:val="000A43C9"/>
    <w:rsid w:val="000A463E"/>
    <w:rsid w:val="000A4AA9"/>
    <w:rsid w:val="000A4BCA"/>
    <w:rsid w:val="000A4CE6"/>
    <w:rsid w:val="000A4D4C"/>
    <w:rsid w:val="000A4D4F"/>
    <w:rsid w:val="000A5E05"/>
    <w:rsid w:val="000A67DD"/>
    <w:rsid w:val="000A69DF"/>
    <w:rsid w:val="000A69F4"/>
    <w:rsid w:val="000A6AB1"/>
    <w:rsid w:val="000A7305"/>
    <w:rsid w:val="000A7348"/>
    <w:rsid w:val="000A77C2"/>
    <w:rsid w:val="000A7B27"/>
    <w:rsid w:val="000B00B4"/>
    <w:rsid w:val="000B0458"/>
    <w:rsid w:val="000B04A1"/>
    <w:rsid w:val="000B0858"/>
    <w:rsid w:val="000B0909"/>
    <w:rsid w:val="000B0C7D"/>
    <w:rsid w:val="000B0CD2"/>
    <w:rsid w:val="000B0FFE"/>
    <w:rsid w:val="000B1349"/>
    <w:rsid w:val="000B1C0A"/>
    <w:rsid w:val="000B1C5C"/>
    <w:rsid w:val="000B24B6"/>
    <w:rsid w:val="000B2CBF"/>
    <w:rsid w:val="000B3305"/>
    <w:rsid w:val="000B3317"/>
    <w:rsid w:val="000B39C5"/>
    <w:rsid w:val="000B39CE"/>
    <w:rsid w:val="000B3D8C"/>
    <w:rsid w:val="000B3F6E"/>
    <w:rsid w:val="000B4110"/>
    <w:rsid w:val="000B490D"/>
    <w:rsid w:val="000B4DD2"/>
    <w:rsid w:val="000B4E72"/>
    <w:rsid w:val="000B5279"/>
    <w:rsid w:val="000B5886"/>
    <w:rsid w:val="000B5CEF"/>
    <w:rsid w:val="000B6A21"/>
    <w:rsid w:val="000B6CB8"/>
    <w:rsid w:val="000B7981"/>
    <w:rsid w:val="000B7AC1"/>
    <w:rsid w:val="000B7F77"/>
    <w:rsid w:val="000C06FE"/>
    <w:rsid w:val="000C0C59"/>
    <w:rsid w:val="000C10D8"/>
    <w:rsid w:val="000C131D"/>
    <w:rsid w:val="000C1479"/>
    <w:rsid w:val="000C149A"/>
    <w:rsid w:val="000C164D"/>
    <w:rsid w:val="000C1C03"/>
    <w:rsid w:val="000C2A2A"/>
    <w:rsid w:val="000C2A4F"/>
    <w:rsid w:val="000C3307"/>
    <w:rsid w:val="000C33FB"/>
    <w:rsid w:val="000C4537"/>
    <w:rsid w:val="000C48F2"/>
    <w:rsid w:val="000C4A16"/>
    <w:rsid w:val="000C4A5F"/>
    <w:rsid w:val="000C4FBF"/>
    <w:rsid w:val="000C508A"/>
    <w:rsid w:val="000C53BB"/>
    <w:rsid w:val="000C5EB8"/>
    <w:rsid w:val="000C79B3"/>
    <w:rsid w:val="000C7ADC"/>
    <w:rsid w:val="000C7C9B"/>
    <w:rsid w:val="000C7EF3"/>
    <w:rsid w:val="000C7FCF"/>
    <w:rsid w:val="000D0625"/>
    <w:rsid w:val="000D1088"/>
    <w:rsid w:val="000D10AE"/>
    <w:rsid w:val="000D11F5"/>
    <w:rsid w:val="000D1338"/>
    <w:rsid w:val="000D1671"/>
    <w:rsid w:val="000D1E11"/>
    <w:rsid w:val="000D1FEA"/>
    <w:rsid w:val="000D2449"/>
    <w:rsid w:val="000D282E"/>
    <w:rsid w:val="000D2A37"/>
    <w:rsid w:val="000D2DEA"/>
    <w:rsid w:val="000D2E21"/>
    <w:rsid w:val="000D3412"/>
    <w:rsid w:val="000D3A0F"/>
    <w:rsid w:val="000D3A3A"/>
    <w:rsid w:val="000D3A57"/>
    <w:rsid w:val="000D3A84"/>
    <w:rsid w:val="000D3B1A"/>
    <w:rsid w:val="000D4241"/>
    <w:rsid w:val="000D42CC"/>
    <w:rsid w:val="000D4483"/>
    <w:rsid w:val="000D47FE"/>
    <w:rsid w:val="000D4AD0"/>
    <w:rsid w:val="000D4D0A"/>
    <w:rsid w:val="000D4E3B"/>
    <w:rsid w:val="000D5353"/>
    <w:rsid w:val="000D55C8"/>
    <w:rsid w:val="000D6056"/>
    <w:rsid w:val="000D63A4"/>
    <w:rsid w:val="000D63F8"/>
    <w:rsid w:val="000D6428"/>
    <w:rsid w:val="000D6A62"/>
    <w:rsid w:val="000D70C3"/>
    <w:rsid w:val="000D7261"/>
    <w:rsid w:val="000D7529"/>
    <w:rsid w:val="000D77CA"/>
    <w:rsid w:val="000D7968"/>
    <w:rsid w:val="000D7FC0"/>
    <w:rsid w:val="000E0082"/>
    <w:rsid w:val="000E0127"/>
    <w:rsid w:val="000E051D"/>
    <w:rsid w:val="000E0AE6"/>
    <w:rsid w:val="000E0C50"/>
    <w:rsid w:val="000E0C6A"/>
    <w:rsid w:val="000E0C8D"/>
    <w:rsid w:val="000E0F40"/>
    <w:rsid w:val="000E1559"/>
    <w:rsid w:val="000E17BE"/>
    <w:rsid w:val="000E1923"/>
    <w:rsid w:val="000E1974"/>
    <w:rsid w:val="000E1AF0"/>
    <w:rsid w:val="000E1CC1"/>
    <w:rsid w:val="000E2103"/>
    <w:rsid w:val="000E24E7"/>
    <w:rsid w:val="000E2D99"/>
    <w:rsid w:val="000E355B"/>
    <w:rsid w:val="000E3A8E"/>
    <w:rsid w:val="000E40BF"/>
    <w:rsid w:val="000E41C8"/>
    <w:rsid w:val="000E4632"/>
    <w:rsid w:val="000E4668"/>
    <w:rsid w:val="000E4905"/>
    <w:rsid w:val="000E5A9F"/>
    <w:rsid w:val="000E5DB0"/>
    <w:rsid w:val="000E6265"/>
    <w:rsid w:val="000E62CD"/>
    <w:rsid w:val="000E63D9"/>
    <w:rsid w:val="000E646A"/>
    <w:rsid w:val="000E656E"/>
    <w:rsid w:val="000E68B8"/>
    <w:rsid w:val="000E6DD1"/>
    <w:rsid w:val="000E6E56"/>
    <w:rsid w:val="000E73B3"/>
    <w:rsid w:val="000F02FC"/>
    <w:rsid w:val="000F0D8F"/>
    <w:rsid w:val="000F0E55"/>
    <w:rsid w:val="000F0E63"/>
    <w:rsid w:val="000F13C3"/>
    <w:rsid w:val="000F1CCE"/>
    <w:rsid w:val="000F1EBE"/>
    <w:rsid w:val="000F21C2"/>
    <w:rsid w:val="000F278C"/>
    <w:rsid w:val="000F2B2B"/>
    <w:rsid w:val="000F2C84"/>
    <w:rsid w:val="000F2EB8"/>
    <w:rsid w:val="000F3505"/>
    <w:rsid w:val="000F3A61"/>
    <w:rsid w:val="000F3F41"/>
    <w:rsid w:val="000F41B4"/>
    <w:rsid w:val="000F4222"/>
    <w:rsid w:val="000F4B60"/>
    <w:rsid w:val="000F4EB9"/>
    <w:rsid w:val="000F5074"/>
    <w:rsid w:val="000F51C0"/>
    <w:rsid w:val="000F568A"/>
    <w:rsid w:val="000F597E"/>
    <w:rsid w:val="000F59F3"/>
    <w:rsid w:val="000F5B9A"/>
    <w:rsid w:val="000F620B"/>
    <w:rsid w:val="000F7037"/>
    <w:rsid w:val="000F7071"/>
    <w:rsid w:val="000F7167"/>
    <w:rsid w:val="000F71FF"/>
    <w:rsid w:val="000F74C4"/>
    <w:rsid w:val="000F75F4"/>
    <w:rsid w:val="000F7801"/>
    <w:rsid w:val="000F7BE8"/>
    <w:rsid w:val="00100170"/>
    <w:rsid w:val="001004BE"/>
    <w:rsid w:val="00100E70"/>
    <w:rsid w:val="00100E9A"/>
    <w:rsid w:val="00100FA5"/>
    <w:rsid w:val="001012B8"/>
    <w:rsid w:val="0010190E"/>
    <w:rsid w:val="00101AD0"/>
    <w:rsid w:val="00101DD1"/>
    <w:rsid w:val="00102072"/>
    <w:rsid w:val="0010245A"/>
    <w:rsid w:val="001024D6"/>
    <w:rsid w:val="001028BE"/>
    <w:rsid w:val="00102A63"/>
    <w:rsid w:val="00103274"/>
    <w:rsid w:val="0010367A"/>
    <w:rsid w:val="00104295"/>
    <w:rsid w:val="00104458"/>
    <w:rsid w:val="00104590"/>
    <w:rsid w:val="001045B4"/>
    <w:rsid w:val="001051E2"/>
    <w:rsid w:val="001059AF"/>
    <w:rsid w:val="00105A01"/>
    <w:rsid w:val="00105BF9"/>
    <w:rsid w:val="00105F41"/>
    <w:rsid w:val="00105F47"/>
    <w:rsid w:val="0010600C"/>
    <w:rsid w:val="00106370"/>
    <w:rsid w:val="001066BF"/>
    <w:rsid w:val="0010677A"/>
    <w:rsid w:val="00107E10"/>
    <w:rsid w:val="00107F5A"/>
    <w:rsid w:val="00110106"/>
    <w:rsid w:val="0011074E"/>
    <w:rsid w:val="0011084C"/>
    <w:rsid w:val="00110896"/>
    <w:rsid w:val="00110932"/>
    <w:rsid w:val="00110D3F"/>
    <w:rsid w:val="0011123B"/>
    <w:rsid w:val="00111907"/>
    <w:rsid w:val="001123A5"/>
    <w:rsid w:val="001124B9"/>
    <w:rsid w:val="00112891"/>
    <w:rsid w:val="001128EE"/>
    <w:rsid w:val="0011298B"/>
    <w:rsid w:val="00113539"/>
    <w:rsid w:val="00113670"/>
    <w:rsid w:val="00113A9C"/>
    <w:rsid w:val="00114682"/>
    <w:rsid w:val="00114D54"/>
    <w:rsid w:val="00114F03"/>
    <w:rsid w:val="001152BF"/>
    <w:rsid w:val="00115A8A"/>
    <w:rsid w:val="00116320"/>
    <w:rsid w:val="00116B6A"/>
    <w:rsid w:val="00117168"/>
    <w:rsid w:val="00120339"/>
    <w:rsid w:val="001203C6"/>
    <w:rsid w:val="0012116D"/>
    <w:rsid w:val="0012126B"/>
    <w:rsid w:val="00121944"/>
    <w:rsid w:val="001228C8"/>
    <w:rsid w:val="001229F5"/>
    <w:rsid w:val="001235DD"/>
    <w:rsid w:val="0012380E"/>
    <w:rsid w:val="00123DDE"/>
    <w:rsid w:val="00124194"/>
    <w:rsid w:val="00124425"/>
    <w:rsid w:val="001244BC"/>
    <w:rsid w:val="001244C7"/>
    <w:rsid w:val="001244EE"/>
    <w:rsid w:val="001248A8"/>
    <w:rsid w:val="00124F86"/>
    <w:rsid w:val="001250F3"/>
    <w:rsid w:val="0012550C"/>
    <w:rsid w:val="00125DEC"/>
    <w:rsid w:val="0012656E"/>
    <w:rsid w:val="0012666B"/>
    <w:rsid w:val="001266AA"/>
    <w:rsid w:val="0012678A"/>
    <w:rsid w:val="0012680D"/>
    <w:rsid w:val="00126D91"/>
    <w:rsid w:val="0012729C"/>
    <w:rsid w:val="001273B5"/>
    <w:rsid w:val="001276A3"/>
    <w:rsid w:val="00127914"/>
    <w:rsid w:val="00127B90"/>
    <w:rsid w:val="001300A7"/>
    <w:rsid w:val="001301B8"/>
    <w:rsid w:val="001302D6"/>
    <w:rsid w:val="00130D95"/>
    <w:rsid w:val="00131023"/>
    <w:rsid w:val="0013126D"/>
    <w:rsid w:val="00131698"/>
    <w:rsid w:val="00131747"/>
    <w:rsid w:val="00131C74"/>
    <w:rsid w:val="00131E49"/>
    <w:rsid w:val="0013252F"/>
    <w:rsid w:val="0013272D"/>
    <w:rsid w:val="00132E38"/>
    <w:rsid w:val="00132E5D"/>
    <w:rsid w:val="00133264"/>
    <w:rsid w:val="0013334F"/>
    <w:rsid w:val="0013355B"/>
    <w:rsid w:val="00133B37"/>
    <w:rsid w:val="00133E78"/>
    <w:rsid w:val="001340C4"/>
    <w:rsid w:val="001346E7"/>
    <w:rsid w:val="00134849"/>
    <w:rsid w:val="00134F2F"/>
    <w:rsid w:val="00135346"/>
    <w:rsid w:val="0013536F"/>
    <w:rsid w:val="001355F1"/>
    <w:rsid w:val="00135793"/>
    <w:rsid w:val="001359DC"/>
    <w:rsid w:val="00135EBE"/>
    <w:rsid w:val="001360A5"/>
    <w:rsid w:val="001362B0"/>
    <w:rsid w:val="00136FA2"/>
    <w:rsid w:val="001371F4"/>
    <w:rsid w:val="00137426"/>
    <w:rsid w:val="001376B6"/>
    <w:rsid w:val="00137B33"/>
    <w:rsid w:val="001400CB"/>
    <w:rsid w:val="00140904"/>
    <w:rsid w:val="0014091D"/>
    <w:rsid w:val="00140C08"/>
    <w:rsid w:val="00140EC1"/>
    <w:rsid w:val="00141122"/>
    <w:rsid w:val="00141350"/>
    <w:rsid w:val="00141435"/>
    <w:rsid w:val="00141479"/>
    <w:rsid w:val="001415E8"/>
    <w:rsid w:val="0014171E"/>
    <w:rsid w:val="00141E41"/>
    <w:rsid w:val="00142539"/>
    <w:rsid w:val="001425CF"/>
    <w:rsid w:val="00142856"/>
    <w:rsid w:val="00142C57"/>
    <w:rsid w:val="001436B6"/>
    <w:rsid w:val="0014399B"/>
    <w:rsid w:val="00144A01"/>
    <w:rsid w:val="00144A2E"/>
    <w:rsid w:val="00144C47"/>
    <w:rsid w:val="00144E65"/>
    <w:rsid w:val="00144FB1"/>
    <w:rsid w:val="0014504C"/>
    <w:rsid w:val="0014518B"/>
    <w:rsid w:val="00145343"/>
    <w:rsid w:val="00145731"/>
    <w:rsid w:val="00145915"/>
    <w:rsid w:val="00145B75"/>
    <w:rsid w:val="00145BE0"/>
    <w:rsid w:val="0014606B"/>
    <w:rsid w:val="00146326"/>
    <w:rsid w:val="001465F3"/>
    <w:rsid w:val="00146A4F"/>
    <w:rsid w:val="00146C61"/>
    <w:rsid w:val="00146CF5"/>
    <w:rsid w:val="001471F8"/>
    <w:rsid w:val="00150110"/>
    <w:rsid w:val="001503B8"/>
    <w:rsid w:val="0015057E"/>
    <w:rsid w:val="0015061C"/>
    <w:rsid w:val="001506EC"/>
    <w:rsid w:val="00150F3C"/>
    <w:rsid w:val="0015146C"/>
    <w:rsid w:val="0015149C"/>
    <w:rsid w:val="0015153F"/>
    <w:rsid w:val="00152077"/>
    <w:rsid w:val="001520E1"/>
    <w:rsid w:val="001520ED"/>
    <w:rsid w:val="00152136"/>
    <w:rsid w:val="001522D2"/>
    <w:rsid w:val="00152631"/>
    <w:rsid w:val="00152DD1"/>
    <w:rsid w:val="00152E13"/>
    <w:rsid w:val="001534D8"/>
    <w:rsid w:val="001536E0"/>
    <w:rsid w:val="00154093"/>
    <w:rsid w:val="00154860"/>
    <w:rsid w:val="00155388"/>
    <w:rsid w:val="0015544D"/>
    <w:rsid w:val="00155815"/>
    <w:rsid w:val="00155A23"/>
    <w:rsid w:val="00155D8C"/>
    <w:rsid w:val="00155DDD"/>
    <w:rsid w:val="00155F4E"/>
    <w:rsid w:val="00156094"/>
    <w:rsid w:val="00156211"/>
    <w:rsid w:val="0015628B"/>
    <w:rsid w:val="0015629C"/>
    <w:rsid w:val="0015647C"/>
    <w:rsid w:val="00156B65"/>
    <w:rsid w:val="001572BB"/>
    <w:rsid w:val="001575EF"/>
    <w:rsid w:val="001578B3"/>
    <w:rsid w:val="00157AD1"/>
    <w:rsid w:val="0016031B"/>
    <w:rsid w:val="001603F2"/>
    <w:rsid w:val="00160559"/>
    <w:rsid w:val="001609B7"/>
    <w:rsid w:val="00160CB2"/>
    <w:rsid w:val="00160D6A"/>
    <w:rsid w:val="00161285"/>
    <w:rsid w:val="0016136E"/>
    <w:rsid w:val="001613EA"/>
    <w:rsid w:val="001619A3"/>
    <w:rsid w:val="001624DA"/>
    <w:rsid w:val="0016257B"/>
    <w:rsid w:val="0016271C"/>
    <w:rsid w:val="001627BB"/>
    <w:rsid w:val="00162B2B"/>
    <w:rsid w:val="00162CAF"/>
    <w:rsid w:val="00162D07"/>
    <w:rsid w:val="00163703"/>
    <w:rsid w:val="00163898"/>
    <w:rsid w:val="001639C8"/>
    <w:rsid w:val="001644D9"/>
    <w:rsid w:val="00164693"/>
    <w:rsid w:val="00164AE0"/>
    <w:rsid w:val="00164D67"/>
    <w:rsid w:val="00164FF6"/>
    <w:rsid w:val="0016507B"/>
    <w:rsid w:val="00165209"/>
    <w:rsid w:val="00165397"/>
    <w:rsid w:val="001654CA"/>
    <w:rsid w:val="001656A6"/>
    <w:rsid w:val="001656B0"/>
    <w:rsid w:val="001658B2"/>
    <w:rsid w:val="00165C3F"/>
    <w:rsid w:val="00166020"/>
    <w:rsid w:val="0016631F"/>
    <w:rsid w:val="001667E0"/>
    <w:rsid w:val="00166AB4"/>
    <w:rsid w:val="00166B52"/>
    <w:rsid w:val="001671BB"/>
    <w:rsid w:val="0016729A"/>
    <w:rsid w:val="0016777D"/>
    <w:rsid w:val="001678D2"/>
    <w:rsid w:val="00167E62"/>
    <w:rsid w:val="001701F9"/>
    <w:rsid w:val="00170384"/>
    <w:rsid w:val="001703FE"/>
    <w:rsid w:val="00170498"/>
    <w:rsid w:val="001707D1"/>
    <w:rsid w:val="00170A1A"/>
    <w:rsid w:val="001715E5"/>
    <w:rsid w:val="0017162E"/>
    <w:rsid w:val="00171A7F"/>
    <w:rsid w:val="00171E41"/>
    <w:rsid w:val="00171F63"/>
    <w:rsid w:val="00171F6C"/>
    <w:rsid w:val="001720E3"/>
    <w:rsid w:val="00172294"/>
    <w:rsid w:val="001725A9"/>
    <w:rsid w:val="001726D3"/>
    <w:rsid w:val="00172B41"/>
    <w:rsid w:val="00172C5A"/>
    <w:rsid w:val="00172E6B"/>
    <w:rsid w:val="00172E9E"/>
    <w:rsid w:val="00172EC1"/>
    <w:rsid w:val="00173227"/>
    <w:rsid w:val="001737F0"/>
    <w:rsid w:val="001738B9"/>
    <w:rsid w:val="00173D10"/>
    <w:rsid w:val="001749DD"/>
    <w:rsid w:val="0017546E"/>
    <w:rsid w:val="0017552F"/>
    <w:rsid w:val="00175593"/>
    <w:rsid w:val="0017561C"/>
    <w:rsid w:val="00175961"/>
    <w:rsid w:val="00175EDE"/>
    <w:rsid w:val="00175F75"/>
    <w:rsid w:val="001767F4"/>
    <w:rsid w:val="00176840"/>
    <w:rsid w:val="00176D71"/>
    <w:rsid w:val="00176ECC"/>
    <w:rsid w:val="001770DB"/>
    <w:rsid w:val="001772A6"/>
    <w:rsid w:val="00177FF6"/>
    <w:rsid w:val="001800A4"/>
    <w:rsid w:val="0018030A"/>
    <w:rsid w:val="00180980"/>
    <w:rsid w:val="00180B7D"/>
    <w:rsid w:val="001810F5"/>
    <w:rsid w:val="001814A0"/>
    <w:rsid w:val="001815DD"/>
    <w:rsid w:val="00181772"/>
    <w:rsid w:val="0018217C"/>
    <w:rsid w:val="00182378"/>
    <w:rsid w:val="00183233"/>
    <w:rsid w:val="00183344"/>
    <w:rsid w:val="001833BC"/>
    <w:rsid w:val="001839EA"/>
    <w:rsid w:val="00183EC0"/>
    <w:rsid w:val="00184858"/>
    <w:rsid w:val="00184977"/>
    <w:rsid w:val="0018513F"/>
    <w:rsid w:val="0018524D"/>
    <w:rsid w:val="00185AEF"/>
    <w:rsid w:val="00185D0A"/>
    <w:rsid w:val="00186791"/>
    <w:rsid w:val="001867DA"/>
    <w:rsid w:val="0018696B"/>
    <w:rsid w:val="00186F1F"/>
    <w:rsid w:val="0018717B"/>
    <w:rsid w:val="00187234"/>
    <w:rsid w:val="0018787B"/>
    <w:rsid w:val="001878C9"/>
    <w:rsid w:val="00187974"/>
    <w:rsid w:val="00187DE0"/>
    <w:rsid w:val="00187E32"/>
    <w:rsid w:val="00187F17"/>
    <w:rsid w:val="0019059A"/>
    <w:rsid w:val="001908EC"/>
    <w:rsid w:val="00190CD7"/>
    <w:rsid w:val="00190FCF"/>
    <w:rsid w:val="0019259D"/>
    <w:rsid w:val="00192C48"/>
    <w:rsid w:val="0019354E"/>
    <w:rsid w:val="001935C7"/>
    <w:rsid w:val="00193603"/>
    <w:rsid w:val="0019372B"/>
    <w:rsid w:val="00193A0A"/>
    <w:rsid w:val="00193A46"/>
    <w:rsid w:val="00194543"/>
    <w:rsid w:val="0019521F"/>
    <w:rsid w:val="0019522E"/>
    <w:rsid w:val="00195635"/>
    <w:rsid w:val="0019586E"/>
    <w:rsid w:val="00195CE3"/>
    <w:rsid w:val="00195ED0"/>
    <w:rsid w:val="00196149"/>
    <w:rsid w:val="00196973"/>
    <w:rsid w:val="00196A86"/>
    <w:rsid w:val="00196CDA"/>
    <w:rsid w:val="00196D59"/>
    <w:rsid w:val="00196E45"/>
    <w:rsid w:val="00196ECD"/>
    <w:rsid w:val="0019708A"/>
    <w:rsid w:val="00197A1C"/>
    <w:rsid w:val="00197E8C"/>
    <w:rsid w:val="00197E90"/>
    <w:rsid w:val="001A01C4"/>
    <w:rsid w:val="001A0B1C"/>
    <w:rsid w:val="001A0BFE"/>
    <w:rsid w:val="001A1306"/>
    <w:rsid w:val="001A161B"/>
    <w:rsid w:val="001A205A"/>
    <w:rsid w:val="001A2132"/>
    <w:rsid w:val="001A25D6"/>
    <w:rsid w:val="001A28EC"/>
    <w:rsid w:val="001A363E"/>
    <w:rsid w:val="001A376F"/>
    <w:rsid w:val="001A3A3C"/>
    <w:rsid w:val="001A3C0A"/>
    <w:rsid w:val="001A3CF1"/>
    <w:rsid w:val="001A3D9E"/>
    <w:rsid w:val="001A4094"/>
    <w:rsid w:val="001A431C"/>
    <w:rsid w:val="001A4A77"/>
    <w:rsid w:val="001A4B25"/>
    <w:rsid w:val="001A4B67"/>
    <w:rsid w:val="001A524A"/>
    <w:rsid w:val="001A5A8D"/>
    <w:rsid w:val="001A5D2B"/>
    <w:rsid w:val="001A6274"/>
    <w:rsid w:val="001A6363"/>
    <w:rsid w:val="001A6AB3"/>
    <w:rsid w:val="001A7A26"/>
    <w:rsid w:val="001B006E"/>
    <w:rsid w:val="001B02B7"/>
    <w:rsid w:val="001B053F"/>
    <w:rsid w:val="001B0AAD"/>
    <w:rsid w:val="001B0C2D"/>
    <w:rsid w:val="001B0C83"/>
    <w:rsid w:val="001B0D69"/>
    <w:rsid w:val="001B0E3E"/>
    <w:rsid w:val="001B0E80"/>
    <w:rsid w:val="001B1010"/>
    <w:rsid w:val="001B14DA"/>
    <w:rsid w:val="001B1AE7"/>
    <w:rsid w:val="001B1D60"/>
    <w:rsid w:val="001B1FA8"/>
    <w:rsid w:val="001B291A"/>
    <w:rsid w:val="001B2CE3"/>
    <w:rsid w:val="001B2E1D"/>
    <w:rsid w:val="001B2E2D"/>
    <w:rsid w:val="001B3158"/>
    <w:rsid w:val="001B32EF"/>
    <w:rsid w:val="001B34E1"/>
    <w:rsid w:val="001B390C"/>
    <w:rsid w:val="001B3C8E"/>
    <w:rsid w:val="001B415A"/>
    <w:rsid w:val="001B42D0"/>
    <w:rsid w:val="001B448B"/>
    <w:rsid w:val="001B4DBF"/>
    <w:rsid w:val="001B4FA8"/>
    <w:rsid w:val="001B5273"/>
    <w:rsid w:val="001B5506"/>
    <w:rsid w:val="001B559C"/>
    <w:rsid w:val="001B574F"/>
    <w:rsid w:val="001B5B3E"/>
    <w:rsid w:val="001B5F55"/>
    <w:rsid w:val="001B61BF"/>
    <w:rsid w:val="001B63EF"/>
    <w:rsid w:val="001B681D"/>
    <w:rsid w:val="001B6C45"/>
    <w:rsid w:val="001B7025"/>
    <w:rsid w:val="001B70B3"/>
    <w:rsid w:val="001B78B2"/>
    <w:rsid w:val="001B7AAC"/>
    <w:rsid w:val="001B7BA3"/>
    <w:rsid w:val="001B7C8C"/>
    <w:rsid w:val="001B7D01"/>
    <w:rsid w:val="001B7D80"/>
    <w:rsid w:val="001C03A2"/>
    <w:rsid w:val="001C054C"/>
    <w:rsid w:val="001C075E"/>
    <w:rsid w:val="001C0B8C"/>
    <w:rsid w:val="001C123A"/>
    <w:rsid w:val="001C1B40"/>
    <w:rsid w:val="001C254E"/>
    <w:rsid w:val="001C270A"/>
    <w:rsid w:val="001C2C23"/>
    <w:rsid w:val="001C2EE0"/>
    <w:rsid w:val="001C2FB9"/>
    <w:rsid w:val="001C306F"/>
    <w:rsid w:val="001C33F8"/>
    <w:rsid w:val="001C38F6"/>
    <w:rsid w:val="001C4085"/>
    <w:rsid w:val="001C474E"/>
    <w:rsid w:val="001C4BFB"/>
    <w:rsid w:val="001C4CA6"/>
    <w:rsid w:val="001C5115"/>
    <w:rsid w:val="001C56D5"/>
    <w:rsid w:val="001C5961"/>
    <w:rsid w:val="001C59C5"/>
    <w:rsid w:val="001C5CBF"/>
    <w:rsid w:val="001C5DC5"/>
    <w:rsid w:val="001C6B72"/>
    <w:rsid w:val="001C6EAF"/>
    <w:rsid w:val="001C721B"/>
    <w:rsid w:val="001C72D6"/>
    <w:rsid w:val="001C73BA"/>
    <w:rsid w:val="001C75BC"/>
    <w:rsid w:val="001C7B24"/>
    <w:rsid w:val="001C7C39"/>
    <w:rsid w:val="001D028E"/>
    <w:rsid w:val="001D0ACC"/>
    <w:rsid w:val="001D1415"/>
    <w:rsid w:val="001D1713"/>
    <w:rsid w:val="001D1B8B"/>
    <w:rsid w:val="001D1D62"/>
    <w:rsid w:val="001D1E43"/>
    <w:rsid w:val="001D1FCF"/>
    <w:rsid w:val="001D2EC0"/>
    <w:rsid w:val="001D366E"/>
    <w:rsid w:val="001D36B1"/>
    <w:rsid w:val="001D36ED"/>
    <w:rsid w:val="001D37BD"/>
    <w:rsid w:val="001D381E"/>
    <w:rsid w:val="001D3F78"/>
    <w:rsid w:val="001D49DC"/>
    <w:rsid w:val="001D5136"/>
    <w:rsid w:val="001D5ABD"/>
    <w:rsid w:val="001D5C42"/>
    <w:rsid w:val="001D5E8D"/>
    <w:rsid w:val="001D6BFA"/>
    <w:rsid w:val="001D73E2"/>
    <w:rsid w:val="001D7812"/>
    <w:rsid w:val="001D7822"/>
    <w:rsid w:val="001D7D09"/>
    <w:rsid w:val="001D7E2C"/>
    <w:rsid w:val="001E0500"/>
    <w:rsid w:val="001E06FD"/>
    <w:rsid w:val="001E0ADD"/>
    <w:rsid w:val="001E0DF9"/>
    <w:rsid w:val="001E1DD1"/>
    <w:rsid w:val="001E1DE7"/>
    <w:rsid w:val="001E218E"/>
    <w:rsid w:val="001E21FF"/>
    <w:rsid w:val="001E225D"/>
    <w:rsid w:val="001E22F1"/>
    <w:rsid w:val="001E246C"/>
    <w:rsid w:val="001E26C0"/>
    <w:rsid w:val="001E2807"/>
    <w:rsid w:val="001E2B40"/>
    <w:rsid w:val="001E2ED0"/>
    <w:rsid w:val="001E2F0F"/>
    <w:rsid w:val="001E2FD9"/>
    <w:rsid w:val="001E30FB"/>
    <w:rsid w:val="001E32A9"/>
    <w:rsid w:val="001E32FA"/>
    <w:rsid w:val="001E3387"/>
    <w:rsid w:val="001E34DC"/>
    <w:rsid w:val="001E3922"/>
    <w:rsid w:val="001E3C79"/>
    <w:rsid w:val="001E3C96"/>
    <w:rsid w:val="001E3CE7"/>
    <w:rsid w:val="001E3F1A"/>
    <w:rsid w:val="001E41EA"/>
    <w:rsid w:val="001E4A2E"/>
    <w:rsid w:val="001E4AFC"/>
    <w:rsid w:val="001E4B90"/>
    <w:rsid w:val="001E5999"/>
    <w:rsid w:val="001E5EAB"/>
    <w:rsid w:val="001E630D"/>
    <w:rsid w:val="001E657D"/>
    <w:rsid w:val="001E693F"/>
    <w:rsid w:val="001E6CC6"/>
    <w:rsid w:val="001E6D69"/>
    <w:rsid w:val="001E6D77"/>
    <w:rsid w:val="001E7076"/>
    <w:rsid w:val="001E74B7"/>
    <w:rsid w:val="001E78ED"/>
    <w:rsid w:val="001F019E"/>
    <w:rsid w:val="001F023C"/>
    <w:rsid w:val="001F02F5"/>
    <w:rsid w:val="001F0DC2"/>
    <w:rsid w:val="001F17C9"/>
    <w:rsid w:val="001F18A5"/>
    <w:rsid w:val="001F1997"/>
    <w:rsid w:val="001F1D6C"/>
    <w:rsid w:val="001F1FE0"/>
    <w:rsid w:val="001F226A"/>
    <w:rsid w:val="001F2342"/>
    <w:rsid w:val="001F2CD8"/>
    <w:rsid w:val="001F2DF3"/>
    <w:rsid w:val="001F3196"/>
    <w:rsid w:val="001F33B5"/>
    <w:rsid w:val="001F37E7"/>
    <w:rsid w:val="001F3A6D"/>
    <w:rsid w:val="001F3E9C"/>
    <w:rsid w:val="001F4206"/>
    <w:rsid w:val="001F45AB"/>
    <w:rsid w:val="001F47BB"/>
    <w:rsid w:val="001F4A61"/>
    <w:rsid w:val="001F4D63"/>
    <w:rsid w:val="001F4E50"/>
    <w:rsid w:val="001F5198"/>
    <w:rsid w:val="001F5919"/>
    <w:rsid w:val="001F5B56"/>
    <w:rsid w:val="001F5DBC"/>
    <w:rsid w:val="001F6312"/>
    <w:rsid w:val="001F63AE"/>
    <w:rsid w:val="001F6575"/>
    <w:rsid w:val="001F65FB"/>
    <w:rsid w:val="001F6899"/>
    <w:rsid w:val="001F697C"/>
    <w:rsid w:val="001F6BCC"/>
    <w:rsid w:val="001F7385"/>
    <w:rsid w:val="001F7579"/>
    <w:rsid w:val="001F75E3"/>
    <w:rsid w:val="00200238"/>
    <w:rsid w:val="0020023D"/>
    <w:rsid w:val="002003CA"/>
    <w:rsid w:val="0020049F"/>
    <w:rsid w:val="00200A5F"/>
    <w:rsid w:val="00200BD2"/>
    <w:rsid w:val="00201101"/>
    <w:rsid w:val="0020174C"/>
    <w:rsid w:val="00201918"/>
    <w:rsid w:val="00201991"/>
    <w:rsid w:val="0020225D"/>
    <w:rsid w:val="0020284A"/>
    <w:rsid w:val="00202CA8"/>
    <w:rsid w:val="00202D17"/>
    <w:rsid w:val="00203497"/>
    <w:rsid w:val="00203876"/>
    <w:rsid w:val="0020393E"/>
    <w:rsid w:val="00203CC8"/>
    <w:rsid w:val="00203D3C"/>
    <w:rsid w:val="00203EE6"/>
    <w:rsid w:val="0020447F"/>
    <w:rsid w:val="00204848"/>
    <w:rsid w:val="002049DB"/>
    <w:rsid w:val="0020510F"/>
    <w:rsid w:val="0020516F"/>
    <w:rsid w:val="002063FE"/>
    <w:rsid w:val="002066AC"/>
    <w:rsid w:val="00206B9E"/>
    <w:rsid w:val="002071EC"/>
    <w:rsid w:val="0020799A"/>
    <w:rsid w:val="00207BFA"/>
    <w:rsid w:val="00207DDA"/>
    <w:rsid w:val="00210000"/>
    <w:rsid w:val="00210259"/>
    <w:rsid w:val="00210804"/>
    <w:rsid w:val="00210F31"/>
    <w:rsid w:val="00210F8B"/>
    <w:rsid w:val="00212034"/>
    <w:rsid w:val="0021208D"/>
    <w:rsid w:val="002126F8"/>
    <w:rsid w:val="002136A9"/>
    <w:rsid w:val="00213B74"/>
    <w:rsid w:val="00213C10"/>
    <w:rsid w:val="00213EE6"/>
    <w:rsid w:val="00213F4F"/>
    <w:rsid w:val="00214AE6"/>
    <w:rsid w:val="00215094"/>
    <w:rsid w:val="0021527D"/>
    <w:rsid w:val="00215597"/>
    <w:rsid w:val="00215949"/>
    <w:rsid w:val="002159D4"/>
    <w:rsid w:val="00215BB0"/>
    <w:rsid w:val="002164AB"/>
    <w:rsid w:val="002165B3"/>
    <w:rsid w:val="00216A14"/>
    <w:rsid w:val="00216A8A"/>
    <w:rsid w:val="00217005"/>
    <w:rsid w:val="00217163"/>
    <w:rsid w:val="002204AC"/>
    <w:rsid w:val="00220667"/>
    <w:rsid w:val="002208CB"/>
    <w:rsid w:val="00220AF6"/>
    <w:rsid w:val="00220BCC"/>
    <w:rsid w:val="00220E13"/>
    <w:rsid w:val="00220FD3"/>
    <w:rsid w:val="00221A21"/>
    <w:rsid w:val="0022208F"/>
    <w:rsid w:val="002220DF"/>
    <w:rsid w:val="002229D4"/>
    <w:rsid w:val="00222F4F"/>
    <w:rsid w:val="00223119"/>
    <w:rsid w:val="00223207"/>
    <w:rsid w:val="0022322C"/>
    <w:rsid w:val="002232D2"/>
    <w:rsid w:val="002236A5"/>
    <w:rsid w:val="00223829"/>
    <w:rsid w:val="00223B4B"/>
    <w:rsid w:val="00223FE4"/>
    <w:rsid w:val="00224109"/>
    <w:rsid w:val="0022448C"/>
    <w:rsid w:val="002246A1"/>
    <w:rsid w:val="00224FFF"/>
    <w:rsid w:val="00225075"/>
    <w:rsid w:val="0022507B"/>
    <w:rsid w:val="00225090"/>
    <w:rsid w:val="00225107"/>
    <w:rsid w:val="00225BED"/>
    <w:rsid w:val="00225ED6"/>
    <w:rsid w:val="0022692C"/>
    <w:rsid w:val="00226AD0"/>
    <w:rsid w:val="00227079"/>
    <w:rsid w:val="002273F1"/>
    <w:rsid w:val="0022742A"/>
    <w:rsid w:val="00227BE0"/>
    <w:rsid w:val="00227D48"/>
    <w:rsid w:val="00227E29"/>
    <w:rsid w:val="002304BA"/>
    <w:rsid w:val="00230594"/>
    <w:rsid w:val="002306F0"/>
    <w:rsid w:val="00230BFC"/>
    <w:rsid w:val="00230E89"/>
    <w:rsid w:val="0023103F"/>
    <w:rsid w:val="002310C9"/>
    <w:rsid w:val="002318AD"/>
    <w:rsid w:val="00231EA4"/>
    <w:rsid w:val="0023206C"/>
    <w:rsid w:val="00232152"/>
    <w:rsid w:val="002324C7"/>
    <w:rsid w:val="002329FF"/>
    <w:rsid w:val="00232A64"/>
    <w:rsid w:val="00232C66"/>
    <w:rsid w:val="00232CE1"/>
    <w:rsid w:val="002331A2"/>
    <w:rsid w:val="00233CB1"/>
    <w:rsid w:val="0023433A"/>
    <w:rsid w:val="0023454E"/>
    <w:rsid w:val="00234617"/>
    <w:rsid w:val="00234938"/>
    <w:rsid w:val="00235143"/>
    <w:rsid w:val="0023551F"/>
    <w:rsid w:val="0023572D"/>
    <w:rsid w:val="0023578A"/>
    <w:rsid w:val="0023621E"/>
    <w:rsid w:val="00236398"/>
    <w:rsid w:val="002364E0"/>
    <w:rsid w:val="00236AD4"/>
    <w:rsid w:val="00236B4D"/>
    <w:rsid w:val="00237535"/>
    <w:rsid w:val="00237AC5"/>
    <w:rsid w:val="00237E6E"/>
    <w:rsid w:val="00240066"/>
    <w:rsid w:val="00240138"/>
    <w:rsid w:val="002401F1"/>
    <w:rsid w:val="002402BB"/>
    <w:rsid w:val="00240442"/>
    <w:rsid w:val="00240752"/>
    <w:rsid w:val="00240C3C"/>
    <w:rsid w:val="0024100D"/>
    <w:rsid w:val="002415DE"/>
    <w:rsid w:val="0024180A"/>
    <w:rsid w:val="002418FB"/>
    <w:rsid w:val="00241948"/>
    <w:rsid w:val="002419A7"/>
    <w:rsid w:val="00241BCF"/>
    <w:rsid w:val="00242309"/>
    <w:rsid w:val="00242713"/>
    <w:rsid w:val="00242BD7"/>
    <w:rsid w:val="00243582"/>
    <w:rsid w:val="00244240"/>
    <w:rsid w:val="0024426A"/>
    <w:rsid w:val="00244293"/>
    <w:rsid w:val="002443F4"/>
    <w:rsid w:val="00244A5E"/>
    <w:rsid w:val="00244B02"/>
    <w:rsid w:val="00244B34"/>
    <w:rsid w:val="00244B69"/>
    <w:rsid w:val="00244CE2"/>
    <w:rsid w:val="00244EB4"/>
    <w:rsid w:val="00245019"/>
    <w:rsid w:val="00245329"/>
    <w:rsid w:val="002453EC"/>
    <w:rsid w:val="00245644"/>
    <w:rsid w:val="002457C6"/>
    <w:rsid w:val="00245C10"/>
    <w:rsid w:val="00245DA5"/>
    <w:rsid w:val="00246307"/>
    <w:rsid w:val="00246702"/>
    <w:rsid w:val="0024697C"/>
    <w:rsid w:val="00247608"/>
    <w:rsid w:val="00250609"/>
    <w:rsid w:val="00250A73"/>
    <w:rsid w:val="00250D8A"/>
    <w:rsid w:val="00251812"/>
    <w:rsid w:val="00251AA8"/>
    <w:rsid w:val="00251C56"/>
    <w:rsid w:val="0025203E"/>
    <w:rsid w:val="002523B6"/>
    <w:rsid w:val="00252588"/>
    <w:rsid w:val="00252617"/>
    <w:rsid w:val="00252F42"/>
    <w:rsid w:val="002534F8"/>
    <w:rsid w:val="002537CF"/>
    <w:rsid w:val="00253FB0"/>
    <w:rsid w:val="00254866"/>
    <w:rsid w:val="00254DF7"/>
    <w:rsid w:val="002550CD"/>
    <w:rsid w:val="0025561A"/>
    <w:rsid w:val="00255BEA"/>
    <w:rsid w:val="002568E7"/>
    <w:rsid w:val="00256D48"/>
    <w:rsid w:val="00256D7B"/>
    <w:rsid w:val="00256E69"/>
    <w:rsid w:val="002571C4"/>
    <w:rsid w:val="002572A5"/>
    <w:rsid w:val="002573CD"/>
    <w:rsid w:val="00257D48"/>
    <w:rsid w:val="002606C2"/>
    <w:rsid w:val="00260CF5"/>
    <w:rsid w:val="00260E6D"/>
    <w:rsid w:val="002615A0"/>
    <w:rsid w:val="00261888"/>
    <w:rsid w:val="002618D3"/>
    <w:rsid w:val="00261A38"/>
    <w:rsid w:val="00261B49"/>
    <w:rsid w:val="00261F0F"/>
    <w:rsid w:val="00262268"/>
    <w:rsid w:val="00262902"/>
    <w:rsid w:val="00262E45"/>
    <w:rsid w:val="00262E5C"/>
    <w:rsid w:val="00263272"/>
    <w:rsid w:val="00263575"/>
    <w:rsid w:val="0026363B"/>
    <w:rsid w:val="002637E3"/>
    <w:rsid w:val="00263C82"/>
    <w:rsid w:val="00263CCD"/>
    <w:rsid w:val="00263EEE"/>
    <w:rsid w:val="00263F7C"/>
    <w:rsid w:val="002646C7"/>
    <w:rsid w:val="00264746"/>
    <w:rsid w:val="0026486B"/>
    <w:rsid w:val="0026516C"/>
    <w:rsid w:val="002653E0"/>
    <w:rsid w:val="00265510"/>
    <w:rsid w:val="002659CE"/>
    <w:rsid w:val="00265B12"/>
    <w:rsid w:val="00265BC8"/>
    <w:rsid w:val="00265EBD"/>
    <w:rsid w:val="002661B3"/>
    <w:rsid w:val="0026634C"/>
    <w:rsid w:val="00266378"/>
    <w:rsid w:val="002664B6"/>
    <w:rsid w:val="00266734"/>
    <w:rsid w:val="00266895"/>
    <w:rsid w:val="00266B0F"/>
    <w:rsid w:val="00266D4C"/>
    <w:rsid w:val="002671F0"/>
    <w:rsid w:val="00267241"/>
    <w:rsid w:val="0026744F"/>
    <w:rsid w:val="002678F5"/>
    <w:rsid w:val="00267DEA"/>
    <w:rsid w:val="0027027C"/>
    <w:rsid w:val="00270518"/>
    <w:rsid w:val="00270543"/>
    <w:rsid w:val="00270639"/>
    <w:rsid w:val="0027133B"/>
    <w:rsid w:val="0027164D"/>
    <w:rsid w:val="00271D14"/>
    <w:rsid w:val="00272285"/>
    <w:rsid w:val="00272C68"/>
    <w:rsid w:val="002732DB"/>
    <w:rsid w:val="002734E0"/>
    <w:rsid w:val="00273730"/>
    <w:rsid w:val="0027395F"/>
    <w:rsid w:val="00274332"/>
    <w:rsid w:val="00274C67"/>
    <w:rsid w:val="00274FC6"/>
    <w:rsid w:val="00274FF7"/>
    <w:rsid w:val="00275046"/>
    <w:rsid w:val="002760A7"/>
    <w:rsid w:val="00276852"/>
    <w:rsid w:val="00276B56"/>
    <w:rsid w:val="00276E23"/>
    <w:rsid w:val="00277220"/>
    <w:rsid w:val="0027726D"/>
    <w:rsid w:val="00277A27"/>
    <w:rsid w:val="00277AC6"/>
    <w:rsid w:val="00277B4C"/>
    <w:rsid w:val="00277CB0"/>
    <w:rsid w:val="00277D2E"/>
    <w:rsid w:val="00277DDA"/>
    <w:rsid w:val="00277E0D"/>
    <w:rsid w:val="00277E72"/>
    <w:rsid w:val="00280025"/>
    <w:rsid w:val="002804AB"/>
    <w:rsid w:val="002806EA"/>
    <w:rsid w:val="002808DC"/>
    <w:rsid w:val="00280AA8"/>
    <w:rsid w:val="00280B36"/>
    <w:rsid w:val="00280BC2"/>
    <w:rsid w:val="00280BF5"/>
    <w:rsid w:val="00280D6D"/>
    <w:rsid w:val="00280E95"/>
    <w:rsid w:val="002811C5"/>
    <w:rsid w:val="002816AB"/>
    <w:rsid w:val="00281DCC"/>
    <w:rsid w:val="002824B7"/>
    <w:rsid w:val="002825C4"/>
    <w:rsid w:val="00282B58"/>
    <w:rsid w:val="00282DF2"/>
    <w:rsid w:val="00283413"/>
    <w:rsid w:val="00283578"/>
    <w:rsid w:val="002838A1"/>
    <w:rsid w:val="00283958"/>
    <w:rsid w:val="00283CA9"/>
    <w:rsid w:val="002844A3"/>
    <w:rsid w:val="0028485A"/>
    <w:rsid w:val="00284F47"/>
    <w:rsid w:val="002851F7"/>
    <w:rsid w:val="002855EB"/>
    <w:rsid w:val="00285734"/>
    <w:rsid w:val="00285FEA"/>
    <w:rsid w:val="002864AA"/>
    <w:rsid w:val="002864D1"/>
    <w:rsid w:val="00286552"/>
    <w:rsid w:val="0028658C"/>
    <w:rsid w:val="00286B71"/>
    <w:rsid w:val="00286D48"/>
    <w:rsid w:val="00286ED6"/>
    <w:rsid w:val="00286FC2"/>
    <w:rsid w:val="0028739B"/>
    <w:rsid w:val="002879E9"/>
    <w:rsid w:val="00287BFF"/>
    <w:rsid w:val="00287C41"/>
    <w:rsid w:val="00287E27"/>
    <w:rsid w:val="002900FF"/>
    <w:rsid w:val="002905F3"/>
    <w:rsid w:val="00290CF5"/>
    <w:rsid w:val="00290ED3"/>
    <w:rsid w:val="00290F75"/>
    <w:rsid w:val="00291008"/>
    <w:rsid w:val="0029106C"/>
    <w:rsid w:val="002915D4"/>
    <w:rsid w:val="00291A6C"/>
    <w:rsid w:val="00292214"/>
    <w:rsid w:val="00292613"/>
    <w:rsid w:val="00292691"/>
    <w:rsid w:val="00292746"/>
    <w:rsid w:val="0029298C"/>
    <w:rsid w:val="00292A64"/>
    <w:rsid w:val="00292F73"/>
    <w:rsid w:val="00292F84"/>
    <w:rsid w:val="00292FD7"/>
    <w:rsid w:val="00293236"/>
    <w:rsid w:val="00293E73"/>
    <w:rsid w:val="00293F92"/>
    <w:rsid w:val="002946B4"/>
    <w:rsid w:val="00294904"/>
    <w:rsid w:val="00294C8C"/>
    <w:rsid w:val="002951D8"/>
    <w:rsid w:val="0029570B"/>
    <w:rsid w:val="002958FF"/>
    <w:rsid w:val="002961C5"/>
    <w:rsid w:val="002962CA"/>
    <w:rsid w:val="00296504"/>
    <w:rsid w:val="00296C2F"/>
    <w:rsid w:val="00296D6A"/>
    <w:rsid w:val="00296D80"/>
    <w:rsid w:val="00297513"/>
    <w:rsid w:val="00297592"/>
    <w:rsid w:val="0029766B"/>
    <w:rsid w:val="002976D0"/>
    <w:rsid w:val="0029775A"/>
    <w:rsid w:val="0029790A"/>
    <w:rsid w:val="0029797A"/>
    <w:rsid w:val="00297A37"/>
    <w:rsid w:val="00297DA7"/>
    <w:rsid w:val="002A0232"/>
    <w:rsid w:val="002A029F"/>
    <w:rsid w:val="002A02FD"/>
    <w:rsid w:val="002A055B"/>
    <w:rsid w:val="002A05DD"/>
    <w:rsid w:val="002A0DE1"/>
    <w:rsid w:val="002A0EE0"/>
    <w:rsid w:val="002A1A6D"/>
    <w:rsid w:val="002A1B67"/>
    <w:rsid w:val="002A219A"/>
    <w:rsid w:val="002A27EB"/>
    <w:rsid w:val="002A29B6"/>
    <w:rsid w:val="002A29FC"/>
    <w:rsid w:val="002A2E14"/>
    <w:rsid w:val="002A2EC1"/>
    <w:rsid w:val="002A384E"/>
    <w:rsid w:val="002A3C1A"/>
    <w:rsid w:val="002A3CFF"/>
    <w:rsid w:val="002A3FE9"/>
    <w:rsid w:val="002A41E7"/>
    <w:rsid w:val="002A499E"/>
    <w:rsid w:val="002A49D5"/>
    <w:rsid w:val="002A4E43"/>
    <w:rsid w:val="002A5B2C"/>
    <w:rsid w:val="002A5B95"/>
    <w:rsid w:val="002A5CBE"/>
    <w:rsid w:val="002A5FDD"/>
    <w:rsid w:val="002A6270"/>
    <w:rsid w:val="002A6413"/>
    <w:rsid w:val="002A6AB1"/>
    <w:rsid w:val="002A6C27"/>
    <w:rsid w:val="002A7017"/>
    <w:rsid w:val="002A7A22"/>
    <w:rsid w:val="002A7EFE"/>
    <w:rsid w:val="002B026F"/>
    <w:rsid w:val="002B03EE"/>
    <w:rsid w:val="002B0858"/>
    <w:rsid w:val="002B08B7"/>
    <w:rsid w:val="002B0A44"/>
    <w:rsid w:val="002B0C05"/>
    <w:rsid w:val="002B0CFA"/>
    <w:rsid w:val="002B0FFE"/>
    <w:rsid w:val="002B1023"/>
    <w:rsid w:val="002B13DE"/>
    <w:rsid w:val="002B1D5D"/>
    <w:rsid w:val="002B1E4E"/>
    <w:rsid w:val="002B200A"/>
    <w:rsid w:val="002B2820"/>
    <w:rsid w:val="002B287C"/>
    <w:rsid w:val="002B28C2"/>
    <w:rsid w:val="002B2907"/>
    <w:rsid w:val="002B2D78"/>
    <w:rsid w:val="002B2E9E"/>
    <w:rsid w:val="002B327C"/>
    <w:rsid w:val="002B34E7"/>
    <w:rsid w:val="002B374B"/>
    <w:rsid w:val="002B379F"/>
    <w:rsid w:val="002B39AD"/>
    <w:rsid w:val="002B39C5"/>
    <w:rsid w:val="002B3B8B"/>
    <w:rsid w:val="002B3CC4"/>
    <w:rsid w:val="002B3D74"/>
    <w:rsid w:val="002B3DC4"/>
    <w:rsid w:val="002B4254"/>
    <w:rsid w:val="002B43D4"/>
    <w:rsid w:val="002B47ED"/>
    <w:rsid w:val="002B5047"/>
    <w:rsid w:val="002B5127"/>
    <w:rsid w:val="002B561B"/>
    <w:rsid w:val="002B58EA"/>
    <w:rsid w:val="002B5F0D"/>
    <w:rsid w:val="002B74EE"/>
    <w:rsid w:val="002B75C5"/>
    <w:rsid w:val="002B7861"/>
    <w:rsid w:val="002B7883"/>
    <w:rsid w:val="002B78FB"/>
    <w:rsid w:val="002C066A"/>
    <w:rsid w:val="002C0A6E"/>
    <w:rsid w:val="002C0F72"/>
    <w:rsid w:val="002C10CE"/>
    <w:rsid w:val="002C10FE"/>
    <w:rsid w:val="002C145A"/>
    <w:rsid w:val="002C1596"/>
    <w:rsid w:val="002C17B3"/>
    <w:rsid w:val="002C18D0"/>
    <w:rsid w:val="002C1BB7"/>
    <w:rsid w:val="002C1C58"/>
    <w:rsid w:val="002C205A"/>
    <w:rsid w:val="002C2085"/>
    <w:rsid w:val="002C2151"/>
    <w:rsid w:val="002C23AD"/>
    <w:rsid w:val="002C25FC"/>
    <w:rsid w:val="002C2867"/>
    <w:rsid w:val="002C305B"/>
    <w:rsid w:val="002C30DC"/>
    <w:rsid w:val="002C3760"/>
    <w:rsid w:val="002C38BC"/>
    <w:rsid w:val="002C3CB3"/>
    <w:rsid w:val="002C4248"/>
    <w:rsid w:val="002C445F"/>
    <w:rsid w:val="002C45DA"/>
    <w:rsid w:val="002C4895"/>
    <w:rsid w:val="002C4B84"/>
    <w:rsid w:val="002C53D0"/>
    <w:rsid w:val="002C5541"/>
    <w:rsid w:val="002C55DE"/>
    <w:rsid w:val="002C5A09"/>
    <w:rsid w:val="002C5BF9"/>
    <w:rsid w:val="002C5CAF"/>
    <w:rsid w:val="002C5E4B"/>
    <w:rsid w:val="002C5F42"/>
    <w:rsid w:val="002C6293"/>
    <w:rsid w:val="002C63AF"/>
    <w:rsid w:val="002C6689"/>
    <w:rsid w:val="002C6808"/>
    <w:rsid w:val="002C6968"/>
    <w:rsid w:val="002C6982"/>
    <w:rsid w:val="002C6C6D"/>
    <w:rsid w:val="002C700A"/>
    <w:rsid w:val="002C70EA"/>
    <w:rsid w:val="002C7516"/>
    <w:rsid w:val="002C788B"/>
    <w:rsid w:val="002C7A08"/>
    <w:rsid w:val="002C7A0D"/>
    <w:rsid w:val="002C7DC4"/>
    <w:rsid w:val="002C7F3F"/>
    <w:rsid w:val="002D0AE1"/>
    <w:rsid w:val="002D0C65"/>
    <w:rsid w:val="002D0CAB"/>
    <w:rsid w:val="002D0D89"/>
    <w:rsid w:val="002D0F33"/>
    <w:rsid w:val="002D1954"/>
    <w:rsid w:val="002D19F3"/>
    <w:rsid w:val="002D1A29"/>
    <w:rsid w:val="002D1B06"/>
    <w:rsid w:val="002D1F48"/>
    <w:rsid w:val="002D1FE3"/>
    <w:rsid w:val="002D20B5"/>
    <w:rsid w:val="002D23A5"/>
    <w:rsid w:val="002D26DD"/>
    <w:rsid w:val="002D2B8F"/>
    <w:rsid w:val="002D31CB"/>
    <w:rsid w:val="002D336E"/>
    <w:rsid w:val="002D347B"/>
    <w:rsid w:val="002D3ADA"/>
    <w:rsid w:val="002D3CB0"/>
    <w:rsid w:val="002D3D69"/>
    <w:rsid w:val="002D3DB0"/>
    <w:rsid w:val="002D4A4D"/>
    <w:rsid w:val="002D511F"/>
    <w:rsid w:val="002D57E6"/>
    <w:rsid w:val="002D596F"/>
    <w:rsid w:val="002D609F"/>
    <w:rsid w:val="002D62E6"/>
    <w:rsid w:val="002D66EF"/>
    <w:rsid w:val="002D6975"/>
    <w:rsid w:val="002D6A6C"/>
    <w:rsid w:val="002D6BD8"/>
    <w:rsid w:val="002D6FDD"/>
    <w:rsid w:val="002D7268"/>
    <w:rsid w:val="002D7C0A"/>
    <w:rsid w:val="002E0698"/>
    <w:rsid w:val="002E1374"/>
    <w:rsid w:val="002E1754"/>
    <w:rsid w:val="002E1C40"/>
    <w:rsid w:val="002E1E87"/>
    <w:rsid w:val="002E207F"/>
    <w:rsid w:val="002E23A0"/>
    <w:rsid w:val="002E24A9"/>
    <w:rsid w:val="002E24DB"/>
    <w:rsid w:val="002E2621"/>
    <w:rsid w:val="002E28A1"/>
    <w:rsid w:val="002E2BC2"/>
    <w:rsid w:val="002E3055"/>
    <w:rsid w:val="002E33DA"/>
    <w:rsid w:val="002E3590"/>
    <w:rsid w:val="002E3710"/>
    <w:rsid w:val="002E3A77"/>
    <w:rsid w:val="002E3E60"/>
    <w:rsid w:val="002E41C2"/>
    <w:rsid w:val="002E46D5"/>
    <w:rsid w:val="002E4C1A"/>
    <w:rsid w:val="002E5117"/>
    <w:rsid w:val="002E5B43"/>
    <w:rsid w:val="002E6302"/>
    <w:rsid w:val="002E6565"/>
    <w:rsid w:val="002E6663"/>
    <w:rsid w:val="002E6762"/>
    <w:rsid w:val="002E68A3"/>
    <w:rsid w:val="002E6C40"/>
    <w:rsid w:val="002E6E2A"/>
    <w:rsid w:val="002E6F2B"/>
    <w:rsid w:val="002E74AD"/>
    <w:rsid w:val="002E74D5"/>
    <w:rsid w:val="002E77D5"/>
    <w:rsid w:val="002E7B6E"/>
    <w:rsid w:val="002E7F8B"/>
    <w:rsid w:val="002F0137"/>
    <w:rsid w:val="002F0235"/>
    <w:rsid w:val="002F0461"/>
    <w:rsid w:val="002F10EC"/>
    <w:rsid w:val="002F1110"/>
    <w:rsid w:val="002F11B2"/>
    <w:rsid w:val="002F1204"/>
    <w:rsid w:val="002F143F"/>
    <w:rsid w:val="002F1656"/>
    <w:rsid w:val="002F24F3"/>
    <w:rsid w:val="002F2532"/>
    <w:rsid w:val="002F2B7B"/>
    <w:rsid w:val="002F2DC2"/>
    <w:rsid w:val="002F3326"/>
    <w:rsid w:val="002F43A7"/>
    <w:rsid w:val="002F4523"/>
    <w:rsid w:val="002F478E"/>
    <w:rsid w:val="002F47C9"/>
    <w:rsid w:val="002F496E"/>
    <w:rsid w:val="002F49E3"/>
    <w:rsid w:val="002F4F46"/>
    <w:rsid w:val="002F53A7"/>
    <w:rsid w:val="002F53DA"/>
    <w:rsid w:val="002F5E68"/>
    <w:rsid w:val="002F65CF"/>
    <w:rsid w:val="002F66FE"/>
    <w:rsid w:val="002F6975"/>
    <w:rsid w:val="002F6CC2"/>
    <w:rsid w:val="002F6F0E"/>
    <w:rsid w:val="002F7517"/>
    <w:rsid w:val="002F75DA"/>
    <w:rsid w:val="002F7B57"/>
    <w:rsid w:val="003009B8"/>
    <w:rsid w:val="00300C5E"/>
    <w:rsid w:val="00300D36"/>
    <w:rsid w:val="00300D64"/>
    <w:rsid w:val="00300DB5"/>
    <w:rsid w:val="003011A4"/>
    <w:rsid w:val="003014EB"/>
    <w:rsid w:val="00301A02"/>
    <w:rsid w:val="00302714"/>
    <w:rsid w:val="00302BE4"/>
    <w:rsid w:val="00302D18"/>
    <w:rsid w:val="00302D56"/>
    <w:rsid w:val="00302E47"/>
    <w:rsid w:val="00302F2E"/>
    <w:rsid w:val="00303787"/>
    <w:rsid w:val="003037A2"/>
    <w:rsid w:val="00303FD0"/>
    <w:rsid w:val="00304000"/>
    <w:rsid w:val="003040E8"/>
    <w:rsid w:val="0030414B"/>
    <w:rsid w:val="00304A61"/>
    <w:rsid w:val="00304E85"/>
    <w:rsid w:val="0030586B"/>
    <w:rsid w:val="003065D7"/>
    <w:rsid w:val="003067C2"/>
    <w:rsid w:val="00306BB2"/>
    <w:rsid w:val="00306E89"/>
    <w:rsid w:val="003071A9"/>
    <w:rsid w:val="0030720E"/>
    <w:rsid w:val="00307291"/>
    <w:rsid w:val="00307619"/>
    <w:rsid w:val="00307C18"/>
    <w:rsid w:val="00310018"/>
    <w:rsid w:val="003101D3"/>
    <w:rsid w:val="0031026B"/>
    <w:rsid w:val="00310DA1"/>
    <w:rsid w:val="00310E52"/>
    <w:rsid w:val="00310FF8"/>
    <w:rsid w:val="003113E7"/>
    <w:rsid w:val="0031177F"/>
    <w:rsid w:val="0031208E"/>
    <w:rsid w:val="00312268"/>
    <w:rsid w:val="00313917"/>
    <w:rsid w:val="00313D9D"/>
    <w:rsid w:val="00313DCC"/>
    <w:rsid w:val="00313DF4"/>
    <w:rsid w:val="00313ED9"/>
    <w:rsid w:val="00314B39"/>
    <w:rsid w:val="00314BDB"/>
    <w:rsid w:val="00314C29"/>
    <w:rsid w:val="00314EAB"/>
    <w:rsid w:val="00314EEE"/>
    <w:rsid w:val="00315075"/>
    <w:rsid w:val="003152DB"/>
    <w:rsid w:val="00315501"/>
    <w:rsid w:val="00315571"/>
    <w:rsid w:val="0031575D"/>
    <w:rsid w:val="00315AF2"/>
    <w:rsid w:val="003165AC"/>
    <w:rsid w:val="00316997"/>
    <w:rsid w:val="003169E0"/>
    <w:rsid w:val="00317903"/>
    <w:rsid w:val="00317C20"/>
    <w:rsid w:val="0032006D"/>
    <w:rsid w:val="003206B8"/>
    <w:rsid w:val="003208A3"/>
    <w:rsid w:val="00320AF7"/>
    <w:rsid w:val="00320BEB"/>
    <w:rsid w:val="00321EA0"/>
    <w:rsid w:val="0032214D"/>
    <w:rsid w:val="00322385"/>
    <w:rsid w:val="00322513"/>
    <w:rsid w:val="00322AC8"/>
    <w:rsid w:val="003231CD"/>
    <w:rsid w:val="00323A43"/>
    <w:rsid w:val="00323EA3"/>
    <w:rsid w:val="00324458"/>
    <w:rsid w:val="00324DE7"/>
    <w:rsid w:val="00324E5B"/>
    <w:rsid w:val="00325B57"/>
    <w:rsid w:val="0032618B"/>
    <w:rsid w:val="003264E3"/>
    <w:rsid w:val="003265F5"/>
    <w:rsid w:val="00326901"/>
    <w:rsid w:val="00327345"/>
    <w:rsid w:val="0032792A"/>
    <w:rsid w:val="00327E7C"/>
    <w:rsid w:val="0033010F"/>
    <w:rsid w:val="0033052F"/>
    <w:rsid w:val="003309BD"/>
    <w:rsid w:val="00330B54"/>
    <w:rsid w:val="00330B6E"/>
    <w:rsid w:val="00331074"/>
    <w:rsid w:val="003314C9"/>
    <w:rsid w:val="00331539"/>
    <w:rsid w:val="0033170B"/>
    <w:rsid w:val="00331D56"/>
    <w:rsid w:val="003320DB"/>
    <w:rsid w:val="003324B9"/>
    <w:rsid w:val="0033272C"/>
    <w:rsid w:val="0033286E"/>
    <w:rsid w:val="00332965"/>
    <w:rsid w:val="00332C42"/>
    <w:rsid w:val="00332EFD"/>
    <w:rsid w:val="003339D7"/>
    <w:rsid w:val="003340D1"/>
    <w:rsid w:val="003344C2"/>
    <w:rsid w:val="003345F2"/>
    <w:rsid w:val="0033464B"/>
    <w:rsid w:val="00334A30"/>
    <w:rsid w:val="00334B82"/>
    <w:rsid w:val="00334CA6"/>
    <w:rsid w:val="0033563A"/>
    <w:rsid w:val="00335897"/>
    <w:rsid w:val="003359E0"/>
    <w:rsid w:val="00335FCD"/>
    <w:rsid w:val="003365E5"/>
    <w:rsid w:val="00336A8F"/>
    <w:rsid w:val="00336ED0"/>
    <w:rsid w:val="00337029"/>
    <w:rsid w:val="00337063"/>
    <w:rsid w:val="003371F7"/>
    <w:rsid w:val="00337214"/>
    <w:rsid w:val="0033772B"/>
    <w:rsid w:val="00337B40"/>
    <w:rsid w:val="00337DE8"/>
    <w:rsid w:val="00337EA1"/>
    <w:rsid w:val="00340337"/>
    <w:rsid w:val="00340ED7"/>
    <w:rsid w:val="0034115F"/>
    <w:rsid w:val="00341436"/>
    <w:rsid w:val="00341B37"/>
    <w:rsid w:val="00341C0B"/>
    <w:rsid w:val="00341C0E"/>
    <w:rsid w:val="00341F25"/>
    <w:rsid w:val="00342317"/>
    <w:rsid w:val="0034239C"/>
    <w:rsid w:val="003423DE"/>
    <w:rsid w:val="003426FA"/>
    <w:rsid w:val="00342732"/>
    <w:rsid w:val="00342844"/>
    <w:rsid w:val="003428BD"/>
    <w:rsid w:val="00342AEC"/>
    <w:rsid w:val="0034332F"/>
    <w:rsid w:val="003433DD"/>
    <w:rsid w:val="00343C14"/>
    <w:rsid w:val="00343E7A"/>
    <w:rsid w:val="00343F94"/>
    <w:rsid w:val="00345050"/>
    <w:rsid w:val="003450DD"/>
    <w:rsid w:val="00345142"/>
    <w:rsid w:val="003452BB"/>
    <w:rsid w:val="00345985"/>
    <w:rsid w:val="0034621A"/>
    <w:rsid w:val="0034635C"/>
    <w:rsid w:val="003465DB"/>
    <w:rsid w:val="003465DC"/>
    <w:rsid w:val="003466D2"/>
    <w:rsid w:val="003466D3"/>
    <w:rsid w:val="0034671B"/>
    <w:rsid w:val="0034689D"/>
    <w:rsid w:val="00346A28"/>
    <w:rsid w:val="003470B7"/>
    <w:rsid w:val="0034774D"/>
    <w:rsid w:val="0034775D"/>
    <w:rsid w:val="00347CA3"/>
    <w:rsid w:val="00347ED7"/>
    <w:rsid w:val="00347FF6"/>
    <w:rsid w:val="0035001D"/>
    <w:rsid w:val="00350187"/>
    <w:rsid w:val="003501B3"/>
    <w:rsid w:val="0035048F"/>
    <w:rsid w:val="00350570"/>
    <w:rsid w:val="003505BE"/>
    <w:rsid w:val="003506D6"/>
    <w:rsid w:val="0035074F"/>
    <w:rsid w:val="00350CC4"/>
    <w:rsid w:val="0035169D"/>
    <w:rsid w:val="003516AE"/>
    <w:rsid w:val="00351750"/>
    <w:rsid w:val="00351A35"/>
    <w:rsid w:val="00351AD2"/>
    <w:rsid w:val="003520B0"/>
    <w:rsid w:val="00353A32"/>
    <w:rsid w:val="00353B6B"/>
    <w:rsid w:val="00353EC6"/>
    <w:rsid w:val="0035489A"/>
    <w:rsid w:val="003548AC"/>
    <w:rsid w:val="00354C8D"/>
    <w:rsid w:val="00354E31"/>
    <w:rsid w:val="00354F4F"/>
    <w:rsid w:val="00355275"/>
    <w:rsid w:val="003554B1"/>
    <w:rsid w:val="0035595C"/>
    <w:rsid w:val="00355DCD"/>
    <w:rsid w:val="0035642B"/>
    <w:rsid w:val="00356695"/>
    <w:rsid w:val="00356877"/>
    <w:rsid w:val="0035690E"/>
    <w:rsid w:val="00356A51"/>
    <w:rsid w:val="00356E42"/>
    <w:rsid w:val="0035719C"/>
    <w:rsid w:val="003575A7"/>
    <w:rsid w:val="00357B59"/>
    <w:rsid w:val="00357C88"/>
    <w:rsid w:val="00357E82"/>
    <w:rsid w:val="0036020F"/>
    <w:rsid w:val="0036050A"/>
    <w:rsid w:val="003605DF"/>
    <w:rsid w:val="00360653"/>
    <w:rsid w:val="0036109B"/>
    <w:rsid w:val="0036122B"/>
    <w:rsid w:val="00361EAF"/>
    <w:rsid w:val="00362256"/>
    <w:rsid w:val="003626BC"/>
    <w:rsid w:val="00362B64"/>
    <w:rsid w:val="00362F71"/>
    <w:rsid w:val="003630BF"/>
    <w:rsid w:val="00363395"/>
    <w:rsid w:val="003635B2"/>
    <w:rsid w:val="00363B12"/>
    <w:rsid w:val="00363BB1"/>
    <w:rsid w:val="00363F33"/>
    <w:rsid w:val="003645FF"/>
    <w:rsid w:val="0036460B"/>
    <w:rsid w:val="0036477B"/>
    <w:rsid w:val="00364A9F"/>
    <w:rsid w:val="00364CB5"/>
    <w:rsid w:val="00365239"/>
    <w:rsid w:val="0036537D"/>
    <w:rsid w:val="00365547"/>
    <w:rsid w:val="00365E12"/>
    <w:rsid w:val="00365F07"/>
    <w:rsid w:val="00365FB4"/>
    <w:rsid w:val="00366351"/>
    <w:rsid w:val="00366790"/>
    <w:rsid w:val="00366B3A"/>
    <w:rsid w:val="00366B69"/>
    <w:rsid w:val="00366E77"/>
    <w:rsid w:val="00366FC3"/>
    <w:rsid w:val="00367A28"/>
    <w:rsid w:val="00367EB6"/>
    <w:rsid w:val="00370035"/>
    <w:rsid w:val="00370404"/>
    <w:rsid w:val="0037065E"/>
    <w:rsid w:val="00370774"/>
    <w:rsid w:val="003707D0"/>
    <w:rsid w:val="003709AF"/>
    <w:rsid w:val="00370C26"/>
    <w:rsid w:val="0037115A"/>
    <w:rsid w:val="0037178F"/>
    <w:rsid w:val="00371AF1"/>
    <w:rsid w:val="0037225D"/>
    <w:rsid w:val="00372F70"/>
    <w:rsid w:val="003733F1"/>
    <w:rsid w:val="00373527"/>
    <w:rsid w:val="003735FC"/>
    <w:rsid w:val="00373666"/>
    <w:rsid w:val="0037368E"/>
    <w:rsid w:val="003737FE"/>
    <w:rsid w:val="003749D6"/>
    <w:rsid w:val="00374BE7"/>
    <w:rsid w:val="003751FD"/>
    <w:rsid w:val="003753A4"/>
    <w:rsid w:val="00375AB3"/>
    <w:rsid w:val="00375C01"/>
    <w:rsid w:val="00375E2D"/>
    <w:rsid w:val="00376011"/>
    <w:rsid w:val="003765AE"/>
    <w:rsid w:val="00376B92"/>
    <w:rsid w:val="00376C54"/>
    <w:rsid w:val="003772B8"/>
    <w:rsid w:val="00377383"/>
    <w:rsid w:val="003775D4"/>
    <w:rsid w:val="00377938"/>
    <w:rsid w:val="0037793B"/>
    <w:rsid w:val="003779E5"/>
    <w:rsid w:val="003800E6"/>
    <w:rsid w:val="0038021E"/>
    <w:rsid w:val="00380732"/>
    <w:rsid w:val="00380A5E"/>
    <w:rsid w:val="003814E0"/>
    <w:rsid w:val="003815BC"/>
    <w:rsid w:val="00381601"/>
    <w:rsid w:val="003816B5"/>
    <w:rsid w:val="003817D6"/>
    <w:rsid w:val="00381840"/>
    <w:rsid w:val="00381D11"/>
    <w:rsid w:val="0038235F"/>
    <w:rsid w:val="00382626"/>
    <w:rsid w:val="00382B07"/>
    <w:rsid w:val="00382E16"/>
    <w:rsid w:val="00383011"/>
    <w:rsid w:val="003830DC"/>
    <w:rsid w:val="00383405"/>
    <w:rsid w:val="00383BBF"/>
    <w:rsid w:val="003840E4"/>
    <w:rsid w:val="0038442F"/>
    <w:rsid w:val="003848D1"/>
    <w:rsid w:val="00385350"/>
    <w:rsid w:val="00385AB9"/>
    <w:rsid w:val="00385C71"/>
    <w:rsid w:val="00385F12"/>
    <w:rsid w:val="00386006"/>
    <w:rsid w:val="00386E88"/>
    <w:rsid w:val="00387839"/>
    <w:rsid w:val="00387985"/>
    <w:rsid w:val="00387AC6"/>
    <w:rsid w:val="00390064"/>
    <w:rsid w:val="00390170"/>
    <w:rsid w:val="003909F2"/>
    <w:rsid w:val="00390AF1"/>
    <w:rsid w:val="00390C93"/>
    <w:rsid w:val="00390CBC"/>
    <w:rsid w:val="00391209"/>
    <w:rsid w:val="003912F7"/>
    <w:rsid w:val="00391D62"/>
    <w:rsid w:val="00391EAB"/>
    <w:rsid w:val="00391EAF"/>
    <w:rsid w:val="0039212F"/>
    <w:rsid w:val="003927D2"/>
    <w:rsid w:val="003927EA"/>
    <w:rsid w:val="003927EC"/>
    <w:rsid w:val="00392AFD"/>
    <w:rsid w:val="00392B4E"/>
    <w:rsid w:val="00392C9E"/>
    <w:rsid w:val="00392FF9"/>
    <w:rsid w:val="00393476"/>
    <w:rsid w:val="00393519"/>
    <w:rsid w:val="003937A9"/>
    <w:rsid w:val="00393E41"/>
    <w:rsid w:val="00394045"/>
    <w:rsid w:val="0039409D"/>
    <w:rsid w:val="0039421F"/>
    <w:rsid w:val="00394283"/>
    <w:rsid w:val="00394B51"/>
    <w:rsid w:val="0039510A"/>
    <w:rsid w:val="0039569E"/>
    <w:rsid w:val="00395760"/>
    <w:rsid w:val="00395D72"/>
    <w:rsid w:val="00395DF9"/>
    <w:rsid w:val="00396E4F"/>
    <w:rsid w:val="00396F28"/>
    <w:rsid w:val="0039717A"/>
    <w:rsid w:val="003972CB"/>
    <w:rsid w:val="0039745C"/>
    <w:rsid w:val="003A040D"/>
    <w:rsid w:val="003A0665"/>
    <w:rsid w:val="003A0CAF"/>
    <w:rsid w:val="003A0CE1"/>
    <w:rsid w:val="003A0F25"/>
    <w:rsid w:val="003A1252"/>
    <w:rsid w:val="003A1685"/>
    <w:rsid w:val="003A1710"/>
    <w:rsid w:val="003A1759"/>
    <w:rsid w:val="003A1767"/>
    <w:rsid w:val="003A189C"/>
    <w:rsid w:val="003A19B8"/>
    <w:rsid w:val="003A1E57"/>
    <w:rsid w:val="003A20CC"/>
    <w:rsid w:val="003A2B2A"/>
    <w:rsid w:val="003A2DFC"/>
    <w:rsid w:val="003A2EDC"/>
    <w:rsid w:val="003A2F31"/>
    <w:rsid w:val="003A30A1"/>
    <w:rsid w:val="003A37F6"/>
    <w:rsid w:val="003A44B3"/>
    <w:rsid w:val="003A49ED"/>
    <w:rsid w:val="003A57A0"/>
    <w:rsid w:val="003A5BE4"/>
    <w:rsid w:val="003A5D67"/>
    <w:rsid w:val="003A69F2"/>
    <w:rsid w:val="003A6E08"/>
    <w:rsid w:val="003A7933"/>
    <w:rsid w:val="003A7B25"/>
    <w:rsid w:val="003A7BC2"/>
    <w:rsid w:val="003B018F"/>
    <w:rsid w:val="003B01A5"/>
    <w:rsid w:val="003B0239"/>
    <w:rsid w:val="003B04E0"/>
    <w:rsid w:val="003B0950"/>
    <w:rsid w:val="003B0AF4"/>
    <w:rsid w:val="003B103B"/>
    <w:rsid w:val="003B114D"/>
    <w:rsid w:val="003B143D"/>
    <w:rsid w:val="003B192B"/>
    <w:rsid w:val="003B1DAA"/>
    <w:rsid w:val="003B2356"/>
    <w:rsid w:val="003B24F7"/>
    <w:rsid w:val="003B25D4"/>
    <w:rsid w:val="003B27C1"/>
    <w:rsid w:val="003B2868"/>
    <w:rsid w:val="003B2B2A"/>
    <w:rsid w:val="003B2C61"/>
    <w:rsid w:val="003B334F"/>
    <w:rsid w:val="003B3475"/>
    <w:rsid w:val="003B34C3"/>
    <w:rsid w:val="003B3D5F"/>
    <w:rsid w:val="003B46AF"/>
    <w:rsid w:val="003B47C2"/>
    <w:rsid w:val="003B5775"/>
    <w:rsid w:val="003B577A"/>
    <w:rsid w:val="003B581D"/>
    <w:rsid w:val="003B59EF"/>
    <w:rsid w:val="003B5A38"/>
    <w:rsid w:val="003B5BB9"/>
    <w:rsid w:val="003B5C89"/>
    <w:rsid w:val="003B65CC"/>
    <w:rsid w:val="003B6A55"/>
    <w:rsid w:val="003B6E22"/>
    <w:rsid w:val="003B719F"/>
    <w:rsid w:val="003B770F"/>
    <w:rsid w:val="003B78D7"/>
    <w:rsid w:val="003B7C4F"/>
    <w:rsid w:val="003B7D6B"/>
    <w:rsid w:val="003C0887"/>
    <w:rsid w:val="003C0F1C"/>
    <w:rsid w:val="003C133D"/>
    <w:rsid w:val="003C23E2"/>
    <w:rsid w:val="003C3183"/>
    <w:rsid w:val="003C3488"/>
    <w:rsid w:val="003C34A6"/>
    <w:rsid w:val="003C34F4"/>
    <w:rsid w:val="003C3564"/>
    <w:rsid w:val="003C3D4E"/>
    <w:rsid w:val="003C42B0"/>
    <w:rsid w:val="003C42F9"/>
    <w:rsid w:val="003C432B"/>
    <w:rsid w:val="003C483F"/>
    <w:rsid w:val="003C51CD"/>
    <w:rsid w:val="003C5E52"/>
    <w:rsid w:val="003C604C"/>
    <w:rsid w:val="003C6099"/>
    <w:rsid w:val="003C60AD"/>
    <w:rsid w:val="003C66BB"/>
    <w:rsid w:val="003C6738"/>
    <w:rsid w:val="003C69DA"/>
    <w:rsid w:val="003C6BCE"/>
    <w:rsid w:val="003C708C"/>
    <w:rsid w:val="003C7523"/>
    <w:rsid w:val="003C7828"/>
    <w:rsid w:val="003D02D3"/>
    <w:rsid w:val="003D0776"/>
    <w:rsid w:val="003D084D"/>
    <w:rsid w:val="003D0BEA"/>
    <w:rsid w:val="003D0CFE"/>
    <w:rsid w:val="003D15E2"/>
    <w:rsid w:val="003D1C77"/>
    <w:rsid w:val="003D1C95"/>
    <w:rsid w:val="003D1E28"/>
    <w:rsid w:val="003D20F5"/>
    <w:rsid w:val="003D22C7"/>
    <w:rsid w:val="003D27AD"/>
    <w:rsid w:val="003D2BBA"/>
    <w:rsid w:val="003D2BBB"/>
    <w:rsid w:val="003D2E1F"/>
    <w:rsid w:val="003D3341"/>
    <w:rsid w:val="003D335C"/>
    <w:rsid w:val="003D339C"/>
    <w:rsid w:val="003D3492"/>
    <w:rsid w:val="003D36EF"/>
    <w:rsid w:val="003D378B"/>
    <w:rsid w:val="003D3A7E"/>
    <w:rsid w:val="003D3B9A"/>
    <w:rsid w:val="003D3C50"/>
    <w:rsid w:val="003D44F3"/>
    <w:rsid w:val="003D4C41"/>
    <w:rsid w:val="003D56E4"/>
    <w:rsid w:val="003D5C38"/>
    <w:rsid w:val="003D5CE3"/>
    <w:rsid w:val="003D5EE5"/>
    <w:rsid w:val="003D5FAF"/>
    <w:rsid w:val="003D63D2"/>
    <w:rsid w:val="003D67CF"/>
    <w:rsid w:val="003D680E"/>
    <w:rsid w:val="003D6A38"/>
    <w:rsid w:val="003D6BD8"/>
    <w:rsid w:val="003D7483"/>
    <w:rsid w:val="003D7508"/>
    <w:rsid w:val="003D7B43"/>
    <w:rsid w:val="003D7FD9"/>
    <w:rsid w:val="003E01A6"/>
    <w:rsid w:val="003E024F"/>
    <w:rsid w:val="003E06B3"/>
    <w:rsid w:val="003E0BAC"/>
    <w:rsid w:val="003E1050"/>
    <w:rsid w:val="003E11CE"/>
    <w:rsid w:val="003E13A1"/>
    <w:rsid w:val="003E146D"/>
    <w:rsid w:val="003E1623"/>
    <w:rsid w:val="003E1ABE"/>
    <w:rsid w:val="003E1AEF"/>
    <w:rsid w:val="003E21E7"/>
    <w:rsid w:val="003E26EB"/>
    <w:rsid w:val="003E2AB6"/>
    <w:rsid w:val="003E2B2A"/>
    <w:rsid w:val="003E2FDE"/>
    <w:rsid w:val="003E345C"/>
    <w:rsid w:val="003E377E"/>
    <w:rsid w:val="003E392F"/>
    <w:rsid w:val="003E3BDE"/>
    <w:rsid w:val="003E446C"/>
    <w:rsid w:val="003E48F0"/>
    <w:rsid w:val="003E4BE7"/>
    <w:rsid w:val="003E4D41"/>
    <w:rsid w:val="003E4D70"/>
    <w:rsid w:val="003E5074"/>
    <w:rsid w:val="003E54D1"/>
    <w:rsid w:val="003E5898"/>
    <w:rsid w:val="003E595F"/>
    <w:rsid w:val="003E59BA"/>
    <w:rsid w:val="003E5A93"/>
    <w:rsid w:val="003E5FCD"/>
    <w:rsid w:val="003E62C4"/>
    <w:rsid w:val="003E6345"/>
    <w:rsid w:val="003E646A"/>
    <w:rsid w:val="003E654B"/>
    <w:rsid w:val="003E7034"/>
    <w:rsid w:val="003E7228"/>
    <w:rsid w:val="003E72D1"/>
    <w:rsid w:val="003E7598"/>
    <w:rsid w:val="003E7912"/>
    <w:rsid w:val="003E7BBD"/>
    <w:rsid w:val="003F01A9"/>
    <w:rsid w:val="003F0890"/>
    <w:rsid w:val="003F0C7E"/>
    <w:rsid w:val="003F1167"/>
    <w:rsid w:val="003F1522"/>
    <w:rsid w:val="003F199F"/>
    <w:rsid w:val="003F1DD1"/>
    <w:rsid w:val="003F208F"/>
    <w:rsid w:val="003F238C"/>
    <w:rsid w:val="003F271D"/>
    <w:rsid w:val="003F2909"/>
    <w:rsid w:val="003F2D0E"/>
    <w:rsid w:val="003F30F4"/>
    <w:rsid w:val="003F38D7"/>
    <w:rsid w:val="003F3B93"/>
    <w:rsid w:val="003F44C2"/>
    <w:rsid w:val="003F44F5"/>
    <w:rsid w:val="003F4B0F"/>
    <w:rsid w:val="003F53D2"/>
    <w:rsid w:val="003F54B5"/>
    <w:rsid w:val="003F5514"/>
    <w:rsid w:val="003F6680"/>
    <w:rsid w:val="003F6EE1"/>
    <w:rsid w:val="003F72A1"/>
    <w:rsid w:val="003F799D"/>
    <w:rsid w:val="00400480"/>
    <w:rsid w:val="004005E4"/>
    <w:rsid w:val="004007B0"/>
    <w:rsid w:val="00400A29"/>
    <w:rsid w:val="00400BE0"/>
    <w:rsid w:val="00400CE8"/>
    <w:rsid w:val="00400F05"/>
    <w:rsid w:val="004017AE"/>
    <w:rsid w:val="00401971"/>
    <w:rsid w:val="00401C28"/>
    <w:rsid w:val="00401DC4"/>
    <w:rsid w:val="00401EB9"/>
    <w:rsid w:val="00401F65"/>
    <w:rsid w:val="0040226A"/>
    <w:rsid w:val="00402565"/>
    <w:rsid w:val="00402B46"/>
    <w:rsid w:val="00403052"/>
    <w:rsid w:val="004033BF"/>
    <w:rsid w:val="0040395F"/>
    <w:rsid w:val="00403A5B"/>
    <w:rsid w:val="00403B78"/>
    <w:rsid w:val="00403C04"/>
    <w:rsid w:val="00403CF2"/>
    <w:rsid w:val="00403D3B"/>
    <w:rsid w:val="00403DED"/>
    <w:rsid w:val="00403E9B"/>
    <w:rsid w:val="004040BB"/>
    <w:rsid w:val="00404502"/>
    <w:rsid w:val="004046BD"/>
    <w:rsid w:val="0040476F"/>
    <w:rsid w:val="00404ED2"/>
    <w:rsid w:val="00404F82"/>
    <w:rsid w:val="00405544"/>
    <w:rsid w:val="004056F4"/>
    <w:rsid w:val="0040585A"/>
    <w:rsid w:val="00405944"/>
    <w:rsid w:val="00406700"/>
    <w:rsid w:val="0040677E"/>
    <w:rsid w:val="004068E4"/>
    <w:rsid w:val="00407E3C"/>
    <w:rsid w:val="00410276"/>
    <w:rsid w:val="00410A6C"/>
    <w:rsid w:val="00410E38"/>
    <w:rsid w:val="004111CC"/>
    <w:rsid w:val="004111F7"/>
    <w:rsid w:val="0041133C"/>
    <w:rsid w:val="00411CBB"/>
    <w:rsid w:val="0041224C"/>
    <w:rsid w:val="004126FC"/>
    <w:rsid w:val="00412ADE"/>
    <w:rsid w:val="00412D92"/>
    <w:rsid w:val="00413038"/>
    <w:rsid w:val="00413598"/>
    <w:rsid w:val="004139BF"/>
    <w:rsid w:val="00413A4D"/>
    <w:rsid w:val="00413A59"/>
    <w:rsid w:val="00414274"/>
    <w:rsid w:val="00414829"/>
    <w:rsid w:val="0041484F"/>
    <w:rsid w:val="00414B67"/>
    <w:rsid w:val="00415397"/>
    <w:rsid w:val="00415544"/>
    <w:rsid w:val="004157F4"/>
    <w:rsid w:val="00415984"/>
    <w:rsid w:val="004159A5"/>
    <w:rsid w:val="00416391"/>
    <w:rsid w:val="0041648B"/>
    <w:rsid w:val="0041649F"/>
    <w:rsid w:val="00416AAB"/>
    <w:rsid w:val="00416D2B"/>
    <w:rsid w:val="00416D7A"/>
    <w:rsid w:val="00416F8D"/>
    <w:rsid w:val="00417224"/>
    <w:rsid w:val="00417876"/>
    <w:rsid w:val="004178F9"/>
    <w:rsid w:val="00417986"/>
    <w:rsid w:val="00417A52"/>
    <w:rsid w:val="00417DBC"/>
    <w:rsid w:val="004203AC"/>
    <w:rsid w:val="00420B52"/>
    <w:rsid w:val="00420B92"/>
    <w:rsid w:val="00420C33"/>
    <w:rsid w:val="00420CF4"/>
    <w:rsid w:val="004216CF"/>
    <w:rsid w:val="00421C6D"/>
    <w:rsid w:val="00421DB8"/>
    <w:rsid w:val="00422483"/>
    <w:rsid w:val="004227B6"/>
    <w:rsid w:val="0042298C"/>
    <w:rsid w:val="00422B2D"/>
    <w:rsid w:val="00422CED"/>
    <w:rsid w:val="00423CE0"/>
    <w:rsid w:val="00423FD2"/>
    <w:rsid w:val="00424759"/>
    <w:rsid w:val="0042596F"/>
    <w:rsid w:val="00425FD2"/>
    <w:rsid w:val="00426454"/>
    <w:rsid w:val="004264A2"/>
    <w:rsid w:val="00426C69"/>
    <w:rsid w:val="00426E20"/>
    <w:rsid w:val="00427318"/>
    <w:rsid w:val="0042741C"/>
    <w:rsid w:val="004275F3"/>
    <w:rsid w:val="00427C9B"/>
    <w:rsid w:val="00427DD8"/>
    <w:rsid w:val="00427E43"/>
    <w:rsid w:val="0043017F"/>
    <w:rsid w:val="0043094C"/>
    <w:rsid w:val="00430FD1"/>
    <w:rsid w:val="00431043"/>
    <w:rsid w:val="004311BE"/>
    <w:rsid w:val="00431973"/>
    <w:rsid w:val="00431AA5"/>
    <w:rsid w:val="00431B64"/>
    <w:rsid w:val="00432577"/>
    <w:rsid w:val="00432DAC"/>
    <w:rsid w:val="00432F26"/>
    <w:rsid w:val="00432F81"/>
    <w:rsid w:val="0043305A"/>
    <w:rsid w:val="00433701"/>
    <w:rsid w:val="00433981"/>
    <w:rsid w:val="004339E4"/>
    <w:rsid w:val="00433BC6"/>
    <w:rsid w:val="00433E77"/>
    <w:rsid w:val="00433FDC"/>
    <w:rsid w:val="0043473B"/>
    <w:rsid w:val="0043477F"/>
    <w:rsid w:val="00434823"/>
    <w:rsid w:val="004349D1"/>
    <w:rsid w:val="00434A6C"/>
    <w:rsid w:val="00434DBE"/>
    <w:rsid w:val="00435429"/>
    <w:rsid w:val="004356C8"/>
    <w:rsid w:val="004357F5"/>
    <w:rsid w:val="00435B83"/>
    <w:rsid w:val="00435F8E"/>
    <w:rsid w:val="004365FB"/>
    <w:rsid w:val="0043693C"/>
    <w:rsid w:val="00436EE2"/>
    <w:rsid w:val="00437646"/>
    <w:rsid w:val="00437683"/>
    <w:rsid w:val="00440010"/>
    <w:rsid w:val="00440349"/>
    <w:rsid w:val="00440A0D"/>
    <w:rsid w:val="00440A4A"/>
    <w:rsid w:val="00441A88"/>
    <w:rsid w:val="00441D46"/>
    <w:rsid w:val="00441D55"/>
    <w:rsid w:val="00442445"/>
    <w:rsid w:val="00442B0A"/>
    <w:rsid w:val="00444159"/>
    <w:rsid w:val="004441C1"/>
    <w:rsid w:val="004442F8"/>
    <w:rsid w:val="004443C7"/>
    <w:rsid w:val="004443C9"/>
    <w:rsid w:val="00444A3D"/>
    <w:rsid w:val="00444B36"/>
    <w:rsid w:val="00444C51"/>
    <w:rsid w:val="00444C8C"/>
    <w:rsid w:val="00444FB0"/>
    <w:rsid w:val="00445777"/>
    <w:rsid w:val="004459D6"/>
    <w:rsid w:val="0044618F"/>
    <w:rsid w:val="004461B7"/>
    <w:rsid w:val="004468F8"/>
    <w:rsid w:val="00446B56"/>
    <w:rsid w:val="00446B9E"/>
    <w:rsid w:val="00446E97"/>
    <w:rsid w:val="00446FAE"/>
    <w:rsid w:val="00446FDD"/>
    <w:rsid w:val="004475AD"/>
    <w:rsid w:val="0044778F"/>
    <w:rsid w:val="00447F6B"/>
    <w:rsid w:val="00447F8E"/>
    <w:rsid w:val="00447FEE"/>
    <w:rsid w:val="00450092"/>
    <w:rsid w:val="004501C7"/>
    <w:rsid w:val="004504A8"/>
    <w:rsid w:val="004509CE"/>
    <w:rsid w:val="00450A5F"/>
    <w:rsid w:val="00450DE2"/>
    <w:rsid w:val="00451000"/>
    <w:rsid w:val="004511BD"/>
    <w:rsid w:val="004517BF"/>
    <w:rsid w:val="00452003"/>
    <w:rsid w:val="00452082"/>
    <w:rsid w:val="00452270"/>
    <w:rsid w:val="0045251A"/>
    <w:rsid w:val="00452B85"/>
    <w:rsid w:val="00452BAD"/>
    <w:rsid w:val="00452BFD"/>
    <w:rsid w:val="00452F62"/>
    <w:rsid w:val="00453DF6"/>
    <w:rsid w:val="00453E00"/>
    <w:rsid w:val="00454315"/>
    <w:rsid w:val="004547A3"/>
    <w:rsid w:val="0045482C"/>
    <w:rsid w:val="0045492E"/>
    <w:rsid w:val="00454F59"/>
    <w:rsid w:val="004553A8"/>
    <w:rsid w:val="004553C0"/>
    <w:rsid w:val="004555C8"/>
    <w:rsid w:val="0045565D"/>
    <w:rsid w:val="004556E3"/>
    <w:rsid w:val="00455B06"/>
    <w:rsid w:val="00455E07"/>
    <w:rsid w:val="004563CD"/>
    <w:rsid w:val="004564B2"/>
    <w:rsid w:val="00456629"/>
    <w:rsid w:val="0045687E"/>
    <w:rsid w:val="00456D34"/>
    <w:rsid w:val="00456E64"/>
    <w:rsid w:val="004577E7"/>
    <w:rsid w:val="00457C05"/>
    <w:rsid w:val="00460288"/>
    <w:rsid w:val="00460367"/>
    <w:rsid w:val="00460838"/>
    <w:rsid w:val="004608F5"/>
    <w:rsid w:val="004613A9"/>
    <w:rsid w:val="0046171A"/>
    <w:rsid w:val="00461939"/>
    <w:rsid w:val="00461D22"/>
    <w:rsid w:val="00461E21"/>
    <w:rsid w:val="00461EC0"/>
    <w:rsid w:val="004625C3"/>
    <w:rsid w:val="004634CE"/>
    <w:rsid w:val="004638D4"/>
    <w:rsid w:val="0046394B"/>
    <w:rsid w:val="00463ACB"/>
    <w:rsid w:val="004640D9"/>
    <w:rsid w:val="0046423A"/>
    <w:rsid w:val="00464B7F"/>
    <w:rsid w:val="00465550"/>
    <w:rsid w:val="0046622B"/>
    <w:rsid w:val="00466577"/>
    <w:rsid w:val="00466AAB"/>
    <w:rsid w:val="004672F7"/>
    <w:rsid w:val="00467851"/>
    <w:rsid w:val="004678AD"/>
    <w:rsid w:val="00467D2C"/>
    <w:rsid w:val="00467E5B"/>
    <w:rsid w:val="00467FDE"/>
    <w:rsid w:val="00470067"/>
    <w:rsid w:val="004713BC"/>
    <w:rsid w:val="004716CC"/>
    <w:rsid w:val="0047198E"/>
    <w:rsid w:val="00472238"/>
    <w:rsid w:val="004722CB"/>
    <w:rsid w:val="004723BF"/>
    <w:rsid w:val="00472B07"/>
    <w:rsid w:val="00472E9A"/>
    <w:rsid w:val="004735E3"/>
    <w:rsid w:val="004737BC"/>
    <w:rsid w:val="00473F06"/>
    <w:rsid w:val="004747A7"/>
    <w:rsid w:val="00474BE4"/>
    <w:rsid w:val="00474D31"/>
    <w:rsid w:val="00474D5A"/>
    <w:rsid w:val="00474DFB"/>
    <w:rsid w:val="00474F78"/>
    <w:rsid w:val="0047503D"/>
    <w:rsid w:val="00475166"/>
    <w:rsid w:val="004751C3"/>
    <w:rsid w:val="00475482"/>
    <w:rsid w:val="00475D80"/>
    <w:rsid w:val="00476600"/>
    <w:rsid w:val="004767D8"/>
    <w:rsid w:val="00476C3E"/>
    <w:rsid w:val="004770A0"/>
    <w:rsid w:val="00477369"/>
    <w:rsid w:val="004779AA"/>
    <w:rsid w:val="004779E2"/>
    <w:rsid w:val="00477DAA"/>
    <w:rsid w:val="00477F29"/>
    <w:rsid w:val="00480051"/>
    <w:rsid w:val="0048005C"/>
    <w:rsid w:val="0048037F"/>
    <w:rsid w:val="0048058A"/>
    <w:rsid w:val="0048114C"/>
    <w:rsid w:val="004815A4"/>
    <w:rsid w:val="00481A00"/>
    <w:rsid w:val="00481B5F"/>
    <w:rsid w:val="00481CE6"/>
    <w:rsid w:val="00481CF8"/>
    <w:rsid w:val="00481D45"/>
    <w:rsid w:val="0048208F"/>
    <w:rsid w:val="004822C4"/>
    <w:rsid w:val="0048266E"/>
    <w:rsid w:val="00482790"/>
    <w:rsid w:val="00482AB0"/>
    <w:rsid w:val="00482F6F"/>
    <w:rsid w:val="00482FE6"/>
    <w:rsid w:val="00483419"/>
    <w:rsid w:val="0048425E"/>
    <w:rsid w:val="004842C3"/>
    <w:rsid w:val="004843EC"/>
    <w:rsid w:val="00484715"/>
    <w:rsid w:val="0048486E"/>
    <w:rsid w:val="00484A73"/>
    <w:rsid w:val="00484AB4"/>
    <w:rsid w:val="00484EAA"/>
    <w:rsid w:val="004851B4"/>
    <w:rsid w:val="004852D2"/>
    <w:rsid w:val="004856B2"/>
    <w:rsid w:val="004856FD"/>
    <w:rsid w:val="00485C48"/>
    <w:rsid w:val="00485EA0"/>
    <w:rsid w:val="00485F95"/>
    <w:rsid w:val="00486A34"/>
    <w:rsid w:val="00486B28"/>
    <w:rsid w:val="00486D4E"/>
    <w:rsid w:val="00486E9D"/>
    <w:rsid w:val="00486EC0"/>
    <w:rsid w:val="00487244"/>
    <w:rsid w:val="00487266"/>
    <w:rsid w:val="00487287"/>
    <w:rsid w:val="004873F4"/>
    <w:rsid w:val="00487642"/>
    <w:rsid w:val="004878CB"/>
    <w:rsid w:val="00487955"/>
    <w:rsid w:val="00487C97"/>
    <w:rsid w:val="004904BE"/>
    <w:rsid w:val="00490D39"/>
    <w:rsid w:val="00491006"/>
    <w:rsid w:val="004912C5"/>
    <w:rsid w:val="004912E1"/>
    <w:rsid w:val="00491510"/>
    <w:rsid w:val="004915F5"/>
    <w:rsid w:val="00491837"/>
    <w:rsid w:val="00491840"/>
    <w:rsid w:val="00491A81"/>
    <w:rsid w:val="00491AA6"/>
    <w:rsid w:val="00491FB9"/>
    <w:rsid w:val="0049234B"/>
    <w:rsid w:val="004924B5"/>
    <w:rsid w:val="00492DED"/>
    <w:rsid w:val="00493049"/>
    <w:rsid w:val="00493299"/>
    <w:rsid w:val="0049353E"/>
    <w:rsid w:val="0049359B"/>
    <w:rsid w:val="00493919"/>
    <w:rsid w:val="00493940"/>
    <w:rsid w:val="004939D5"/>
    <w:rsid w:val="00493D39"/>
    <w:rsid w:val="00494941"/>
    <w:rsid w:val="00494C21"/>
    <w:rsid w:val="00494E35"/>
    <w:rsid w:val="00494EA4"/>
    <w:rsid w:val="00494EEC"/>
    <w:rsid w:val="00494F20"/>
    <w:rsid w:val="0049520B"/>
    <w:rsid w:val="004957DC"/>
    <w:rsid w:val="00495DA0"/>
    <w:rsid w:val="004960D9"/>
    <w:rsid w:val="00496C6E"/>
    <w:rsid w:val="004971E6"/>
    <w:rsid w:val="00497DCE"/>
    <w:rsid w:val="004A09F5"/>
    <w:rsid w:val="004A10CF"/>
    <w:rsid w:val="004A1119"/>
    <w:rsid w:val="004A1421"/>
    <w:rsid w:val="004A14CB"/>
    <w:rsid w:val="004A1829"/>
    <w:rsid w:val="004A1AFE"/>
    <w:rsid w:val="004A1F78"/>
    <w:rsid w:val="004A257B"/>
    <w:rsid w:val="004A2686"/>
    <w:rsid w:val="004A2CDF"/>
    <w:rsid w:val="004A2E04"/>
    <w:rsid w:val="004A3296"/>
    <w:rsid w:val="004A3FD8"/>
    <w:rsid w:val="004A4D14"/>
    <w:rsid w:val="004A4D25"/>
    <w:rsid w:val="004A4EF7"/>
    <w:rsid w:val="004A4F20"/>
    <w:rsid w:val="004A5170"/>
    <w:rsid w:val="004A546E"/>
    <w:rsid w:val="004A564E"/>
    <w:rsid w:val="004A5B88"/>
    <w:rsid w:val="004A5BC2"/>
    <w:rsid w:val="004A5F5F"/>
    <w:rsid w:val="004A5FF9"/>
    <w:rsid w:val="004A657E"/>
    <w:rsid w:val="004A662B"/>
    <w:rsid w:val="004A6AF1"/>
    <w:rsid w:val="004A7775"/>
    <w:rsid w:val="004A78DB"/>
    <w:rsid w:val="004A7A24"/>
    <w:rsid w:val="004A7D18"/>
    <w:rsid w:val="004B04C9"/>
    <w:rsid w:val="004B04E7"/>
    <w:rsid w:val="004B0549"/>
    <w:rsid w:val="004B17D7"/>
    <w:rsid w:val="004B1936"/>
    <w:rsid w:val="004B1CCB"/>
    <w:rsid w:val="004B1EC4"/>
    <w:rsid w:val="004B1F09"/>
    <w:rsid w:val="004B2247"/>
    <w:rsid w:val="004B22C2"/>
    <w:rsid w:val="004B2ADB"/>
    <w:rsid w:val="004B2B5D"/>
    <w:rsid w:val="004B2B8B"/>
    <w:rsid w:val="004B2CB5"/>
    <w:rsid w:val="004B2D46"/>
    <w:rsid w:val="004B309C"/>
    <w:rsid w:val="004B3391"/>
    <w:rsid w:val="004B392B"/>
    <w:rsid w:val="004B4558"/>
    <w:rsid w:val="004B46C3"/>
    <w:rsid w:val="004B46D4"/>
    <w:rsid w:val="004B47C8"/>
    <w:rsid w:val="004B49DB"/>
    <w:rsid w:val="004B4E56"/>
    <w:rsid w:val="004B5C79"/>
    <w:rsid w:val="004B658A"/>
    <w:rsid w:val="004B6701"/>
    <w:rsid w:val="004B675D"/>
    <w:rsid w:val="004B68BA"/>
    <w:rsid w:val="004B69CB"/>
    <w:rsid w:val="004B6B3F"/>
    <w:rsid w:val="004B7651"/>
    <w:rsid w:val="004C00A6"/>
    <w:rsid w:val="004C06EE"/>
    <w:rsid w:val="004C071E"/>
    <w:rsid w:val="004C0CD4"/>
    <w:rsid w:val="004C0DC7"/>
    <w:rsid w:val="004C19F7"/>
    <w:rsid w:val="004C1C0A"/>
    <w:rsid w:val="004C1C0E"/>
    <w:rsid w:val="004C1F95"/>
    <w:rsid w:val="004C20B0"/>
    <w:rsid w:val="004C23D3"/>
    <w:rsid w:val="004C279E"/>
    <w:rsid w:val="004C2AF2"/>
    <w:rsid w:val="004C2D5E"/>
    <w:rsid w:val="004C31E9"/>
    <w:rsid w:val="004C3C7D"/>
    <w:rsid w:val="004C4516"/>
    <w:rsid w:val="004C4688"/>
    <w:rsid w:val="004C497A"/>
    <w:rsid w:val="004C4B08"/>
    <w:rsid w:val="004C4CE9"/>
    <w:rsid w:val="004C4D06"/>
    <w:rsid w:val="004C4D0B"/>
    <w:rsid w:val="004C5721"/>
    <w:rsid w:val="004C57FD"/>
    <w:rsid w:val="004C5B50"/>
    <w:rsid w:val="004C5E19"/>
    <w:rsid w:val="004C61C7"/>
    <w:rsid w:val="004C63C1"/>
    <w:rsid w:val="004C6423"/>
    <w:rsid w:val="004C69D2"/>
    <w:rsid w:val="004C7201"/>
    <w:rsid w:val="004C7233"/>
    <w:rsid w:val="004C7694"/>
    <w:rsid w:val="004C76F0"/>
    <w:rsid w:val="004C7DFC"/>
    <w:rsid w:val="004D1038"/>
    <w:rsid w:val="004D17BF"/>
    <w:rsid w:val="004D21BB"/>
    <w:rsid w:val="004D241A"/>
    <w:rsid w:val="004D253C"/>
    <w:rsid w:val="004D2796"/>
    <w:rsid w:val="004D27FF"/>
    <w:rsid w:val="004D296A"/>
    <w:rsid w:val="004D3331"/>
    <w:rsid w:val="004D3405"/>
    <w:rsid w:val="004D3511"/>
    <w:rsid w:val="004D38A6"/>
    <w:rsid w:val="004D3A8A"/>
    <w:rsid w:val="004D43CB"/>
    <w:rsid w:val="004D46D9"/>
    <w:rsid w:val="004D4717"/>
    <w:rsid w:val="004D47E6"/>
    <w:rsid w:val="004D4866"/>
    <w:rsid w:val="004D4892"/>
    <w:rsid w:val="004D4F2D"/>
    <w:rsid w:val="004D4FE5"/>
    <w:rsid w:val="004D54EE"/>
    <w:rsid w:val="004D5795"/>
    <w:rsid w:val="004D5E8C"/>
    <w:rsid w:val="004D5EAE"/>
    <w:rsid w:val="004D5F5B"/>
    <w:rsid w:val="004D61BD"/>
    <w:rsid w:val="004D65BB"/>
    <w:rsid w:val="004D6696"/>
    <w:rsid w:val="004D67C7"/>
    <w:rsid w:val="004D752D"/>
    <w:rsid w:val="004D7A96"/>
    <w:rsid w:val="004D7B90"/>
    <w:rsid w:val="004D7D5E"/>
    <w:rsid w:val="004D7FC7"/>
    <w:rsid w:val="004E0E37"/>
    <w:rsid w:val="004E0ECE"/>
    <w:rsid w:val="004E10F7"/>
    <w:rsid w:val="004E12B2"/>
    <w:rsid w:val="004E15CB"/>
    <w:rsid w:val="004E1B8B"/>
    <w:rsid w:val="004E2097"/>
    <w:rsid w:val="004E23D8"/>
    <w:rsid w:val="004E2807"/>
    <w:rsid w:val="004E3407"/>
    <w:rsid w:val="004E4315"/>
    <w:rsid w:val="004E43A2"/>
    <w:rsid w:val="004E54BF"/>
    <w:rsid w:val="004E6326"/>
    <w:rsid w:val="004E6367"/>
    <w:rsid w:val="004E698D"/>
    <w:rsid w:val="004E70D8"/>
    <w:rsid w:val="004E70DF"/>
    <w:rsid w:val="004E78DC"/>
    <w:rsid w:val="004E7985"/>
    <w:rsid w:val="004E7987"/>
    <w:rsid w:val="004E7EA9"/>
    <w:rsid w:val="004F077F"/>
    <w:rsid w:val="004F0E63"/>
    <w:rsid w:val="004F0E6E"/>
    <w:rsid w:val="004F174B"/>
    <w:rsid w:val="004F1982"/>
    <w:rsid w:val="004F21B9"/>
    <w:rsid w:val="004F2FCE"/>
    <w:rsid w:val="004F32CE"/>
    <w:rsid w:val="004F3E18"/>
    <w:rsid w:val="004F3E7B"/>
    <w:rsid w:val="004F45AB"/>
    <w:rsid w:val="004F470B"/>
    <w:rsid w:val="004F4900"/>
    <w:rsid w:val="004F4B0C"/>
    <w:rsid w:val="004F4EF0"/>
    <w:rsid w:val="004F51BE"/>
    <w:rsid w:val="004F5BCA"/>
    <w:rsid w:val="004F5C90"/>
    <w:rsid w:val="004F5D8B"/>
    <w:rsid w:val="004F5E88"/>
    <w:rsid w:val="004F5EC2"/>
    <w:rsid w:val="004F5F44"/>
    <w:rsid w:val="004F5F50"/>
    <w:rsid w:val="004F63B0"/>
    <w:rsid w:val="004F69E9"/>
    <w:rsid w:val="004F6C4C"/>
    <w:rsid w:val="004F6E5C"/>
    <w:rsid w:val="004F6FDB"/>
    <w:rsid w:val="004F7222"/>
    <w:rsid w:val="004F74A5"/>
    <w:rsid w:val="004F754A"/>
    <w:rsid w:val="004F7863"/>
    <w:rsid w:val="004F7D9F"/>
    <w:rsid w:val="005001B7"/>
    <w:rsid w:val="00500491"/>
    <w:rsid w:val="00500885"/>
    <w:rsid w:val="005008DD"/>
    <w:rsid w:val="00500C5D"/>
    <w:rsid w:val="005012DF"/>
    <w:rsid w:val="0050138F"/>
    <w:rsid w:val="00501BC3"/>
    <w:rsid w:val="00501CA7"/>
    <w:rsid w:val="00501E96"/>
    <w:rsid w:val="0050202D"/>
    <w:rsid w:val="00502378"/>
    <w:rsid w:val="005027EF"/>
    <w:rsid w:val="00502AA2"/>
    <w:rsid w:val="005033C4"/>
    <w:rsid w:val="0050342A"/>
    <w:rsid w:val="005035FE"/>
    <w:rsid w:val="0050374A"/>
    <w:rsid w:val="00503A5E"/>
    <w:rsid w:val="00504263"/>
    <w:rsid w:val="005047B9"/>
    <w:rsid w:val="005049DF"/>
    <w:rsid w:val="00504A09"/>
    <w:rsid w:val="00504A6F"/>
    <w:rsid w:val="00504E1C"/>
    <w:rsid w:val="00505597"/>
    <w:rsid w:val="0050573F"/>
    <w:rsid w:val="00505A15"/>
    <w:rsid w:val="00506284"/>
    <w:rsid w:val="00506C0F"/>
    <w:rsid w:val="00506ED3"/>
    <w:rsid w:val="00507022"/>
    <w:rsid w:val="0050753C"/>
    <w:rsid w:val="00507F18"/>
    <w:rsid w:val="005102D6"/>
    <w:rsid w:val="00510604"/>
    <w:rsid w:val="005108B6"/>
    <w:rsid w:val="00510957"/>
    <w:rsid w:val="005124E1"/>
    <w:rsid w:val="005126A7"/>
    <w:rsid w:val="00512872"/>
    <w:rsid w:val="0051292B"/>
    <w:rsid w:val="00512A5D"/>
    <w:rsid w:val="00512D47"/>
    <w:rsid w:val="00513146"/>
    <w:rsid w:val="0051347A"/>
    <w:rsid w:val="00513612"/>
    <w:rsid w:val="00513693"/>
    <w:rsid w:val="00513B0A"/>
    <w:rsid w:val="005146B4"/>
    <w:rsid w:val="005148E8"/>
    <w:rsid w:val="00514B44"/>
    <w:rsid w:val="0051536E"/>
    <w:rsid w:val="00515A2A"/>
    <w:rsid w:val="00515AE5"/>
    <w:rsid w:val="00515C16"/>
    <w:rsid w:val="00515D02"/>
    <w:rsid w:val="00515EC3"/>
    <w:rsid w:val="005164D1"/>
    <w:rsid w:val="00516821"/>
    <w:rsid w:val="00516C92"/>
    <w:rsid w:val="00517253"/>
    <w:rsid w:val="0051725B"/>
    <w:rsid w:val="005174C8"/>
    <w:rsid w:val="00517AA5"/>
    <w:rsid w:val="00517C0C"/>
    <w:rsid w:val="00517CC7"/>
    <w:rsid w:val="0052052F"/>
    <w:rsid w:val="0052061D"/>
    <w:rsid w:val="00520BEA"/>
    <w:rsid w:val="00520D11"/>
    <w:rsid w:val="005218DE"/>
    <w:rsid w:val="00521B8B"/>
    <w:rsid w:val="00521ED0"/>
    <w:rsid w:val="0052220E"/>
    <w:rsid w:val="00522279"/>
    <w:rsid w:val="005222F9"/>
    <w:rsid w:val="00522460"/>
    <w:rsid w:val="005227B8"/>
    <w:rsid w:val="005229DE"/>
    <w:rsid w:val="00522B28"/>
    <w:rsid w:val="00522B43"/>
    <w:rsid w:val="00522C8F"/>
    <w:rsid w:val="0052338B"/>
    <w:rsid w:val="00524713"/>
    <w:rsid w:val="00524782"/>
    <w:rsid w:val="00524790"/>
    <w:rsid w:val="0052511E"/>
    <w:rsid w:val="00525171"/>
    <w:rsid w:val="00525350"/>
    <w:rsid w:val="00525499"/>
    <w:rsid w:val="00525A0C"/>
    <w:rsid w:val="00525EAC"/>
    <w:rsid w:val="005260CF"/>
    <w:rsid w:val="005264E5"/>
    <w:rsid w:val="0052680D"/>
    <w:rsid w:val="0052696D"/>
    <w:rsid w:val="0052705C"/>
    <w:rsid w:val="00527268"/>
    <w:rsid w:val="00527952"/>
    <w:rsid w:val="005305CE"/>
    <w:rsid w:val="005307F3"/>
    <w:rsid w:val="00530DD9"/>
    <w:rsid w:val="00530E9B"/>
    <w:rsid w:val="00530F1E"/>
    <w:rsid w:val="0053123B"/>
    <w:rsid w:val="00531672"/>
    <w:rsid w:val="005320A4"/>
    <w:rsid w:val="005322B4"/>
    <w:rsid w:val="00532324"/>
    <w:rsid w:val="0053248A"/>
    <w:rsid w:val="00532601"/>
    <w:rsid w:val="0053282D"/>
    <w:rsid w:val="00532CEB"/>
    <w:rsid w:val="00533685"/>
    <w:rsid w:val="00533A49"/>
    <w:rsid w:val="00533EAE"/>
    <w:rsid w:val="00533F3D"/>
    <w:rsid w:val="00534E6F"/>
    <w:rsid w:val="0053563D"/>
    <w:rsid w:val="00535C43"/>
    <w:rsid w:val="00535E51"/>
    <w:rsid w:val="005366CE"/>
    <w:rsid w:val="00536965"/>
    <w:rsid w:val="0053717C"/>
    <w:rsid w:val="00537656"/>
    <w:rsid w:val="00540AA8"/>
    <w:rsid w:val="00540BEF"/>
    <w:rsid w:val="00540F64"/>
    <w:rsid w:val="0054142E"/>
    <w:rsid w:val="00542265"/>
    <w:rsid w:val="00542587"/>
    <w:rsid w:val="00542DA8"/>
    <w:rsid w:val="00542EE5"/>
    <w:rsid w:val="00542F26"/>
    <w:rsid w:val="005438C7"/>
    <w:rsid w:val="00543E14"/>
    <w:rsid w:val="00543E71"/>
    <w:rsid w:val="005447F2"/>
    <w:rsid w:val="00544A60"/>
    <w:rsid w:val="00544AAB"/>
    <w:rsid w:val="00544C68"/>
    <w:rsid w:val="00544F81"/>
    <w:rsid w:val="005450A7"/>
    <w:rsid w:val="0054534D"/>
    <w:rsid w:val="00545430"/>
    <w:rsid w:val="00545774"/>
    <w:rsid w:val="00545C54"/>
    <w:rsid w:val="00546A93"/>
    <w:rsid w:val="00546D27"/>
    <w:rsid w:val="00547699"/>
    <w:rsid w:val="00550386"/>
    <w:rsid w:val="005504D4"/>
    <w:rsid w:val="0055081B"/>
    <w:rsid w:val="00550842"/>
    <w:rsid w:val="005509A3"/>
    <w:rsid w:val="00550A57"/>
    <w:rsid w:val="00551090"/>
    <w:rsid w:val="005510E9"/>
    <w:rsid w:val="005511CF"/>
    <w:rsid w:val="00551699"/>
    <w:rsid w:val="00551782"/>
    <w:rsid w:val="00551C8A"/>
    <w:rsid w:val="0055212B"/>
    <w:rsid w:val="00552197"/>
    <w:rsid w:val="00552497"/>
    <w:rsid w:val="00552499"/>
    <w:rsid w:val="005524A6"/>
    <w:rsid w:val="005525D2"/>
    <w:rsid w:val="00552640"/>
    <w:rsid w:val="00552C28"/>
    <w:rsid w:val="00552DBB"/>
    <w:rsid w:val="00553197"/>
    <w:rsid w:val="00553FCA"/>
    <w:rsid w:val="00554249"/>
    <w:rsid w:val="005542AA"/>
    <w:rsid w:val="005542B7"/>
    <w:rsid w:val="00554704"/>
    <w:rsid w:val="005549A9"/>
    <w:rsid w:val="00554A58"/>
    <w:rsid w:val="00554BE2"/>
    <w:rsid w:val="005551EB"/>
    <w:rsid w:val="0055551F"/>
    <w:rsid w:val="005555A8"/>
    <w:rsid w:val="00555A8F"/>
    <w:rsid w:val="005561CA"/>
    <w:rsid w:val="005564CA"/>
    <w:rsid w:val="00556C8B"/>
    <w:rsid w:val="0055707D"/>
    <w:rsid w:val="005572BD"/>
    <w:rsid w:val="0055760B"/>
    <w:rsid w:val="005576B7"/>
    <w:rsid w:val="00557725"/>
    <w:rsid w:val="0056020F"/>
    <w:rsid w:val="00560311"/>
    <w:rsid w:val="00560448"/>
    <w:rsid w:val="00560585"/>
    <w:rsid w:val="005608AB"/>
    <w:rsid w:val="00560F14"/>
    <w:rsid w:val="00560FAD"/>
    <w:rsid w:val="005612AF"/>
    <w:rsid w:val="0056157B"/>
    <w:rsid w:val="00561624"/>
    <w:rsid w:val="00561B4E"/>
    <w:rsid w:val="00561D89"/>
    <w:rsid w:val="00561DBC"/>
    <w:rsid w:val="0056211B"/>
    <w:rsid w:val="005624D2"/>
    <w:rsid w:val="005626AB"/>
    <w:rsid w:val="00562B9A"/>
    <w:rsid w:val="00562C0A"/>
    <w:rsid w:val="00562C57"/>
    <w:rsid w:val="00562C72"/>
    <w:rsid w:val="0056302C"/>
    <w:rsid w:val="00563357"/>
    <w:rsid w:val="00563957"/>
    <w:rsid w:val="00563A16"/>
    <w:rsid w:val="0056415A"/>
    <w:rsid w:val="00564508"/>
    <w:rsid w:val="00564690"/>
    <w:rsid w:val="0056517E"/>
    <w:rsid w:val="00565413"/>
    <w:rsid w:val="005655DB"/>
    <w:rsid w:val="005663EB"/>
    <w:rsid w:val="00566751"/>
    <w:rsid w:val="00566A8F"/>
    <w:rsid w:val="00566FEB"/>
    <w:rsid w:val="00567035"/>
    <w:rsid w:val="005671CB"/>
    <w:rsid w:val="005671E5"/>
    <w:rsid w:val="00567203"/>
    <w:rsid w:val="00567EC1"/>
    <w:rsid w:val="005701F0"/>
    <w:rsid w:val="00570287"/>
    <w:rsid w:val="0057029F"/>
    <w:rsid w:val="0057046D"/>
    <w:rsid w:val="005708E7"/>
    <w:rsid w:val="00570CD0"/>
    <w:rsid w:val="00570F7D"/>
    <w:rsid w:val="00570FC7"/>
    <w:rsid w:val="00571684"/>
    <w:rsid w:val="005719E3"/>
    <w:rsid w:val="00571B18"/>
    <w:rsid w:val="00571BB5"/>
    <w:rsid w:val="005720D0"/>
    <w:rsid w:val="005725AA"/>
    <w:rsid w:val="00572BB3"/>
    <w:rsid w:val="00572EEC"/>
    <w:rsid w:val="00572F75"/>
    <w:rsid w:val="00573561"/>
    <w:rsid w:val="00573800"/>
    <w:rsid w:val="00573962"/>
    <w:rsid w:val="00573A89"/>
    <w:rsid w:val="00573CB4"/>
    <w:rsid w:val="0057405A"/>
    <w:rsid w:val="005740AE"/>
    <w:rsid w:val="00574138"/>
    <w:rsid w:val="00574477"/>
    <w:rsid w:val="005746E8"/>
    <w:rsid w:val="005747DD"/>
    <w:rsid w:val="00574B42"/>
    <w:rsid w:val="00574D82"/>
    <w:rsid w:val="00575134"/>
    <w:rsid w:val="0057545E"/>
    <w:rsid w:val="00575668"/>
    <w:rsid w:val="0057571A"/>
    <w:rsid w:val="00575E9B"/>
    <w:rsid w:val="0057647D"/>
    <w:rsid w:val="00576A69"/>
    <w:rsid w:val="00576AF3"/>
    <w:rsid w:val="00576F4B"/>
    <w:rsid w:val="00576FFD"/>
    <w:rsid w:val="00577EDF"/>
    <w:rsid w:val="00577FE3"/>
    <w:rsid w:val="00581000"/>
    <w:rsid w:val="00581035"/>
    <w:rsid w:val="00581134"/>
    <w:rsid w:val="00581252"/>
    <w:rsid w:val="00581CC4"/>
    <w:rsid w:val="00581CE4"/>
    <w:rsid w:val="005820D9"/>
    <w:rsid w:val="0058241D"/>
    <w:rsid w:val="005825AF"/>
    <w:rsid w:val="0058298C"/>
    <w:rsid w:val="00582BD5"/>
    <w:rsid w:val="00582EA5"/>
    <w:rsid w:val="0058321E"/>
    <w:rsid w:val="00583BF2"/>
    <w:rsid w:val="00584156"/>
    <w:rsid w:val="00584531"/>
    <w:rsid w:val="00584AF9"/>
    <w:rsid w:val="00584F7C"/>
    <w:rsid w:val="00585946"/>
    <w:rsid w:val="00585ACD"/>
    <w:rsid w:val="00585EA4"/>
    <w:rsid w:val="00586199"/>
    <w:rsid w:val="0058683C"/>
    <w:rsid w:val="005868DA"/>
    <w:rsid w:val="00586B21"/>
    <w:rsid w:val="00586B34"/>
    <w:rsid w:val="00586C95"/>
    <w:rsid w:val="00586CF9"/>
    <w:rsid w:val="00586E4C"/>
    <w:rsid w:val="00587860"/>
    <w:rsid w:val="00587976"/>
    <w:rsid w:val="00587A79"/>
    <w:rsid w:val="00587D5C"/>
    <w:rsid w:val="00590D9B"/>
    <w:rsid w:val="00590E09"/>
    <w:rsid w:val="0059114F"/>
    <w:rsid w:val="00591864"/>
    <w:rsid w:val="00591974"/>
    <w:rsid w:val="00591AAD"/>
    <w:rsid w:val="00591E56"/>
    <w:rsid w:val="005921DA"/>
    <w:rsid w:val="005922A7"/>
    <w:rsid w:val="00592517"/>
    <w:rsid w:val="00592845"/>
    <w:rsid w:val="00592BB9"/>
    <w:rsid w:val="00592EF9"/>
    <w:rsid w:val="0059304B"/>
    <w:rsid w:val="005933CA"/>
    <w:rsid w:val="00593BA8"/>
    <w:rsid w:val="00593EE4"/>
    <w:rsid w:val="00593F94"/>
    <w:rsid w:val="00594574"/>
    <w:rsid w:val="005946F1"/>
    <w:rsid w:val="0059482E"/>
    <w:rsid w:val="0059490D"/>
    <w:rsid w:val="00594912"/>
    <w:rsid w:val="00594FC3"/>
    <w:rsid w:val="0059544E"/>
    <w:rsid w:val="00595511"/>
    <w:rsid w:val="00595831"/>
    <w:rsid w:val="00595857"/>
    <w:rsid w:val="00595AED"/>
    <w:rsid w:val="00595AF7"/>
    <w:rsid w:val="00595D3D"/>
    <w:rsid w:val="00595D45"/>
    <w:rsid w:val="00595F7A"/>
    <w:rsid w:val="0059625E"/>
    <w:rsid w:val="00596304"/>
    <w:rsid w:val="00596578"/>
    <w:rsid w:val="00596C02"/>
    <w:rsid w:val="005970E4"/>
    <w:rsid w:val="005975A1"/>
    <w:rsid w:val="00597A17"/>
    <w:rsid w:val="00597A43"/>
    <w:rsid w:val="00597D14"/>
    <w:rsid w:val="00597D6A"/>
    <w:rsid w:val="00597D95"/>
    <w:rsid w:val="00597F99"/>
    <w:rsid w:val="005A02D2"/>
    <w:rsid w:val="005A046A"/>
    <w:rsid w:val="005A086E"/>
    <w:rsid w:val="005A0874"/>
    <w:rsid w:val="005A0950"/>
    <w:rsid w:val="005A09A8"/>
    <w:rsid w:val="005A16A9"/>
    <w:rsid w:val="005A16B1"/>
    <w:rsid w:val="005A1C37"/>
    <w:rsid w:val="005A1C92"/>
    <w:rsid w:val="005A20FD"/>
    <w:rsid w:val="005A2557"/>
    <w:rsid w:val="005A25D6"/>
    <w:rsid w:val="005A2B06"/>
    <w:rsid w:val="005A2CCD"/>
    <w:rsid w:val="005A3188"/>
    <w:rsid w:val="005A3225"/>
    <w:rsid w:val="005A3666"/>
    <w:rsid w:val="005A442D"/>
    <w:rsid w:val="005A4465"/>
    <w:rsid w:val="005A4538"/>
    <w:rsid w:val="005A4B9E"/>
    <w:rsid w:val="005A52FD"/>
    <w:rsid w:val="005A53D4"/>
    <w:rsid w:val="005A5B8F"/>
    <w:rsid w:val="005A5BC4"/>
    <w:rsid w:val="005A5E86"/>
    <w:rsid w:val="005A61E8"/>
    <w:rsid w:val="005A63CE"/>
    <w:rsid w:val="005A6535"/>
    <w:rsid w:val="005A66AE"/>
    <w:rsid w:val="005A6B13"/>
    <w:rsid w:val="005A702E"/>
    <w:rsid w:val="005A7121"/>
    <w:rsid w:val="005A77C7"/>
    <w:rsid w:val="005B01DC"/>
    <w:rsid w:val="005B0B31"/>
    <w:rsid w:val="005B0ED4"/>
    <w:rsid w:val="005B1418"/>
    <w:rsid w:val="005B1505"/>
    <w:rsid w:val="005B15E8"/>
    <w:rsid w:val="005B1E01"/>
    <w:rsid w:val="005B1E36"/>
    <w:rsid w:val="005B26AE"/>
    <w:rsid w:val="005B29D5"/>
    <w:rsid w:val="005B2DE6"/>
    <w:rsid w:val="005B2EDC"/>
    <w:rsid w:val="005B2EF9"/>
    <w:rsid w:val="005B2F0F"/>
    <w:rsid w:val="005B35FF"/>
    <w:rsid w:val="005B3657"/>
    <w:rsid w:val="005B37D1"/>
    <w:rsid w:val="005B47FC"/>
    <w:rsid w:val="005B4881"/>
    <w:rsid w:val="005B50FA"/>
    <w:rsid w:val="005B51C6"/>
    <w:rsid w:val="005B52DF"/>
    <w:rsid w:val="005B54C7"/>
    <w:rsid w:val="005B550B"/>
    <w:rsid w:val="005B56BF"/>
    <w:rsid w:val="005B5AF5"/>
    <w:rsid w:val="005B5B9F"/>
    <w:rsid w:val="005B5D73"/>
    <w:rsid w:val="005B5DC9"/>
    <w:rsid w:val="005B6514"/>
    <w:rsid w:val="005B67FB"/>
    <w:rsid w:val="005B6994"/>
    <w:rsid w:val="005B6AAB"/>
    <w:rsid w:val="005B6BC4"/>
    <w:rsid w:val="005C047C"/>
    <w:rsid w:val="005C0CEF"/>
    <w:rsid w:val="005C0D10"/>
    <w:rsid w:val="005C0E9E"/>
    <w:rsid w:val="005C191C"/>
    <w:rsid w:val="005C191D"/>
    <w:rsid w:val="005C1E56"/>
    <w:rsid w:val="005C1EFF"/>
    <w:rsid w:val="005C1F93"/>
    <w:rsid w:val="005C21AA"/>
    <w:rsid w:val="005C2454"/>
    <w:rsid w:val="005C2677"/>
    <w:rsid w:val="005C26BD"/>
    <w:rsid w:val="005C2D41"/>
    <w:rsid w:val="005C32B0"/>
    <w:rsid w:val="005C3386"/>
    <w:rsid w:val="005C3CFE"/>
    <w:rsid w:val="005C4303"/>
    <w:rsid w:val="005C4C95"/>
    <w:rsid w:val="005C5147"/>
    <w:rsid w:val="005C51C3"/>
    <w:rsid w:val="005C5907"/>
    <w:rsid w:val="005C5B0D"/>
    <w:rsid w:val="005C6036"/>
    <w:rsid w:val="005C606E"/>
    <w:rsid w:val="005C64E7"/>
    <w:rsid w:val="005C660C"/>
    <w:rsid w:val="005C69B3"/>
    <w:rsid w:val="005C6AB2"/>
    <w:rsid w:val="005C6D95"/>
    <w:rsid w:val="005C6E03"/>
    <w:rsid w:val="005C6F1F"/>
    <w:rsid w:val="005C7B81"/>
    <w:rsid w:val="005C7D58"/>
    <w:rsid w:val="005D0362"/>
    <w:rsid w:val="005D0519"/>
    <w:rsid w:val="005D067E"/>
    <w:rsid w:val="005D0C76"/>
    <w:rsid w:val="005D0D1C"/>
    <w:rsid w:val="005D0E1E"/>
    <w:rsid w:val="005D119B"/>
    <w:rsid w:val="005D1CDA"/>
    <w:rsid w:val="005D2537"/>
    <w:rsid w:val="005D267C"/>
    <w:rsid w:val="005D3148"/>
    <w:rsid w:val="005D3406"/>
    <w:rsid w:val="005D390C"/>
    <w:rsid w:val="005D39B4"/>
    <w:rsid w:val="005D3DA7"/>
    <w:rsid w:val="005D3E02"/>
    <w:rsid w:val="005D4417"/>
    <w:rsid w:val="005D46D7"/>
    <w:rsid w:val="005D4827"/>
    <w:rsid w:val="005D491F"/>
    <w:rsid w:val="005D49AA"/>
    <w:rsid w:val="005D52CC"/>
    <w:rsid w:val="005D55B0"/>
    <w:rsid w:val="005D5737"/>
    <w:rsid w:val="005D593B"/>
    <w:rsid w:val="005D5A73"/>
    <w:rsid w:val="005D5FB7"/>
    <w:rsid w:val="005D6141"/>
    <w:rsid w:val="005D6169"/>
    <w:rsid w:val="005D636E"/>
    <w:rsid w:val="005D6689"/>
    <w:rsid w:val="005D6A42"/>
    <w:rsid w:val="005D73CD"/>
    <w:rsid w:val="005D760A"/>
    <w:rsid w:val="005D77CB"/>
    <w:rsid w:val="005D7A79"/>
    <w:rsid w:val="005D7BDA"/>
    <w:rsid w:val="005D7CF9"/>
    <w:rsid w:val="005E027B"/>
    <w:rsid w:val="005E02AB"/>
    <w:rsid w:val="005E076C"/>
    <w:rsid w:val="005E0F78"/>
    <w:rsid w:val="005E10E3"/>
    <w:rsid w:val="005E13FA"/>
    <w:rsid w:val="005E15A5"/>
    <w:rsid w:val="005E195E"/>
    <w:rsid w:val="005E1E0B"/>
    <w:rsid w:val="005E1E52"/>
    <w:rsid w:val="005E2110"/>
    <w:rsid w:val="005E2A1C"/>
    <w:rsid w:val="005E2BE1"/>
    <w:rsid w:val="005E2C4F"/>
    <w:rsid w:val="005E2CFC"/>
    <w:rsid w:val="005E3092"/>
    <w:rsid w:val="005E31EA"/>
    <w:rsid w:val="005E33E9"/>
    <w:rsid w:val="005E361E"/>
    <w:rsid w:val="005E3F21"/>
    <w:rsid w:val="005E41DC"/>
    <w:rsid w:val="005E41EC"/>
    <w:rsid w:val="005E41FC"/>
    <w:rsid w:val="005E4212"/>
    <w:rsid w:val="005E44B2"/>
    <w:rsid w:val="005E4C69"/>
    <w:rsid w:val="005E4ED3"/>
    <w:rsid w:val="005E5054"/>
    <w:rsid w:val="005E5383"/>
    <w:rsid w:val="005E6059"/>
    <w:rsid w:val="005E60F4"/>
    <w:rsid w:val="005E6449"/>
    <w:rsid w:val="005E69A6"/>
    <w:rsid w:val="005E6A14"/>
    <w:rsid w:val="005E7387"/>
    <w:rsid w:val="005E7865"/>
    <w:rsid w:val="005E7AA9"/>
    <w:rsid w:val="005E7BAF"/>
    <w:rsid w:val="005E7EF0"/>
    <w:rsid w:val="005F0120"/>
    <w:rsid w:val="005F0254"/>
    <w:rsid w:val="005F03F8"/>
    <w:rsid w:val="005F075D"/>
    <w:rsid w:val="005F0AAA"/>
    <w:rsid w:val="005F115C"/>
    <w:rsid w:val="005F1918"/>
    <w:rsid w:val="005F1D60"/>
    <w:rsid w:val="005F22F9"/>
    <w:rsid w:val="005F2CD2"/>
    <w:rsid w:val="005F3127"/>
    <w:rsid w:val="005F31C7"/>
    <w:rsid w:val="005F3817"/>
    <w:rsid w:val="005F3A1E"/>
    <w:rsid w:val="005F3ABD"/>
    <w:rsid w:val="005F3E5D"/>
    <w:rsid w:val="005F42DD"/>
    <w:rsid w:val="005F4314"/>
    <w:rsid w:val="005F45A9"/>
    <w:rsid w:val="005F4D1B"/>
    <w:rsid w:val="005F5AAB"/>
    <w:rsid w:val="005F5AF2"/>
    <w:rsid w:val="005F5B86"/>
    <w:rsid w:val="005F5DDB"/>
    <w:rsid w:val="005F5E75"/>
    <w:rsid w:val="005F619F"/>
    <w:rsid w:val="005F634B"/>
    <w:rsid w:val="005F63DD"/>
    <w:rsid w:val="005F69B8"/>
    <w:rsid w:val="005F6D9D"/>
    <w:rsid w:val="005F7509"/>
    <w:rsid w:val="005F7BF1"/>
    <w:rsid w:val="00600659"/>
    <w:rsid w:val="006006C5"/>
    <w:rsid w:val="00600926"/>
    <w:rsid w:val="00600F9F"/>
    <w:rsid w:val="00601288"/>
    <w:rsid w:val="00601DD4"/>
    <w:rsid w:val="00601EDB"/>
    <w:rsid w:val="00602074"/>
    <w:rsid w:val="0060208A"/>
    <w:rsid w:val="0060236E"/>
    <w:rsid w:val="0060278E"/>
    <w:rsid w:val="006027EC"/>
    <w:rsid w:val="006037BC"/>
    <w:rsid w:val="0060382A"/>
    <w:rsid w:val="006038E9"/>
    <w:rsid w:val="006039FB"/>
    <w:rsid w:val="00603CC8"/>
    <w:rsid w:val="00603E8B"/>
    <w:rsid w:val="00604DE0"/>
    <w:rsid w:val="00605380"/>
    <w:rsid w:val="006053AE"/>
    <w:rsid w:val="0060592A"/>
    <w:rsid w:val="0060596F"/>
    <w:rsid w:val="00605A3B"/>
    <w:rsid w:val="00605A76"/>
    <w:rsid w:val="00605BE5"/>
    <w:rsid w:val="0060602B"/>
    <w:rsid w:val="00606040"/>
    <w:rsid w:val="00606543"/>
    <w:rsid w:val="006068C6"/>
    <w:rsid w:val="00606E90"/>
    <w:rsid w:val="006075D2"/>
    <w:rsid w:val="00607FB8"/>
    <w:rsid w:val="006104AF"/>
    <w:rsid w:val="00610859"/>
    <w:rsid w:val="00611110"/>
    <w:rsid w:val="006115BE"/>
    <w:rsid w:val="00611AB3"/>
    <w:rsid w:val="00611BA0"/>
    <w:rsid w:val="00611F98"/>
    <w:rsid w:val="006120E3"/>
    <w:rsid w:val="00612433"/>
    <w:rsid w:val="0061248A"/>
    <w:rsid w:val="00612575"/>
    <w:rsid w:val="00612775"/>
    <w:rsid w:val="006128FC"/>
    <w:rsid w:val="00612B40"/>
    <w:rsid w:val="00612C14"/>
    <w:rsid w:val="00612C37"/>
    <w:rsid w:val="00613603"/>
    <w:rsid w:val="006145C9"/>
    <w:rsid w:val="006146FD"/>
    <w:rsid w:val="00614B1D"/>
    <w:rsid w:val="00614FBD"/>
    <w:rsid w:val="0061504D"/>
    <w:rsid w:val="0061564E"/>
    <w:rsid w:val="00615843"/>
    <w:rsid w:val="00615E68"/>
    <w:rsid w:val="0061646F"/>
    <w:rsid w:val="0061676B"/>
    <w:rsid w:val="00617097"/>
    <w:rsid w:val="0061745B"/>
    <w:rsid w:val="00617B1E"/>
    <w:rsid w:val="00617B4B"/>
    <w:rsid w:val="00617C3B"/>
    <w:rsid w:val="00617D66"/>
    <w:rsid w:val="00617F8D"/>
    <w:rsid w:val="0062016D"/>
    <w:rsid w:val="00620C5A"/>
    <w:rsid w:val="00620E61"/>
    <w:rsid w:val="00621497"/>
    <w:rsid w:val="00621EB2"/>
    <w:rsid w:val="006224CA"/>
    <w:rsid w:val="00622AB9"/>
    <w:rsid w:val="00622E0B"/>
    <w:rsid w:val="00623582"/>
    <w:rsid w:val="00623B53"/>
    <w:rsid w:val="00623B90"/>
    <w:rsid w:val="00623C60"/>
    <w:rsid w:val="00623C92"/>
    <w:rsid w:val="0062459A"/>
    <w:rsid w:val="00624855"/>
    <w:rsid w:val="00624950"/>
    <w:rsid w:val="00624A28"/>
    <w:rsid w:val="00624CEF"/>
    <w:rsid w:val="0062565A"/>
    <w:rsid w:val="00625A61"/>
    <w:rsid w:val="00625B84"/>
    <w:rsid w:val="00626434"/>
    <w:rsid w:val="006264D9"/>
    <w:rsid w:val="00626826"/>
    <w:rsid w:val="00626892"/>
    <w:rsid w:val="00626900"/>
    <w:rsid w:val="00626E6A"/>
    <w:rsid w:val="0062700E"/>
    <w:rsid w:val="00627171"/>
    <w:rsid w:val="006271C0"/>
    <w:rsid w:val="00630BF2"/>
    <w:rsid w:val="0063110F"/>
    <w:rsid w:val="00631186"/>
    <w:rsid w:val="006314BD"/>
    <w:rsid w:val="006316A2"/>
    <w:rsid w:val="006317A8"/>
    <w:rsid w:val="00631E56"/>
    <w:rsid w:val="006323AE"/>
    <w:rsid w:val="00632449"/>
    <w:rsid w:val="00632B7D"/>
    <w:rsid w:val="00632FD1"/>
    <w:rsid w:val="00632FE0"/>
    <w:rsid w:val="00634455"/>
    <w:rsid w:val="00634699"/>
    <w:rsid w:val="00634891"/>
    <w:rsid w:val="006348B7"/>
    <w:rsid w:val="00634932"/>
    <w:rsid w:val="006349CB"/>
    <w:rsid w:val="00634D0E"/>
    <w:rsid w:val="00634F1B"/>
    <w:rsid w:val="00634F5D"/>
    <w:rsid w:val="006350DC"/>
    <w:rsid w:val="006352D9"/>
    <w:rsid w:val="006353F5"/>
    <w:rsid w:val="00635606"/>
    <w:rsid w:val="00635F6A"/>
    <w:rsid w:val="006360A3"/>
    <w:rsid w:val="00636D75"/>
    <w:rsid w:val="00636F21"/>
    <w:rsid w:val="00637106"/>
    <w:rsid w:val="00637125"/>
    <w:rsid w:val="0063716A"/>
    <w:rsid w:val="00637730"/>
    <w:rsid w:val="00640028"/>
    <w:rsid w:val="0064051F"/>
    <w:rsid w:val="006405EA"/>
    <w:rsid w:val="00640E91"/>
    <w:rsid w:val="0064117E"/>
    <w:rsid w:val="006411E0"/>
    <w:rsid w:val="0064141B"/>
    <w:rsid w:val="00641628"/>
    <w:rsid w:val="00641805"/>
    <w:rsid w:val="00641852"/>
    <w:rsid w:val="0064191B"/>
    <w:rsid w:val="00642ABD"/>
    <w:rsid w:val="00642BCB"/>
    <w:rsid w:val="0064308A"/>
    <w:rsid w:val="0064313D"/>
    <w:rsid w:val="006432BE"/>
    <w:rsid w:val="006432D9"/>
    <w:rsid w:val="006433C5"/>
    <w:rsid w:val="0064374B"/>
    <w:rsid w:val="0064381C"/>
    <w:rsid w:val="00643959"/>
    <w:rsid w:val="00643DA0"/>
    <w:rsid w:val="0064450E"/>
    <w:rsid w:val="0064471C"/>
    <w:rsid w:val="00644AEE"/>
    <w:rsid w:val="00644BEB"/>
    <w:rsid w:val="00644CA5"/>
    <w:rsid w:val="00645339"/>
    <w:rsid w:val="006455D5"/>
    <w:rsid w:val="00645BD2"/>
    <w:rsid w:val="00645D94"/>
    <w:rsid w:val="00645DD5"/>
    <w:rsid w:val="00645F39"/>
    <w:rsid w:val="006460C8"/>
    <w:rsid w:val="0064616E"/>
    <w:rsid w:val="006467B5"/>
    <w:rsid w:val="00646EF4"/>
    <w:rsid w:val="006473B6"/>
    <w:rsid w:val="00647FBB"/>
    <w:rsid w:val="006504ED"/>
    <w:rsid w:val="006506E2"/>
    <w:rsid w:val="00650850"/>
    <w:rsid w:val="00650C2C"/>
    <w:rsid w:val="0065103E"/>
    <w:rsid w:val="0065106A"/>
    <w:rsid w:val="006515EB"/>
    <w:rsid w:val="006518AF"/>
    <w:rsid w:val="00651C2A"/>
    <w:rsid w:val="0065241B"/>
    <w:rsid w:val="006526A9"/>
    <w:rsid w:val="006529C0"/>
    <w:rsid w:val="00652D6D"/>
    <w:rsid w:val="00652F7E"/>
    <w:rsid w:val="006531C3"/>
    <w:rsid w:val="006533AB"/>
    <w:rsid w:val="006535AB"/>
    <w:rsid w:val="006536CC"/>
    <w:rsid w:val="006536D4"/>
    <w:rsid w:val="00653B38"/>
    <w:rsid w:val="00654EC9"/>
    <w:rsid w:val="00655037"/>
    <w:rsid w:val="00655253"/>
    <w:rsid w:val="006552E6"/>
    <w:rsid w:val="00655325"/>
    <w:rsid w:val="0065534A"/>
    <w:rsid w:val="00655911"/>
    <w:rsid w:val="006569BC"/>
    <w:rsid w:val="006572A0"/>
    <w:rsid w:val="0065738B"/>
    <w:rsid w:val="00657B2A"/>
    <w:rsid w:val="00657BBB"/>
    <w:rsid w:val="00657C4F"/>
    <w:rsid w:val="00657D2B"/>
    <w:rsid w:val="00657E30"/>
    <w:rsid w:val="00657FBD"/>
    <w:rsid w:val="00660CF2"/>
    <w:rsid w:val="00661047"/>
    <w:rsid w:val="0066197E"/>
    <w:rsid w:val="00662111"/>
    <w:rsid w:val="006621AD"/>
    <w:rsid w:val="0066269D"/>
    <w:rsid w:val="00662F65"/>
    <w:rsid w:val="0066467F"/>
    <w:rsid w:val="006648DB"/>
    <w:rsid w:val="00664AFB"/>
    <w:rsid w:val="00664CB8"/>
    <w:rsid w:val="006653F0"/>
    <w:rsid w:val="006655CD"/>
    <w:rsid w:val="006657C1"/>
    <w:rsid w:val="006658F9"/>
    <w:rsid w:val="00665ED7"/>
    <w:rsid w:val="006665EF"/>
    <w:rsid w:val="00666A29"/>
    <w:rsid w:val="00666F59"/>
    <w:rsid w:val="006672CA"/>
    <w:rsid w:val="0066730A"/>
    <w:rsid w:val="00667395"/>
    <w:rsid w:val="00667790"/>
    <w:rsid w:val="00667945"/>
    <w:rsid w:val="00667999"/>
    <w:rsid w:val="0067000C"/>
    <w:rsid w:val="00670153"/>
    <w:rsid w:val="00670313"/>
    <w:rsid w:val="00670575"/>
    <w:rsid w:val="006705DA"/>
    <w:rsid w:val="00670696"/>
    <w:rsid w:val="006709B4"/>
    <w:rsid w:val="006717EB"/>
    <w:rsid w:val="00671A44"/>
    <w:rsid w:val="00671D29"/>
    <w:rsid w:val="00671ED6"/>
    <w:rsid w:val="006724EC"/>
    <w:rsid w:val="00672515"/>
    <w:rsid w:val="006728C9"/>
    <w:rsid w:val="00672B1B"/>
    <w:rsid w:val="00673787"/>
    <w:rsid w:val="006737D4"/>
    <w:rsid w:val="006743AA"/>
    <w:rsid w:val="00674A71"/>
    <w:rsid w:val="00674BCC"/>
    <w:rsid w:val="00674FC0"/>
    <w:rsid w:val="00675556"/>
    <w:rsid w:val="00675719"/>
    <w:rsid w:val="0067595E"/>
    <w:rsid w:val="00675FF6"/>
    <w:rsid w:val="00676017"/>
    <w:rsid w:val="00676351"/>
    <w:rsid w:val="00676391"/>
    <w:rsid w:val="00676604"/>
    <w:rsid w:val="00676795"/>
    <w:rsid w:val="00676966"/>
    <w:rsid w:val="00676C0A"/>
    <w:rsid w:val="00677320"/>
    <w:rsid w:val="0067767A"/>
    <w:rsid w:val="00677C06"/>
    <w:rsid w:val="00677E8F"/>
    <w:rsid w:val="0068017F"/>
    <w:rsid w:val="00680BC7"/>
    <w:rsid w:val="006815BC"/>
    <w:rsid w:val="00681A98"/>
    <w:rsid w:val="006820A2"/>
    <w:rsid w:val="006828B0"/>
    <w:rsid w:val="00682B6B"/>
    <w:rsid w:val="00682CA1"/>
    <w:rsid w:val="00682E09"/>
    <w:rsid w:val="00682FF1"/>
    <w:rsid w:val="0068326D"/>
    <w:rsid w:val="006836D5"/>
    <w:rsid w:val="006837CA"/>
    <w:rsid w:val="0068398E"/>
    <w:rsid w:val="00684469"/>
    <w:rsid w:val="006845FC"/>
    <w:rsid w:val="00684A36"/>
    <w:rsid w:val="00684E15"/>
    <w:rsid w:val="00684F03"/>
    <w:rsid w:val="00684F3E"/>
    <w:rsid w:val="006854B7"/>
    <w:rsid w:val="0068568B"/>
    <w:rsid w:val="0068573F"/>
    <w:rsid w:val="0068589E"/>
    <w:rsid w:val="00686004"/>
    <w:rsid w:val="006861D8"/>
    <w:rsid w:val="006868F8"/>
    <w:rsid w:val="00686A41"/>
    <w:rsid w:val="0069048A"/>
    <w:rsid w:val="006909D8"/>
    <w:rsid w:val="00690A62"/>
    <w:rsid w:val="00690C43"/>
    <w:rsid w:val="00691418"/>
    <w:rsid w:val="006917F6"/>
    <w:rsid w:val="0069190F"/>
    <w:rsid w:val="00691B03"/>
    <w:rsid w:val="00691BBB"/>
    <w:rsid w:val="00691E2B"/>
    <w:rsid w:val="006920B4"/>
    <w:rsid w:val="00692275"/>
    <w:rsid w:val="00692A37"/>
    <w:rsid w:val="00692D4A"/>
    <w:rsid w:val="00693380"/>
    <w:rsid w:val="00694132"/>
    <w:rsid w:val="006941FF"/>
    <w:rsid w:val="006945BB"/>
    <w:rsid w:val="006946C0"/>
    <w:rsid w:val="006946CA"/>
    <w:rsid w:val="00694810"/>
    <w:rsid w:val="00695154"/>
    <w:rsid w:val="00695178"/>
    <w:rsid w:val="00696072"/>
    <w:rsid w:val="006964C6"/>
    <w:rsid w:val="00696987"/>
    <w:rsid w:val="00697647"/>
    <w:rsid w:val="0069788E"/>
    <w:rsid w:val="006979F8"/>
    <w:rsid w:val="00697BBD"/>
    <w:rsid w:val="00697C1F"/>
    <w:rsid w:val="00697CE2"/>
    <w:rsid w:val="006A0431"/>
    <w:rsid w:val="006A06D9"/>
    <w:rsid w:val="006A0C36"/>
    <w:rsid w:val="006A160E"/>
    <w:rsid w:val="006A169B"/>
    <w:rsid w:val="006A1EA3"/>
    <w:rsid w:val="006A20C1"/>
    <w:rsid w:val="006A2686"/>
    <w:rsid w:val="006A2799"/>
    <w:rsid w:val="006A2AC0"/>
    <w:rsid w:val="006A2B23"/>
    <w:rsid w:val="006A2FC2"/>
    <w:rsid w:val="006A3158"/>
    <w:rsid w:val="006A3236"/>
    <w:rsid w:val="006A3430"/>
    <w:rsid w:val="006A3513"/>
    <w:rsid w:val="006A35CE"/>
    <w:rsid w:val="006A3902"/>
    <w:rsid w:val="006A4166"/>
    <w:rsid w:val="006A417B"/>
    <w:rsid w:val="006A4851"/>
    <w:rsid w:val="006A4AE9"/>
    <w:rsid w:val="006A511E"/>
    <w:rsid w:val="006A51CC"/>
    <w:rsid w:val="006A58B6"/>
    <w:rsid w:val="006A67AF"/>
    <w:rsid w:val="006A68E5"/>
    <w:rsid w:val="006A69A6"/>
    <w:rsid w:val="006A6DFD"/>
    <w:rsid w:val="006A76F1"/>
    <w:rsid w:val="006A786D"/>
    <w:rsid w:val="006A7EFF"/>
    <w:rsid w:val="006B0103"/>
    <w:rsid w:val="006B0306"/>
    <w:rsid w:val="006B08BC"/>
    <w:rsid w:val="006B0BEA"/>
    <w:rsid w:val="006B0C03"/>
    <w:rsid w:val="006B116A"/>
    <w:rsid w:val="006B1274"/>
    <w:rsid w:val="006B12A4"/>
    <w:rsid w:val="006B1A4D"/>
    <w:rsid w:val="006B1BDC"/>
    <w:rsid w:val="006B1CCA"/>
    <w:rsid w:val="006B1D2C"/>
    <w:rsid w:val="006B1DF3"/>
    <w:rsid w:val="006B291C"/>
    <w:rsid w:val="006B2961"/>
    <w:rsid w:val="006B30E9"/>
    <w:rsid w:val="006B32BE"/>
    <w:rsid w:val="006B32C1"/>
    <w:rsid w:val="006B3313"/>
    <w:rsid w:val="006B33C3"/>
    <w:rsid w:val="006B33CC"/>
    <w:rsid w:val="006B38C6"/>
    <w:rsid w:val="006B38E2"/>
    <w:rsid w:val="006B3CA6"/>
    <w:rsid w:val="006B3CDB"/>
    <w:rsid w:val="006B442C"/>
    <w:rsid w:val="006B44A8"/>
    <w:rsid w:val="006B4572"/>
    <w:rsid w:val="006B493D"/>
    <w:rsid w:val="006B4961"/>
    <w:rsid w:val="006B4B80"/>
    <w:rsid w:val="006B4C61"/>
    <w:rsid w:val="006B4E88"/>
    <w:rsid w:val="006B5669"/>
    <w:rsid w:val="006B5A74"/>
    <w:rsid w:val="006B5F7C"/>
    <w:rsid w:val="006B61E0"/>
    <w:rsid w:val="006B63BB"/>
    <w:rsid w:val="006B64CE"/>
    <w:rsid w:val="006B6B0B"/>
    <w:rsid w:val="006B6BB2"/>
    <w:rsid w:val="006B71B3"/>
    <w:rsid w:val="006B78D5"/>
    <w:rsid w:val="006B7A82"/>
    <w:rsid w:val="006B7D41"/>
    <w:rsid w:val="006B7E63"/>
    <w:rsid w:val="006C06BD"/>
    <w:rsid w:val="006C07EB"/>
    <w:rsid w:val="006C0F0D"/>
    <w:rsid w:val="006C159F"/>
    <w:rsid w:val="006C1962"/>
    <w:rsid w:val="006C1BE6"/>
    <w:rsid w:val="006C200A"/>
    <w:rsid w:val="006C203D"/>
    <w:rsid w:val="006C2EC3"/>
    <w:rsid w:val="006C3328"/>
    <w:rsid w:val="006C3371"/>
    <w:rsid w:val="006C34B4"/>
    <w:rsid w:val="006C395B"/>
    <w:rsid w:val="006C3971"/>
    <w:rsid w:val="006C3C3A"/>
    <w:rsid w:val="006C417E"/>
    <w:rsid w:val="006C48C5"/>
    <w:rsid w:val="006C4AF9"/>
    <w:rsid w:val="006C4B1C"/>
    <w:rsid w:val="006C5021"/>
    <w:rsid w:val="006C50CD"/>
    <w:rsid w:val="006C535E"/>
    <w:rsid w:val="006C57D5"/>
    <w:rsid w:val="006C5A07"/>
    <w:rsid w:val="006C5B26"/>
    <w:rsid w:val="006C5C97"/>
    <w:rsid w:val="006C5E77"/>
    <w:rsid w:val="006C60F3"/>
    <w:rsid w:val="006C62A7"/>
    <w:rsid w:val="006C77C8"/>
    <w:rsid w:val="006C7BC5"/>
    <w:rsid w:val="006C7D41"/>
    <w:rsid w:val="006D02D2"/>
    <w:rsid w:val="006D043B"/>
    <w:rsid w:val="006D0B33"/>
    <w:rsid w:val="006D0CFE"/>
    <w:rsid w:val="006D14FA"/>
    <w:rsid w:val="006D1507"/>
    <w:rsid w:val="006D1AB3"/>
    <w:rsid w:val="006D1DB1"/>
    <w:rsid w:val="006D1E52"/>
    <w:rsid w:val="006D1EC4"/>
    <w:rsid w:val="006D2212"/>
    <w:rsid w:val="006D23B7"/>
    <w:rsid w:val="006D27F7"/>
    <w:rsid w:val="006D2857"/>
    <w:rsid w:val="006D2885"/>
    <w:rsid w:val="006D2FB5"/>
    <w:rsid w:val="006D31EE"/>
    <w:rsid w:val="006D34B9"/>
    <w:rsid w:val="006D3610"/>
    <w:rsid w:val="006D366E"/>
    <w:rsid w:val="006D3707"/>
    <w:rsid w:val="006D3B41"/>
    <w:rsid w:val="006D3CAB"/>
    <w:rsid w:val="006D3EAB"/>
    <w:rsid w:val="006D3F0B"/>
    <w:rsid w:val="006D418F"/>
    <w:rsid w:val="006D4235"/>
    <w:rsid w:val="006D428F"/>
    <w:rsid w:val="006D44F7"/>
    <w:rsid w:val="006D46B3"/>
    <w:rsid w:val="006D4C35"/>
    <w:rsid w:val="006D4F0B"/>
    <w:rsid w:val="006D4F6C"/>
    <w:rsid w:val="006D50B5"/>
    <w:rsid w:val="006D50F2"/>
    <w:rsid w:val="006D51A1"/>
    <w:rsid w:val="006D546F"/>
    <w:rsid w:val="006D57FE"/>
    <w:rsid w:val="006D5917"/>
    <w:rsid w:val="006D595D"/>
    <w:rsid w:val="006D598C"/>
    <w:rsid w:val="006D5B0A"/>
    <w:rsid w:val="006D5C8F"/>
    <w:rsid w:val="006D5CB2"/>
    <w:rsid w:val="006D5D94"/>
    <w:rsid w:val="006D5E60"/>
    <w:rsid w:val="006D60C1"/>
    <w:rsid w:val="006D69C3"/>
    <w:rsid w:val="006D6B3A"/>
    <w:rsid w:val="006D6CE6"/>
    <w:rsid w:val="006D6DE1"/>
    <w:rsid w:val="006D714E"/>
    <w:rsid w:val="006D725E"/>
    <w:rsid w:val="006D74AA"/>
    <w:rsid w:val="006D7A8C"/>
    <w:rsid w:val="006E01CC"/>
    <w:rsid w:val="006E03FB"/>
    <w:rsid w:val="006E0566"/>
    <w:rsid w:val="006E05B0"/>
    <w:rsid w:val="006E0BEB"/>
    <w:rsid w:val="006E0BEF"/>
    <w:rsid w:val="006E0DAA"/>
    <w:rsid w:val="006E12BF"/>
    <w:rsid w:val="006E1DB2"/>
    <w:rsid w:val="006E2A62"/>
    <w:rsid w:val="006E2A68"/>
    <w:rsid w:val="006E2EFA"/>
    <w:rsid w:val="006E3129"/>
    <w:rsid w:val="006E36CD"/>
    <w:rsid w:val="006E374F"/>
    <w:rsid w:val="006E3DC6"/>
    <w:rsid w:val="006E41F7"/>
    <w:rsid w:val="006E4492"/>
    <w:rsid w:val="006E4576"/>
    <w:rsid w:val="006E4BB0"/>
    <w:rsid w:val="006E57AB"/>
    <w:rsid w:val="006E5A50"/>
    <w:rsid w:val="006E5EDF"/>
    <w:rsid w:val="006E5F1E"/>
    <w:rsid w:val="006E604E"/>
    <w:rsid w:val="006E6A95"/>
    <w:rsid w:val="006E6B05"/>
    <w:rsid w:val="006E6D00"/>
    <w:rsid w:val="006E7102"/>
    <w:rsid w:val="006E78B1"/>
    <w:rsid w:val="006E7E24"/>
    <w:rsid w:val="006E7F58"/>
    <w:rsid w:val="006F039D"/>
    <w:rsid w:val="006F0F9F"/>
    <w:rsid w:val="006F12B7"/>
    <w:rsid w:val="006F1408"/>
    <w:rsid w:val="006F1426"/>
    <w:rsid w:val="006F155C"/>
    <w:rsid w:val="006F1AEE"/>
    <w:rsid w:val="006F1B70"/>
    <w:rsid w:val="006F207E"/>
    <w:rsid w:val="006F2643"/>
    <w:rsid w:val="006F2B03"/>
    <w:rsid w:val="006F2D01"/>
    <w:rsid w:val="006F2EF0"/>
    <w:rsid w:val="006F367E"/>
    <w:rsid w:val="006F3771"/>
    <w:rsid w:val="006F38D5"/>
    <w:rsid w:val="006F39F6"/>
    <w:rsid w:val="006F3CD2"/>
    <w:rsid w:val="006F3DCC"/>
    <w:rsid w:val="006F41B7"/>
    <w:rsid w:val="006F4753"/>
    <w:rsid w:val="006F5164"/>
    <w:rsid w:val="006F5220"/>
    <w:rsid w:val="006F555A"/>
    <w:rsid w:val="006F5B08"/>
    <w:rsid w:val="006F5EB0"/>
    <w:rsid w:val="006F5FE3"/>
    <w:rsid w:val="006F5FF0"/>
    <w:rsid w:val="006F6955"/>
    <w:rsid w:val="006F6DF2"/>
    <w:rsid w:val="006F714C"/>
    <w:rsid w:val="006F73D4"/>
    <w:rsid w:val="006F7649"/>
    <w:rsid w:val="006F7689"/>
    <w:rsid w:val="007008F8"/>
    <w:rsid w:val="00700F3D"/>
    <w:rsid w:val="00701455"/>
    <w:rsid w:val="007014D7"/>
    <w:rsid w:val="00701802"/>
    <w:rsid w:val="00701A1D"/>
    <w:rsid w:val="00701B4F"/>
    <w:rsid w:val="0070203A"/>
    <w:rsid w:val="007021EE"/>
    <w:rsid w:val="00702280"/>
    <w:rsid w:val="00702436"/>
    <w:rsid w:val="007025A6"/>
    <w:rsid w:val="00702E87"/>
    <w:rsid w:val="00703036"/>
    <w:rsid w:val="00703231"/>
    <w:rsid w:val="007035D4"/>
    <w:rsid w:val="007035F7"/>
    <w:rsid w:val="0070375C"/>
    <w:rsid w:val="00703D5C"/>
    <w:rsid w:val="00703FF3"/>
    <w:rsid w:val="00704454"/>
    <w:rsid w:val="00704891"/>
    <w:rsid w:val="007049D9"/>
    <w:rsid w:val="00704E2A"/>
    <w:rsid w:val="00704E94"/>
    <w:rsid w:val="00704EDF"/>
    <w:rsid w:val="0070529A"/>
    <w:rsid w:val="00706132"/>
    <w:rsid w:val="0070640F"/>
    <w:rsid w:val="007064A5"/>
    <w:rsid w:val="007066C1"/>
    <w:rsid w:val="007069BF"/>
    <w:rsid w:val="00706BB8"/>
    <w:rsid w:val="007078CE"/>
    <w:rsid w:val="00707CB2"/>
    <w:rsid w:val="00707DA0"/>
    <w:rsid w:val="00707FB4"/>
    <w:rsid w:val="0071019B"/>
    <w:rsid w:val="00710246"/>
    <w:rsid w:val="007104EF"/>
    <w:rsid w:val="007113D0"/>
    <w:rsid w:val="007119E2"/>
    <w:rsid w:val="00711BB7"/>
    <w:rsid w:val="00711D92"/>
    <w:rsid w:val="007124BF"/>
    <w:rsid w:val="007127A4"/>
    <w:rsid w:val="00713036"/>
    <w:rsid w:val="00713532"/>
    <w:rsid w:val="00713797"/>
    <w:rsid w:val="00713BD4"/>
    <w:rsid w:val="00714378"/>
    <w:rsid w:val="007144ED"/>
    <w:rsid w:val="007145AB"/>
    <w:rsid w:val="00714958"/>
    <w:rsid w:val="00714A75"/>
    <w:rsid w:val="00714A7D"/>
    <w:rsid w:val="00714C86"/>
    <w:rsid w:val="00714E4D"/>
    <w:rsid w:val="00714E4E"/>
    <w:rsid w:val="007151A5"/>
    <w:rsid w:val="007153A8"/>
    <w:rsid w:val="0071551A"/>
    <w:rsid w:val="00715658"/>
    <w:rsid w:val="0071571A"/>
    <w:rsid w:val="007158C5"/>
    <w:rsid w:val="00715CA6"/>
    <w:rsid w:val="00715FF9"/>
    <w:rsid w:val="00716AB9"/>
    <w:rsid w:val="00716DB5"/>
    <w:rsid w:val="00716E46"/>
    <w:rsid w:val="007171C1"/>
    <w:rsid w:val="0071723D"/>
    <w:rsid w:val="00717FDD"/>
    <w:rsid w:val="0072025D"/>
    <w:rsid w:val="0072026A"/>
    <w:rsid w:val="007202E8"/>
    <w:rsid w:val="00720B8C"/>
    <w:rsid w:val="00720C5F"/>
    <w:rsid w:val="0072111C"/>
    <w:rsid w:val="007213C7"/>
    <w:rsid w:val="00722723"/>
    <w:rsid w:val="007227F3"/>
    <w:rsid w:val="00722B3D"/>
    <w:rsid w:val="00722CCD"/>
    <w:rsid w:val="00722FE9"/>
    <w:rsid w:val="00723759"/>
    <w:rsid w:val="00723A53"/>
    <w:rsid w:val="00724403"/>
    <w:rsid w:val="0072443D"/>
    <w:rsid w:val="00724B18"/>
    <w:rsid w:val="00725941"/>
    <w:rsid w:val="00725DE7"/>
    <w:rsid w:val="00725E75"/>
    <w:rsid w:val="0072622B"/>
    <w:rsid w:val="007264C0"/>
    <w:rsid w:val="00726973"/>
    <w:rsid w:val="00727386"/>
    <w:rsid w:val="00727A49"/>
    <w:rsid w:val="0073022D"/>
    <w:rsid w:val="00730DBA"/>
    <w:rsid w:val="00731838"/>
    <w:rsid w:val="00731917"/>
    <w:rsid w:val="00731F41"/>
    <w:rsid w:val="007323B5"/>
    <w:rsid w:val="007326E3"/>
    <w:rsid w:val="00732A01"/>
    <w:rsid w:val="00732A78"/>
    <w:rsid w:val="00733566"/>
    <w:rsid w:val="0073387E"/>
    <w:rsid w:val="00734B4A"/>
    <w:rsid w:val="00734B90"/>
    <w:rsid w:val="00734D88"/>
    <w:rsid w:val="00735173"/>
    <w:rsid w:val="007352B8"/>
    <w:rsid w:val="007353CB"/>
    <w:rsid w:val="00735743"/>
    <w:rsid w:val="00735BDA"/>
    <w:rsid w:val="007366C3"/>
    <w:rsid w:val="007368FF"/>
    <w:rsid w:val="007369BC"/>
    <w:rsid w:val="00736C2B"/>
    <w:rsid w:val="0073706E"/>
    <w:rsid w:val="0073708C"/>
    <w:rsid w:val="007377FF"/>
    <w:rsid w:val="00737A7F"/>
    <w:rsid w:val="00740420"/>
    <w:rsid w:val="007404BD"/>
    <w:rsid w:val="00740718"/>
    <w:rsid w:val="0074104B"/>
    <w:rsid w:val="007414F6"/>
    <w:rsid w:val="0074150D"/>
    <w:rsid w:val="007421C6"/>
    <w:rsid w:val="00742343"/>
    <w:rsid w:val="0074237E"/>
    <w:rsid w:val="007424F8"/>
    <w:rsid w:val="00742703"/>
    <w:rsid w:val="007428F0"/>
    <w:rsid w:val="00742DC1"/>
    <w:rsid w:val="00742DC7"/>
    <w:rsid w:val="00742EC7"/>
    <w:rsid w:val="007432AC"/>
    <w:rsid w:val="00743644"/>
    <w:rsid w:val="007444B9"/>
    <w:rsid w:val="007448E9"/>
    <w:rsid w:val="00744B10"/>
    <w:rsid w:val="00744D2A"/>
    <w:rsid w:val="00744FFB"/>
    <w:rsid w:val="007451F6"/>
    <w:rsid w:val="0074546E"/>
    <w:rsid w:val="007456D1"/>
    <w:rsid w:val="007459CA"/>
    <w:rsid w:val="00745A3C"/>
    <w:rsid w:val="00746CC9"/>
    <w:rsid w:val="00746CFC"/>
    <w:rsid w:val="00747475"/>
    <w:rsid w:val="00747778"/>
    <w:rsid w:val="00747E89"/>
    <w:rsid w:val="007503D5"/>
    <w:rsid w:val="007507BD"/>
    <w:rsid w:val="007508A8"/>
    <w:rsid w:val="00750E90"/>
    <w:rsid w:val="00751F12"/>
    <w:rsid w:val="00752097"/>
    <w:rsid w:val="0075291C"/>
    <w:rsid w:val="00752B1E"/>
    <w:rsid w:val="00752DF5"/>
    <w:rsid w:val="00752DFA"/>
    <w:rsid w:val="00752E7B"/>
    <w:rsid w:val="0075397E"/>
    <w:rsid w:val="00753CCE"/>
    <w:rsid w:val="00753D85"/>
    <w:rsid w:val="00753D8A"/>
    <w:rsid w:val="00753E63"/>
    <w:rsid w:val="00754012"/>
    <w:rsid w:val="007544BF"/>
    <w:rsid w:val="0075453E"/>
    <w:rsid w:val="0075471B"/>
    <w:rsid w:val="00755435"/>
    <w:rsid w:val="007555B5"/>
    <w:rsid w:val="00755732"/>
    <w:rsid w:val="00755FCF"/>
    <w:rsid w:val="0075649A"/>
    <w:rsid w:val="00756AAD"/>
    <w:rsid w:val="00756DC3"/>
    <w:rsid w:val="00756FB4"/>
    <w:rsid w:val="00757609"/>
    <w:rsid w:val="00757BB6"/>
    <w:rsid w:val="00760834"/>
    <w:rsid w:val="00760B57"/>
    <w:rsid w:val="00760C0A"/>
    <w:rsid w:val="00760C26"/>
    <w:rsid w:val="007610ED"/>
    <w:rsid w:val="00761326"/>
    <w:rsid w:val="0076181B"/>
    <w:rsid w:val="00761820"/>
    <w:rsid w:val="00761B2C"/>
    <w:rsid w:val="00761B54"/>
    <w:rsid w:val="00761BDE"/>
    <w:rsid w:val="00761DF5"/>
    <w:rsid w:val="00761F01"/>
    <w:rsid w:val="00762199"/>
    <w:rsid w:val="007621D6"/>
    <w:rsid w:val="007625EB"/>
    <w:rsid w:val="00762C1A"/>
    <w:rsid w:val="00762D91"/>
    <w:rsid w:val="0076363D"/>
    <w:rsid w:val="00763690"/>
    <w:rsid w:val="00764606"/>
    <w:rsid w:val="00764A3B"/>
    <w:rsid w:val="00764A7A"/>
    <w:rsid w:val="00764C1A"/>
    <w:rsid w:val="00764DC2"/>
    <w:rsid w:val="00765165"/>
    <w:rsid w:val="00765AF3"/>
    <w:rsid w:val="00765E22"/>
    <w:rsid w:val="00766312"/>
    <w:rsid w:val="0076674F"/>
    <w:rsid w:val="00766869"/>
    <w:rsid w:val="0076698C"/>
    <w:rsid w:val="00766F22"/>
    <w:rsid w:val="0076700C"/>
    <w:rsid w:val="007670E2"/>
    <w:rsid w:val="007674AE"/>
    <w:rsid w:val="00767912"/>
    <w:rsid w:val="007679C3"/>
    <w:rsid w:val="00767CBC"/>
    <w:rsid w:val="00767EA4"/>
    <w:rsid w:val="0077006A"/>
    <w:rsid w:val="0077016A"/>
    <w:rsid w:val="00770795"/>
    <w:rsid w:val="00770941"/>
    <w:rsid w:val="00770D9F"/>
    <w:rsid w:val="00770DC6"/>
    <w:rsid w:val="007711C7"/>
    <w:rsid w:val="007715E3"/>
    <w:rsid w:val="00771FF4"/>
    <w:rsid w:val="007727F7"/>
    <w:rsid w:val="00772C9C"/>
    <w:rsid w:val="007733E4"/>
    <w:rsid w:val="00773742"/>
    <w:rsid w:val="0077379B"/>
    <w:rsid w:val="00773E34"/>
    <w:rsid w:val="00773FBA"/>
    <w:rsid w:val="00774288"/>
    <w:rsid w:val="0077489D"/>
    <w:rsid w:val="00774912"/>
    <w:rsid w:val="00774D96"/>
    <w:rsid w:val="00774DF2"/>
    <w:rsid w:val="00774ED8"/>
    <w:rsid w:val="00774F88"/>
    <w:rsid w:val="007750FF"/>
    <w:rsid w:val="0077531A"/>
    <w:rsid w:val="00775A81"/>
    <w:rsid w:val="007760AD"/>
    <w:rsid w:val="007761BB"/>
    <w:rsid w:val="00776E03"/>
    <w:rsid w:val="007776AF"/>
    <w:rsid w:val="007776EB"/>
    <w:rsid w:val="00777B4C"/>
    <w:rsid w:val="007801EE"/>
    <w:rsid w:val="0078035D"/>
    <w:rsid w:val="00780419"/>
    <w:rsid w:val="007805CE"/>
    <w:rsid w:val="00780E9B"/>
    <w:rsid w:val="0078132B"/>
    <w:rsid w:val="00781531"/>
    <w:rsid w:val="007825C2"/>
    <w:rsid w:val="007827FF"/>
    <w:rsid w:val="00782E7C"/>
    <w:rsid w:val="00782F44"/>
    <w:rsid w:val="00783B6C"/>
    <w:rsid w:val="00783D2E"/>
    <w:rsid w:val="00783DCF"/>
    <w:rsid w:val="00783F94"/>
    <w:rsid w:val="00784110"/>
    <w:rsid w:val="0078419A"/>
    <w:rsid w:val="00784540"/>
    <w:rsid w:val="00784694"/>
    <w:rsid w:val="00785F8E"/>
    <w:rsid w:val="00785FB7"/>
    <w:rsid w:val="00786512"/>
    <w:rsid w:val="007865A6"/>
    <w:rsid w:val="007865BD"/>
    <w:rsid w:val="007866BA"/>
    <w:rsid w:val="0078671C"/>
    <w:rsid w:val="00786946"/>
    <w:rsid w:val="007877DD"/>
    <w:rsid w:val="0078791E"/>
    <w:rsid w:val="00787C06"/>
    <w:rsid w:val="007902E7"/>
    <w:rsid w:val="00790346"/>
    <w:rsid w:val="007906E3"/>
    <w:rsid w:val="0079075B"/>
    <w:rsid w:val="00790E54"/>
    <w:rsid w:val="00790F0C"/>
    <w:rsid w:val="007914CD"/>
    <w:rsid w:val="0079192F"/>
    <w:rsid w:val="00791A74"/>
    <w:rsid w:val="00791FB8"/>
    <w:rsid w:val="007920EA"/>
    <w:rsid w:val="00792686"/>
    <w:rsid w:val="007926CF"/>
    <w:rsid w:val="0079301A"/>
    <w:rsid w:val="00793227"/>
    <w:rsid w:val="00793589"/>
    <w:rsid w:val="007937FF"/>
    <w:rsid w:val="0079390C"/>
    <w:rsid w:val="00794311"/>
    <w:rsid w:val="007943CE"/>
    <w:rsid w:val="00794DFC"/>
    <w:rsid w:val="007950B9"/>
    <w:rsid w:val="00795265"/>
    <w:rsid w:val="007953BD"/>
    <w:rsid w:val="00795472"/>
    <w:rsid w:val="007957F3"/>
    <w:rsid w:val="00795816"/>
    <w:rsid w:val="007959C0"/>
    <w:rsid w:val="00795B26"/>
    <w:rsid w:val="00795D05"/>
    <w:rsid w:val="00795D12"/>
    <w:rsid w:val="0079670A"/>
    <w:rsid w:val="00796C09"/>
    <w:rsid w:val="007976FE"/>
    <w:rsid w:val="00797E6B"/>
    <w:rsid w:val="007A0243"/>
    <w:rsid w:val="007A0460"/>
    <w:rsid w:val="007A053F"/>
    <w:rsid w:val="007A084F"/>
    <w:rsid w:val="007A0A79"/>
    <w:rsid w:val="007A0B00"/>
    <w:rsid w:val="007A0B81"/>
    <w:rsid w:val="007A1225"/>
    <w:rsid w:val="007A1960"/>
    <w:rsid w:val="007A1C16"/>
    <w:rsid w:val="007A1DA9"/>
    <w:rsid w:val="007A21A3"/>
    <w:rsid w:val="007A23CF"/>
    <w:rsid w:val="007A2606"/>
    <w:rsid w:val="007A3472"/>
    <w:rsid w:val="007A3E99"/>
    <w:rsid w:val="007A41F1"/>
    <w:rsid w:val="007A4384"/>
    <w:rsid w:val="007A4A78"/>
    <w:rsid w:val="007A4D91"/>
    <w:rsid w:val="007A54DF"/>
    <w:rsid w:val="007A58B6"/>
    <w:rsid w:val="007A5AC2"/>
    <w:rsid w:val="007A5CDC"/>
    <w:rsid w:val="007A600B"/>
    <w:rsid w:val="007A618B"/>
    <w:rsid w:val="007A648A"/>
    <w:rsid w:val="007A66F8"/>
    <w:rsid w:val="007A6738"/>
    <w:rsid w:val="007A726D"/>
    <w:rsid w:val="007A7270"/>
    <w:rsid w:val="007A7400"/>
    <w:rsid w:val="007A7D78"/>
    <w:rsid w:val="007A7F39"/>
    <w:rsid w:val="007B01D7"/>
    <w:rsid w:val="007B1197"/>
    <w:rsid w:val="007B18CF"/>
    <w:rsid w:val="007B2246"/>
    <w:rsid w:val="007B225E"/>
    <w:rsid w:val="007B2BB3"/>
    <w:rsid w:val="007B2CEA"/>
    <w:rsid w:val="007B37DD"/>
    <w:rsid w:val="007B3A45"/>
    <w:rsid w:val="007B4138"/>
    <w:rsid w:val="007B4219"/>
    <w:rsid w:val="007B4603"/>
    <w:rsid w:val="007B4871"/>
    <w:rsid w:val="007B4B74"/>
    <w:rsid w:val="007B4DAE"/>
    <w:rsid w:val="007B4F12"/>
    <w:rsid w:val="007B4F39"/>
    <w:rsid w:val="007B53D9"/>
    <w:rsid w:val="007B546C"/>
    <w:rsid w:val="007B596C"/>
    <w:rsid w:val="007B61FE"/>
    <w:rsid w:val="007B62E9"/>
    <w:rsid w:val="007B6445"/>
    <w:rsid w:val="007B66E2"/>
    <w:rsid w:val="007B6D56"/>
    <w:rsid w:val="007B71D7"/>
    <w:rsid w:val="007B7254"/>
    <w:rsid w:val="007B7AEE"/>
    <w:rsid w:val="007B7CD5"/>
    <w:rsid w:val="007B7E2D"/>
    <w:rsid w:val="007B7E60"/>
    <w:rsid w:val="007B7ED4"/>
    <w:rsid w:val="007C072A"/>
    <w:rsid w:val="007C094A"/>
    <w:rsid w:val="007C0DD5"/>
    <w:rsid w:val="007C13E7"/>
    <w:rsid w:val="007C14BD"/>
    <w:rsid w:val="007C1514"/>
    <w:rsid w:val="007C1527"/>
    <w:rsid w:val="007C174C"/>
    <w:rsid w:val="007C1805"/>
    <w:rsid w:val="007C2BB1"/>
    <w:rsid w:val="007C3647"/>
    <w:rsid w:val="007C370D"/>
    <w:rsid w:val="007C3E43"/>
    <w:rsid w:val="007C3E48"/>
    <w:rsid w:val="007C41B5"/>
    <w:rsid w:val="007C450D"/>
    <w:rsid w:val="007C4B17"/>
    <w:rsid w:val="007C4C82"/>
    <w:rsid w:val="007C505F"/>
    <w:rsid w:val="007C5313"/>
    <w:rsid w:val="007C5440"/>
    <w:rsid w:val="007C54D5"/>
    <w:rsid w:val="007C54D8"/>
    <w:rsid w:val="007C60AB"/>
    <w:rsid w:val="007C6271"/>
    <w:rsid w:val="007C65D1"/>
    <w:rsid w:val="007C6AE4"/>
    <w:rsid w:val="007C6B84"/>
    <w:rsid w:val="007C6E12"/>
    <w:rsid w:val="007C6E43"/>
    <w:rsid w:val="007C7569"/>
    <w:rsid w:val="007C767B"/>
    <w:rsid w:val="007C7AFE"/>
    <w:rsid w:val="007C7F0E"/>
    <w:rsid w:val="007C7F8B"/>
    <w:rsid w:val="007D0054"/>
    <w:rsid w:val="007D0835"/>
    <w:rsid w:val="007D0882"/>
    <w:rsid w:val="007D09F1"/>
    <w:rsid w:val="007D0B41"/>
    <w:rsid w:val="007D147A"/>
    <w:rsid w:val="007D14CB"/>
    <w:rsid w:val="007D1A7D"/>
    <w:rsid w:val="007D1ABE"/>
    <w:rsid w:val="007D1D3B"/>
    <w:rsid w:val="007D1F61"/>
    <w:rsid w:val="007D23B9"/>
    <w:rsid w:val="007D2681"/>
    <w:rsid w:val="007D2841"/>
    <w:rsid w:val="007D29B9"/>
    <w:rsid w:val="007D2B54"/>
    <w:rsid w:val="007D2E34"/>
    <w:rsid w:val="007D3120"/>
    <w:rsid w:val="007D41B0"/>
    <w:rsid w:val="007D420B"/>
    <w:rsid w:val="007D427D"/>
    <w:rsid w:val="007D44A9"/>
    <w:rsid w:val="007D47CA"/>
    <w:rsid w:val="007D4CFE"/>
    <w:rsid w:val="007D50A7"/>
    <w:rsid w:val="007D52F0"/>
    <w:rsid w:val="007D576F"/>
    <w:rsid w:val="007D59A7"/>
    <w:rsid w:val="007D5AEE"/>
    <w:rsid w:val="007D692E"/>
    <w:rsid w:val="007D7050"/>
    <w:rsid w:val="007D7220"/>
    <w:rsid w:val="007D78A7"/>
    <w:rsid w:val="007E063C"/>
    <w:rsid w:val="007E0A48"/>
    <w:rsid w:val="007E0CD8"/>
    <w:rsid w:val="007E16DE"/>
    <w:rsid w:val="007E16ED"/>
    <w:rsid w:val="007E1F41"/>
    <w:rsid w:val="007E2142"/>
    <w:rsid w:val="007E3147"/>
    <w:rsid w:val="007E3171"/>
    <w:rsid w:val="007E3530"/>
    <w:rsid w:val="007E3897"/>
    <w:rsid w:val="007E3A63"/>
    <w:rsid w:val="007E3B01"/>
    <w:rsid w:val="007E3B52"/>
    <w:rsid w:val="007E3D88"/>
    <w:rsid w:val="007E40F5"/>
    <w:rsid w:val="007E43D5"/>
    <w:rsid w:val="007E451B"/>
    <w:rsid w:val="007E483A"/>
    <w:rsid w:val="007E52CC"/>
    <w:rsid w:val="007E5540"/>
    <w:rsid w:val="007E5601"/>
    <w:rsid w:val="007E56A4"/>
    <w:rsid w:val="007E5971"/>
    <w:rsid w:val="007E597F"/>
    <w:rsid w:val="007E5AF5"/>
    <w:rsid w:val="007E6175"/>
    <w:rsid w:val="007E6284"/>
    <w:rsid w:val="007E6585"/>
    <w:rsid w:val="007E6B7E"/>
    <w:rsid w:val="007E6FC4"/>
    <w:rsid w:val="007E6FCB"/>
    <w:rsid w:val="007E702E"/>
    <w:rsid w:val="007E72A7"/>
    <w:rsid w:val="007E7F86"/>
    <w:rsid w:val="007E7FF0"/>
    <w:rsid w:val="007F00AD"/>
    <w:rsid w:val="007F037C"/>
    <w:rsid w:val="007F03C7"/>
    <w:rsid w:val="007F04E3"/>
    <w:rsid w:val="007F06F4"/>
    <w:rsid w:val="007F0C72"/>
    <w:rsid w:val="007F0F3F"/>
    <w:rsid w:val="007F117C"/>
    <w:rsid w:val="007F1525"/>
    <w:rsid w:val="007F18FD"/>
    <w:rsid w:val="007F1B07"/>
    <w:rsid w:val="007F1F93"/>
    <w:rsid w:val="007F20DB"/>
    <w:rsid w:val="007F23BF"/>
    <w:rsid w:val="007F25AD"/>
    <w:rsid w:val="007F295C"/>
    <w:rsid w:val="007F2A6A"/>
    <w:rsid w:val="007F2C29"/>
    <w:rsid w:val="007F2CDA"/>
    <w:rsid w:val="007F2F86"/>
    <w:rsid w:val="007F352B"/>
    <w:rsid w:val="007F3B47"/>
    <w:rsid w:val="007F3FEC"/>
    <w:rsid w:val="007F4227"/>
    <w:rsid w:val="007F42BA"/>
    <w:rsid w:val="007F495B"/>
    <w:rsid w:val="007F5768"/>
    <w:rsid w:val="007F594C"/>
    <w:rsid w:val="007F5ACB"/>
    <w:rsid w:val="007F5F52"/>
    <w:rsid w:val="007F60A1"/>
    <w:rsid w:val="007F6401"/>
    <w:rsid w:val="007F6441"/>
    <w:rsid w:val="007F6547"/>
    <w:rsid w:val="007F6E2C"/>
    <w:rsid w:val="007F6ED1"/>
    <w:rsid w:val="007F6EDB"/>
    <w:rsid w:val="007F6F20"/>
    <w:rsid w:val="007F740F"/>
    <w:rsid w:val="007F750D"/>
    <w:rsid w:val="007F7A82"/>
    <w:rsid w:val="007F7E33"/>
    <w:rsid w:val="0080015A"/>
    <w:rsid w:val="0080038F"/>
    <w:rsid w:val="00800576"/>
    <w:rsid w:val="008005C7"/>
    <w:rsid w:val="00800C06"/>
    <w:rsid w:val="00800D59"/>
    <w:rsid w:val="0080117A"/>
    <w:rsid w:val="0080165E"/>
    <w:rsid w:val="00801BFD"/>
    <w:rsid w:val="008021A4"/>
    <w:rsid w:val="00802C7A"/>
    <w:rsid w:val="0080305D"/>
    <w:rsid w:val="00803408"/>
    <w:rsid w:val="00803520"/>
    <w:rsid w:val="00803882"/>
    <w:rsid w:val="00803D5A"/>
    <w:rsid w:val="00804361"/>
    <w:rsid w:val="008044B4"/>
    <w:rsid w:val="0080471E"/>
    <w:rsid w:val="008048B2"/>
    <w:rsid w:val="00804FEE"/>
    <w:rsid w:val="008051C1"/>
    <w:rsid w:val="00805452"/>
    <w:rsid w:val="008058FA"/>
    <w:rsid w:val="008065D1"/>
    <w:rsid w:val="00806CF1"/>
    <w:rsid w:val="00806F0E"/>
    <w:rsid w:val="0080716A"/>
    <w:rsid w:val="008071DD"/>
    <w:rsid w:val="0080746A"/>
    <w:rsid w:val="00807AE7"/>
    <w:rsid w:val="00807BEE"/>
    <w:rsid w:val="00807BFE"/>
    <w:rsid w:val="008100E7"/>
    <w:rsid w:val="0081096D"/>
    <w:rsid w:val="008112B3"/>
    <w:rsid w:val="008116CD"/>
    <w:rsid w:val="008117B2"/>
    <w:rsid w:val="00811B24"/>
    <w:rsid w:val="00811BC6"/>
    <w:rsid w:val="00811DD3"/>
    <w:rsid w:val="00811E10"/>
    <w:rsid w:val="00812489"/>
    <w:rsid w:val="00813321"/>
    <w:rsid w:val="00813444"/>
    <w:rsid w:val="008137B8"/>
    <w:rsid w:val="0081398A"/>
    <w:rsid w:val="00814186"/>
    <w:rsid w:val="0081443C"/>
    <w:rsid w:val="00814AA2"/>
    <w:rsid w:val="00814FBF"/>
    <w:rsid w:val="008155FA"/>
    <w:rsid w:val="00815DB2"/>
    <w:rsid w:val="00815E21"/>
    <w:rsid w:val="00816434"/>
    <w:rsid w:val="008165F0"/>
    <w:rsid w:val="00816700"/>
    <w:rsid w:val="00816AC5"/>
    <w:rsid w:val="00816DFA"/>
    <w:rsid w:val="00816F3F"/>
    <w:rsid w:val="00817087"/>
    <w:rsid w:val="00817152"/>
    <w:rsid w:val="0081722B"/>
    <w:rsid w:val="00817C51"/>
    <w:rsid w:val="00820413"/>
    <w:rsid w:val="008206C1"/>
    <w:rsid w:val="00820A4C"/>
    <w:rsid w:val="008211A8"/>
    <w:rsid w:val="00821240"/>
    <w:rsid w:val="00821B51"/>
    <w:rsid w:val="00821C07"/>
    <w:rsid w:val="00822112"/>
    <w:rsid w:val="008221FA"/>
    <w:rsid w:val="00822B77"/>
    <w:rsid w:val="00822C32"/>
    <w:rsid w:val="00823144"/>
    <w:rsid w:val="008237B7"/>
    <w:rsid w:val="008238E1"/>
    <w:rsid w:val="008240AE"/>
    <w:rsid w:val="00824134"/>
    <w:rsid w:val="0082461D"/>
    <w:rsid w:val="0082510F"/>
    <w:rsid w:val="0082515C"/>
    <w:rsid w:val="008252E4"/>
    <w:rsid w:val="00825499"/>
    <w:rsid w:val="008256A0"/>
    <w:rsid w:val="00826B96"/>
    <w:rsid w:val="00826D54"/>
    <w:rsid w:val="0082711A"/>
    <w:rsid w:val="00827320"/>
    <w:rsid w:val="00827521"/>
    <w:rsid w:val="008276EF"/>
    <w:rsid w:val="00830752"/>
    <w:rsid w:val="00830BFF"/>
    <w:rsid w:val="00830D6B"/>
    <w:rsid w:val="00830E3A"/>
    <w:rsid w:val="0083102E"/>
    <w:rsid w:val="008319DA"/>
    <w:rsid w:val="00831CD8"/>
    <w:rsid w:val="00831CF0"/>
    <w:rsid w:val="00832180"/>
    <w:rsid w:val="00832370"/>
    <w:rsid w:val="008330B7"/>
    <w:rsid w:val="008330BE"/>
    <w:rsid w:val="008332A0"/>
    <w:rsid w:val="008333BC"/>
    <w:rsid w:val="008334FB"/>
    <w:rsid w:val="0083392E"/>
    <w:rsid w:val="008339F2"/>
    <w:rsid w:val="008341B7"/>
    <w:rsid w:val="008341FA"/>
    <w:rsid w:val="00834991"/>
    <w:rsid w:val="00834D61"/>
    <w:rsid w:val="008353B1"/>
    <w:rsid w:val="00835939"/>
    <w:rsid w:val="0083618B"/>
    <w:rsid w:val="00836225"/>
    <w:rsid w:val="00836312"/>
    <w:rsid w:val="0083649D"/>
    <w:rsid w:val="00837027"/>
    <w:rsid w:val="008372CA"/>
    <w:rsid w:val="008377DE"/>
    <w:rsid w:val="008378E1"/>
    <w:rsid w:val="00837A20"/>
    <w:rsid w:val="00837B30"/>
    <w:rsid w:val="00837D7B"/>
    <w:rsid w:val="008401D0"/>
    <w:rsid w:val="00840243"/>
    <w:rsid w:val="008404D1"/>
    <w:rsid w:val="0084070C"/>
    <w:rsid w:val="00840D66"/>
    <w:rsid w:val="008410CA"/>
    <w:rsid w:val="008412FA"/>
    <w:rsid w:val="0084134F"/>
    <w:rsid w:val="008413C7"/>
    <w:rsid w:val="008417B9"/>
    <w:rsid w:val="008418BB"/>
    <w:rsid w:val="00841B34"/>
    <w:rsid w:val="00841C5F"/>
    <w:rsid w:val="00841D18"/>
    <w:rsid w:val="008424B1"/>
    <w:rsid w:val="00842753"/>
    <w:rsid w:val="008429E9"/>
    <w:rsid w:val="00842ED5"/>
    <w:rsid w:val="008438C0"/>
    <w:rsid w:val="00843AC0"/>
    <w:rsid w:val="00844185"/>
    <w:rsid w:val="00844542"/>
    <w:rsid w:val="008448C2"/>
    <w:rsid w:val="00845228"/>
    <w:rsid w:val="00845A2F"/>
    <w:rsid w:val="00845AC6"/>
    <w:rsid w:val="008461C2"/>
    <w:rsid w:val="0084628B"/>
    <w:rsid w:val="0084647A"/>
    <w:rsid w:val="008465F9"/>
    <w:rsid w:val="0084722C"/>
    <w:rsid w:val="008473AA"/>
    <w:rsid w:val="008478BC"/>
    <w:rsid w:val="00847BCC"/>
    <w:rsid w:val="008502F2"/>
    <w:rsid w:val="008505DA"/>
    <w:rsid w:val="00850B9C"/>
    <w:rsid w:val="00850C73"/>
    <w:rsid w:val="00850CF1"/>
    <w:rsid w:val="00850E04"/>
    <w:rsid w:val="008513B4"/>
    <w:rsid w:val="00851759"/>
    <w:rsid w:val="0085195C"/>
    <w:rsid w:val="00851AB1"/>
    <w:rsid w:val="008524DB"/>
    <w:rsid w:val="008525A4"/>
    <w:rsid w:val="00852638"/>
    <w:rsid w:val="008527A2"/>
    <w:rsid w:val="00852D8C"/>
    <w:rsid w:val="00852F93"/>
    <w:rsid w:val="008535C5"/>
    <w:rsid w:val="00853892"/>
    <w:rsid w:val="008539DB"/>
    <w:rsid w:val="00853A99"/>
    <w:rsid w:val="00853BAC"/>
    <w:rsid w:val="00853DE3"/>
    <w:rsid w:val="0085429D"/>
    <w:rsid w:val="00854B70"/>
    <w:rsid w:val="00855157"/>
    <w:rsid w:val="00855241"/>
    <w:rsid w:val="00855486"/>
    <w:rsid w:val="008556BD"/>
    <w:rsid w:val="008556CE"/>
    <w:rsid w:val="00855F57"/>
    <w:rsid w:val="0085622C"/>
    <w:rsid w:val="00856295"/>
    <w:rsid w:val="0085629E"/>
    <w:rsid w:val="0085644F"/>
    <w:rsid w:val="008567C6"/>
    <w:rsid w:val="00856B67"/>
    <w:rsid w:val="00856BF7"/>
    <w:rsid w:val="008573C3"/>
    <w:rsid w:val="00857ABD"/>
    <w:rsid w:val="008604F6"/>
    <w:rsid w:val="0086062A"/>
    <w:rsid w:val="008608A3"/>
    <w:rsid w:val="00860D6A"/>
    <w:rsid w:val="00860DA3"/>
    <w:rsid w:val="008612BF"/>
    <w:rsid w:val="008613E5"/>
    <w:rsid w:val="0086179D"/>
    <w:rsid w:val="00861EA2"/>
    <w:rsid w:val="00861F2F"/>
    <w:rsid w:val="00862331"/>
    <w:rsid w:val="008623C1"/>
    <w:rsid w:val="008629AE"/>
    <w:rsid w:val="008631DC"/>
    <w:rsid w:val="00863741"/>
    <w:rsid w:val="00863967"/>
    <w:rsid w:val="00863A45"/>
    <w:rsid w:val="00863ADA"/>
    <w:rsid w:val="00863B78"/>
    <w:rsid w:val="00863D8A"/>
    <w:rsid w:val="00864178"/>
    <w:rsid w:val="00864685"/>
    <w:rsid w:val="00865EA6"/>
    <w:rsid w:val="0086641D"/>
    <w:rsid w:val="00866907"/>
    <w:rsid w:val="008669E2"/>
    <w:rsid w:val="00866E94"/>
    <w:rsid w:val="00867175"/>
    <w:rsid w:val="0086719E"/>
    <w:rsid w:val="0086721D"/>
    <w:rsid w:val="00870111"/>
    <w:rsid w:val="008702B2"/>
    <w:rsid w:val="008704EC"/>
    <w:rsid w:val="00870B7F"/>
    <w:rsid w:val="0087163F"/>
    <w:rsid w:val="00871A7A"/>
    <w:rsid w:val="00872488"/>
    <w:rsid w:val="00872AD7"/>
    <w:rsid w:val="00872B00"/>
    <w:rsid w:val="008730E1"/>
    <w:rsid w:val="0087314D"/>
    <w:rsid w:val="008731E7"/>
    <w:rsid w:val="008731FF"/>
    <w:rsid w:val="008735A9"/>
    <w:rsid w:val="00873647"/>
    <w:rsid w:val="008736D8"/>
    <w:rsid w:val="00874100"/>
    <w:rsid w:val="00874ECC"/>
    <w:rsid w:val="00874FA6"/>
    <w:rsid w:val="0087515F"/>
    <w:rsid w:val="0087549F"/>
    <w:rsid w:val="008754F6"/>
    <w:rsid w:val="008759D1"/>
    <w:rsid w:val="00875CF5"/>
    <w:rsid w:val="0087624C"/>
    <w:rsid w:val="008764ED"/>
    <w:rsid w:val="00876561"/>
    <w:rsid w:val="00876E96"/>
    <w:rsid w:val="00876F19"/>
    <w:rsid w:val="0087718A"/>
    <w:rsid w:val="008775A1"/>
    <w:rsid w:val="00877929"/>
    <w:rsid w:val="00877DCE"/>
    <w:rsid w:val="00877F40"/>
    <w:rsid w:val="00880011"/>
    <w:rsid w:val="00880270"/>
    <w:rsid w:val="008802CD"/>
    <w:rsid w:val="008804D9"/>
    <w:rsid w:val="008806BE"/>
    <w:rsid w:val="00881491"/>
    <w:rsid w:val="00881739"/>
    <w:rsid w:val="00881917"/>
    <w:rsid w:val="00881DE7"/>
    <w:rsid w:val="00881F98"/>
    <w:rsid w:val="00882125"/>
    <w:rsid w:val="008821A9"/>
    <w:rsid w:val="00882207"/>
    <w:rsid w:val="00882252"/>
    <w:rsid w:val="0088268A"/>
    <w:rsid w:val="008834D2"/>
    <w:rsid w:val="008836E2"/>
    <w:rsid w:val="0088371F"/>
    <w:rsid w:val="00884039"/>
    <w:rsid w:val="008840B4"/>
    <w:rsid w:val="00884848"/>
    <w:rsid w:val="00884D92"/>
    <w:rsid w:val="0088504E"/>
    <w:rsid w:val="008851E0"/>
    <w:rsid w:val="008853DF"/>
    <w:rsid w:val="00885845"/>
    <w:rsid w:val="00885D5A"/>
    <w:rsid w:val="00885EAB"/>
    <w:rsid w:val="00885F33"/>
    <w:rsid w:val="008869DB"/>
    <w:rsid w:val="00886D94"/>
    <w:rsid w:val="00886FCB"/>
    <w:rsid w:val="00887334"/>
    <w:rsid w:val="008873C7"/>
    <w:rsid w:val="0088771E"/>
    <w:rsid w:val="00887968"/>
    <w:rsid w:val="00887A81"/>
    <w:rsid w:val="00887DB5"/>
    <w:rsid w:val="00891A39"/>
    <w:rsid w:val="00891D17"/>
    <w:rsid w:val="008926CD"/>
    <w:rsid w:val="00892724"/>
    <w:rsid w:val="00892779"/>
    <w:rsid w:val="00892BEF"/>
    <w:rsid w:val="00892D7E"/>
    <w:rsid w:val="00892DF3"/>
    <w:rsid w:val="008930BF"/>
    <w:rsid w:val="00893379"/>
    <w:rsid w:val="008933D5"/>
    <w:rsid w:val="008937E6"/>
    <w:rsid w:val="00893813"/>
    <w:rsid w:val="0089383F"/>
    <w:rsid w:val="008938E4"/>
    <w:rsid w:val="00893ADC"/>
    <w:rsid w:val="0089451A"/>
    <w:rsid w:val="00894953"/>
    <w:rsid w:val="00894B2B"/>
    <w:rsid w:val="00894B40"/>
    <w:rsid w:val="00894E4A"/>
    <w:rsid w:val="00894E9E"/>
    <w:rsid w:val="008951FD"/>
    <w:rsid w:val="0089536B"/>
    <w:rsid w:val="008953BA"/>
    <w:rsid w:val="008954B1"/>
    <w:rsid w:val="008964F6"/>
    <w:rsid w:val="008969EE"/>
    <w:rsid w:val="00896B0B"/>
    <w:rsid w:val="00896B8B"/>
    <w:rsid w:val="008970AF"/>
    <w:rsid w:val="0089792B"/>
    <w:rsid w:val="008A0E20"/>
    <w:rsid w:val="008A157F"/>
    <w:rsid w:val="008A181D"/>
    <w:rsid w:val="008A1893"/>
    <w:rsid w:val="008A1E27"/>
    <w:rsid w:val="008A210D"/>
    <w:rsid w:val="008A26D7"/>
    <w:rsid w:val="008A283A"/>
    <w:rsid w:val="008A2B93"/>
    <w:rsid w:val="008A2C1A"/>
    <w:rsid w:val="008A31F7"/>
    <w:rsid w:val="008A3C20"/>
    <w:rsid w:val="008A4398"/>
    <w:rsid w:val="008A4630"/>
    <w:rsid w:val="008A47CE"/>
    <w:rsid w:val="008A48C5"/>
    <w:rsid w:val="008A49E8"/>
    <w:rsid w:val="008A4B38"/>
    <w:rsid w:val="008A4CB5"/>
    <w:rsid w:val="008A4E49"/>
    <w:rsid w:val="008A4FDE"/>
    <w:rsid w:val="008A5A7C"/>
    <w:rsid w:val="008A5BEF"/>
    <w:rsid w:val="008A5E14"/>
    <w:rsid w:val="008A5F8E"/>
    <w:rsid w:val="008A5F9D"/>
    <w:rsid w:val="008A61E4"/>
    <w:rsid w:val="008A636F"/>
    <w:rsid w:val="008A6903"/>
    <w:rsid w:val="008A6C5C"/>
    <w:rsid w:val="008A6F23"/>
    <w:rsid w:val="008A71CE"/>
    <w:rsid w:val="008A7249"/>
    <w:rsid w:val="008A728D"/>
    <w:rsid w:val="008A7FE5"/>
    <w:rsid w:val="008B0005"/>
    <w:rsid w:val="008B0515"/>
    <w:rsid w:val="008B0860"/>
    <w:rsid w:val="008B0E0B"/>
    <w:rsid w:val="008B0EEE"/>
    <w:rsid w:val="008B1040"/>
    <w:rsid w:val="008B1045"/>
    <w:rsid w:val="008B1231"/>
    <w:rsid w:val="008B141D"/>
    <w:rsid w:val="008B1A1B"/>
    <w:rsid w:val="008B1C83"/>
    <w:rsid w:val="008B207B"/>
    <w:rsid w:val="008B22F1"/>
    <w:rsid w:val="008B2916"/>
    <w:rsid w:val="008B298A"/>
    <w:rsid w:val="008B2E7E"/>
    <w:rsid w:val="008B341B"/>
    <w:rsid w:val="008B35DE"/>
    <w:rsid w:val="008B3A3D"/>
    <w:rsid w:val="008B3A62"/>
    <w:rsid w:val="008B4164"/>
    <w:rsid w:val="008B44C9"/>
    <w:rsid w:val="008B4AF7"/>
    <w:rsid w:val="008B4E29"/>
    <w:rsid w:val="008B5386"/>
    <w:rsid w:val="008B53A8"/>
    <w:rsid w:val="008B582E"/>
    <w:rsid w:val="008B60CD"/>
    <w:rsid w:val="008B6571"/>
    <w:rsid w:val="008B667C"/>
    <w:rsid w:val="008B6B4D"/>
    <w:rsid w:val="008B7015"/>
    <w:rsid w:val="008B7CD4"/>
    <w:rsid w:val="008B7DC1"/>
    <w:rsid w:val="008C0055"/>
    <w:rsid w:val="008C0B78"/>
    <w:rsid w:val="008C0E40"/>
    <w:rsid w:val="008C0EA0"/>
    <w:rsid w:val="008C0EAF"/>
    <w:rsid w:val="008C1428"/>
    <w:rsid w:val="008C188D"/>
    <w:rsid w:val="008C1A56"/>
    <w:rsid w:val="008C1A96"/>
    <w:rsid w:val="008C24D9"/>
    <w:rsid w:val="008C2616"/>
    <w:rsid w:val="008C26F0"/>
    <w:rsid w:val="008C2A26"/>
    <w:rsid w:val="008C2B29"/>
    <w:rsid w:val="008C2F0F"/>
    <w:rsid w:val="008C2F86"/>
    <w:rsid w:val="008C350A"/>
    <w:rsid w:val="008C36FC"/>
    <w:rsid w:val="008C38BD"/>
    <w:rsid w:val="008C39A6"/>
    <w:rsid w:val="008C3D91"/>
    <w:rsid w:val="008C40FB"/>
    <w:rsid w:val="008C43F7"/>
    <w:rsid w:val="008C49F8"/>
    <w:rsid w:val="008C515F"/>
    <w:rsid w:val="008C5A64"/>
    <w:rsid w:val="008C5AD7"/>
    <w:rsid w:val="008C5B40"/>
    <w:rsid w:val="008C62F2"/>
    <w:rsid w:val="008C6A7C"/>
    <w:rsid w:val="008C6CC8"/>
    <w:rsid w:val="008C71B3"/>
    <w:rsid w:val="008C729E"/>
    <w:rsid w:val="008C74A7"/>
    <w:rsid w:val="008C7870"/>
    <w:rsid w:val="008C795B"/>
    <w:rsid w:val="008C7A7C"/>
    <w:rsid w:val="008C7BCE"/>
    <w:rsid w:val="008D01B2"/>
    <w:rsid w:val="008D025D"/>
    <w:rsid w:val="008D0DE0"/>
    <w:rsid w:val="008D113D"/>
    <w:rsid w:val="008D14B6"/>
    <w:rsid w:val="008D17C9"/>
    <w:rsid w:val="008D1A0A"/>
    <w:rsid w:val="008D1A75"/>
    <w:rsid w:val="008D1CC8"/>
    <w:rsid w:val="008D2259"/>
    <w:rsid w:val="008D232A"/>
    <w:rsid w:val="008D2938"/>
    <w:rsid w:val="008D293E"/>
    <w:rsid w:val="008D2B28"/>
    <w:rsid w:val="008D2E08"/>
    <w:rsid w:val="008D349E"/>
    <w:rsid w:val="008D3A35"/>
    <w:rsid w:val="008D3B70"/>
    <w:rsid w:val="008D3BCE"/>
    <w:rsid w:val="008D3C6A"/>
    <w:rsid w:val="008D3E27"/>
    <w:rsid w:val="008D4040"/>
    <w:rsid w:val="008D41DE"/>
    <w:rsid w:val="008D423D"/>
    <w:rsid w:val="008D483E"/>
    <w:rsid w:val="008D484E"/>
    <w:rsid w:val="008D49BC"/>
    <w:rsid w:val="008D4A18"/>
    <w:rsid w:val="008D4CF5"/>
    <w:rsid w:val="008D4FC5"/>
    <w:rsid w:val="008D5444"/>
    <w:rsid w:val="008D55F7"/>
    <w:rsid w:val="008D562F"/>
    <w:rsid w:val="008D5651"/>
    <w:rsid w:val="008D5DBE"/>
    <w:rsid w:val="008D5EE9"/>
    <w:rsid w:val="008D5F1F"/>
    <w:rsid w:val="008D65D1"/>
    <w:rsid w:val="008D67DD"/>
    <w:rsid w:val="008D6E51"/>
    <w:rsid w:val="008D7381"/>
    <w:rsid w:val="008D76DE"/>
    <w:rsid w:val="008D7948"/>
    <w:rsid w:val="008D7F32"/>
    <w:rsid w:val="008E063B"/>
    <w:rsid w:val="008E07A2"/>
    <w:rsid w:val="008E0C6B"/>
    <w:rsid w:val="008E1885"/>
    <w:rsid w:val="008E1D93"/>
    <w:rsid w:val="008E1DB5"/>
    <w:rsid w:val="008E1F53"/>
    <w:rsid w:val="008E218D"/>
    <w:rsid w:val="008E25B6"/>
    <w:rsid w:val="008E25E7"/>
    <w:rsid w:val="008E2B7C"/>
    <w:rsid w:val="008E2C36"/>
    <w:rsid w:val="008E3AF1"/>
    <w:rsid w:val="008E4136"/>
    <w:rsid w:val="008E4169"/>
    <w:rsid w:val="008E466D"/>
    <w:rsid w:val="008E46C7"/>
    <w:rsid w:val="008E471C"/>
    <w:rsid w:val="008E47EC"/>
    <w:rsid w:val="008E4958"/>
    <w:rsid w:val="008E4C43"/>
    <w:rsid w:val="008E4DB1"/>
    <w:rsid w:val="008E4FBB"/>
    <w:rsid w:val="008E4FC8"/>
    <w:rsid w:val="008E55FD"/>
    <w:rsid w:val="008E5A51"/>
    <w:rsid w:val="008E5B4C"/>
    <w:rsid w:val="008E5BAB"/>
    <w:rsid w:val="008E5C84"/>
    <w:rsid w:val="008E5DDE"/>
    <w:rsid w:val="008E62CD"/>
    <w:rsid w:val="008E6476"/>
    <w:rsid w:val="008E64C1"/>
    <w:rsid w:val="008E6A66"/>
    <w:rsid w:val="008E6BD7"/>
    <w:rsid w:val="008E6CE6"/>
    <w:rsid w:val="008E700B"/>
    <w:rsid w:val="008E7147"/>
    <w:rsid w:val="008E721B"/>
    <w:rsid w:val="008E7235"/>
    <w:rsid w:val="008E76D4"/>
    <w:rsid w:val="008E775A"/>
    <w:rsid w:val="008E793C"/>
    <w:rsid w:val="008E7A94"/>
    <w:rsid w:val="008E7C09"/>
    <w:rsid w:val="008F0033"/>
    <w:rsid w:val="008F0123"/>
    <w:rsid w:val="008F0208"/>
    <w:rsid w:val="008F047D"/>
    <w:rsid w:val="008F07DF"/>
    <w:rsid w:val="008F0A6F"/>
    <w:rsid w:val="008F1063"/>
    <w:rsid w:val="008F12FF"/>
    <w:rsid w:val="008F15A8"/>
    <w:rsid w:val="008F175A"/>
    <w:rsid w:val="008F1874"/>
    <w:rsid w:val="008F1B4E"/>
    <w:rsid w:val="008F1D0E"/>
    <w:rsid w:val="008F2119"/>
    <w:rsid w:val="008F219B"/>
    <w:rsid w:val="008F251D"/>
    <w:rsid w:val="008F2670"/>
    <w:rsid w:val="008F28A1"/>
    <w:rsid w:val="008F28DD"/>
    <w:rsid w:val="008F2914"/>
    <w:rsid w:val="008F2EF0"/>
    <w:rsid w:val="008F309D"/>
    <w:rsid w:val="008F30DC"/>
    <w:rsid w:val="008F3291"/>
    <w:rsid w:val="008F46B5"/>
    <w:rsid w:val="008F4A0A"/>
    <w:rsid w:val="008F4DCF"/>
    <w:rsid w:val="008F4EAE"/>
    <w:rsid w:val="008F56A5"/>
    <w:rsid w:val="008F5700"/>
    <w:rsid w:val="008F5F18"/>
    <w:rsid w:val="008F6193"/>
    <w:rsid w:val="008F6426"/>
    <w:rsid w:val="008F64A1"/>
    <w:rsid w:val="008F6701"/>
    <w:rsid w:val="008F67A5"/>
    <w:rsid w:val="008F681E"/>
    <w:rsid w:val="008F6A26"/>
    <w:rsid w:val="008F6B47"/>
    <w:rsid w:val="008F6EA4"/>
    <w:rsid w:val="008F7275"/>
    <w:rsid w:val="008F7ED6"/>
    <w:rsid w:val="008F7F12"/>
    <w:rsid w:val="0090000B"/>
    <w:rsid w:val="00900335"/>
    <w:rsid w:val="00900572"/>
    <w:rsid w:val="00900613"/>
    <w:rsid w:val="00900ADC"/>
    <w:rsid w:val="00900B87"/>
    <w:rsid w:val="00900E1E"/>
    <w:rsid w:val="009010BA"/>
    <w:rsid w:val="00901169"/>
    <w:rsid w:val="00901758"/>
    <w:rsid w:val="0090179A"/>
    <w:rsid w:val="009017FE"/>
    <w:rsid w:val="009019A2"/>
    <w:rsid w:val="00902256"/>
    <w:rsid w:val="009026D5"/>
    <w:rsid w:val="00902830"/>
    <w:rsid w:val="00902D68"/>
    <w:rsid w:val="00902F14"/>
    <w:rsid w:val="009036F5"/>
    <w:rsid w:val="00903B26"/>
    <w:rsid w:val="00903C47"/>
    <w:rsid w:val="00903D4B"/>
    <w:rsid w:val="00904067"/>
    <w:rsid w:val="00904302"/>
    <w:rsid w:val="0090487D"/>
    <w:rsid w:val="00904993"/>
    <w:rsid w:val="00904ABE"/>
    <w:rsid w:val="0090512D"/>
    <w:rsid w:val="0090515E"/>
    <w:rsid w:val="009054B5"/>
    <w:rsid w:val="009058AD"/>
    <w:rsid w:val="00905B85"/>
    <w:rsid w:val="00905FF2"/>
    <w:rsid w:val="0090605A"/>
    <w:rsid w:val="00906478"/>
    <w:rsid w:val="0090652C"/>
    <w:rsid w:val="00906BF7"/>
    <w:rsid w:val="00906C8F"/>
    <w:rsid w:val="009070B7"/>
    <w:rsid w:val="009078D2"/>
    <w:rsid w:val="00907E9D"/>
    <w:rsid w:val="0091051D"/>
    <w:rsid w:val="0091054F"/>
    <w:rsid w:val="00910997"/>
    <w:rsid w:val="0091099E"/>
    <w:rsid w:val="009109BF"/>
    <w:rsid w:val="00911160"/>
    <w:rsid w:val="00911310"/>
    <w:rsid w:val="0091131A"/>
    <w:rsid w:val="00911C3D"/>
    <w:rsid w:val="0091292D"/>
    <w:rsid w:val="009129E8"/>
    <w:rsid w:val="0091332B"/>
    <w:rsid w:val="00913664"/>
    <w:rsid w:val="0091383B"/>
    <w:rsid w:val="00913E5B"/>
    <w:rsid w:val="00913F5B"/>
    <w:rsid w:val="0091411D"/>
    <w:rsid w:val="00914483"/>
    <w:rsid w:val="00914B67"/>
    <w:rsid w:val="00914D70"/>
    <w:rsid w:val="00914F6D"/>
    <w:rsid w:val="00915234"/>
    <w:rsid w:val="009152B1"/>
    <w:rsid w:val="009154CF"/>
    <w:rsid w:val="00916044"/>
    <w:rsid w:val="00916474"/>
    <w:rsid w:val="00916477"/>
    <w:rsid w:val="0091649A"/>
    <w:rsid w:val="0091653F"/>
    <w:rsid w:val="00916C61"/>
    <w:rsid w:val="009176B4"/>
    <w:rsid w:val="00920083"/>
    <w:rsid w:val="0092020D"/>
    <w:rsid w:val="0092066E"/>
    <w:rsid w:val="00920684"/>
    <w:rsid w:val="009207DA"/>
    <w:rsid w:val="009208A3"/>
    <w:rsid w:val="00920C26"/>
    <w:rsid w:val="00920FCF"/>
    <w:rsid w:val="00921071"/>
    <w:rsid w:val="00921B16"/>
    <w:rsid w:val="00921FB8"/>
    <w:rsid w:val="0092201F"/>
    <w:rsid w:val="0092226D"/>
    <w:rsid w:val="00922310"/>
    <w:rsid w:val="00922724"/>
    <w:rsid w:val="00922851"/>
    <w:rsid w:val="00922BAD"/>
    <w:rsid w:val="00923A01"/>
    <w:rsid w:val="00923D2A"/>
    <w:rsid w:val="009242C9"/>
    <w:rsid w:val="00924637"/>
    <w:rsid w:val="00924764"/>
    <w:rsid w:val="00924EAE"/>
    <w:rsid w:val="00924FA6"/>
    <w:rsid w:val="00925085"/>
    <w:rsid w:val="00925AA3"/>
    <w:rsid w:val="00925C4B"/>
    <w:rsid w:val="00925DAA"/>
    <w:rsid w:val="0092640B"/>
    <w:rsid w:val="009266D7"/>
    <w:rsid w:val="009267B9"/>
    <w:rsid w:val="0092728E"/>
    <w:rsid w:val="009274BD"/>
    <w:rsid w:val="00927666"/>
    <w:rsid w:val="00927786"/>
    <w:rsid w:val="009279CA"/>
    <w:rsid w:val="00927E8F"/>
    <w:rsid w:val="009300DE"/>
    <w:rsid w:val="00930299"/>
    <w:rsid w:val="0093088C"/>
    <w:rsid w:val="00930DA5"/>
    <w:rsid w:val="00930FDC"/>
    <w:rsid w:val="0093199A"/>
    <w:rsid w:val="00931A4B"/>
    <w:rsid w:val="00931C4D"/>
    <w:rsid w:val="009323B5"/>
    <w:rsid w:val="00932467"/>
    <w:rsid w:val="00932CD8"/>
    <w:rsid w:val="00932E98"/>
    <w:rsid w:val="00933114"/>
    <w:rsid w:val="009333E9"/>
    <w:rsid w:val="00933480"/>
    <w:rsid w:val="00933602"/>
    <w:rsid w:val="00933A44"/>
    <w:rsid w:val="00933A91"/>
    <w:rsid w:val="00934574"/>
    <w:rsid w:val="00934733"/>
    <w:rsid w:val="00934EF2"/>
    <w:rsid w:val="0093505E"/>
    <w:rsid w:val="0093523A"/>
    <w:rsid w:val="0093524E"/>
    <w:rsid w:val="0093566B"/>
    <w:rsid w:val="0093566D"/>
    <w:rsid w:val="00935704"/>
    <w:rsid w:val="00935876"/>
    <w:rsid w:val="00935912"/>
    <w:rsid w:val="00935EC7"/>
    <w:rsid w:val="0093612A"/>
    <w:rsid w:val="00936549"/>
    <w:rsid w:val="009368D4"/>
    <w:rsid w:val="00936D40"/>
    <w:rsid w:val="009372A9"/>
    <w:rsid w:val="009374B2"/>
    <w:rsid w:val="00937555"/>
    <w:rsid w:val="00937702"/>
    <w:rsid w:val="00937D66"/>
    <w:rsid w:val="00937F37"/>
    <w:rsid w:val="009402E7"/>
    <w:rsid w:val="00940316"/>
    <w:rsid w:val="009406DB"/>
    <w:rsid w:val="009407A4"/>
    <w:rsid w:val="00940967"/>
    <w:rsid w:val="00941061"/>
    <w:rsid w:val="009418F7"/>
    <w:rsid w:val="00941AE5"/>
    <w:rsid w:val="00942026"/>
    <w:rsid w:val="00942D79"/>
    <w:rsid w:val="0094314F"/>
    <w:rsid w:val="00943353"/>
    <w:rsid w:val="00943427"/>
    <w:rsid w:val="0094344A"/>
    <w:rsid w:val="009436AA"/>
    <w:rsid w:val="009436C8"/>
    <w:rsid w:val="009438D6"/>
    <w:rsid w:val="00943BC4"/>
    <w:rsid w:val="00943F1A"/>
    <w:rsid w:val="00943FCA"/>
    <w:rsid w:val="00944583"/>
    <w:rsid w:val="009449CB"/>
    <w:rsid w:val="00944AF3"/>
    <w:rsid w:val="00944B69"/>
    <w:rsid w:val="00944E38"/>
    <w:rsid w:val="00945007"/>
    <w:rsid w:val="0094513E"/>
    <w:rsid w:val="0094524B"/>
    <w:rsid w:val="0094550E"/>
    <w:rsid w:val="00945A1F"/>
    <w:rsid w:val="00946033"/>
    <w:rsid w:val="00946B70"/>
    <w:rsid w:val="00946D91"/>
    <w:rsid w:val="00947107"/>
    <w:rsid w:val="0094744B"/>
    <w:rsid w:val="00947BE2"/>
    <w:rsid w:val="00947C3C"/>
    <w:rsid w:val="00947D6A"/>
    <w:rsid w:val="00950170"/>
    <w:rsid w:val="009502C4"/>
    <w:rsid w:val="009506DE"/>
    <w:rsid w:val="0095090E"/>
    <w:rsid w:val="00950B9A"/>
    <w:rsid w:val="00950C22"/>
    <w:rsid w:val="009511AE"/>
    <w:rsid w:val="0095146E"/>
    <w:rsid w:val="0095162F"/>
    <w:rsid w:val="009516BF"/>
    <w:rsid w:val="009517A1"/>
    <w:rsid w:val="00951B4E"/>
    <w:rsid w:val="00951BE7"/>
    <w:rsid w:val="00951CCB"/>
    <w:rsid w:val="0095213A"/>
    <w:rsid w:val="00952C36"/>
    <w:rsid w:val="00952C7A"/>
    <w:rsid w:val="00952CDD"/>
    <w:rsid w:val="00952F84"/>
    <w:rsid w:val="0095317F"/>
    <w:rsid w:val="00953B11"/>
    <w:rsid w:val="00953F31"/>
    <w:rsid w:val="00954003"/>
    <w:rsid w:val="009541AB"/>
    <w:rsid w:val="009541E6"/>
    <w:rsid w:val="0095448D"/>
    <w:rsid w:val="00954829"/>
    <w:rsid w:val="00954ACC"/>
    <w:rsid w:val="00954BFA"/>
    <w:rsid w:val="00954D42"/>
    <w:rsid w:val="009553B9"/>
    <w:rsid w:val="00955613"/>
    <w:rsid w:val="009559C0"/>
    <w:rsid w:val="009559E9"/>
    <w:rsid w:val="00956363"/>
    <w:rsid w:val="0095645F"/>
    <w:rsid w:val="0095648F"/>
    <w:rsid w:val="00956768"/>
    <w:rsid w:val="00956BD4"/>
    <w:rsid w:val="00956D16"/>
    <w:rsid w:val="009573D4"/>
    <w:rsid w:val="009576AD"/>
    <w:rsid w:val="00957875"/>
    <w:rsid w:val="00957C21"/>
    <w:rsid w:val="0096013E"/>
    <w:rsid w:val="009608D8"/>
    <w:rsid w:val="00960900"/>
    <w:rsid w:val="00960AE3"/>
    <w:rsid w:val="00960BBE"/>
    <w:rsid w:val="00960EE8"/>
    <w:rsid w:val="00961271"/>
    <w:rsid w:val="00961525"/>
    <w:rsid w:val="009616F1"/>
    <w:rsid w:val="00961A30"/>
    <w:rsid w:val="00961CFF"/>
    <w:rsid w:val="00961D13"/>
    <w:rsid w:val="00961F2F"/>
    <w:rsid w:val="00962330"/>
    <w:rsid w:val="0096234F"/>
    <w:rsid w:val="0096266A"/>
    <w:rsid w:val="0096287C"/>
    <w:rsid w:val="009628A7"/>
    <w:rsid w:val="00962924"/>
    <w:rsid w:val="00963173"/>
    <w:rsid w:val="009632B0"/>
    <w:rsid w:val="009633AA"/>
    <w:rsid w:val="0096373A"/>
    <w:rsid w:val="00963BD5"/>
    <w:rsid w:val="00964034"/>
    <w:rsid w:val="009640DA"/>
    <w:rsid w:val="009646DA"/>
    <w:rsid w:val="00964D71"/>
    <w:rsid w:val="009651EF"/>
    <w:rsid w:val="0096520F"/>
    <w:rsid w:val="0096543F"/>
    <w:rsid w:val="00965D9C"/>
    <w:rsid w:val="0096609C"/>
    <w:rsid w:val="009662F7"/>
    <w:rsid w:val="00966D31"/>
    <w:rsid w:val="00967053"/>
    <w:rsid w:val="00967217"/>
    <w:rsid w:val="0096723A"/>
    <w:rsid w:val="009674CB"/>
    <w:rsid w:val="009677EB"/>
    <w:rsid w:val="009678CC"/>
    <w:rsid w:val="009679B1"/>
    <w:rsid w:val="009701C3"/>
    <w:rsid w:val="00970B7C"/>
    <w:rsid w:val="00970D3B"/>
    <w:rsid w:val="00970E8D"/>
    <w:rsid w:val="00970FD8"/>
    <w:rsid w:val="00971289"/>
    <w:rsid w:val="00971382"/>
    <w:rsid w:val="00971B24"/>
    <w:rsid w:val="00971E20"/>
    <w:rsid w:val="0097208F"/>
    <w:rsid w:val="00972878"/>
    <w:rsid w:val="00972A00"/>
    <w:rsid w:val="0097346A"/>
    <w:rsid w:val="009734D5"/>
    <w:rsid w:val="0097361F"/>
    <w:rsid w:val="009737CB"/>
    <w:rsid w:val="00973E10"/>
    <w:rsid w:val="00973E63"/>
    <w:rsid w:val="009740F3"/>
    <w:rsid w:val="00974937"/>
    <w:rsid w:val="00974DA1"/>
    <w:rsid w:val="00975034"/>
    <w:rsid w:val="009750C9"/>
    <w:rsid w:val="0097528A"/>
    <w:rsid w:val="00975711"/>
    <w:rsid w:val="00976035"/>
    <w:rsid w:val="0097616B"/>
    <w:rsid w:val="009763FF"/>
    <w:rsid w:val="00976994"/>
    <w:rsid w:val="0097737E"/>
    <w:rsid w:val="00977B01"/>
    <w:rsid w:val="00977C68"/>
    <w:rsid w:val="00980BCA"/>
    <w:rsid w:val="009815F6"/>
    <w:rsid w:val="0098167D"/>
    <w:rsid w:val="009816BD"/>
    <w:rsid w:val="00982228"/>
    <w:rsid w:val="009828A5"/>
    <w:rsid w:val="00982E77"/>
    <w:rsid w:val="0098312C"/>
    <w:rsid w:val="00983773"/>
    <w:rsid w:val="009837EF"/>
    <w:rsid w:val="0098392F"/>
    <w:rsid w:val="00983F8E"/>
    <w:rsid w:val="0098419B"/>
    <w:rsid w:val="0098434C"/>
    <w:rsid w:val="0098464E"/>
    <w:rsid w:val="00984AA4"/>
    <w:rsid w:val="00984C17"/>
    <w:rsid w:val="009852E7"/>
    <w:rsid w:val="00985B58"/>
    <w:rsid w:val="00985D5D"/>
    <w:rsid w:val="00985F33"/>
    <w:rsid w:val="0098602F"/>
    <w:rsid w:val="00986748"/>
    <w:rsid w:val="00987286"/>
    <w:rsid w:val="00990593"/>
    <w:rsid w:val="00991463"/>
    <w:rsid w:val="00991F58"/>
    <w:rsid w:val="00992249"/>
    <w:rsid w:val="00992569"/>
    <w:rsid w:val="009925A1"/>
    <w:rsid w:val="00992A55"/>
    <w:rsid w:val="009935CF"/>
    <w:rsid w:val="00993797"/>
    <w:rsid w:val="009937FE"/>
    <w:rsid w:val="00994328"/>
    <w:rsid w:val="00994C75"/>
    <w:rsid w:val="00994DDD"/>
    <w:rsid w:val="00994FB3"/>
    <w:rsid w:val="009955C0"/>
    <w:rsid w:val="009958F7"/>
    <w:rsid w:val="00995A9A"/>
    <w:rsid w:val="00996B0F"/>
    <w:rsid w:val="00996D3A"/>
    <w:rsid w:val="00997812"/>
    <w:rsid w:val="00997C31"/>
    <w:rsid w:val="00997CA7"/>
    <w:rsid w:val="00997DD7"/>
    <w:rsid w:val="00997EC0"/>
    <w:rsid w:val="009A0138"/>
    <w:rsid w:val="009A037C"/>
    <w:rsid w:val="009A0390"/>
    <w:rsid w:val="009A058A"/>
    <w:rsid w:val="009A0E93"/>
    <w:rsid w:val="009A0EFB"/>
    <w:rsid w:val="009A1BE3"/>
    <w:rsid w:val="009A1D83"/>
    <w:rsid w:val="009A1F6D"/>
    <w:rsid w:val="009A2061"/>
    <w:rsid w:val="009A2772"/>
    <w:rsid w:val="009A29DA"/>
    <w:rsid w:val="009A2DB2"/>
    <w:rsid w:val="009A30CC"/>
    <w:rsid w:val="009A37B2"/>
    <w:rsid w:val="009A3837"/>
    <w:rsid w:val="009A3922"/>
    <w:rsid w:val="009A3CD8"/>
    <w:rsid w:val="009A40B6"/>
    <w:rsid w:val="009A4484"/>
    <w:rsid w:val="009A47CF"/>
    <w:rsid w:val="009A4809"/>
    <w:rsid w:val="009A4AF6"/>
    <w:rsid w:val="009A4E81"/>
    <w:rsid w:val="009A5268"/>
    <w:rsid w:val="009A5560"/>
    <w:rsid w:val="009A5746"/>
    <w:rsid w:val="009A5958"/>
    <w:rsid w:val="009A59F6"/>
    <w:rsid w:val="009A6000"/>
    <w:rsid w:val="009A6B99"/>
    <w:rsid w:val="009A70B9"/>
    <w:rsid w:val="009A73A4"/>
    <w:rsid w:val="009A78B4"/>
    <w:rsid w:val="009B023B"/>
    <w:rsid w:val="009B0892"/>
    <w:rsid w:val="009B0A08"/>
    <w:rsid w:val="009B0BC5"/>
    <w:rsid w:val="009B0C6B"/>
    <w:rsid w:val="009B17E2"/>
    <w:rsid w:val="009B181B"/>
    <w:rsid w:val="009B1868"/>
    <w:rsid w:val="009B1BB8"/>
    <w:rsid w:val="009B1BEF"/>
    <w:rsid w:val="009B1C56"/>
    <w:rsid w:val="009B2409"/>
    <w:rsid w:val="009B345D"/>
    <w:rsid w:val="009B37AC"/>
    <w:rsid w:val="009B3C3C"/>
    <w:rsid w:val="009B3C9D"/>
    <w:rsid w:val="009B3CC2"/>
    <w:rsid w:val="009B40FB"/>
    <w:rsid w:val="009B4336"/>
    <w:rsid w:val="009B4697"/>
    <w:rsid w:val="009B4C6B"/>
    <w:rsid w:val="009B5877"/>
    <w:rsid w:val="009B5A47"/>
    <w:rsid w:val="009B5D22"/>
    <w:rsid w:val="009B6485"/>
    <w:rsid w:val="009B650B"/>
    <w:rsid w:val="009B6D9D"/>
    <w:rsid w:val="009B70E1"/>
    <w:rsid w:val="009B71FB"/>
    <w:rsid w:val="009B781E"/>
    <w:rsid w:val="009B7D88"/>
    <w:rsid w:val="009C00FE"/>
    <w:rsid w:val="009C111B"/>
    <w:rsid w:val="009C12A6"/>
    <w:rsid w:val="009C144A"/>
    <w:rsid w:val="009C22F4"/>
    <w:rsid w:val="009C23F1"/>
    <w:rsid w:val="009C26C4"/>
    <w:rsid w:val="009C2ADD"/>
    <w:rsid w:val="009C2D18"/>
    <w:rsid w:val="009C3204"/>
    <w:rsid w:val="009C3DF3"/>
    <w:rsid w:val="009C3E75"/>
    <w:rsid w:val="009C403E"/>
    <w:rsid w:val="009C41DE"/>
    <w:rsid w:val="009C4328"/>
    <w:rsid w:val="009C43B4"/>
    <w:rsid w:val="009C459F"/>
    <w:rsid w:val="009C4C04"/>
    <w:rsid w:val="009C4D97"/>
    <w:rsid w:val="009C57E9"/>
    <w:rsid w:val="009C58B7"/>
    <w:rsid w:val="009C5B99"/>
    <w:rsid w:val="009C6841"/>
    <w:rsid w:val="009C6D1B"/>
    <w:rsid w:val="009C7037"/>
    <w:rsid w:val="009C7568"/>
    <w:rsid w:val="009C78E2"/>
    <w:rsid w:val="009C7AC5"/>
    <w:rsid w:val="009C7EE7"/>
    <w:rsid w:val="009D0107"/>
    <w:rsid w:val="009D04D5"/>
    <w:rsid w:val="009D078C"/>
    <w:rsid w:val="009D0BC3"/>
    <w:rsid w:val="009D128B"/>
    <w:rsid w:val="009D18C1"/>
    <w:rsid w:val="009D1C48"/>
    <w:rsid w:val="009D1F66"/>
    <w:rsid w:val="009D2505"/>
    <w:rsid w:val="009D25BD"/>
    <w:rsid w:val="009D2C11"/>
    <w:rsid w:val="009D3093"/>
    <w:rsid w:val="009D309F"/>
    <w:rsid w:val="009D33B3"/>
    <w:rsid w:val="009D35D0"/>
    <w:rsid w:val="009D3F2C"/>
    <w:rsid w:val="009D42B1"/>
    <w:rsid w:val="009D48B6"/>
    <w:rsid w:val="009D55FB"/>
    <w:rsid w:val="009D5647"/>
    <w:rsid w:val="009D566D"/>
    <w:rsid w:val="009D5B9E"/>
    <w:rsid w:val="009D5BD5"/>
    <w:rsid w:val="009D5DD4"/>
    <w:rsid w:val="009D60DD"/>
    <w:rsid w:val="009D6268"/>
    <w:rsid w:val="009D6386"/>
    <w:rsid w:val="009D68A3"/>
    <w:rsid w:val="009D6A0B"/>
    <w:rsid w:val="009D6C9A"/>
    <w:rsid w:val="009D6DFB"/>
    <w:rsid w:val="009D6FCF"/>
    <w:rsid w:val="009D72CF"/>
    <w:rsid w:val="009D7CEC"/>
    <w:rsid w:val="009E02DC"/>
    <w:rsid w:val="009E034B"/>
    <w:rsid w:val="009E05A7"/>
    <w:rsid w:val="009E09FD"/>
    <w:rsid w:val="009E0FD6"/>
    <w:rsid w:val="009E13BC"/>
    <w:rsid w:val="009E1FA2"/>
    <w:rsid w:val="009E23F8"/>
    <w:rsid w:val="009E2AA0"/>
    <w:rsid w:val="009E2CD5"/>
    <w:rsid w:val="009E30E1"/>
    <w:rsid w:val="009E391A"/>
    <w:rsid w:val="009E3AC6"/>
    <w:rsid w:val="009E3DE5"/>
    <w:rsid w:val="009E3E1C"/>
    <w:rsid w:val="009E3F31"/>
    <w:rsid w:val="009E4654"/>
    <w:rsid w:val="009E494E"/>
    <w:rsid w:val="009E4A63"/>
    <w:rsid w:val="009E4BB2"/>
    <w:rsid w:val="009E5AC3"/>
    <w:rsid w:val="009E5BB8"/>
    <w:rsid w:val="009E5D45"/>
    <w:rsid w:val="009E6861"/>
    <w:rsid w:val="009E6909"/>
    <w:rsid w:val="009E6ADF"/>
    <w:rsid w:val="009E7426"/>
    <w:rsid w:val="009E7561"/>
    <w:rsid w:val="009E7EDA"/>
    <w:rsid w:val="009E7F29"/>
    <w:rsid w:val="009E7F82"/>
    <w:rsid w:val="009F0493"/>
    <w:rsid w:val="009F04BD"/>
    <w:rsid w:val="009F08A3"/>
    <w:rsid w:val="009F0990"/>
    <w:rsid w:val="009F0B2E"/>
    <w:rsid w:val="009F1278"/>
    <w:rsid w:val="009F2305"/>
    <w:rsid w:val="009F240E"/>
    <w:rsid w:val="009F2ACB"/>
    <w:rsid w:val="009F2BBA"/>
    <w:rsid w:val="009F2C0F"/>
    <w:rsid w:val="009F306B"/>
    <w:rsid w:val="009F3899"/>
    <w:rsid w:val="009F3BCA"/>
    <w:rsid w:val="009F3E56"/>
    <w:rsid w:val="009F40A3"/>
    <w:rsid w:val="009F4193"/>
    <w:rsid w:val="009F43C2"/>
    <w:rsid w:val="009F4463"/>
    <w:rsid w:val="009F4AFC"/>
    <w:rsid w:val="009F51A2"/>
    <w:rsid w:val="009F5655"/>
    <w:rsid w:val="009F5B4A"/>
    <w:rsid w:val="009F6030"/>
    <w:rsid w:val="009F65EC"/>
    <w:rsid w:val="009F684E"/>
    <w:rsid w:val="009F6BA3"/>
    <w:rsid w:val="009F6DE6"/>
    <w:rsid w:val="009F6FEA"/>
    <w:rsid w:val="009F745D"/>
    <w:rsid w:val="009F76B1"/>
    <w:rsid w:val="009F7BD9"/>
    <w:rsid w:val="00A0014F"/>
    <w:rsid w:val="00A002F4"/>
    <w:rsid w:val="00A00A33"/>
    <w:rsid w:val="00A00A84"/>
    <w:rsid w:val="00A00C89"/>
    <w:rsid w:val="00A01278"/>
    <w:rsid w:val="00A018C7"/>
    <w:rsid w:val="00A018F2"/>
    <w:rsid w:val="00A01A0D"/>
    <w:rsid w:val="00A01B9A"/>
    <w:rsid w:val="00A01C8B"/>
    <w:rsid w:val="00A01E4E"/>
    <w:rsid w:val="00A01E8F"/>
    <w:rsid w:val="00A0228C"/>
    <w:rsid w:val="00A0381D"/>
    <w:rsid w:val="00A03978"/>
    <w:rsid w:val="00A03C1A"/>
    <w:rsid w:val="00A03E17"/>
    <w:rsid w:val="00A041D7"/>
    <w:rsid w:val="00A044CC"/>
    <w:rsid w:val="00A045FE"/>
    <w:rsid w:val="00A04BA0"/>
    <w:rsid w:val="00A04D98"/>
    <w:rsid w:val="00A0508A"/>
    <w:rsid w:val="00A052C4"/>
    <w:rsid w:val="00A0535C"/>
    <w:rsid w:val="00A053A7"/>
    <w:rsid w:val="00A05822"/>
    <w:rsid w:val="00A06409"/>
    <w:rsid w:val="00A06502"/>
    <w:rsid w:val="00A06A7A"/>
    <w:rsid w:val="00A06B1C"/>
    <w:rsid w:val="00A06B98"/>
    <w:rsid w:val="00A06F7F"/>
    <w:rsid w:val="00A072FE"/>
    <w:rsid w:val="00A07480"/>
    <w:rsid w:val="00A07A5D"/>
    <w:rsid w:val="00A07B40"/>
    <w:rsid w:val="00A10114"/>
    <w:rsid w:val="00A10668"/>
    <w:rsid w:val="00A10711"/>
    <w:rsid w:val="00A10868"/>
    <w:rsid w:val="00A10FB4"/>
    <w:rsid w:val="00A113F4"/>
    <w:rsid w:val="00A1154E"/>
    <w:rsid w:val="00A11768"/>
    <w:rsid w:val="00A11AE2"/>
    <w:rsid w:val="00A11D43"/>
    <w:rsid w:val="00A11D77"/>
    <w:rsid w:val="00A11E19"/>
    <w:rsid w:val="00A12392"/>
    <w:rsid w:val="00A12BC3"/>
    <w:rsid w:val="00A13262"/>
    <w:rsid w:val="00A135BF"/>
    <w:rsid w:val="00A138FF"/>
    <w:rsid w:val="00A13A1D"/>
    <w:rsid w:val="00A13BA8"/>
    <w:rsid w:val="00A13F88"/>
    <w:rsid w:val="00A14214"/>
    <w:rsid w:val="00A1534A"/>
    <w:rsid w:val="00A158F2"/>
    <w:rsid w:val="00A15C4A"/>
    <w:rsid w:val="00A15E5B"/>
    <w:rsid w:val="00A1647A"/>
    <w:rsid w:val="00A164F8"/>
    <w:rsid w:val="00A165FB"/>
    <w:rsid w:val="00A16B45"/>
    <w:rsid w:val="00A16C67"/>
    <w:rsid w:val="00A16CC6"/>
    <w:rsid w:val="00A16CEA"/>
    <w:rsid w:val="00A16E59"/>
    <w:rsid w:val="00A16FA1"/>
    <w:rsid w:val="00A172E3"/>
    <w:rsid w:val="00A17A56"/>
    <w:rsid w:val="00A17B9F"/>
    <w:rsid w:val="00A17D61"/>
    <w:rsid w:val="00A2093E"/>
    <w:rsid w:val="00A20C81"/>
    <w:rsid w:val="00A20D15"/>
    <w:rsid w:val="00A20EB0"/>
    <w:rsid w:val="00A20F34"/>
    <w:rsid w:val="00A213B2"/>
    <w:rsid w:val="00A215EF"/>
    <w:rsid w:val="00A21757"/>
    <w:rsid w:val="00A21AF4"/>
    <w:rsid w:val="00A22431"/>
    <w:rsid w:val="00A23072"/>
    <w:rsid w:val="00A234E7"/>
    <w:rsid w:val="00A239D1"/>
    <w:rsid w:val="00A23BBD"/>
    <w:rsid w:val="00A23DC9"/>
    <w:rsid w:val="00A23FC6"/>
    <w:rsid w:val="00A240BF"/>
    <w:rsid w:val="00A2413F"/>
    <w:rsid w:val="00A24BA5"/>
    <w:rsid w:val="00A255CF"/>
    <w:rsid w:val="00A25601"/>
    <w:rsid w:val="00A2574B"/>
    <w:rsid w:val="00A25BCC"/>
    <w:rsid w:val="00A25BF8"/>
    <w:rsid w:val="00A25FE4"/>
    <w:rsid w:val="00A262D5"/>
    <w:rsid w:val="00A269CB"/>
    <w:rsid w:val="00A26AC3"/>
    <w:rsid w:val="00A26E44"/>
    <w:rsid w:val="00A272E3"/>
    <w:rsid w:val="00A272EC"/>
    <w:rsid w:val="00A278D4"/>
    <w:rsid w:val="00A30141"/>
    <w:rsid w:val="00A3049F"/>
    <w:rsid w:val="00A305E8"/>
    <w:rsid w:val="00A31397"/>
    <w:rsid w:val="00A313AE"/>
    <w:rsid w:val="00A31789"/>
    <w:rsid w:val="00A31CFA"/>
    <w:rsid w:val="00A31E4F"/>
    <w:rsid w:val="00A3204C"/>
    <w:rsid w:val="00A3206D"/>
    <w:rsid w:val="00A32185"/>
    <w:rsid w:val="00A326F6"/>
    <w:rsid w:val="00A3287A"/>
    <w:rsid w:val="00A329F0"/>
    <w:rsid w:val="00A32AB4"/>
    <w:rsid w:val="00A330D0"/>
    <w:rsid w:val="00A332BD"/>
    <w:rsid w:val="00A33300"/>
    <w:rsid w:val="00A3339C"/>
    <w:rsid w:val="00A33780"/>
    <w:rsid w:val="00A337A9"/>
    <w:rsid w:val="00A33842"/>
    <w:rsid w:val="00A33B86"/>
    <w:rsid w:val="00A34183"/>
    <w:rsid w:val="00A34819"/>
    <w:rsid w:val="00A34E1A"/>
    <w:rsid w:val="00A35131"/>
    <w:rsid w:val="00A35328"/>
    <w:rsid w:val="00A3558F"/>
    <w:rsid w:val="00A35AC0"/>
    <w:rsid w:val="00A35EFA"/>
    <w:rsid w:val="00A361C5"/>
    <w:rsid w:val="00A3699E"/>
    <w:rsid w:val="00A37468"/>
    <w:rsid w:val="00A3764B"/>
    <w:rsid w:val="00A37731"/>
    <w:rsid w:val="00A40168"/>
    <w:rsid w:val="00A40A1C"/>
    <w:rsid w:val="00A411DB"/>
    <w:rsid w:val="00A4120E"/>
    <w:rsid w:val="00A413D0"/>
    <w:rsid w:val="00A41652"/>
    <w:rsid w:val="00A4190F"/>
    <w:rsid w:val="00A41D7B"/>
    <w:rsid w:val="00A41FB8"/>
    <w:rsid w:val="00A42380"/>
    <w:rsid w:val="00A429E9"/>
    <w:rsid w:val="00A42C8E"/>
    <w:rsid w:val="00A4322C"/>
    <w:rsid w:val="00A432FE"/>
    <w:rsid w:val="00A434EB"/>
    <w:rsid w:val="00A43D5A"/>
    <w:rsid w:val="00A44138"/>
    <w:rsid w:val="00A45EA7"/>
    <w:rsid w:val="00A46357"/>
    <w:rsid w:val="00A463D2"/>
    <w:rsid w:val="00A46575"/>
    <w:rsid w:val="00A467C4"/>
    <w:rsid w:val="00A46AF6"/>
    <w:rsid w:val="00A46C91"/>
    <w:rsid w:val="00A46FC1"/>
    <w:rsid w:val="00A474B7"/>
    <w:rsid w:val="00A476B9"/>
    <w:rsid w:val="00A50C01"/>
    <w:rsid w:val="00A50EA9"/>
    <w:rsid w:val="00A50F9D"/>
    <w:rsid w:val="00A517E8"/>
    <w:rsid w:val="00A5191F"/>
    <w:rsid w:val="00A51EF9"/>
    <w:rsid w:val="00A5250A"/>
    <w:rsid w:val="00A5261A"/>
    <w:rsid w:val="00A52D88"/>
    <w:rsid w:val="00A5303B"/>
    <w:rsid w:val="00A53201"/>
    <w:rsid w:val="00A53227"/>
    <w:rsid w:val="00A533BB"/>
    <w:rsid w:val="00A538A7"/>
    <w:rsid w:val="00A54FD4"/>
    <w:rsid w:val="00A552D6"/>
    <w:rsid w:val="00A553A4"/>
    <w:rsid w:val="00A5572F"/>
    <w:rsid w:val="00A5585C"/>
    <w:rsid w:val="00A55A55"/>
    <w:rsid w:val="00A55EE8"/>
    <w:rsid w:val="00A56098"/>
    <w:rsid w:val="00A563E0"/>
    <w:rsid w:val="00A566B0"/>
    <w:rsid w:val="00A567F7"/>
    <w:rsid w:val="00A56878"/>
    <w:rsid w:val="00A56946"/>
    <w:rsid w:val="00A56F37"/>
    <w:rsid w:val="00A5721D"/>
    <w:rsid w:val="00A60175"/>
    <w:rsid w:val="00A60458"/>
    <w:rsid w:val="00A6062C"/>
    <w:rsid w:val="00A60C15"/>
    <w:rsid w:val="00A60FE0"/>
    <w:rsid w:val="00A614A9"/>
    <w:rsid w:val="00A6192E"/>
    <w:rsid w:val="00A61C1B"/>
    <w:rsid w:val="00A61C5B"/>
    <w:rsid w:val="00A61CB6"/>
    <w:rsid w:val="00A61FEE"/>
    <w:rsid w:val="00A620A2"/>
    <w:rsid w:val="00A620A7"/>
    <w:rsid w:val="00A6288A"/>
    <w:rsid w:val="00A628B2"/>
    <w:rsid w:val="00A634B8"/>
    <w:rsid w:val="00A63584"/>
    <w:rsid w:val="00A639C3"/>
    <w:rsid w:val="00A63D56"/>
    <w:rsid w:val="00A6468B"/>
    <w:rsid w:val="00A64853"/>
    <w:rsid w:val="00A648EA"/>
    <w:rsid w:val="00A6497B"/>
    <w:rsid w:val="00A64A3C"/>
    <w:rsid w:val="00A64DF4"/>
    <w:rsid w:val="00A6500B"/>
    <w:rsid w:val="00A65017"/>
    <w:rsid w:val="00A65208"/>
    <w:rsid w:val="00A65AB7"/>
    <w:rsid w:val="00A660B8"/>
    <w:rsid w:val="00A661C8"/>
    <w:rsid w:val="00A662C6"/>
    <w:rsid w:val="00A664EF"/>
    <w:rsid w:val="00A667CD"/>
    <w:rsid w:val="00A6697E"/>
    <w:rsid w:val="00A669A3"/>
    <w:rsid w:val="00A66C0A"/>
    <w:rsid w:val="00A670B9"/>
    <w:rsid w:val="00A67123"/>
    <w:rsid w:val="00A6759A"/>
    <w:rsid w:val="00A67D82"/>
    <w:rsid w:val="00A7032C"/>
    <w:rsid w:val="00A70401"/>
    <w:rsid w:val="00A706DE"/>
    <w:rsid w:val="00A70AC2"/>
    <w:rsid w:val="00A7107E"/>
    <w:rsid w:val="00A7112C"/>
    <w:rsid w:val="00A713C0"/>
    <w:rsid w:val="00A714D5"/>
    <w:rsid w:val="00A72496"/>
    <w:rsid w:val="00A72591"/>
    <w:rsid w:val="00A725DF"/>
    <w:rsid w:val="00A72674"/>
    <w:rsid w:val="00A73188"/>
    <w:rsid w:val="00A73254"/>
    <w:rsid w:val="00A73305"/>
    <w:rsid w:val="00A736ED"/>
    <w:rsid w:val="00A7397B"/>
    <w:rsid w:val="00A73EC3"/>
    <w:rsid w:val="00A73ED8"/>
    <w:rsid w:val="00A73FD7"/>
    <w:rsid w:val="00A74316"/>
    <w:rsid w:val="00A747B7"/>
    <w:rsid w:val="00A74A44"/>
    <w:rsid w:val="00A74BE1"/>
    <w:rsid w:val="00A74C19"/>
    <w:rsid w:val="00A74DDC"/>
    <w:rsid w:val="00A7543E"/>
    <w:rsid w:val="00A754A9"/>
    <w:rsid w:val="00A756B1"/>
    <w:rsid w:val="00A75725"/>
    <w:rsid w:val="00A75BBE"/>
    <w:rsid w:val="00A75CCC"/>
    <w:rsid w:val="00A7645F"/>
    <w:rsid w:val="00A76462"/>
    <w:rsid w:val="00A76920"/>
    <w:rsid w:val="00A76B5B"/>
    <w:rsid w:val="00A76C67"/>
    <w:rsid w:val="00A76F4A"/>
    <w:rsid w:val="00A773F1"/>
    <w:rsid w:val="00A77620"/>
    <w:rsid w:val="00A77BA8"/>
    <w:rsid w:val="00A8038E"/>
    <w:rsid w:val="00A80D04"/>
    <w:rsid w:val="00A81029"/>
    <w:rsid w:val="00A812A5"/>
    <w:rsid w:val="00A813BA"/>
    <w:rsid w:val="00A81420"/>
    <w:rsid w:val="00A8161D"/>
    <w:rsid w:val="00A818A6"/>
    <w:rsid w:val="00A82544"/>
    <w:rsid w:val="00A82564"/>
    <w:rsid w:val="00A827FF"/>
    <w:rsid w:val="00A82E00"/>
    <w:rsid w:val="00A82F09"/>
    <w:rsid w:val="00A833B1"/>
    <w:rsid w:val="00A83EAE"/>
    <w:rsid w:val="00A83F74"/>
    <w:rsid w:val="00A840C6"/>
    <w:rsid w:val="00A849BD"/>
    <w:rsid w:val="00A84B73"/>
    <w:rsid w:val="00A84B85"/>
    <w:rsid w:val="00A84EDC"/>
    <w:rsid w:val="00A84FDC"/>
    <w:rsid w:val="00A85362"/>
    <w:rsid w:val="00A85403"/>
    <w:rsid w:val="00A85480"/>
    <w:rsid w:val="00A8580F"/>
    <w:rsid w:val="00A85E4C"/>
    <w:rsid w:val="00A8619D"/>
    <w:rsid w:val="00A8620A"/>
    <w:rsid w:val="00A8624F"/>
    <w:rsid w:val="00A86D0E"/>
    <w:rsid w:val="00A86D5B"/>
    <w:rsid w:val="00A8763A"/>
    <w:rsid w:val="00A876C2"/>
    <w:rsid w:val="00A87981"/>
    <w:rsid w:val="00A87AD2"/>
    <w:rsid w:val="00A87FD2"/>
    <w:rsid w:val="00A905BB"/>
    <w:rsid w:val="00A90A44"/>
    <w:rsid w:val="00A90DDD"/>
    <w:rsid w:val="00A9115A"/>
    <w:rsid w:val="00A9133E"/>
    <w:rsid w:val="00A915A9"/>
    <w:rsid w:val="00A92C2A"/>
    <w:rsid w:val="00A92D4E"/>
    <w:rsid w:val="00A9303F"/>
    <w:rsid w:val="00A93131"/>
    <w:rsid w:val="00A93746"/>
    <w:rsid w:val="00A93F77"/>
    <w:rsid w:val="00A93FAF"/>
    <w:rsid w:val="00A94015"/>
    <w:rsid w:val="00A9402B"/>
    <w:rsid w:val="00A940D8"/>
    <w:rsid w:val="00A9410C"/>
    <w:rsid w:val="00A9415A"/>
    <w:rsid w:val="00A94A01"/>
    <w:rsid w:val="00A94CE6"/>
    <w:rsid w:val="00A95529"/>
    <w:rsid w:val="00A95CE3"/>
    <w:rsid w:val="00A95E91"/>
    <w:rsid w:val="00A9607B"/>
    <w:rsid w:val="00A96435"/>
    <w:rsid w:val="00A96760"/>
    <w:rsid w:val="00A96C78"/>
    <w:rsid w:val="00A96F50"/>
    <w:rsid w:val="00A97196"/>
    <w:rsid w:val="00A9763D"/>
    <w:rsid w:val="00A97E53"/>
    <w:rsid w:val="00A97F84"/>
    <w:rsid w:val="00AA0424"/>
    <w:rsid w:val="00AA0560"/>
    <w:rsid w:val="00AA062B"/>
    <w:rsid w:val="00AA0964"/>
    <w:rsid w:val="00AA0A67"/>
    <w:rsid w:val="00AA0B8A"/>
    <w:rsid w:val="00AA0C8D"/>
    <w:rsid w:val="00AA0DEF"/>
    <w:rsid w:val="00AA0F55"/>
    <w:rsid w:val="00AA1CEA"/>
    <w:rsid w:val="00AA1F49"/>
    <w:rsid w:val="00AA2254"/>
    <w:rsid w:val="00AA24F5"/>
    <w:rsid w:val="00AA256C"/>
    <w:rsid w:val="00AA27A7"/>
    <w:rsid w:val="00AA2ADE"/>
    <w:rsid w:val="00AA2C21"/>
    <w:rsid w:val="00AA3159"/>
    <w:rsid w:val="00AA3274"/>
    <w:rsid w:val="00AA35C1"/>
    <w:rsid w:val="00AA3762"/>
    <w:rsid w:val="00AA3A8E"/>
    <w:rsid w:val="00AA4487"/>
    <w:rsid w:val="00AA4E34"/>
    <w:rsid w:val="00AA4F86"/>
    <w:rsid w:val="00AA4FA5"/>
    <w:rsid w:val="00AA5064"/>
    <w:rsid w:val="00AA5138"/>
    <w:rsid w:val="00AA527D"/>
    <w:rsid w:val="00AA5C89"/>
    <w:rsid w:val="00AA5ECC"/>
    <w:rsid w:val="00AA5F17"/>
    <w:rsid w:val="00AA5FAD"/>
    <w:rsid w:val="00AA615D"/>
    <w:rsid w:val="00AA62BE"/>
    <w:rsid w:val="00AA6580"/>
    <w:rsid w:val="00AA66AA"/>
    <w:rsid w:val="00AA6B5A"/>
    <w:rsid w:val="00AA753B"/>
    <w:rsid w:val="00AA76BD"/>
    <w:rsid w:val="00AA77BE"/>
    <w:rsid w:val="00AA79F7"/>
    <w:rsid w:val="00AA7AFD"/>
    <w:rsid w:val="00AA7CF5"/>
    <w:rsid w:val="00AA7E65"/>
    <w:rsid w:val="00AA7F7D"/>
    <w:rsid w:val="00AB0001"/>
    <w:rsid w:val="00AB0275"/>
    <w:rsid w:val="00AB027F"/>
    <w:rsid w:val="00AB0305"/>
    <w:rsid w:val="00AB0B90"/>
    <w:rsid w:val="00AB0C8D"/>
    <w:rsid w:val="00AB142D"/>
    <w:rsid w:val="00AB149A"/>
    <w:rsid w:val="00AB3044"/>
    <w:rsid w:val="00AB317B"/>
    <w:rsid w:val="00AB48E7"/>
    <w:rsid w:val="00AB4B25"/>
    <w:rsid w:val="00AB4DC5"/>
    <w:rsid w:val="00AB4DD6"/>
    <w:rsid w:val="00AB503D"/>
    <w:rsid w:val="00AB512F"/>
    <w:rsid w:val="00AB5439"/>
    <w:rsid w:val="00AB589E"/>
    <w:rsid w:val="00AB58C2"/>
    <w:rsid w:val="00AB5947"/>
    <w:rsid w:val="00AB659B"/>
    <w:rsid w:val="00AB6699"/>
    <w:rsid w:val="00AB683A"/>
    <w:rsid w:val="00AB685D"/>
    <w:rsid w:val="00AB6AD3"/>
    <w:rsid w:val="00AB73BF"/>
    <w:rsid w:val="00AB73CF"/>
    <w:rsid w:val="00AB79C6"/>
    <w:rsid w:val="00AB7C61"/>
    <w:rsid w:val="00AB7DB8"/>
    <w:rsid w:val="00AC0BE2"/>
    <w:rsid w:val="00AC169F"/>
    <w:rsid w:val="00AC1702"/>
    <w:rsid w:val="00AC22CA"/>
    <w:rsid w:val="00AC2E46"/>
    <w:rsid w:val="00AC40C9"/>
    <w:rsid w:val="00AC40D5"/>
    <w:rsid w:val="00AC43D7"/>
    <w:rsid w:val="00AC4669"/>
    <w:rsid w:val="00AC5094"/>
    <w:rsid w:val="00AC51F7"/>
    <w:rsid w:val="00AC55B8"/>
    <w:rsid w:val="00AC56F4"/>
    <w:rsid w:val="00AC5778"/>
    <w:rsid w:val="00AC5D29"/>
    <w:rsid w:val="00AC6244"/>
    <w:rsid w:val="00AC65C6"/>
    <w:rsid w:val="00AC7CA7"/>
    <w:rsid w:val="00AD01EB"/>
    <w:rsid w:val="00AD023F"/>
    <w:rsid w:val="00AD048F"/>
    <w:rsid w:val="00AD05C3"/>
    <w:rsid w:val="00AD06FC"/>
    <w:rsid w:val="00AD0B3F"/>
    <w:rsid w:val="00AD0E13"/>
    <w:rsid w:val="00AD0F51"/>
    <w:rsid w:val="00AD166E"/>
    <w:rsid w:val="00AD16A3"/>
    <w:rsid w:val="00AD1B58"/>
    <w:rsid w:val="00AD1EFD"/>
    <w:rsid w:val="00AD1F51"/>
    <w:rsid w:val="00AD2125"/>
    <w:rsid w:val="00AD23DE"/>
    <w:rsid w:val="00AD2C66"/>
    <w:rsid w:val="00AD3014"/>
    <w:rsid w:val="00AD3070"/>
    <w:rsid w:val="00AD3274"/>
    <w:rsid w:val="00AD34A3"/>
    <w:rsid w:val="00AD352C"/>
    <w:rsid w:val="00AD35E7"/>
    <w:rsid w:val="00AD3AB0"/>
    <w:rsid w:val="00AD3BAB"/>
    <w:rsid w:val="00AD3BB8"/>
    <w:rsid w:val="00AD3CA0"/>
    <w:rsid w:val="00AD3CFE"/>
    <w:rsid w:val="00AD3EDC"/>
    <w:rsid w:val="00AD42C2"/>
    <w:rsid w:val="00AD4715"/>
    <w:rsid w:val="00AD4862"/>
    <w:rsid w:val="00AD4BC2"/>
    <w:rsid w:val="00AD4CB6"/>
    <w:rsid w:val="00AD5629"/>
    <w:rsid w:val="00AD5BD2"/>
    <w:rsid w:val="00AD606D"/>
    <w:rsid w:val="00AD63A6"/>
    <w:rsid w:val="00AD63D5"/>
    <w:rsid w:val="00AD6497"/>
    <w:rsid w:val="00AD70CD"/>
    <w:rsid w:val="00AD7223"/>
    <w:rsid w:val="00AD74C7"/>
    <w:rsid w:val="00AD74DA"/>
    <w:rsid w:val="00AD76BF"/>
    <w:rsid w:val="00AE014E"/>
    <w:rsid w:val="00AE073B"/>
    <w:rsid w:val="00AE0AC6"/>
    <w:rsid w:val="00AE0BBB"/>
    <w:rsid w:val="00AE0D19"/>
    <w:rsid w:val="00AE1039"/>
    <w:rsid w:val="00AE1352"/>
    <w:rsid w:val="00AE180D"/>
    <w:rsid w:val="00AE1C91"/>
    <w:rsid w:val="00AE2B79"/>
    <w:rsid w:val="00AE3982"/>
    <w:rsid w:val="00AE4873"/>
    <w:rsid w:val="00AE4CCF"/>
    <w:rsid w:val="00AE5137"/>
    <w:rsid w:val="00AE520F"/>
    <w:rsid w:val="00AE52B5"/>
    <w:rsid w:val="00AE5558"/>
    <w:rsid w:val="00AE56B9"/>
    <w:rsid w:val="00AE5F99"/>
    <w:rsid w:val="00AE6C9D"/>
    <w:rsid w:val="00AE6DD4"/>
    <w:rsid w:val="00AE7036"/>
    <w:rsid w:val="00AE71A0"/>
    <w:rsid w:val="00AE7893"/>
    <w:rsid w:val="00AE79DF"/>
    <w:rsid w:val="00AE7A5D"/>
    <w:rsid w:val="00AF02C6"/>
    <w:rsid w:val="00AF0B1F"/>
    <w:rsid w:val="00AF0E2B"/>
    <w:rsid w:val="00AF0F5A"/>
    <w:rsid w:val="00AF1A36"/>
    <w:rsid w:val="00AF293F"/>
    <w:rsid w:val="00AF2A49"/>
    <w:rsid w:val="00AF2FA4"/>
    <w:rsid w:val="00AF33BB"/>
    <w:rsid w:val="00AF3695"/>
    <w:rsid w:val="00AF3C87"/>
    <w:rsid w:val="00AF3D19"/>
    <w:rsid w:val="00AF3E38"/>
    <w:rsid w:val="00AF431A"/>
    <w:rsid w:val="00AF437B"/>
    <w:rsid w:val="00AF4862"/>
    <w:rsid w:val="00AF4C82"/>
    <w:rsid w:val="00AF4DDC"/>
    <w:rsid w:val="00AF4F35"/>
    <w:rsid w:val="00AF4F86"/>
    <w:rsid w:val="00AF54C4"/>
    <w:rsid w:val="00AF56BE"/>
    <w:rsid w:val="00AF5C08"/>
    <w:rsid w:val="00AF61A6"/>
    <w:rsid w:val="00AF6919"/>
    <w:rsid w:val="00AF6B5B"/>
    <w:rsid w:val="00AF6C3B"/>
    <w:rsid w:val="00AF7109"/>
    <w:rsid w:val="00AF7565"/>
    <w:rsid w:val="00AF7869"/>
    <w:rsid w:val="00AF797F"/>
    <w:rsid w:val="00AF7A12"/>
    <w:rsid w:val="00AF7B1B"/>
    <w:rsid w:val="00B004C1"/>
    <w:rsid w:val="00B00D20"/>
    <w:rsid w:val="00B00DD6"/>
    <w:rsid w:val="00B02024"/>
    <w:rsid w:val="00B02127"/>
    <w:rsid w:val="00B02993"/>
    <w:rsid w:val="00B02A7F"/>
    <w:rsid w:val="00B02B33"/>
    <w:rsid w:val="00B02F2B"/>
    <w:rsid w:val="00B02F56"/>
    <w:rsid w:val="00B0308D"/>
    <w:rsid w:val="00B030ED"/>
    <w:rsid w:val="00B04373"/>
    <w:rsid w:val="00B04658"/>
    <w:rsid w:val="00B0490F"/>
    <w:rsid w:val="00B04AC5"/>
    <w:rsid w:val="00B050C4"/>
    <w:rsid w:val="00B05905"/>
    <w:rsid w:val="00B059E2"/>
    <w:rsid w:val="00B061C8"/>
    <w:rsid w:val="00B06632"/>
    <w:rsid w:val="00B06799"/>
    <w:rsid w:val="00B0727C"/>
    <w:rsid w:val="00B076F1"/>
    <w:rsid w:val="00B079A0"/>
    <w:rsid w:val="00B07B41"/>
    <w:rsid w:val="00B07D7A"/>
    <w:rsid w:val="00B102DF"/>
    <w:rsid w:val="00B1040E"/>
    <w:rsid w:val="00B10643"/>
    <w:rsid w:val="00B11437"/>
    <w:rsid w:val="00B116FB"/>
    <w:rsid w:val="00B11E02"/>
    <w:rsid w:val="00B11E52"/>
    <w:rsid w:val="00B1301A"/>
    <w:rsid w:val="00B13351"/>
    <w:rsid w:val="00B1336A"/>
    <w:rsid w:val="00B13AF3"/>
    <w:rsid w:val="00B14141"/>
    <w:rsid w:val="00B145AD"/>
    <w:rsid w:val="00B148D8"/>
    <w:rsid w:val="00B150AA"/>
    <w:rsid w:val="00B151C4"/>
    <w:rsid w:val="00B1570E"/>
    <w:rsid w:val="00B158F9"/>
    <w:rsid w:val="00B1599A"/>
    <w:rsid w:val="00B15A45"/>
    <w:rsid w:val="00B16245"/>
    <w:rsid w:val="00B17461"/>
    <w:rsid w:val="00B175CA"/>
    <w:rsid w:val="00B17B51"/>
    <w:rsid w:val="00B17D0A"/>
    <w:rsid w:val="00B17D1C"/>
    <w:rsid w:val="00B20188"/>
    <w:rsid w:val="00B203D3"/>
    <w:rsid w:val="00B208AB"/>
    <w:rsid w:val="00B20CF1"/>
    <w:rsid w:val="00B20D4E"/>
    <w:rsid w:val="00B210B0"/>
    <w:rsid w:val="00B212A2"/>
    <w:rsid w:val="00B21627"/>
    <w:rsid w:val="00B21716"/>
    <w:rsid w:val="00B2203F"/>
    <w:rsid w:val="00B2249F"/>
    <w:rsid w:val="00B224C1"/>
    <w:rsid w:val="00B22662"/>
    <w:rsid w:val="00B22CD4"/>
    <w:rsid w:val="00B23055"/>
    <w:rsid w:val="00B23115"/>
    <w:rsid w:val="00B23303"/>
    <w:rsid w:val="00B23584"/>
    <w:rsid w:val="00B23A02"/>
    <w:rsid w:val="00B2404E"/>
    <w:rsid w:val="00B242E4"/>
    <w:rsid w:val="00B24A13"/>
    <w:rsid w:val="00B24E66"/>
    <w:rsid w:val="00B24F5B"/>
    <w:rsid w:val="00B25410"/>
    <w:rsid w:val="00B25629"/>
    <w:rsid w:val="00B25B78"/>
    <w:rsid w:val="00B25CC3"/>
    <w:rsid w:val="00B260D1"/>
    <w:rsid w:val="00B260F2"/>
    <w:rsid w:val="00B26309"/>
    <w:rsid w:val="00B2651E"/>
    <w:rsid w:val="00B26893"/>
    <w:rsid w:val="00B26A47"/>
    <w:rsid w:val="00B26B4A"/>
    <w:rsid w:val="00B2728F"/>
    <w:rsid w:val="00B2740F"/>
    <w:rsid w:val="00B276A7"/>
    <w:rsid w:val="00B27D07"/>
    <w:rsid w:val="00B27E30"/>
    <w:rsid w:val="00B27EC3"/>
    <w:rsid w:val="00B30201"/>
    <w:rsid w:val="00B30F70"/>
    <w:rsid w:val="00B313CB"/>
    <w:rsid w:val="00B31A2C"/>
    <w:rsid w:val="00B31C8B"/>
    <w:rsid w:val="00B322BD"/>
    <w:rsid w:val="00B32390"/>
    <w:rsid w:val="00B32B6B"/>
    <w:rsid w:val="00B335F3"/>
    <w:rsid w:val="00B33D6C"/>
    <w:rsid w:val="00B33FB2"/>
    <w:rsid w:val="00B3404A"/>
    <w:rsid w:val="00B34226"/>
    <w:rsid w:val="00B343C4"/>
    <w:rsid w:val="00B344C3"/>
    <w:rsid w:val="00B345BB"/>
    <w:rsid w:val="00B34B8E"/>
    <w:rsid w:val="00B34D66"/>
    <w:rsid w:val="00B34EAC"/>
    <w:rsid w:val="00B350AC"/>
    <w:rsid w:val="00B350BD"/>
    <w:rsid w:val="00B35526"/>
    <w:rsid w:val="00B359A8"/>
    <w:rsid w:val="00B35C6A"/>
    <w:rsid w:val="00B35FCC"/>
    <w:rsid w:val="00B36024"/>
    <w:rsid w:val="00B36118"/>
    <w:rsid w:val="00B36488"/>
    <w:rsid w:val="00B36D90"/>
    <w:rsid w:val="00B36FF0"/>
    <w:rsid w:val="00B3712D"/>
    <w:rsid w:val="00B37528"/>
    <w:rsid w:val="00B37A44"/>
    <w:rsid w:val="00B404D7"/>
    <w:rsid w:val="00B40BE0"/>
    <w:rsid w:val="00B4102F"/>
    <w:rsid w:val="00B416E0"/>
    <w:rsid w:val="00B419E1"/>
    <w:rsid w:val="00B42C79"/>
    <w:rsid w:val="00B42D1B"/>
    <w:rsid w:val="00B42E3C"/>
    <w:rsid w:val="00B42F5A"/>
    <w:rsid w:val="00B43A6D"/>
    <w:rsid w:val="00B43DD9"/>
    <w:rsid w:val="00B43F18"/>
    <w:rsid w:val="00B441DD"/>
    <w:rsid w:val="00B4436D"/>
    <w:rsid w:val="00B44C60"/>
    <w:rsid w:val="00B45409"/>
    <w:rsid w:val="00B45E19"/>
    <w:rsid w:val="00B45EC2"/>
    <w:rsid w:val="00B45F63"/>
    <w:rsid w:val="00B46358"/>
    <w:rsid w:val="00B467FA"/>
    <w:rsid w:val="00B46B37"/>
    <w:rsid w:val="00B46DE5"/>
    <w:rsid w:val="00B46F27"/>
    <w:rsid w:val="00B472BD"/>
    <w:rsid w:val="00B47512"/>
    <w:rsid w:val="00B47C61"/>
    <w:rsid w:val="00B47D40"/>
    <w:rsid w:val="00B503E5"/>
    <w:rsid w:val="00B51005"/>
    <w:rsid w:val="00B514DB"/>
    <w:rsid w:val="00B51760"/>
    <w:rsid w:val="00B51DEF"/>
    <w:rsid w:val="00B51E91"/>
    <w:rsid w:val="00B5265A"/>
    <w:rsid w:val="00B527F3"/>
    <w:rsid w:val="00B5287F"/>
    <w:rsid w:val="00B52EC1"/>
    <w:rsid w:val="00B52EE4"/>
    <w:rsid w:val="00B52EF2"/>
    <w:rsid w:val="00B53A13"/>
    <w:rsid w:val="00B53A32"/>
    <w:rsid w:val="00B53A88"/>
    <w:rsid w:val="00B53D2D"/>
    <w:rsid w:val="00B53F6A"/>
    <w:rsid w:val="00B54602"/>
    <w:rsid w:val="00B54A67"/>
    <w:rsid w:val="00B54D77"/>
    <w:rsid w:val="00B54E18"/>
    <w:rsid w:val="00B550BC"/>
    <w:rsid w:val="00B555FC"/>
    <w:rsid w:val="00B55964"/>
    <w:rsid w:val="00B55D44"/>
    <w:rsid w:val="00B56146"/>
    <w:rsid w:val="00B568DF"/>
    <w:rsid w:val="00B56A07"/>
    <w:rsid w:val="00B56F59"/>
    <w:rsid w:val="00B57DBA"/>
    <w:rsid w:val="00B57E32"/>
    <w:rsid w:val="00B60047"/>
    <w:rsid w:val="00B60BD0"/>
    <w:rsid w:val="00B60CE2"/>
    <w:rsid w:val="00B60E49"/>
    <w:rsid w:val="00B60F04"/>
    <w:rsid w:val="00B616A0"/>
    <w:rsid w:val="00B61DB8"/>
    <w:rsid w:val="00B61EA3"/>
    <w:rsid w:val="00B620C1"/>
    <w:rsid w:val="00B62177"/>
    <w:rsid w:val="00B62A68"/>
    <w:rsid w:val="00B62C89"/>
    <w:rsid w:val="00B62E6A"/>
    <w:rsid w:val="00B633A6"/>
    <w:rsid w:val="00B6391F"/>
    <w:rsid w:val="00B63CDB"/>
    <w:rsid w:val="00B63E19"/>
    <w:rsid w:val="00B63FED"/>
    <w:rsid w:val="00B64219"/>
    <w:rsid w:val="00B6451E"/>
    <w:rsid w:val="00B64915"/>
    <w:rsid w:val="00B64963"/>
    <w:rsid w:val="00B649F5"/>
    <w:rsid w:val="00B64B5C"/>
    <w:rsid w:val="00B64FC4"/>
    <w:rsid w:val="00B658FF"/>
    <w:rsid w:val="00B65E77"/>
    <w:rsid w:val="00B66C96"/>
    <w:rsid w:val="00B67178"/>
    <w:rsid w:val="00B672AC"/>
    <w:rsid w:val="00B67450"/>
    <w:rsid w:val="00B6755E"/>
    <w:rsid w:val="00B6769A"/>
    <w:rsid w:val="00B6775B"/>
    <w:rsid w:val="00B67EC6"/>
    <w:rsid w:val="00B700BE"/>
    <w:rsid w:val="00B703B1"/>
    <w:rsid w:val="00B70480"/>
    <w:rsid w:val="00B706E5"/>
    <w:rsid w:val="00B70742"/>
    <w:rsid w:val="00B707A2"/>
    <w:rsid w:val="00B70FAE"/>
    <w:rsid w:val="00B71131"/>
    <w:rsid w:val="00B7140E"/>
    <w:rsid w:val="00B71413"/>
    <w:rsid w:val="00B72177"/>
    <w:rsid w:val="00B72683"/>
    <w:rsid w:val="00B72BA7"/>
    <w:rsid w:val="00B72C3B"/>
    <w:rsid w:val="00B72DD4"/>
    <w:rsid w:val="00B72DF6"/>
    <w:rsid w:val="00B73045"/>
    <w:rsid w:val="00B73544"/>
    <w:rsid w:val="00B73CB3"/>
    <w:rsid w:val="00B742C7"/>
    <w:rsid w:val="00B74EAE"/>
    <w:rsid w:val="00B74EB1"/>
    <w:rsid w:val="00B75054"/>
    <w:rsid w:val="00B7509D"/>
    <w:rsid w:val="00B75E83"/>
    <w:rsid w:val="00B76168"/>
    <w:rsid w:val="00B761BB"/>
    <w:rsid w:val="00B767C6"/>
    <w:rsid w:val="00B76901"/>
    <w:rsid w:val="00B76A16"/>
    <w:rsid w:val="00B76C01"/>
    <w:rsid w:val="00B76C7C"/>
    <w:rsid w:val="00B77C12"/>
    <w:rsid w:val="00B77EC6"/>
    <w:rsid w:val="00B803E7"/>
    <w:rsid w:val="00B8041C"/>
    <w:rsid w:val="00B80580"/>
    <w:rsid w:val="00B8088E"/>
    <w:rsid w:val="00B80943"/>
    <w:rsid w:val="00B80D1F"/>
    <w:rsid w:val="00B814D8"/>
    <w:rsid w:val="00B8178C"/>
    <w:rsid w:val="00B82136"/>
    <w:rsid w:val="00B824DA"/>
    <w:rsid w:val="00B82C2C"/>
    <w:rsid w:val="00B82F09"/>
    <w:rsid w:val="00B82F6C"/>
    <w:rsid w:val="00B83A5B"/>
    <w:rsid w:val="00B84A57"/>
    <w:rsid w:val="00B84EFF"/>
    <w:rsid w:val="00B8518B"/>
    <w:rsid w:val="00B851E7"/>
    <w:rsid w:val="00B85352"/>
    <w:rsid w:val="00B857FB"/>
    <w:rsid w:val="00B859A3"/>
    <w:rsid w:val="00B85A04"/>
    <w:rsid w:val="00B85A1D"/>
    <w:rsid w:val="00B85C29"/>
    <w:rsid w:val="00B85F01"/>
    <w:rsid w:val="00B86029"/>
    <w:rsid w:val="00B864D9"/>
    <w:rsid w:val="00B86945"/>
    <w:rsid w:val="00B86E9A"/>
    <w:rsid w:val="00B872A7"/>
    <w:rsid w:val="00B87357"/>
    <w:rsid w:val="00B873E0"/>
    <w:rsid w:val="00B87CE9"/>
    <w:rsid w:val="00B914BB"/>
    <w:rsid w:val="00B9167B"/>
    <w:rsid w:val="00B916B8"/>
    <w:rsid w:val="00B92722"/>
    <w:rsid w:val="00B927CD"/>
    <w:rsid w:val="00B92BF6"/>
    <w:rsid w:val="00B93414"/>
    <w:rsid w:val="00B9355E"/>
    <w:rsid w:val="00B9387E"/>
    <w:rsid w:val="00B938CF"/>
    <w:rsid w:val="00B93CAB"/>
    <w:rsid w:val="00B94039"/>
    <w:rsid w:val="00B950F8"/>
    <w:rsid w:val="00B951E9"/>
    <w:rsid w:val="00B95EDF"/>
    <w:rsid w:val="00B95FA1"/>
    <w:rsid w:val="00B95FE8"/>
    <w:rsid w:val="00B96208"/>
    <w:rsid w:val="00B96620"/>
    <w:rsid w:val="00B96DD8"/>
    <w:rsid w:val="00B96E64"/>
    <w:rsid w:val="00B971C2"/>
    <w:rsid w:val="00B97293"/>
    <w:rsid w:val="00B9749F"/>
    <w:rsid w:val="00B97AFC"/>
    <w:rsid w:val="00BA01F3"/>
    <w:rsid w:val="00BA0813"/>
    <w:rsid w:val="00BA0A0C"/>
    <w:rsid w:val="00BA0A45"/>
    <w:rsid w:val="00BA0BD1"/>
    <w:rsid w:val="00BA1236"/>
    <w:rsid w:val="00BA1598"/>
    <w:rsid w:val="00BA180D"/>
    <w:rsid w:val="00BA2092"/>
    <w:rsid w:val="00BA20AC"/>
    <w:rsid w:val="00BA29BC"/>
    <w:rsid w:val="00BA2DE6"/>
    <w:rsid w:val="00BA3009"/>
    <w:rsid w:val="00BA31F1"/>
    <w:rsid w:val="00BA3210"/>
    <w:rsid w:val="00BA3721"/>
    <w:rsid w:val="00BA37A7"/>
    <w:rsid w:val="00BA3AAB"/>
    <w:rsid w:val="00BA3D2F"/>
    <w:rsid w:val="00BA3F48"/>
    <w:rsid w:val="00BA41C3"/>
    <w:rsid w:val="00BA4A8E"/>
    <w:rsid w:val="00BA5F3E"/>
    <w:rsid w:val="00BA6165"/>
    <w:rsid w:val="00BA644B"/>
    <w:rsid w:val="00BA678E"/>
    <w:rsid w:val="00BA682B"/>
    <w:rsid w:val="00BA6ED3"/>
    <w:rsid w:val="00BA79DE"/>
    <w:rsid w:val="00BA7ABA"/>
    <w:rsid w:val="00BA7C1E"/>
    <w:rsid w:val="00BA7CDF"/>
    <w:rsid w:val="00BB01B0"/>
    <w:rsid w:val="00BB0482"/>
    <w:rsid w:val="00BB077C"/>
    <w:rsid w:val="00BB0AC7"/>
    <w:rsid w:val="00BB15BA"/>
    <w:rsid w:val="00BB1707"/>
    <w:rsid w:val="00BB1CF4"/>
    <w:rsid w:val="00BB1F8F"/>
    <w:rsid w:val="00BB2473"/>
    <w:rsid w:val="00BB24C9"/>
    <w:rsid w:val="00BB254E"/>
    <w:rsid w:val="00BB27A5"/>
    <w:rsid w:val="00BB29F1"/>
    <w:rsid w:val="00BB2D43"/>
    <w:rsid w:val="00BB2FB2"/>
    <w:rsid w:val="00BB30C1"/>
    <w:rsid w:val="00BB34B0"/>
    <w:rsid w:val="00BB3807"/>
    <w:rsid w:val="00BB4834"/>
    <w:rsid w:val="00BB4D14"/>
    <w:rsid w:val="00BB5567"/>
    <w:rsid w:val="00BB6021"/>
    <w:rsid w:val="00BB634E"/>
    <w:rsid w:val="00BB72B9"/>
    <w:rsid w:val="00BB7652"/>
    <w:rsid w:val="00BB7CC0"/>
    <w:rsid w:val="00BC072A"/>
    <w:rsid w:val="00BC091F"/>
    <w:rsid w:val="00BC0AA3"/>
    <w:rsid w:val="00BC0C36"/>
    <w:rsid w:val="00BC0FED"/>
    <w:rsid w:val="00BC139D"/>
    <w:rsid w:val="00BC15D3"/>
    <w:rsid w:val="00BC1DE9"/>
    <w:rsid w:val="00BC2069"/>
    <w:rsid w:val="00BC27F5"/>
    <w:rsid w:val="00BC2D8F"/>
    <w:rsid w:val="00BC3883"/>
    <w:rsid w:val="00BC3CFF"/>
    <w:rsid w:val="00BC4255"/>
    <w:rsid w:val="00BC447E"/>
    <w:rsid w:val="00BC4E07"/>
    <w:rsid w:val="00BC4FFC"/>
    <w:rsid w:val="00BC50C0"/>
    <w:rsid w:val="00BC5128"/>
    <w:rsid w:val="00BC5253"/>
    <w:rsid w:val="00BC5359"/>
    <w:rsid w:val="00BC569F"/>
    <w:rsid w:val="00BC5E4D"/>
    <w:rsid w:val="00BC5FC2"/>
    <w:rsid w:val="00BC647F"/>
    <w:rsid w:val="00BC684D"/>
    <w:rsid w:val="00BC6E9A"/>
    <w:rsid w:val="00BC6EFA"/>
    <w:rsid w:val="00BC7324"/>
    <w:rsid w:val="00BC7A93"/>
    <w:rsid w:val="00BC7B5D"/>
    <w:rsid w:val="00BC7C54"/>
    <w:rsid w:val="00BC7DA9"/>
    <w:rsid w:val="00BD02C3"/>
    <w:rsid w:val="00BD0922"/>
    <w:rsid w:val="00BD0B0F"/>
    <w:rsid w:val="00BD1887"/>
    <w:rsid w:val="00BD1B37"/>
    <w:rsid w:val="00BD1C11"/>
    <w:rsid w:val="00BD2487"/>
    <w:rsid w:val="00BD2BEC"/>
    <w:rsid w:val="00BD2C1F"/>
    <w:rsid w:val="00BD2CEA"/>
    <w:rsid w:val="00BD2D7F"/>
    <w:rsid w:val="00BD3796"/>
    <w:rsid w:val="00BD3C08"/>
    <w:rsid w:val="00BD3F8B"/>
    <w:rsid w:val="00BD450F"/>
    <w:rsid w:val="00BD4560"/>
    <w:rsid w:val="00BD5174"/>
    <w:rsid w:val="00BD5453"/>
    <w:rsid w:val="00BD5888"/>
    <w:rsid w:val="00BD5996"/>
    <w:rsid w:val="00BD5B09"/>
    <w:rsid w:val="00BD612F"/>
    <w:rsid w:val="00BD621B"/>
    <w:rsid w:val="00BD629B"/>
    <w:rsid w:val="00BD6F45"/>
    <w:rsid w:val="00BD74C1"/>
    <w:rsid w:val="00BD7546"/>
    <w:rsid w:val="00BD7D68"/>
    <w:rsid w:val="00BD7DBD"/>
    <w:rsid w:val="00BD7EEA"/>
    <w:rsid w:val="00BD7F38"/>
    <w:rsid w:val="00BE01B0"/>
    <w:rsid w:val="00BE02A3"/>
    <w:rsid w:val="00BE07CF"/>
    <w:rsid w:val="00BE090D"/>
    <w:rsid w:val="00BE0A18"/>
    <w:rsid w:val="00BE135A"/>
    <w:rsid w:val="00BE195B"/>
    <w:rsid w:val="00BE1F6B"/>
    <w:rsid w:val="00BE2085"/>
    <w:rsid w:val="00BE2292"/>
    <w:rsid w:val="00BE23CF"/>
    <w:rsid w:val="00BE23FD"/>
    <w:rsid w:val="00BE272C"/>
    <w:rsid w:val="00BE297E"/>
    <w:rsid w:val="00BE32C5"/>
    <w:rsid w:val="00BE3340"/>
    <w:rsid w:val="00BE361A"/>
    <w:rsid w:val="00BE3797"/>
    <w:rsid w:val="00BE39CB"/>
    <w:rsid w:val="00BE3E97"/>
    <w:rsid w:val="00BE412B"/>
    <w:rsid w:val="00BE48B0"/>
    <w:rsid w:val="00BE4C77"/>
    <w:rsid w:val="00BE5623"/>
    <w:rsid w:val="00BE5707"/>
    <w:rsid w:val="00BE5FC1"/>
    <w:rsid w:val="00BE626C"/>
    <w:rsid w:val="00BE6674"/>
    <w:rsid w:val="00BE6F7E"/>
    <w:rsid w:val="00BE7872"/>
    <w:rsid w:val="00BE7AA9"/>
    <w:rsid w:val="00BE7C7C"/>
    <w:rsid w:val="00BE7D04"/>
    <w:rsid w:val="00BE7DD8"/>
    <w:rsid w:val="00BF02A0"/>
    <w:rsid w:val="00BF0347"/>
    <w:rsid w:val="00BF0D74"/>
    <w:rsid w:val="00BF1101"/>
    <w:rsid w:val="00BF177C"/>
    <w:rsid w:val="00BF1885"/>
    <w:rsid w:val="00BF1FF5"/>
    <w:rsid w:val="00BF2213"/>
    <w:rsid w:val="00BF25AD"/>
    <w:rsid w:val="00BF2BC2"/>
    <w:rsid w:val="00BF307E"/>
    <w:rsid w:val="00BF3364"/>
    <w:rsid w:val="00BF36B0"/>
    <w:rsid w:val="00BF3B1C"/>
    <w:rsid w:val="00BF3C62"/>
    <w:rsid w:val="00BF3D1A"/>
    <w:rsid w:val="00BF3FF8"/>
    <w:rsid w:val="00BF447A"/>
    <w:rsid w:val="00BF45DD"/>
    <w:rsid w:val="00BF46ED"/>
    <w:rsid w:val="00BF495D"/>
    <w:rsid w:val="00BF4EC8"/>
    <w:rsid w:val="00BF516F"/>
    <w:rsid w:val="00BF540A"/>
    <w:rsid w:val="00BF550F"/>
    <w:rsid w:val="00BF57FA"/>
    <w:rsid w:val="00BF580F"/>
    <w:rsid w:val="00BF5C3C"/>
    <w:rsid w:val="00BF5C49"/>
    <w:rsid w:val="00BF5C5A"/>
    <w:rsid w:val="00BF5D78"/>
    <w:rsid w:val="00BF62BD"/>
    <w:rsid w:val="00BF6751"/>
    <w:rsid w:val="00BF698A"/>
    <w:rsid w:val="00BF7379"/>
    <w:rsid w:val="00BF7A20"/>
    <w:rsid w:val="00BF7C58"/>
    <w:rsid w:val="00BF7DC5"/>
    <w:rsid w:val="00BF7ED4"/>
    <w:rsid w:val="00BF7EE5"/>
    <w:rsid w:val="00BF7FA1"/>
    <w:rsid w:val="00C006DA"/>
    <w:rsid w:val="00C00A57"/>
    <w:rsid w:val="00C00B35"/>
    <w:rsid w:val="00C00DB0"/>
    <w:rsid w:val="00C0100E"/>
    <w:rsid w:val="00C0125A"/>
    <w:rsid w:val="00C014BB"/>
    <w:rsid w:val="00C01859"/>
    <w:rsid w:val="00C01C6D"/>
    <w:rsid w:val="00C01FB4"/>
    <w:rsid w:val="00C021E6"/>
    <w:rsid w:val="00C023A6"/>
    <w:rsid w:val="00C0245E"/>
    <w:rsid w:val="00C02CD3"/>
    <w:rsid w:val="00C030F6"/>
    <w:rsid w:val="00C03638"/>
    <w:rsid w:val="00C03B7E"/>
    <w:rsid w:val="00C03C3E"/>
    <w:rsid w:val="00C03E45"/>
    <w:rsid w:val="00C048D9"/>
    <w:rsid w:val="00C04EB8"/>
    <w:rsid w:val="00C04F05"/>
    <w:rsid w:val="00C0507D"/>
    <w:rsid w:val="00C052D1"/>
    <w:rsid w:val="00C05307"/>
    <w:rsid w:val="00C054E8"/>
    <w:rsid w:val="00C065E7"/>
    <w:rsid w:val="00C0667E"/>
    <w:rsid w:val="00C071AF"/>
    <w:rsid w:val="00C075F9"/>
    <w:rsid w:val="00C07755"/>
    <w:rsid w:val="00C1010F"/>
    <w:rsid w:val="00C10117"/>
    <w:rsid w:val="00C1019C"/>
    <w:rsid w:val="00C10611"/>
    <w:rsid w:val="00C10847"/>
    <w:rsid w:val="00C10D4A"/>
    <w:rsid w:val="00C10DB3"/>
    <w:rsid w:val="00C10EF4"/>
    <w:rsid w:val="00C10FA6"/>
    <w:rsid w:val="00C11455"/>
    <w:rsid w:val="00C115AB"/>
    <w:rsid w:val="00C11B21"/>
    <w:rsid w:val="00C11BF4"/>
    <w:rsid w:val="00C11D90"/>
    <w:rsid w:val="00C120FF"/>
    <w:rsid w:val="00C123FE"/>
    <w:rsid w:val="00C12461"/>
    <w:rsid w:val="00C12B1D"/>
    <w:rsid w:val="00C12D21"/>
    <w:rsid w:val="00C1367E"/>
    <w:rsid w:val="00C138BC"/>
    <w:rsid w:val="00C140CC"/>
    <w:rsid w:val="00C141C7"/>
    <w:rsid w:val="00C14322"/>
    <w:rsid w:val="00C14866"/>
    <w:rsid w:val="00C14CA8"/>
    <w:rsid w:val="00C1596D"/>
    <w:rsid w:val="00C15C35"/>
    <w:rsid w:val="00C15CA2"/>
    <w:rsid w:val="00C15D46"/>
    <w:rsid w:val="00C15DD1"/>
    <w:rsid w:val="00C16806"/>
    <w:rsid w:val="00C169E7"/>
    <w:rsid w:val="00C171D8"/>
    <w:rsid w:val="00C1733E"/>
    <w:rsid w:val="00C17376"/>
    <w:rsid w:val="00C174B6"/>
    <w:rsid w:val="00C204E3"/>
    <w:rsid w:val="00C2053A"/>
    <w:rsid w:val="00C20939"/>
    <w:rsid w:val="00C21133"/>
    <w:rsid w:val="00C2141A"/>
    <w:rsid w:val="00C22301"/>
    <w:rsid w:val="00C2243D"/>
    <w:rsid w:val="00C224A3"/>
    <w:rsid w:val="00C2257A"/>
    <w:rsid w:val="00C239C7"/>
    <w:rsid w:val="00C24060"/>
    <w:rsid w:val="00C241C4"/>
    <w:rsid w:val="00C24283"/>
    <w:rsid w:val="00C24D24"/>
    <w:rsid w:val="00C25434"/>
    <w:rsid w:val="00C25AEA"/>
    <w:rsid w:val="00C26516"/>
    <w:rsid w:val="00C26A47"/>
    <w:rsid w:val="00C26AE7"/>
    <w:rsid w:val="00C26E89"/>
    <w:rsid w:val="00C26F95"/>
    <w:rsid w:val="00C27086"/>
    <w:rsid w:val="00C271EC"/>
    <w:rsid w:val="00C27310"/>
    <w:rsid w:val="00C273A4"/>
    <w:rsid w:val="00C2777D"/>
    <w:rsid w:val="00C27B75"/>
    <w:rsid w:val="00C300CF"/>
    <w:rsid w:val="00C301CB"/>
    <w:rsid w:val="00C3020D"/>
    <w:rsid w:val="00C30AAC"/>
    <w:rsid w:val="00C3104F"/>
    <w:rsid w:val="00C31194"/>
    <w:rsid w:val="00C31C27"/>
    <w:rsid w:val="00C32DFF"/>
    <w:rsid w:val="00C32E3A"/>
    <w:rsid w:val="00C333F0"/>
    <w:rsid w:val="00C34609"/>
    <w:rsid w:val="00C34827"/>
    <w:rsid w:val="00C348E9"/>
    <w:rsid w:val="00C34AFA"/>
    <w:rsid w:val="00C34ED3"/>
    <w:rsid w:val="00C35581"/>
    <w:rsid w:val="00C35695"/>
    <w:rsid w:val="00C358D7"/>
    <w:rsid w:val="00C35BFA"/>
    <w:rsid w:val="00C364A5"/>
    <w:rsid w:val="00C36776"/>
    <w:rsid w:val="00C36CAE"/>
    <w:rsid w:val="00C36DF0"/>
    <w:rsid w:val="00C36E32"/>
    <w:rsid w:val="00C373EE"/>
    <w:rsid w:val="00C401C9"/>
    <w:rsid w:val="00C404DF"/>
    <w:rsid w:val="00C4052A"/>
    <w:rsid w:val="00C40605"/>
    <w:rsid w:val="00C40802"/>
    <w:rsid w:val="00C40EE3"/>
    <w:rsid w:val="00C40F0D"/>
    <w:rsid w:val="00C4156E"/>
    <w:rsid w:val="00C41573"/>
    <w:rsid w:val="00C4160F"/>
    <w:rsid w:val="00C41A8D"/>
    <w:rsid w:val="00C41BEC"/>
    <w:rsid w:val="00C41DBD"/>
    <w:rsid w:val="00C42194"/>
    <w:rsid w:val="00C426B6"/>
    <w:rsid w:val="00C42AFF"/>
    <w:rsid w:val="00C42B3A"/>
    <w:rsid w:val="00C42BA4"/>
    <w:rsid w:val="00C42C75"/>
    <w:rsid w:val="00C42EE7"/>
    <w:rsid w:val="00C4351D"/>
    <w:rsid w:val="00C4364A"/>
    <w:rsid w:val="00C43910"/>
    <w:rsid w:val="00C43E56"/>
    <w:rsid w:val="00C43E6A"/>
    <w:rsid w:val="00C445F2"/>
    <w:rsid w:val="00C4477D"/>
    <w:rsid w:val="00C44826"/>
    <w:rsid w:val="00C4493C"/>
    <w:rsid w:val="00C44977"/>
    <w:rsid w:val="00C44DBE"/>
    <w:rsid w:val="00C453D7"/>
    <w:rsid w:val="00C457F2"/>
    <w:rsid w:val="00C45A85"/>
    <w:rsid w:val="00C45B1C"/>
    <w:rsid w:val="00C45D94"/>
    <w:rsid w:val="00C46315"/>
    <w:rsid w:val="00C465C4"/>
    <w:rsid w:val="00C4660B"/>
    <w:rsid w:val="00C46BF8"/>
    <w:rsid w:val="00C46FE0"/>
    <w:rsid w:val="00C47497"/>
    <w:rsid w:val="00C474DB"/>
    <w:rsid w:val="00C47894"/>
    <w:rsid w:val="00C47972"/>
    <w:rsid w:val="00C47F93"/>
    <w:rsid w:val="00C502B5"/>
    <w:rsid w:val="00C50842"/>
    <w:rsid w:val="00C50CFC"/>
    <w:rsid w:val="00C50DCB"/>
    <w:rsid w:val="00C513FC"/>
    <w:rsid w:val="00C514F5"/>
    <w:rsid w:val="00C51958"/>
    <w:rsid w:val="00C51A92"/>
    <w:rsid w:val="00C52BB8"/>
    <w:rsid w:val="00C52D01"/>
    <w:rsid w:val="00C532B9"/>
    <w:rsid w:val="00C5359E"/>
    <w:rsid w:val="00C535A9"/>
    <w:rsid w:val="00C53A3E"/>
    <w:rsid w:val="00C5444A"/>
    <w:rsid w:val="00C549E0"/>
    <w:rsid w:val="00C54A8F"/>
    <w:rsid w:val="00C55495"/>
    <w:rsid w:val="00C5584E"/>
    <w:rsid w:val="00C55853"/>
    <w:rsid w:val="00C55AAE"/>
    <w:rsid w:val="00C55DB7"/>
    <w:rsid w:val="00C5631A"/>
    <w:rsid w:val="00C56341"/>
    <w:rsid w:val="00C566C5"/>
    <w:rsid w:val="00C56819"/>
    <w:rsid w:val="00C56919"/>
    <w:rsid w:val="00C5697A"/>
    <w:rsid w:val="00C56AA8"/>
    <w:rsid w:val="00C56AD6"/>
    <w:rsid w:val="00C579D3"/>
    <w:rsid w:val="00C57AFA"/>
    <w:rsid w:val="00C57E1F"/>
    <w:rsid w:val="00C60213"/>
    <w:rsid w:val="00C6085A"/>
    <w:rsid w:val="00C608E4"/>
    <w:rsid w:val="00C60C6E"/>
    <w:rsid w:val="00C60C8D"/>
    <w:rsid w:val="00C60EF1"/>
    <w:rsid w:val="00C612CF"/>
    <w:rsid w:val="00C61680"/>
    <w:rsid w:val="00C61F48"/>
    <w:rsid w:val="00C623D0"/>
    <w:rsid w:val="00C624D2"/>
    <w:rsid w:val="00C62B6C"/>
    <w:rsid w:val="00C63452"/>
    <w:rsid w:val="00C63744"/>
    <w:rsid w:val="00C63788"/>
    <w:rsid w:val="00C6394C"/>
    <w:rsid w:val="00C63A28"/>
    <w:rsid w:val="00C63E3C"/>
    <w:rsid w:val="00C64D0B"/>
    <w:rsid w:val="00C64F20"/>
    <w:rsid w:val="00C65221"/>
    <w:rsid w:val="00C65A7C"/>
    <w:rsid w:val="00C65CDA"/>
    <w:rsid w:val="00C661B0"/>
    <w:rsid w:val="00C668BF"/>
    <w:rsid w:val="00C66A3A"/>
    <w:rsid w:val="00C66A60"/>
    <w:rsid w:val="00C66BE1"/>
    <w:rsid w:val="00C67355"/>
    <w:rsid w:val="00C67695"/>
    <w:rsid w:val="00C67C1C"/>
    <w:rsid w:val="00C67F45"/>
    <w:rsid w:val="00C7030F"/>
    <w:rsid w:val="00C707C7"/>
    <w:rsid w:val="00C708B9"/>
    <w:rsid w:val="00C71234"/>
    <w:rsid w:val="00C71278"/>
    <w:rsid w:val="00C714AC"/>
    <w:rsid w:val="00C71CA7"/>
    <w:rsid w:val="00C71DC3"/>
    <w:rsid w:val="00C71E02"/>
    <w:rsid w:val="00C72064"/>
    <w:rsid w:val="00C72316"/>
    <w:rsid w:val="00C7244B"/>
    <w:rsid w:val="00C7282E"/>
    <w:rsid w:val="00C72C5B"/>
    <w:rsid w:val="00C72E00"/>
    <w:rsid w:val="00C736A3"/>
    <w:rsid w:val="00C73F82"/>
    <w:rsid w:val="00C74921"/>
    <w:rsid w:val="00C74BC7"/>
    <w:rsid w:val="00C75345"/>
    <w:rsid w:val="00C755C8"/>
    <w:rsid w:val="00C755FD"/>
    <w:rsid w:val="00C7568D"/>
    <w:rsid w:val="00C763E8"/>
    <w:rsid w:val="00C7644E"/>
    <w:rsid w:val="00C76C25"/>
    <w:rsid w:val="00C77183"/>
    <w:rsid w:val="00C77382"/>
    <w:rsid w:val="00C77405"/>
    <w:rsid w:val="00C77715"/>
    <w:rsid w:val="00C77976"/>
    <w:rsid w:val="00C77E4D"/>
    <w:rsid w:val="00C80226"/>
    <w:rsid w:val="00C8070A"/>
    <w:rsid w:val="00C811D7"/>
    <w:rsid w:val="00C81280"/>
    <w:rsid w:val="00C812D8"/>
    <w:rsid w:val="00C813D2"/>
    <w:rsid w:val="00C81668"/>
    <w:rsid w:val="00C818B0"/>
    <w:rsid w:val="00C81D4F"/>
    <w:rsid w:val="00C8270A"/>
    <w:rsid w:val="00C82B61"/>
    <w:rsid w:val="00C82D04"/>
    <w:rsid w:val="00C82E30"/>
    <w:rsid w:val="00C82EA0"/>
    <w:rsid w:val="00C82F46"/>
    <w:rsid w:val="00C82F99"/>
    <w:rsid w:val="00C8305C"/>
    <w:rsid w:val="00C83341"/>
    <w:rsid w:val="00C834D5"/>
    <w:rsid w:val="00C83612"/>
    <w:rsid w:val="00C84247"/>
    <w:rsid w:val="00C8427E"/>
    <w:rsid w:val="00C844B3"/>
    <w:rsid w:val="00C84605"/>
    <w:rsid w:val="00C8499B"/>
    <w:rsid w:val="00C856D2"/>
    <w:rsid w:val="00C85F39"/>
    <w:rsid w:val="00C86683"/>
    <w:rsid w:val="00C86984"/>
    <w:rsid w:val="00C86A24"/>
    <w:rsid w:val="00C86BD9"/>
    <w:rsid w:val="00C86CBE"/>
    <w:rsid w:val="00C8703D"/>
    <w:rsid w:val="00C875C7"/>
    <w:rsid w:val="00C87C82"/>
    <w:rsid w:val="00C87D31"/>
    <w:rsid w:val="00C87E5B"/>
    <w:rsid w:val="00C87FE0"/>
    <w:rsid w:val="00C9043B"/>
    <w:rsid w:val="00C9086D"/>
    <w:rsid w:val="00C911C3"/>
    <w:rsid w:val="00C91364"/>
    <w:rsid w:val="00C918A1"/>
    <w:rsid w:val="00C91BCB"/>
    <w:rsid w:val="00C91CB9"/>
    <w:rsid w:val="00C91D5B"/>
    <w:rsid w:val="00C9238E"/>
    <w:rsid w:val="00C928A8"/>
    <w:rsid w:val="00C92C32"/>
    <w:rsid w:val="00C92EBF"/>
    <w:rsid w:val="00C93758"/>
    <w:rsid w:val="00C93AAE"/>
    <w:rsid w:val="00C942A8"/>
    <w:rsid w:val="00C94439"/>
    <w:rsid w:val="00C9496F"/>
    <w:rsid w:val="00C94DF6"/>
    <w:rsid w:val="00C94E89"/>
    <w:rsid w:val="00C95A1F"/>
    <w:rsid w:val="00C95E7C"/>
    <w:rsid w:val="00C9660E"/>
    <w:rsid w:val="00C96A03"/>
    <w:rsid w:val="00C96AFE"/>
    <w:rsid w:val="00C97016"/>
    <w:rsid w:val="00C97463"/>
    <w:rsid w:val="00C974BB"/>
    <w:rsid w:val="00CA028D"/>
    <w:rsid w:val="00CA0698"/>
    <w:rsid w:val="00CA084C"/>
    <w:rsid w:val="00CA0F27"/>
    <w:rsid w:val="00CA164F"/>
    <w:rsid w:val="00CA1881"/>
    <w:rsid w:val="00CA1A0B"/>
    <w:rsid w:val="00CA2100"/>
    <w:rsid w:val="00CA2B50"/>
    <w:rsid w:val="00CA2D91"/>
    <w:rsid w:val="00CA2F3A"/>
    <w:rsid w:val="00CA3759"/>
    <w:rsid w:val="00CA37C3"/>
    <w:rsid w:val="00CA3822"/>
    <w:rsid w:val="00CA3C26"/>
    <w:rsid w:val="00CA425C"/>
    <w:rsid w:val="00CA42E8"/>
    <w:rsid w:val="00CA470D"/>
    <w:rsid w:val="00CA4795"/>
    <w:rsid w:val="00CA5799"/>
    <w:rsid w:val="00CA5D9F"/>
    <w:rsid w:val="00CA5F23"/>
    <w:rsid w:val="00CA6890"/>
    <w:rsid w:val="00CA6936"/>
    <w:rsid w:val="00CA7169"/>
    <w:rsid w:val="00CA761C"/>
    <w:rsid w:val="00CA78F6"/>
    <w:rsid w:val="00CB0165"/>
    <w:rsid w:val="00CB0E3E"/>
    <w:rsid w:val="00CB13DB"/>
    <w:rsid w:val="00CB1B06"/>
    <w:rsid w:val="00CB1C3B"/>
    <w:rsid w:val="00CB2015"/>
    <w:rsid w:val="00CB227E"/>
    <w:rsid w:val="00CB2910"/>
    <w:rsid w:val="00CB35CE"/>
    <w:rsid w:val="00CB35FD"/>
    <w:rsid w:val="00CB36B2"/>
    <w:rsid w:val="00CB3A3F"/>
    <w:rsid w:val="00CB3EDF"/>
    <w:rsid w:val="00CB3FEB"/>
    <w:rsid w:val="00CB431A"/>
    <w:rsid w:val="00CB4578"/>
    <w:rsid w:val="00CB4920"/>
    <w:rsid w:val="00CB4921"/>
    <w:rsid w:val="00CB5121"/>
    <w:rsid w:val="00CB5277"/>
    <w:rsid w:val="00CB52DA"/>
    <w:rsid w:val="00CB5730"/>
    <w:rsid w:val="00CB5927"/>
    <w:rsid w:val="00CB6086"/>
    <w:rsid w:val="00CB66CA"/>
    <w:rsid w:val="00CB671C"/>
    <w:rsid w:val="00CB6DAD"/>
    <w:rsid w:val="00CB7153"/>
    <w:rsid w:val="00CB71EF"/>
    <w:rsid w:val="00CB766B"/>
    <w:rsid w:val="00CB7870"/>
    <w:rsid w:val="00CB791E"/>
    <w:rsid w:val="00CB7ECF"/>
    <w:rsid w:val="00CC04A6"/>
    <w:rsid w:val="00CC071A"/>
    <w:rsid w:val="00CC10E1"/>
    <w:rsid w:val="00CC1206"/>
    <w:rsid w:val="00CC18DA"/>
    <w:rsid w:val="00CC2A46"/>
    <w:rsid w:val="00CC2A5F"/>
    <w:rsid w:val="00CC2C1E"/>
    <w:rsid w:val="00CC3006"/>
    <w:rsid w:val="00CC3171"/>
    <w:rsid w:val="00CC31F0"/>
    <w:rsid w:val="00CC325E"/>
    <w:rsid w:val="00CC3291"/>
    <w:rsid w:val="00CC3592"/>
    <w:rsid w:val="00CC381B"/>
    <w:rsid w:val="00CC4D36"/>
    <w:rsid w:val="00CC4FF8"/>
    <w:rsid w:val="00CC58AD"/>
    <w:rsid w:val="00CC5E2D"/>
    <w:rsid w:val="00CC615B"/>
    <w:rsid w:val="00CC6178"/>
    <w:rsid w:val="00CC634D"/>
    <w:rsid w:val="00CC6361"/>
    <w:rsid w:val="00CC6FCD"/>
    <w:rsid w:val="00CC722C"/>
    <w:rsid w:val="00CC775F"/>
    <w:rsid w:val="00CC793F"/>
    <w:rsid w:val="00CC7AB5"/>
    <w:rsid w:val="00CC7C0E"/>
    <w:rsid w:val="00CD091E"/>
    <w:rsid w:val="00CD0E5F"/>
    <w:rsid w:val="00CD0EF9"/>
    <w:rsid w:val="00CD110B"/>
    <w:rsid w:val="00CD1649"/>
    <w:rsid w:val="00CD2182"/>
    <w:rsid w:val="00CD2643"/>
    <w:rsid w:val="00CD27BC"/>
    <w:rsid w:val="00CD28DA"/>
    <w:rsid w:val="00CD2A8C"/>
    <w:rsid w:val="00CD2EA0"/>
    <w:rsid w:val="00CD2EFA"/>
    <w:rsid w:val="00CD2FD6"/>
    <w:rsid w:val="00CD3181"/>
    <w:rsid w:val="00CD32B5"/>
    <w:rsid w:val="00CD35BF"/>
    <w:rsid w:val="00CD3659"/>
    <w:rsid w:val="00CD3C63"/>
    <w:rsid w:val="00CD3D9C"/>
    <w:rsid w:val="00CD41AE"/>
    <w:rsid w:val="00CD43A4"/>
    <w:rsid w:val="00CD49F8"/>
    <w:rsid w:val="00CD4A45"/>
    <w:rsid w:val="00CD4BF8"/>
    <w:rsid w:val="00CD5031"/>
    <w:rsid w:val="00CD523F"/>
    <w:rsid w:val="00CD52D2"/>
    <w:rsid w:val="00CD537D"/>
    <w:rsid w:val="00CD5ACA"/>
    <w:rsid w:val="00CD5B2F"/>
    <w:rsid w:val="00CD5D44"/>
    <w:rsid w:val="00CD5FCB"/>
    <w:rsid w:val="00CD6D64"/>
    <w:rsid w:val="00CD6ED8"/>
    <w:rsid w:val="00CD6FD6"/>
    <w:rsid w:val="00CD70DB"/>
    <w:rsid w:val="00CD72C5"/>
    <w:rsid w:val="00CD7742"/>
    <w:rsid w:val="00CD77F3"/>
    <w:rsid w:val="00CD7C12"/>
    <w:rsid w:val="00CE01B6"/>
    <w:rsid w:val="00CE02F8"/>
    <w:rsid w:val="00CE05A3"/>
    <w:rsid w:val="00CE0636"/>
    <w:rsid w:val="00CE0809"/>
    <w:rsid w:val="00CE0C20"/>
    <w:rsid w:val="00CE14E9"/>
    <w:rsid w:val="00CE1AA4"/>
    <w:rsid w:val="00CE1E04"/>
    <w:rsid w:val="00CE251B"/>
    <w:rsid w:val="00CE25C2"/>
    <w:rsid w:val="00CE26C5"/>
    <w:rsid w:val="00CE276B"/>
    <w:rsid w:val="00CE2791"/>
    <w:rsid w:val="00CE2C1A"/>
    <w:rsid w:val="00CE2C99"/>
    <w:rsid w:val="00CE34BA"/>
    <w:rsid w:val="00CE3BF1"/>
    <w:rsid w:val="00CE3FD1"/>
    <w:rsid w:val="00CE402A"/>
    <w:rsid w:val="00CE452E"/>
    <w:rsid w:val="00CE4546"/>
    <w:rsid w:val="00CE4960"/>
    <w:rsid w:val="00CE4C5B"/>
    <w:rsid w:val="00CE4D74"/>
    <w:rsid w:val="00CE5353"/>
    <w:rsid w:val="00CE543E"/>
    <w:rsid w:val="00CE55CE"/>
    <w:rsid w:val="00CE5A7E"/>
    <w:rsid w:val="00CE5BE1"/>
    <w:rsid w:val="00CE5D41"/>
    <w:rsid w:val="00CE5D52"/>
    <w:rsid w:val="00CE5D62"/>
    <w:rsid w:val="00CE5D9E"/>
    <w:rsid w:val="00CE5F75"/>
    <w:rsid w:val="00CE63C6"/>
    <w:rsid w:val="00CE657C"/>
    <w:rsid w:val="00CE6980"/>
    <w:rsid w:val="00CE7ABE"/>
    <w:rsid w:val="00CF00E1"/>
    <w:rsid w:val="00CF02E5"/>
    <w:rsid w:val="00CF0A6C"/>
    <w:rsid w:val="00CF0B3B"/>
    <w:rsid w:val="00CF0CF2"/>
    <w:rsid w:val="00CF0D5B"/>
    <w:rsid w:val="00CF129B"/>
    <w:rsid w:val="00CF1530"/>
    <w:rsid w:val="00CF17D1"/>
    <w:rsid w:val="00CF18C1"/>
    <w:rsid w:val="00CF1D7F"/>
    <w:rsid w:val="00CF1EF2"/>
    <w:rsid w:val="00CF203B"/>
    <w:rsid w:val="00CF28BC"/>
    <w:rsid w:val="00CF2CE4"/>
    <w:rsid w:val="00CF2D6C"/>
    <w:rsid w:val="00CF2F15"/>
    <w:rsid w:val="00CF3211"/>
    <w:rsid w:val="00CF3AE2"/>
    <w:rsid w:val="00CF3B45"/>
    <w:rsid w:val="00CF4106"/>
    <w:rsid w:val="00CF44F7"/>
    <w:rsid w:val="00CF4613"/>
    <w:rsid w:val="00CF462F"/>
    <w:rsid w:val="00CF4640"/>
    <w:rsid w:val="00CF4E9D"/>
    <w:rsid w:val="00CF4F29"/>
    <w:rsid w:val="00CF51D3"/>
    <w:rsid w:val="00CF5212"/>
    <w:rsid w:val="00CF5A33"/>
    <w:rsid w:val="00CF5F68"/>
    <w:rsid w:val="00CF60D1"/>
    <w:rsid w:val="00CF62BB"/>
    <w:rsid w:val="00CF62BD"/>
    <w:rsid w:val="00CF639C"/>
    <w:rsid w:val="00CF6934"/>
    <w:rsid w:val="00CF7756"/>
    <w:rsid w:val="00CF7C69"/>
    <w:rsid w:val="00CF7D24"/>
    <w:rsid w:val="00CF7E5A"/>
    <w:rsid w:val="00CF7FB0"/>
    <w:rsid w:val="00D00236"/>
    <w:rsid w:val="00D00747"/>
    <w:rsid w:val="00D0098B"/>
    <w:rsid w:val="00D009E7"/>
    <w:rsid w:val="00D00C31"/>
    <w:rsid w:val="00D01253"/>
    <w:rsid w:val="00D0186F"/>
    <w:rsid w:val="00D0220F"/>
    <w:rsid w:val="00D0261B"/>
    <w:rsid w:val="00D02774"/>
    <w:rsid w:val="00D02C00"/>
    <w:rsid w:val="00D03041"/>
    <w:rsid w:val="00D0333A"/>
    <w:rsid w:val="00D03883"/>
    <w:rsid w:val="00D03935"/>
    <w:rsid w:val="00D04376"/>
    <w:rsid w:val="00D04BEE"/>
    <w:rsid w:val="00D05098"/>
    <w:rsid w:val="00D051C3"/>
    <w:rsid w:val="00D0591D"/>
    <w:rsid w:val="00D0592C"/>
    <w:rsid w:val="00D05C8C"/>
    <w:rsid w:val="00D06639"/>
    <w:rsid w:val="00D069C2"/>
    <w:rsid w:val="00D06BB6"/>
    <w:rsid w:val="00D06F06"/>
    <w:rsid w:val="00D070C0"/>
    <w:rsid w:val="00D0744F"/>
    <w:rsid w:val="00D07BD5"/>
    <w:rsid w:val="00D101C6"/>
    <w:rsid w:val="00D102BA"/>
    <w:rsid w:val="00D1189F"/>
    <w:rsid w:val="00D11BBA"/>
    <w:rsid w:val="00D11D0C"/>
    <w:rsid w:val="00D123DA"/>
    <w:rsid w:val="00D1284F"/>
    <w:rsid w:val="00D12A87"/>
    <w:rsid w:val="00D12FCD"/>
    <w:rsid w:val="00D134B9"/>
    <w:rsid w:val="00D1360B"/>
    <w:rsid w:val="00D13CED"/>
    <w:rsid w:val="00D14358"/>
    <w:rsid w:val="00D144CC"/>
    <w:rsid w:val="00D14A5B"/>
    <w:rsid w:val="00D155F6"/>
    <w:rsid w:val="00D15A0C"/>
    <w:rsid w:val="00D15F7D"/>
    <w:rsid w:val="00D16246"/>
    <w:rsid w:val="00D164EA"/>
    <w:rsid w:val="00D165E8"/>
    <w:rsid w:val="00D16905"/>
    <w:rsid w:val="00D17053"/>
    <w:rsid w:val="00D17A0A"/>
    <w:rsid w:val="00D17EE4"/>
    <w:rsid w:val="00D202FB"/>
    <w:rsid w:val="00D20467"/>
    <w:rsid w:val="00D20483"/>
    <w:rsid w:val="00D20691"/>
    <w:rsid w:val="00D206B0"/>
    <w:rsid w:val="00D20DDD"/>
    <w:rsid w:val="00D21C7B"/>
    <w:rsid w:val="00D2235C"/>
    <w:rsid w:val="00D223B4"/>
    <w:rsid w:val="00D22572"/>
    <w:rsid w:val="00D2265C"/>
    <w:rsid w:val="00D2270C"/>
    <w:rsid w:val="00D22887"/>
    <w:rsid w:val="00D22D07"/>
    <w:rsid w:val="00D22FC4"/>
    <w:rsid w:val="00D2316A"/>
    <w:rsid w:val="00D23392"/>
    <w:rsid w:val="00D23546"/>
    <w:rsid w:val="00D23659"/>
    <w:rsid w:val="00D23DF1"/>
    <w:rsid w:val="00D23F40"/>
    <w:rsid w:val="00D241D7"/>
    <w:rsid w:val="00D24220"/>
    <w:rsid w:val="00D244BC"/>
    <w:rsid w:val="00D24C8A"/>
    <w:rsid w:val="00D24E26"/>
    <w:rsid w:val="00D2542A"/>
    <w:rsid w:val="00D25714"/>
    <w:rsid w:val="00D25888"/>
    <w:rsid w:val="00D2605C"/>
    <w:rsid w:val="00D2618D"/>
    <w:rsid w:val="00D26AE3"/>
    <w:rsid w:val="00D26D03"/>
    <w:rsid w:val="00D27C3D"/>
    <w:rsid w:val="00D27E67"/>
    <w:rsid w:val="00D301C7"/>
    <w:rsid w:val="00D30623"/>
    <w:rsid w:val="00D3062D"/>
    <w:rsid w:val="00D312E5"/>
    <w:rsid w:val="00D3155A"/>
    <w:rsid w:val="00D3172D"/>
    <w:rsid w:val="00D3192F"/>
    <w:rsid w:val="00D31D9D"/>
    <w:rsid w:val="00D31E98"/>
    <w:rsid w:val="00D31F3D"/>
    <w:rsid w:val="00D32212"/>
    <w:rsid w:val="00D32244"/>
    <w:rsid w:val="00D32384"/>
    <w:rsid w:val="00D32611"/>
    <w:rsid w:val="00D32BA0"/>
    <w:rsid w:val="00D33121"/>
    <w:rsid w:val="00D33122"/>
    <w:rsid w:val="00D33250"/>
    <w:rsid w:val="00D3343C"/>
    <w:rsid w:val="00D33636"/>
    <w:rsid w:val="00D337EE"/>
    <w:rsid w:val="00D33F49"/>
    <w:rsid w:val="00D34258"/>
    <w:rsid w:val="00D3435F"/>
    <w:rsid w:val="00D343DE"/>
    <w:rsid w:val="00D346D0"/>
    <w:rsid w:val="00D349CA"/>
    <w:rsid w:val="00D3550B"/>
    <w:rsid w:val="00D35517"/>
    <w:rsid w:val="00D35994"/>
    <w:rsid w:val="00D3632D"/>
    <w:rsid w:val="00D366F5"/>
    <w:rsid w:val="00D37096"/>
    <w:rsid w:val="00D37152"/>
    <w:rsid w:val="00D371BB"/>
    <w:rsid w:val="00D373FE"/>
    <w:rsid w:val="00D3742E"/>
    <w:rsid w:val="00D37A8C"/>
    <w:rsid w:val="00D408FE"/>
    <w:rsid w:val="00D42E71"/>
    <w:rsid w:val="00D430D2"/>
    <w:rsid w:val="00D43440"/>
    <w:rsid w:val="00D4345C"/>
    <w:rsid w:val="00D441C6"/>
    <w:rsid w:val="00D44370"/>
    <w:rsid w:val="00D4470E"/>
    <w:rsid w:val="00D4494F"/>
    <w:rsid w:val="00D44C00"/>
    <w:rsid w:val="00D4527D"/>
    <w:rsid w:val="00D45492"/>
    <w:rsid w:val="00D459AB"/>
    <w:rsid w:val="00D45DA1"/>
    <w:rsid w:val="00D46C35"/>
    <w:rsid w:val="00D47754"/>
    <w:rsid w:val="00D47896"/>
    <w:rsid w:val="00D478D5"/>
    <w:rsid w:val="00D47FCB"/>
    <w:rsid w:val="00D501FB"/>
    <w:rsid w:val="00D5077D"/>
    <w:rsid w:val="00D509EB"/>
    <w:rsid w:val="00D50A09"/>
    <w:rsid w:val="00D50DF8"/>
    <w:rsid w:val="00D51076"/>
    <w:rsid w:val="00D51195"/>
    <w:rsid w:val="00D5159A"/>
    <w:rsid w:val="00D52065"/>
    <w:rsid w:val="00D5213F"/>
    <w:rsid w:val="00D52256"/>
    <w:rsid w:val="00D523A2"/>
    <w:rsid w:val="00D5240E"/>
    <w:rsid w:val="00D527B9"/>
    <w:rsid w:val="00D528BA"/>
    <w:rsid w:val="00D531A4"/>
    <w:rsid w:val="00D533ED"/>
    <w:rsid w:val="00D534D2"/>
    <w:rsid w:val="00D534DB"/>
    <w:rsid w:val="00D535A1"/>
    <w:rsid w:val="00D539AC"/>
    <w:rsid w:val="00D53A29"/>
    <w:rsid w:val="00D54120"/>
    <w:rsid w:val="00D5427C"/>
    <w:rsid w:val="00D54B34"/>
    <w:rsid w:val="00D54DD7"/>
    <w:rsid w:val="00D54E54"/>
    <w:rsid w:val="00D556AB"/>
    <w:rsid w:val="00D55738"/>
    <w:rsid w:val="00D55ADE"/>
    <w:rsid w:val="00D55C54"/>
    <w:rsid w:val="00D560CE"/>
    <w:rsid w:val="00D56624"/>
    <w:rsid w:val="00D56C58"/>
    <w:rsid w:val="00D56D8A"/>
    <w:rsid w:val="00D56ED9"/>
    <w:rsid w:val="00D57807"/>
    <w:rsid w:val="00D6003F"/>
    <w:rsid w:val="00D60497"/>
    <w:rsid w:val="00D607ED"/>
    <w:rsid w:val="00D608E4"/>
    <w:rsid w:val="00D6114E"/>
    <w:rsid w:val="00D61911"/>
    <w:rsid w:val="00D61D57"/>
    <w:rsid w:val="00D61D69"/>
    <w:rsid w:val="00D62653"/>
    <w:rsid w:val="00D633D1"/>
    <w:rsid w:val="00D63517"/>
    <w:rsid w:val="00D645E3"/>
    <w:rsid w:val="00D64963"/>
    <w:rsid w:val="00D64DD9"/>
    <w:rsid w:val="00D64DF2"/>
    <w:rsid w:val="00D64F89"/>
    <w:rsid w:val="00D651A5"/>
    <w:rsid w:val="00D651C9"/>
    <w:rsid w:val="00D65A92"/>
    <w:rsid w:val="00D65CB4"/>
    <w:rsid w:val="00D65CD9"/>
    <w:rsid w:val="00D663EE"/>
    <w:rsid w:val="00D66427"/>
    <w:rsid w:val="00D66523"/>
    <w:rsid w:val="00D66E59"/>
    <w:rsid w:val="00D66E95"/>
    <w:rsid w:val="00D66EF2"/>
    <w:rsid w:val="00D6704A"/>
    <w:rsid w:val="00D67E4F"/>
    <w:rsid w:val="00D7002F"/>
    <w:rsid w:val="00D7043B"/>
    <w:rsid w:val="00D707E6"/>
    <w:rsid w:val="00D71208"/>
    <w:rsid w:val="00D71326"/>
    <w:rsid w:val="00D71A26"/>
    <w:rsid w:val="00D71DCD"/>
    <w:rsid w:val="00D71F4F"/>
    <w:rsid w:val="00D72751"/>
    <w:rsid w:val="00D72770"/>
    <w:rsid w:val="00D72A3E"/>
    <w:rsid w:val="00D7333A"/>
    <w:rsid w:val="00D733D7"/>
    <w:rsid w:val="00D733E8"/>
    <w:rsid w:val="00D735A2"/>
    <w:rsid w:val="00D73787"/>
    <w:rsid w:val="00D740A2"/>
    <w:rsid w:val="00D74BC0"/>
    <w:rsid w:val="00D74D6F"/>
    <w:rsid w:val="00D74FEC"/>
    <w:rsid w:val="00D750AB"/>
    <w:rsid w:val="00D75856"/>
    <w:rsid w:val="00D758B5"/>
    <w:rsid w:val="00D75E66"/>
    <w:rsid w:val="00D75F75"/>
    <w:rsid w:val="00D76261"/>
    <w:rsid w:val="00D7678C"/>
    <w:rsid w:val="00D76892"/>
    <w:rsid w:val="00D76AD7"/>
    <w:rsid w:val="00D77161"/>
    <w:rsid w:val="00D773DA"/>
    <w:rsid w:val="00D7753F"/>
    <w:rsid w:val="00D810F1"/>
    <w:rsid w:val="00D813DB"/>
    <w:rsid w:val="00D81850"/>
    <w:rsid w:val="00D81F39"/>
    <w:rsid w:val="00D820E8"/>
    <w:rsid w:val="00D82433"/>
    <w:rsid w:val="00D8255F"/>
    <w:rsid w:val="00D826DC"/>
    <w:rsid w:val="00D829CC"/>
    <w:rsid w:val="00D8374D"/>
    <w:rsid w:val="00D8389B"/>
    <w:rsid w:val="00D8421F"/>
    <w:rsid w:val="00D8467E"/>
    <w:rsid w:val="00D84948"/>
    <w:rsid w:val="00D84DD9"/>
    <w:rsid w:val="00D84E1E"/>
    <w:rsid w:val="00D84EC7"/>
    <w:rsid w:val="00D84EDA"/>
    <w:rsid w:val="00D84EE2"/>
    <w:rsid w:val="00D84FAF"/>
    <w:rsid w:val="00D85167"/>
    <w:rsid w:val="00D85433"/>
    <w:rsid w:val="00D859CA"/>
    <w:rsid w:val="00D85B60"/>
    <w:rsid w:val="00D85CDB"/>
    <w:rsid w:val="00D8665E"/>
    <w:rsid w:val="00D8685B"/>
    <w:rsid w:val="00D86AF1"/>
    <w:rsid w:val="00D876E9"/>
    <w:rsid w:val="00D87A49"/>
    <w:rsid w:val="00D87F97"/>
    <w:rsid w:val="00D90509"/>
    <w:rsid w:val="00D90521"/>
    <w:rsid w:val="00D906A9"/>
    <w:rsid w:val="00D907D0"/>
    <w:rsid w:val="00D908E0"/>
    <w:rsid w:val="00D909AB"/>
    <w:rsid w:val="00D909DF"/>
    <w:rsid w:val="00D90DDB"/>
    <w:rsid w:val="00D90F46"/>
    <w:rsid w:val="00D9127E"/>
    <w:rsid w:val="00D91341"/>
    <w:rsid w:val="00D915B1"/>
    <w:rsid w:val="00D91A0C"/>
    <w:rsid w:val="00D926B3"/>
    <w:rsid w:val="00D92888"/>
    <w:rsid w:val="00D929AF"/>
    <w:rsid w:val="00D929C4"/>
    <w:rsid w:val="00D92CBC"/>
    <w:rsid w:val="00D92D4C"/>
    <w:rsid w:val="00D93014"/>
    <w:rsid w:val="00D931DC"/>
    <w:rsid w:val="00D9326D"/>
    <w:rsid w:val="00D9349B"/>
    <w:rsid w:val="00D93C7A"/>
    <w:rsid w:val="00D94045"/>
    <w:rsid w:val="00D9430D"/>
    <w:rsid w:val="00D944C9"/>
    <w:rsid w:val="00D952D7"/>
    <w:rsid w:val="00D954BF"/>
    <w:rsid w:val="00D95653"/>
    <w:rsid w:val="00D9609C"/>
    <w:rsid w:val="00D96788"/>
    <w:rsid w:val="00D96C89"/>
    <w:rsid w:val="00D96D82"/>
    <w:rsid w:val="00D97235"/>
    <w:rsid w:val="00D974D6"/>
    <w:rsid w:val="00D977A8"/>
    <w:rsid w:val="00D97853"/>
    <w:rsid w:val="00D979BD"/>
    <w:rsid w:val="00D97A95"/>
    <w:rsid w:val="00D97B9C"/>
    <w:rsid w:val="00DA00F1"/>
    <w:rsid w:val="00DA0291"/>
    <w:rsid w:val="00DA04F2"/>
    <w:rsid w:val="00DA0589"/>
    <w:rsid w:val="00DA0D42"/>
    <w:rsid w:val="00DA0F70"/>
    <w:rsid w:val="00DA1004"/>
    <w:rsid w:val="00DA149C"/>
    <w:rsid w:val="00DA1615"/>
    <w:rsid w:val="00DA1690"/>
    <w:rsid w:val="00DA185A"/>
    <w:rsid w:val="00DA1A8B"/>
    <w:rsid w:val="00DA1BB6"/>
    <w:rsid w:val="00DA1BDF"/>
    <w:rsid w:val="00DA1CDF"/>
    <w:rsid w:val="00DA1DC0"/>
    <w:rsid w:val="00DA1E0D"/>
    <w:rsid w:val="00DA2616"/>
    <w:rsid w:val="00DA2677"/>
    <w:rsid w:val="00DA2830"/>
    <w:rsid w:val="00DA3261"/>
    <w:rsid w:val="00DA32F3"/>
    <w:rsid w:val="00DA34BD"/>
    <w:rsid w:val="00DA366C"/>
    <w:rsid w:val="00DA383F"/>
    <w:rsid w:val="00DA3DB5"/>
    <w:rsid w:val="00DA3E6E"/>
    <w:rsid w:val="00DA43F9"/>
    <w:rsid w:val="00DA4B16"/>
    <w:rsid w:val="00DA4C0B"/>
    <w:rsid w:val="00DA4FB5"/>
    <w:rsid w:val="00DA5297"/>
    <w:rsid w:val="00DA5437"/>
    <w:rsid w:val="00DA5C52"/>
    <w:rsid w:val="00DA613D"/>
    <w:rsid w:val="00DA61AE"/>
    <w:rsid w:val="00DA68AA"/>
    <w:rsid w:val="00DA6F29"/>
    <w:rsid w:val="00DA6F2F"/>
    <w:rsid w:val="00DA7951"/>
    <w:rsid w:val="00DA7D88"/>
    <w:rsid w:val="00DB0CCB"/>
    <w:rsid w:val="00DB0F1B"/>
    <w:rsid w:val="00DB14E1"/>
    <w:rsid w:val="00DB17B9"/>
    <w:rsid w:val="00DB1F89"/>
    <w:rsid w:val="00DB1FCA"/>
    <w:rsid w:val="00DB20FA"/>
    <w:rsid w:val="00DB22E8"/>
    <w:rsid w:val="00DB23DE"/>
    <w:rsid w:val="00DB3EC9"/>
    <w:rsid w:val="00DB46CE"/>
    <w:rsid w:val="00DB490A"/>
    <w:rsid w:val="00DB4D25"/>
    <w:rsid w:val="00DB4FA8"/>
    <w:rsid w:val="00DB5465"/>
    <w:rsid w:val="00DB54F2"/>
    <w:rsid w:val="00DB5CF1"/>
    <w:rsid w:val="00DB5E26"/>
    <w:rsid w:val="00DB666B"/>
    <w:rsid w:val="00DB6FC6"/>
    <w:rsid w:val="00DB74A2"/>
    <w:rsid w:val="00DB7807"/>
    <w:rsid w:val="00DC01E9"/>
    <w:rsid w:val="00DC08AF"/>
    <w:rsid w:val="00DC0969"/>
    <w:rsid w:val="00DC139E"/>
    <w:rsid w:val="00DC14B2"/>
    <w:rsid w:val="00DC1868"/>
    <w:rsid w:val="00DC1FE4"/>
    <w:rsid w:val="00DC219F"/>
    <w:rsid w:val="00DC27E7"/>
    <w:rsid w:val="00DC2A71"/>
    <w:rsid w:val="00DC2E67"/>
    <w:rsid w:val="00DC3135"/>
    <w:rsid w:val="00DC32F2"/>
    <w:rsid w:val="00DC39A7"/>
    <w:rsid w:val="00DC3EAC"/>
    <w:rsid w:val="00DC3F16"/>
    <w:rsid w:val="00DC3F50"/>
    <w:rsid w:val="00DC3FC7"/>
    <w:rsid w:val="00DC43A4"/>
    <w:rsid w:val="00DC487D"/>
    <w:rsid w:val="00DC4AF6"/>
    <w:rsid w:val="00DC4D6A"/>
    <w:rsid w:val="00DC5026"/>
    <w:rsid w:val="00DC5168"/>
    <w:rsid w:val="00DC51A1"/>
    <w:rsid w:val="00DC5BAA"/>
    <w:rsid w:val="00DC5BE0"/>
    <w:rsid w:val="00DC5CAF"/>
    <w:rsid w:val="00DC5D19"/>
    <w:rsid w:val="00DC60F4"/>
    <w:rsid w:val="00DC6658"/>
    <w:rsid w:val="00DC6EBE"/>
    <w:rsid w:val="00DC715E"/>
    <w:rsid w:val="00DC7615"/>
    <w:rsid w:val="00DC781A"/>
    <w:rsid w:val="00DC7BF7"/>
    <w:rsid w:val="00DD09A4"/>
    <w:rsid w:val="00DD09D6"/>
    <w:rsid w:val="00DD0A6F"/>
    <w:rsid w:val="00DD0F04"/>
    <w:rsid w:val="00DD1161"/>
    <w:rsid w:val="00DD1419"/>
    <w:rsid w:val="00DD1686"/>
    <w:rsid w:val="00DD1857"/>
    <w:rsid w:val="00DD1A6F"/>
    <w:rsid w:val="00DD1AD3"/>
    <w:rsid w:val="00DD1AEC"/>
    <w:rsid w:val="00DD1F7D"/>
    <w:rsid w:val="00DD217F"/>
    <w:rsid w:val="00DD23BD"/>
    <w:rsid w:val="00DD26BE"/>
    <w:rsid w:val="00DD285D"/>
    <w:rsid w:val="00DD2869"/>
    <w:rsid w:val="00DD28D0"/>
    <w:rsid w:val="00DD29ED"/>
    <w:rsid w:val="00DD2B3D"/>
    <w:rsid w:val="00DD2B9D"/>
    <w:rsid w:val="00DD2F20"/>
    <w:rsid w:val="00DD30FA"/>
    <w:rsid w:val="00DD341E"/>
    <w:rsid w:val="00DD36FE"/>
    <w:rsid w:val="00DD3712"/>
    <w:rsid w:val="00DD39E8"/>
    <w:rsid w:val="00DD3C3D"/>
    <w:rsid w:val="00DD4086"/>
    <w:rsid w:val="00DD44FE"/>
    <w:rsid w:val="00DD498E"/>
    <w:rsid w:val="00DD49BD"/>
    <w:rsid w:val="00DD4DD1"/>
    <w:rsid w:val="00DD50D2"/>
    <w:rsid w:val="00DD58D3"/>
    <w:rsid w:val="00DD61E3"/>
    <w:rsid w:val="00DD69B7"/>
    <w:rsid w:val="00DD6F2D"/>
    <w:rsid w:val="00DD7009"/>
    <w:rsid w:val="00DD774D"/>
    <w:rsid w:val="00DD7790"/>
    <w:rsid w:val="00DE05E5"/>
    <w:rsid w:val="00DE0CE6"/>
    <w:rsid w:val="00DE0CFB"/>
    <w:rsid w:val="00DE0D08"/>
    <w:rsid w:val="00DE1132"/>
    <w:rsid w:val="00DE1239"/>
    <w:rsid w:val="00DE1531"/>
    <w:rsid w:val="00DE1726"/>
    <w:rsid w:val="00DE1AC6"/>
    <w:rsid w:val="00DE1D09"/>
    <w:rsid w:val="00DE1E6B"/>
    <w:rsid w:val="00DE2120"/>
    <w:rsid w:val="00DE2F47"/>
    <w:rsid w:val="00DE340C"/>
    <w:rsid w:val="00DE3532"/>
    <w:rsid w:val="00DE38B9"/>
    <w:rsid w:val="00DE38FB"/>
    <w:rsid w:val="00DE3B60"/>
    <w:rsid w:val="00DE3CEC"/>
    <w:rsid w:val="00DE4379"/>
    <w:rsid w:val="00DE4C71"/>
    <w:rsid w:val="00DE4EBA"/>
    <w:rsid w:val="00DE5020"/>
    <w:rsid w:val="00DE5035"/>
    <w:rsid w:val="00DE50D8"/>
    <w:rsid w:val="00DE52C0"/>
    <w:rsid w:val="00DE58F2"/>
    <w:rsid w:val="00DE5F07"/>
    <w:rsid w:val="00DE5F0F"/>
    <w:rsid w:val="00DE6422"/>
    <w:rsid w:val="00DE64EC"/>
    <w:rsid w:val="00DE685C"/>
    <w:rsid w:val="00DE68A7"/>
    <w:rsid w:val="00DE6AF2"/>
    <w:rsid w:val="00DE6E4C"/>
    <w:rsid w:val="00DE6EEB"/>
    <w:rsid w:val="00DE750B"/>
    <w:rsid w:val="00DE79CD"/>
    <w:rsid w:val="00DE7FAB"/>
    <w:rsid w:val="00DF00A0"/>
    <w:rsid w:val="00DF018A"/>
    <w:rsid w:val="00DF01CF"/>
    <w:rsid w:val="00DF0250"/>
    <w:rsid w:val="00DF055D"/>
    <w:rsid w:val="00DF05C5"/>
    <w:rsid w:val="00DF089C"/>
    <w:rsid w:val="00DF097D"/>
    <w:rsid w:val="00DF1410"/>
    <w:rsid w:val="00DF1BC0"/>
    <w:rsid w:val="00DF1C03"/>
    <w:rsid w:val="00DF1D2E"/>
    <w:rsid w:val="00DF1DA8"/>
    <w:rsid w:val="00DF1FAA"/>
    <w:rsid w:val="00DF22FF"/>
    <w:rsid w:val="00DF23C8"/>
    <w:rsid w:val="00DF25BB"/>
    <w:rsid w:val="00DF2DC5"/>
    <w:rsid w:val="00DF33B0"/>
    <w:rsid w:val="00DF3485"/>
    <w:rsid w:val="00DF368E"/>
    <w:rsid w:val="00DF3912"/>
    <w:rsid w:val="00DF3D39"/>
    <w:rsid w:val="00DF4142"/>
    <w:rsid w:val="00DF4403"/>
    <w:rsid w:val="00DF47BE"/>
    <w:rsid w:val="00DF4841"/>
    <w:rsid w:val="00DF4843"/>
    <w:rsid w:val="00DF4972"/>
    <w:rsid w:val="00DF4F73"/>
    <w:rsid w:val="00DF538A"/>
    <w:rsid w:val="00DF5A5E"/>
    <w:rsid w:val="00DF618A"/>
    <w:rsid w:val="00DF6200"/>
    <w:rsid w:val="00DF63E9"/>
    <w:rsid w:val="00DF647D"/>
    <w:rsid w:val="00DF7136"/>
    <w:rsid w:val="00DF73EE"/>
    <w:rsid w:val="00DF7686"/>
    <w:rsid w:val="00DF7C73"/>
    <w:rsid w:val="00E00652"/>
    <w:rsid w:val="00E006E5"/>
    <w:rsid w:val="00E00A5A"/>
    <w:rsid w:val="00E00C9B"/>
    <w:rsid w:val="00E01C27"/>
    <w:rsid w:val="00E01D70"/>
    <w:rsid w:val="00E022A4"/>
    <w:rsid w:val="00E02705"/>
    <w:rsid w:val="00E029CD"/>
    <w:rsid w:val="00E02A46"/>
    <w:rsid w:val="00E02AB0"/>
    <w:rsid w:val="00E02C50"/>
    <w:rsid w:val="00E0322B"/>
    <w:rsid w:val="00E03B44"/>
    <w:rsid w:val="00E03FF7"/>
    <w:rsid w:val="00E04E92"/>
    <w:rsid w:val="00E05472"/>
    <w:rsid w:val="00E055F8"/>
    <w:rsid w:val="00E05711"/>
    <w:rsid w:val="00E0595A"/>
    <w:rsid w:val="00E05A43"/>
    <w:rsid w:val="00E05DA1"/>
    <w:rsid w:val="00E06480"/>
    <w:rsid w:val="00E06501"/>
    <w:rsid w:val="00E06523"/>
    <w:rsid w:val="00E0659B"/>
    <w:rsid w:val="00E0679B"/>
    <w:rsid w:val="00E06ADF"/>
    <w:rsid w:val="00E06D44"/>
    <w:rsid w:val="00E10280"/>
    <w:rsid w:val="00E10929"/>
    <w:rsid w:val="00E109EF"/>
    <w:rsid w:val="00E10C2B"/>
    <w:rsid w:val="00E10E36"/>
    <w:rsid w:val="00E10F6D"/>
    <w:rsid w:val="00E10FCF"/>
    <w:rsid w:val="00E1111A"/>
    <w:rsid w:val="00E11130"/>
    <w:rsid w:val="00E114FC"/>
    <w:rsid w:val="00E1151A"/>
    <w:rsid w:val="00E11BDC"/>
    <w:rsid w:val="00E11DF8"/>
    <w:rsid w:val="00E11E7E"/>
    <w:rsid w:val="00E120A0"/>
    <w:rsid w:val="00E120F6"/>
    <w:rsid w:val="00E12147"/>
    <w:rsid w:val="00E12181"/>
    <w:rsid w:val="00E1271A"/>
    <w:rsid w:val="00E127A4"/>
    <w:rsid w:val="00E12CF7"/>
    <w:rsid w:val="00E137E7"/>
    <w:rsid w:val="00E13961"/>
    <w:rsid w:val="00E13E05"/>
    <w:rsid w:val="00E1525D"/>
    <w:rsid w:val="00E15616"/>
    <w:rsid w:val="00E15667"/>
    <w:rsid w:val="00E1588A"/>
    <w:rsid w:val="00E15D23"/>
    <w:rsid w:val="00E1614D"/>
    <w:rsid w:val="00E162FF"/>
    <w:rsid w:val="00E169C5"/>
    <w:rsid w:val="00E16A34"/>
    <w:rsid w:val="00E16A89"/>
    <w:rsid w:val="00E16AB2"/>
    <w:rsid w:val="00E16C64"/>
    <w:rsid w:val="00E17F0D"/>
    <w:rsid w:val="00E20167"/>
    <w:rsid w:val="00E20515"/>
    <w:rsid w:val="00E20724"/>
    <w:rsid w:val="00E21BAA"/>
    <w:rsid w:val="00E21D2D"/>
    <w:rsid w:val="00E21E6B"/>
    <w:rsid w:val="00E22354"/>
    <w:rsid w:val="00E22680"/>
    <w:rsid w:val="00E229B6"/>
    <w:rsid w:val="00E22D2A"/>
    <w:rsid w:val="00E22FD9"/>
    <w:rsid w:val="00E232CA"/>
    <w:rsid w:val="00E235E8"/>
    <w:rsid w:val="00E23A26"/>
    <w:rsid w:val="00E24099"/>
    <w:rsid w:val="00E2454F"/>
    <w:rsid w:val="00E246E5"/>
    <w:rsid w:val="00E24BC7"/>
    <w:rsid w:val="00E24E57"/>
    <w:rsid w:val="00E252F4"/>
    <w:rsid w:val="00E25339"/>
    <w:rsid w:val="00E25C83"/>
    <w:rsid w:val="00E26A4C"/>
    <w:rsid w:val="00E26E44"/>
    <w:rsid w:val="00E2703F"/>
    <w:rsid w:val="00E270E6"/>
    <w:rsid w:val="00E272F1"/>
    <w:rsid w:val="00E273C5"/>
    <w:rsid w:val="00E27477"/>
    <w:rsid w:val="00E274AF"/>
    <w:rsid w:val="00E301D3"/>
    <w:rsid w:val="00E30255"/>
    <w:rsid w:val="00E31263"/>
    <w:rsid w:val="00E31600"/>
    <w:rsid w:val="00E31B82"/>
    <w:rsid w:val="00E31DBA"/>
    <w:rsid w:val="00E31EF0"/>
    <w:rsid w:val="00E32068"/>
    <w:rsid w:val="00E323E6"/>
    <w:rsid w:val="00E32613"/>
    <w:rsid w:val="00E3265F"/>
    <w:rsid w:val="00E32ACC"/>
    <w:rsid w:val="00E32C0A"/>
    <w:rsid w:val="00E3308E"/>
    <w:rsid w:val="00E3323E"/>
    <w:rsid w:val="00E33375"/>
    <w:rsid w:val="00E3352F"/>
    <w:rsid w:val="00E339BB"/>
    <w:rsid w:val="00E339DB"/>
    <w:rsid w:val="00E33D45"/>
    <w:rsid w:val="00E33D56"/>
    <w:rsid w:val="00E33DBC"/>
    <w:rsid w:val="00E33F6A"/>
    <w:rsid w:val="00E34614"/>
    <w:rsid w:val="00E34828"/>
    <w:rsid w:val="00E34F86"/>
    <w:rsid w:val="00E3525D"/>
    <w:rsid w:val="00E35A27"/>
    <w:rsid w:val="00E3602F"/>
    <w:rsid w:val="00E36347"/>
    <w:rsid w:val="00E368C7"/>
    <w:rsid w:val="00E36A33"/>
    <w:rsid w:val="00E37103"/>
    <w:rsid w:val="00E375FC"/>
    <w:rsid w:val="00E3762C"/>
    <w:rsid w:val="00E378F1"/>
    <w:rsid w:val="00E37AF0"/>
    <w:rsid w:val="00E37D63"/>
    <w:rsid w:val="00E4008E"/>
    <w:rsid w:val="00E40881"/>
    <w:rsid w:val="00E411B1"/>
    <w:rsid w:val="00E4164B"/>
    <w:rsid w:val="00E4225B"/>
    <w:rsid w:val="00E4233D"/>
    <w:rsid w:val="00E42569"/>
    <w:rsid w:val="00E43240"/>
    <w:rsid w:val="00E433C4"/>
    <w:rsid w:val="00E437B1"/>
    <w:rsid w:val="00E43DFE"/>
    <w:rsid w:val="00E43E8E"/>
    <w:rsid w:val="00E4440A"/>
    <w:rsid w:val="00E4476B"/>
    <w:rsid w:val="00E4480C"/>
    <w:rsid w:val="00E44839"/>
    <w:rsid w:val="00E44F91"/>
    <w:rsid w:val="00E45161"/>
    <w:rsid w:val="00E4543D"/>
    <w:rsid w:val="00E4561C"/>
    <w:rsid w:val="00E456D2"/>
    <w:rsid w:val="00E46E06"/>
    <w:rsid w:val="00E47652"/>
    <w:rsid w:val="00E476EF"/>
    <w:rsid w:val="00E479D5"/>
    <w:rsid w:val="00E479D6"/>
    <w:rsid w:val="00E479E4"/>
    <w:rsid w:val="00E47C0C"/>
    <w:rsid w:val="00E50533"/>
    <w:rsid w:val="00E506E7"/>
    <w:rsid w:val="00E506EC"/>
    <w:rsid w:val="00E50883"/>
    <w:rsid w:val="00E50AE4"/>
    <w:rsid w:val="00E50C2B"/>
    <w:rsid w:val="00E50C9A"/>
    <w:rsid w:val="00E50DB8"/>
    <w:rsid w:val="00E50ECF"/>
    <w:rsid w:val="00E5126F"/>
    <w:rsid w:val="00E5146E"/>
    <w:rsid w:val="00E515C1"/>
    <w:rsid w:val="00E5185E"/>
    <w:rsid w:val="00E519B7"/>
    <w:rsid w:val="00E52045"/>
    <w:rsid w:val="00E524E0"/>
    <w:rsid w:val="00E52548"/>
    <w:rsid w:val="00E52797"/>
    <w:rsid w:val="00E53424"/>
    <w:rsid w:val="00E5355B"/>
    <w:rsid w:val="00E5358D"/>
    <w:rsid w:val="00E53599"/>
    <w:rsid w:val="00E53792"/>
    <w:rsid w:val="00E53A82"/>
    <w:rsid w:val="00E54290"/>
    <w:rsid w:val="00E54761"/>
    <w:rsid w:val="00E547DF"/>
    <w:rsid w:val="00E54B6A"/>
    <w:rsid w:val="00E5562B"/>
    <w:rsid w:val="00E556ED"/>
    <w:rsid w:val="00E557B9"/>
    <w:rsid w:val="00E55B89"/>
    <w:rsid w:val="00E561B3"/>
    <w:rsid w:val="00E56250"/>
    <w:rsid w:val="00E5677A"/>
    <w:rsid w:val="00E5706E"/>
    <w:rsid w:val="00E573FA"/>
    <w:rsid w:val="00E57496"/>
    <w:rsid w:val="00E576D9"/>
    <w:rsid w:val="00E60073"/>
    <w:rsid w:val="00E60273"/>
    <w:rsid w:val="00E608BE"/>
    <w:rsid w:val="00E60908"/>
    <w:rsid w:val="00E60C32"/>
    <w:rsid w:val="00E60C4A"/>
    <w:rsid w:val="00E61363"/>
    <w:rsid w:val="00E61584"/>
    <w:rsid w:val="00E618C8"/>
    <w:rsid w:val="00E62356"/>
    <w:rsid w:val="00E626D4"/>
    <w:rsid w:val="00E62B4D"/>
    <w:rsid w:val="00E62E42"/>
    <w:rsid w:val="00E630D2"/>
    <w:rsid w:val="00E63275"/>
    <w:rsid w:val="00E6330D"/>
    <w:rsid w:val="00E63651"/>
    <w:rsid w:val="00E63698"/>
    <w:rsid w:val="00E636A3"/>
    <w:rsid w:val="00E636B0"/>
    <w:rsid w:val="00E6405C"/>
    <w:rsid w:val="00E64239"/>
    <w:rsid w:val="00E64595"/>
    <w:rsid w:val="00E6461B"/>
    <w:rsid w:val="00E647D0"/>
    <w:rsid w:val="00E6512D"/>
    <w:rsid w:val="00E65160"/>
    <w:rsid w:val="00E65492"/>
    <w:rsid w:val="00E65629"/>
    <w:rsid w:val="00E65DD8"/>
    <w:rsid w:val="00E661CD"/>
    <w:rsid w:val="00E66256"/>
    <w:rsid w:val="00E664B6"/>
    <w:rsid w:val="00E665CA"/>
    <w:rsid w:val="00E665DF"/>
    <w:rsid w:val="00E6680E"/>
    <w:rsid w:val="00E66A1E"/>
    <w:rsid w:val="00E66E02"/>
    <w:rsid w:val="00E66E32"/>
    <w:rsid w:val="00E66F90"/>
    <w:rsid w:val="00E67108"/>
    <w:rsid w:val="00E671D2"/>
    <w:rsid w:val="00E67861"/>
    <w:rsid w:val="00E67D24"/>
    <w:rsid w:val="00E70942"/>
    <w:rsid w:val="00E70A85"/>
    <w:rsid w:val="00E70BBA"/>
    <w:rsid w:val="00E70C8E"/>
    <w:rsid w:val="00E70E2B"/>
    <w:rsid w:val="00E71983"/>
    <w:rsid w:val="00E71F53"/>
    <w:rsid w:val="00E720AD"/>
    <w:rsid w:val="00E72DA4"/>
    <w:rsid w:val="00E72EBB"/>
    <w:rsid w:val="00E730BC"/>
    <w:rsid w:val="00E7364E"/>
    <w:rsid w:val="00E73A6B"/>
    <w:rsid w:val="00E73A7B"/>
    <w:rsid w:val="00E73AAD"/>
    <w:rsid w:val="00E73AD5"/>
    <w:rsid w:val="00E7471F"/>
    <w:rsid w:val="00E74869"/>
    <w:rsid w:val="00E74EE3"/>
    <w:rsid w:val="00E7587E"/>
    <w:rsid w:val="00E76141"/>
    <w:rsid w:val="00E76DB8"/>
    <w:rsid w:val="00E77288"/>
    <w:rsid w:val="00E7784B"/>
    <w:rsid w:val="00E778E0"/>
    <w:rsid w:val="00E77E27"/>
    <w:rsid w:val="00E77ED7"/>
    <w:rsid w:val="00E803CD"/>
    <w:rsid w:val="00E80A7B"/>
    <w:rsid w:val="00E80B66"/>
    <w:rsid w:val="00E811B6"/>
    <w:rsid w:val="00E817D6"/>
    <w:rsid w:val="00E81AA3"/>
    <w:rsid w:val="00E81CE0"/>
    <w:rsid w:val="00E82AFD"/>
    <w:rsid w:val="00E82C4E"/>
    <w:rsid w:val="00E82E04"/>
    <w:rsid w:val="00E8304E"/>
    <w:rsid w:val="00E83667"/>
    <w:rsid w:val="00E83D43"/>
    <w:rsid w:val="00E83D87"/>
    <w:rsid w:val="00E840EC"/>
    <w:rsid w:val="00E8440B"/>
    <w:rsid w:val="00E844EA"/>
    <w:rsid w:val="00E847A6"/>
    <w:rsid w:val="00E85808"/>
    <w:rsid w:val="00E85A64"/>
    <w:rsid w:val="00E85B2D"/>
    <w:rsid w:val="00E85B79"/>
    <w:rsid w:val="00E860F8"/>
    <w:rsid w:val="00E86C03"/>
    <w:rsid w:val="00E86DBA"/>
    <w:rsid w:val="00E86F5A"/>
    <w:rsid w:val="00E8729A"/>
    <w:rsid w:val="00E87EE0"/>
    <w:rsid w:val="00E901A8"/>
    <w:rsid w:val="00E90CC9"/>
    <w:rsid w:val="00E91739"/>
    <w:rsid w:val="00E918E1"/>
    <w:rsid w:val="00E9199B"/>
    <w:rsid w:val="00E919CF"/>
    <w:rsid w:val="00E919EF"/>
    <w:rsid w:val="00E91AFB"/>
    <w:rsid w:val="00E91F67"/>
    <w:rsid w:val="00E92048"/>
    <w:rsid w:val="00E920C1"/>
    <w:rsid w:val="00E927BE"/>
    <w:rsid w:val="00E9293F"/>
    <w:rsid w:val="00E939CB"/>
    <w:rsid w:val="00E93CD3"/>
    <w:rsid w:val="00E94947"/>
    <w:rsid w:val="00E94B84"/>
    <w:rsid w:val="00E94D32"/>
    <w:rsid w:val="00E95381"/>
    <w:rsid w:val="00E95483"/>
    <w:rsid w:val="00E95CE9"/>
    <w:rsid w:val="00E9611C"/>
    <w:rsid w:val="00E96A70"/>
    <w:rsid w:val="00E96A92"/>
    <w:rsid w:val="00E96B6D"/>
    <w:rsid w:val="00E96BFF"/>
    <w:rsid w:val="00E96F29"/>
    <w:rsid w:val="00E97297"/>
    <w:rsid w:val="00E973C9"/>
    <w:rsid w:val="00E9744D"/>
    <w:rsid w:val="00E97FDB"/>
    <w:rsid w:val="00EA00CF"/>
    <w:rsid w:val="00EA0204"/>
    <w:rsid w:val="00EA0575"/>
    <w:rsid w:val="00EA05FD"/>
    <w:rsid w:val="00EA0E41"/>
    <w:rsid w:val="00EA0E48"/>
    <w:rsid w:val="00EA1190"/>
    <w:rsid w:val="00EA1764"/>
    <w:rsid w:val="00EA2079"/>
    <w:rsid w:val="00EA249A"/>
    <w:rsid w:val="00EA299F"/>
    <w:rsid w:val="00EA2C18"/>
    <w:rsid w:val="00EA2F78"/>
    <w:rsid w:val="00EA32E6"/>
    <w:rsid w:val="00EA384C"/>
    <w:rsid w:val="00EA3A3C"/>
    <w:rsid w:val="00EA3E51"/>
    <w:rsid w:val="00EA4651"/>
    <w:rsid w:val="00EA4AFB"/>
    <w:rsid w:val="00EA4FEC"/>
    <w:rsid w:val="00EA515B"/>
    <w:rsid w:val="00EA570C"/>
    <w:rsid w:val="00EA5CCC"/>
    <w:rsid w:val="00EA6354"/>
    <w:rsid w:val="00EA69EE"/>
    <w:rsid w:val="00EA6CBE"/>
    <w:rsid w:val="00EA716C"/>
    <w:rsid w:val="00EA71B2"/>
    <w:rsid w:val="00EA7653"/>
    <w:rsid w:val="00EA7BAF"/>
    <w:rsid w:val="00EA7BB4"/>
    <w:rsid w:val="00EA7D56"/>
    <w:rsid w:val="00EB03AB"/>
    <w:rsid w:val="00EB03AC"/>
    <w:rsid w:val="00EB0571"/>
    <w:rsid w:val="00EB06E7"/>
    <w:rsid w:val="00EB113B"/>
    <w:rsid w:val="00EB12CC"/>
    <w:rsid w:val="00EB12EA"/>
    <w:rsid w:val="00EB1726"/>
    <w:rsid w:val="00EB19A6"/>
    <w:rsid w:val="00EB1ECE"/>
    <w:rsid w:val="00EB2986"/>
    <w:rsid w:val="00EB29DA"/>
    <w:rsid w:val="00EB325F"/>
    <w:rsid w:val="00EB36D0"/>
    <w:rsid w:val="00EB36E3"/>
    <w:rsid w:val="00EB37B4"/>
    <w:rsid w:val="00EB3983"/>
    <w:rsid w:val="00EB3C41"/>
    <w:rsid w:val="00EB40D8"/>
    <w:rsid w:val="00EB4107"/>
    <w:rsid w:val="00EB44C6"/>
    <w:rsid w:val="00EB537F"/>
    <w:rsid w:val="00EB5677"/>
    <w:rsid w:val="00EB5D06"/>
    <w:rsid w:val="00EB5D25"/>
    <w:rsid w:val="00EB5E5F"/>
    <w:rsid w:val="00EB60D8"/>
    <w:rsid w:val="00EB61C4"/>
    <w:rsid w:val="00EB6DF3"/>
    <w:rsid w:val="00EB741D"/>
    <w:rsid w:val="00EB78D3"/>
    <w:rsid w:val="00EB7C76"/>
    <w:rsid w:val="00EC001D"/>
    <w:rsid w:val="00EC0146"/>
    <w:rsid w:val="00EC0455"/>
    <w:rsid w:val="00EC068D"/>
    <w:rsid w:val="00EC07B7"/>
    <w:rsid w:val="00EC0905"/>
    <w:rsid w:val="00EC1046"/>
    <w:rsid w:val="00EC1A37"/>
    <w:rsid w:val="00EC1BE9"/>
    <w:rsid w:val="00EC1C6D"/>
    <w:rsid w:val="00EC2C32"/>
    <w:rsid w:val="00EC3151"/>
    <w:rsid w:val="00EC31F6"/>
    <w:rsid w:val="00EC39AE"/>
    <w:rsid w:val="00EC3D9B"/>
    <w:rsid w:val="00EC408B"/>
    <w:rsid w:val="00EC462C"/>
    <w:rsid w:val="00EC4C8F"/>
    <w:rsid w:val="00EC4CE4"/>
    <w:rsid w:val="00EC541F"/>
    <w:rsid w:val="00EC5C8C"/>
    <w:rsid w:val="00EC5D40"/>
    <w:rsid w:val="00EC6026"/>
    <w:rsid w:val="00EC61AD"/>
    <w:rsid w:val="00EC627D"/>
    <w:rsid w:val="00EC62A7"/>
    <w:rsid w:val="00EC6909"/>
    <w:rsid w:val="00EC6A21"/>
    <w:rsid w:val="00EC6E4F"/>
    <w:rsid w:val="00EC6EBA"/>
    <w:rsid w:val="00EC7575"/>
    <w:rsid w:val="00EC7CB8"/>
    <w:rsid w:val="00ED040E"/>
    <w:rsid w:val="00ED055A"/>
    <w:rsid w:val="00ED06F4"/>
    <w:rsid w:val="00ED09DA"/>
    <w:rsid w:val="00ED0A9E"/>
    <w:rsid w:val="00ED0AA0"/>
    <w:rsid w:val="00ED0C09"/>
    <w:rsid w:val="00ED0C38"/>
    <w:rsid w:val="00ED117C"/>
    <w:rsid w:val="00ED11F3"/>
    <w:rsid w:val="00ED12B8"/>
    <w:rsid w:val="00ED175C"/>
    <w:rsid w:val="00ED18A2"/>
    <w:rsid w:val="00ED1971"/>
    <w:rsid w:val="00ED2879"/>
    <w:rsid w:val="00ED291D"/>
    <w:rsid w:val="00ED2BED"/>
    <w:rsid w:val="00ED3295"/>
    <w:rsid w:val="00ED3513"/>
    <w:rsid w:val="00ED3671"/>
    <w:rsid w:val="00ED3A5C"/>
    <w:rsid w:val="00ED3AEE"/>
    <w:rsid w:val="00ED3C7D"/>
    <w:rsid w:val="00ED3D6F"/>
    <w:rsid w:val="00ED4AE9"/>
    <w:rsid w:val="00ED4D4D"/>
    <w:rsid w:val="00ED4E6B"/>
    <w:rsid w:val="00ED5198"/>
    <w:rsid w:val="00ED590F"/>
    <w:rsid w:val="00ED5A18"/>
    <w:rsid w:val="00ED5F04"/>
    <w:rsid w:val="00ED611D"/>
    <w:rsid w:val="00ED6350"/>
    <w:rsid w:val="00ED644F"/>
    <w:rsid w:val="00ED6654"/>
    <w:rsid w:val="00ED6A4C"/>
    <w:rsid w:val="00ED6BF6"/>
    <w:rsid w:val="00ED704B"/>
    <w:rsid w:val="00ED71DA"/>
    <w:rsid w:val="00ED72C2"/>
    <w:rsid w:val="00ED76BA"/>
    <w:rsid w:val="00ED7A4B"/>
    <w:rsid w:val="00ED7BCA"/>
    <w:rsid w:val="00ED7E64"/>
    <w:rsid w:val="00EE0439"/>
    <w:rsid w:val="00EE057E"/>
    <w:rsid w:val="00EE08E1"/>
    <w:rsid w:val="00EE0ABB"/>
    <w:rsid w:val="00EE12E2"/>
    <w:rsid w:val="00EE1BFE"/>
    <w:rsid w:val="00EE1E89"/>
    <w:rsid w:val="00EE26AD"/>
    <w:rsid w:val="00EE2920"/>
    <w:rsid w:val="00EE2A3D"/>
    <w:rsid w:val="00EE2C59"/>
    <w:rsid w:val="00EE3199"/>
    <w:rsid w:val="00EE31A6"/>
    <w:rsid w:val="00EE3A77"/>
    <w:rsid w:val="00EE3A90"/>
    <w:rsid w:val="00EE3DDA"/>
    <w:rsid w:val="00EE4896"/>
    <w:rsid w:val="00EE4A0A"/>
    <w:rsid w:val="00EE4C49"/>
    <w:rsid w:val="00EE54D8"/>
    <w:rsid w:val="00EE5863"/>
    <w:rsid w:val="00EE5B20"/>
    <w:rsid w:val="00EE648F"/>
    <w:rsid w:val="00EE6C02"/>
    <w:rsid w:val="00EE71E1"/>
    <w:rsid w:val="00EE723C"/>
    <w:rsid w:val="00EE767C"/>
    <w:rsid w:val="00EE77A0"/>
    <w:rsid w:val="00EE785C"/>
    <w:rsid w:val="00EE7922"/>
    <w:rsid w:val="00EF01E4"/>
    <w:rsid w:val="00EF0604"/>
    <w:rsid w:val="00EF11B0"/>
    <w:rsid w:val="00EF152D"/>
    <w:rsid w:val="00EF18ED"/>
    <w:rsid w:val="00EF18FF"/>
    <w:rsid w:val="00EF1A71"/>
    <w:rsid w:val="00EF1B10"/>
    <w:rsid w:val="00EF1B8B"/>
    <w:rsid w:val="00EF23FE"/>
    <w:rsid w:val="00EF26A8"/>
    <w:rsid w:val="00EF2742"/>
    <w:rsid w:val="00EF2C00"/>
    <w:rsid w:val="00EF2F3B"/>
    <w:rsid w:val="00EF306B"/>
    <w:rsid w:val="00EF3884"/>
    <w:rsid w:val="00EF3FB0"/>
    <w:rsid w:val="00EF467D"/>
    <w:rsid w:val="00EF496C"/>
    <w:rsid w:val="00EF4CD2"/>
    <w:rsid w:val="00EF5220"/>
    <w:rsid w:val="00EF541A"/>
    <w:rsid w:val="00EF5EF1"/>
    <w:rsid w:val="00EF61C9"/>
    <w:rsid w:val="00EF6464"/>
    <w:rsid w:val="00EF65D8"/>
    <w:rsid w:val="00EF660C"/>
    <w:rsid w:val="00EF6963"/>
    <w:rsid w:val="00EF6ABA"/>
    <w:rsid w:val="00EF73A7"/>
    <w:rsid w:val="00EF7723"/>
    <w:rsid w:val="00F00A33"/>
    <w:rsid w:val="00F00F9E"/>
    <w:rsid w:val="00F013C2"/>
    <w:rsid w:val="00F014D7"/>
    <w:rsid w:val="00F01831"/>
    <w:rsid w:val="00F01B0F"/>
    <w:rsid w:val="00F01B1C"/>
    <w:rsid w:val="00F01EB5"/>
    <w:rsid w:val="00F02004"/>
    <w:rsid w:val="00F0281B"/>
    <w:rsid w:val="00F02B6E"/>
    <w:rsid w:val="00F02D02"/>
    <w:rsid w:val="00F03239"/>
    <w:rsid w:val="00F034EC"/>
    <w:rsid w:val="00F0356D"/>
    <w:rsid w:val="00F03A1A"/>
    <w:rsid w:val="00F03A74"/>
    <w:rsid w:val="00F048F1"/>
    <w:rsid w:val="00F05A84"/>
    <w:rsid w:val="00F05ADA"/>
    <w:rsid w:val="00F05CE3"/>
    <w:rsid w:val="00F05DF1"/>
    <w:rsid w:val="00F061E6"/>
    <w:rsid w:val="00F064CD"/>
    <w:rsid w:val="00F06B79"/>
    <w:rsid w:val="00F071EA"/>
    <w:rsid w:val="00F07AEE"/>
    <w:rsid w:val="00F07C72"/>
    <w:rsid w:val="00F104D4"/>
    <w:rsid w:val="00F10A7A"/>
    <w:rsid w:val="00F10C6B"/>
    <w:rsid w:val="00F111DE"/>
    <w:rsid w:val="00F11786"/>
    <w:rsid w:val="00F11AF5"/>
    <w:rsid w:val="00F11DE8"/>
    <w:rsid w:val="00F12316"/>
    <w:rsid w:val="00F12489"/>
    <w:rsid w:val="00F12FA7"/>
    <w:rsid w:val="00F1300E"/>
    <w:rsid w:val="00F14124"/>
    <w:rsid w:val="00F141DF"/>
    <w:rsid w:val="00F14713"/>
    <w:rsid w:val="00F1485A"/>
    <w:rsid w:val="00F14A42"/>
    <w:rsid w:val="00F14B82"/>
    <w:rsid w:val="00F14C71"/>
    <w:rsid w:val="00F14CC9"/>
    <w:rsid w:val="00F14D16"/>
    <w:rsid w:val="00F15069"/>
    <w:rsid w:val="00F1602D"/>
    <w:rsid w:val="00F16068"/>
    <w:rsid w:val="00F1608E"/>
    <w:rsid w:val="00F165A8"/>
    <w:rsid w:val="00F167FA"/>
    <w:rsid w:val="00F1681F"/>
    <w:rsid w:val="00F16823"/>
    <w:rsid w:val="00F168C0"/>
    <w:rsid w:val="00F17216"/>
    <w:rsid w:val="00F17239"/>
    <w:rsid w:val="00F177B2"/>
    <w:rsid w:val="00F20028"/>
    <w:rsid w:val="00F206D3"/>
    <w:rsid w:val="00F20BE6"/>
    <w:rsid w:val="00F21400"/>
    <w:rsid w:val="00F2173A"/>
    <w:rsid w:val="00F2184C"/>
    <w:rsid w:val="00F21937"/>
    <w:rsid w:val="00F21B26"/>
    <w:rsid w:val="00F21E16"/>
    <w:rsid w:val="00F22188"/>
    <w:rsid w:val="00F2235A"/>
    <w:rsid w:val="00F225D4"/>
    <w:rsid w:val="00F22936"/>
    <w:rsid w:val="00F22993"/>
    <w:rsid w:val="00F22FFE"/>
    <w:rsid w:val="00F23360"/>
    <w:rsid w:val="00F23E53"/>
    <w:rsid w:val="00F2454D"/>
    <w:rsid w:val="00F2487F"/>
    <w:rsid w:val="00F25130"/>
    <w:rsid w:val="00F255F7"/>
    <w:rsid w:val="00F25A99"/>
    <w:rsid w:val="00F25E7B"/>
    <w:rsid w:val="00F25F64"/>
    <w:rsid w:val="00F26327"/>
    <w:rsid w:val="00F26762"/>
    <w:rsid w:val="00F267C1"/>
    <w:rsid w:val="00F26FFE"/>
    <w:rsid w:val="00F27286"/>
    <w:rsid w:val="00F275C7"/>
    <w:rsid w:val="00F27F95"/>
    <w:rsid w:val="00F300E3"/>
    <w:rsid w:val="00F30481"/>
    <w:rsid w:val="00F30B90"/>
    <w:rsid w:val="00F30BEE"/>
    <w:rsid w:val="00F30C65"/>
    <w:rsid w:val="00F31152"/>
    <w:rsid w:val="00F31554"/>
    <w:rsid w:val="00F316A6"/>
    <w:rsid w:val="00F31885"/>
    <w:rsid w:val="00F318F4"/>
    <w:rsid w:val="00F318FC"/>
    <w:rsid w:val="00F3191C"/>
    <w:rsid w:val="00F31BDD"/>
    <w:rsid w:val="00F31FB5"/>
    <w:rsid w:val="00F3211D"/>
    <w:rsid w:val="00F32188"/>
    <w:rsid w:val="00F32DDF"/>
    <w:rsid w:val="00F32DE2"/>
    <w:rsid w:val="00F32E7E"/>
    <w:rsid w:val="00F331E6"/>
    <w:rsid w:val="00F3338A"/>
    <w:rsid w:val="00F33617"/>
    <w:rsid w:val="00F33765"/>
    <w:rsid w:val="00F338D4"/>
    <w:rsid w:val="00F33BE0"/>
    <w:rsid w:val="00F3405D"/>
    <w:rsid w:val="00F34370"/>
    <w:rsid w:val="00F34509"/>
    <w:rsid w:val="00F34775"/>
    <w:rsid w:val="00F3492E"/>
    <w:rsid w:val="00F34AE6"/>
    <w:rsid w:val="00F35021"/>
    <w:rsid w:val="00F35367"/>
    <w:rsid w:val="00F35A88"/>
    <w:rsid w:val="00F35C13"/>
    <w:rsid w:val="00F35DDB"/>
    <w:rsid w:val="00F36185"/>
    <w:rsid w:val="00F361C4"/>
    <w:rsid w:val="00F36C4D"/>
    <w:rsid w:val="00F371B3"/>
    <w:rsid w:val="00F37459"/>
    <w:rsid w:val="00F37574"/>
    <w:rsid w:val="00F379FF"/>
    <w:rsid w:val="00F37B50"/>
    <w:rsid w:val="00F37C78"/>
    <w:rsid w:val="00F37DAB"/>
    <w:rsid w:val="00F402F6"/>
    <w:rsid w:val="00F40DD8"/>
    <w:rsid w:val="00F40F67"/>
    <w:rsid w:val="00F41272"/>
    <w:rsid w:val="00F4139E"/>
    <w:rsid w:val="00F419D3"/>
    <w:rsid w:val="00F41D0A"/>
    <w:rsid w:val="00F422E2"/>
    <w:rsid w:val="00F42334"/>
    <w:rsid w:val="00F42A0B"/>
    <w:rsid w:val="00F42B22"/>
    <w:rsid w:val="00F446A2"/>
    <w:rsid w:val="00F44845"/>
    <w:rsid w:val="00F44971"/>
    <w:rsid w:val="00F44D6A"/>
    <w:rsid w:val="00F44EBF"/>
    <w:rsid w:val="00F44F88"/>
    <w:rsid w:val="00F4538C"/>
    <w:rsid w:val="00F47402"/>
    <w:rsid w:val="00F4751A"/>
    <w:rsid w:val="00F4766B"/>
    <w:rsid w:val="00F47914"/>
    <w:rsid w:val="00F47B37"/>
    <w:rsid w:val="00F47BB5"/>
    <w:rsid w:val="00F47CCC"/>
    <w:rsid w:val="00F47CE3"/>
    <w:rsid w:val="00F47ED1"/>
    <w:rsid w:val="00F5081E"/>
    <w:rsid w:val="00F50823"/>
    <w:rsid w:val="00F5082F"/>
    <w:rsid w:val="00F50C88"/>
    <w:rsid w:val="00F51034"/>
    <w:rsid w:val="00F511AC"/>
    <w:rsid w:val="00F51417"/>
    <w:rsid w:val="00F51CF3"/>
    <w:rsid w:val="00F51D7C"/>
    <w:rsid w:val="00F51E8F"/>
    <w:rsid w:val="00F52172"/>
    <w:rsid w:val="00F528DA"/>
    <w:rsid w:val="00F529E0"/>
    <w:rsid w:val="00F52FAF"/>
    <w:rsid w:val="00F53AC3"/>
    <w:rsid w:val="00F53D64"/>
    <w:rsid w:val="00F53FC9"/>
    <w:rsid w:val="00F5435F"/>
    <w:rsid w:val="00F54656"/>
    <w:rsid w:val="00F54E65"/>
    <w:rsid w:val="00F5509F"/>
    <w:rsid w:val="00F55127"/>
    <w:rsid w:val="00F55B80"/>
    <w:rsid w:val="00F55DD1"/>
    <w:rsid w:val="00F55ED8"/>
    <w:rsid w:val="00F56317"/>
    <w:rsid w:val="00F56640"/>
    <w:rsid w:val="00F5717E"/>
    <w:rsid w:val="00F57181"/>
    <w:rsid w:val="00F573A8"/>
    <w:rsid w:val="00F57A94"/>
    <w:rsid w:val="00F57C0C"/>
    <w:rsid w:val="00F60749"/>
    <w:rsid w:val="00F60993"/>
    <w:rsid w:val="00F60A96"/>
    <w:rsid w:val="00F60CE3"/>
    <w:rsid w:val="00F60D0C"/>
    <w:rsid w:val="00F610A7"/>
    <w:rsid w:val="00F613F3"/>
    <w:rsid w:val="00F61A8E"/>
    <w:rsid w:val="00F61B9B"/>
    <w:rsid w:val="00F61BA0"/>
    <w:rsid w:val="00F61D4B"/>
    <w:rsid w:val="00F61FE7"/>
    <w:rsid w:val="00F6216F"/>
    <w:rsid w:val="00F623D8"/>
    <w:rsid w:val="00F636E5"/>
    <w:rsid w:val="00F63AC8"/>
    <w:rsid w:val="00F63C98"/>
    <w:rsid w:val="00F63DDF"/>
    <w:rsid w:val="00F63E3E"/>
    <w:rsid w:val="00F64662"/>
    <w:rsid w:val="00F64F06"/>
    <w:rsid w:val="00F6657F"/>
    <w:rsid w:val="00F66823"/>
    <w:rsid w:val="00F668DC"/>
    <w:rsid w:val="00F668FF"/>
    <w:rsid w:val="00F66E8F"/>
    <w:rsid w:val="00F66F8A"/>
    <w:rsid w:val="00F679D8"/>
    <w:rsid w:val="00F67CDE"/>
    <w:rsid w:val="00F67DD7"/>
    <w:rsid w:val="00F700D7"/>
    <w:rsid w:val="00F702F9"/>
    <w:rsid w:val="00F70541"/>
    <w:rsid w:val="00F70AAD"/>
    <w:rsid w:val="00F70ADF"/>
    <w:rsid w:val="00F70DF4"/>
    <w:rsid w:val="00F70F1C"/>
    <w:rsid w:val="00F7126F"/>
    <w:rsid w:val="00F721AF"/>
    <w:rsid w:val="00F725ED"/>
    <w:rsid w:val="00F72748"/>
    <w:rsid w:val="00F72E48"/>
    <w:rsid w:val="00F72FFA"/>
    <w:rsid w:val="00F7330B"/>
    <w:rsid w:val="00F7358F"/>
    <w:rsid w:val="00F73A74"/>
    <w:rsid w:val="00F73A7F"/>
    <w:rsid w:val="00F74C08"/>
    <w:rsid w:val="00F74C1D"/>
    <w:rsid w:val="00F7552B"/>
    <w:rsid w:val="00F757AD"/>
    <w:rsid w:val="00F75A6D"/>
    <w:rsid w:val="00F7615A"/>
    <w:rsid w:val="00F76694"/>
    <w:rsid w:val="00F76B65"/>
    <w:rsid w:val="00F76E2B"/>
    <w:rsid w:val="00F77401"/>
    <w:rsid w:val="00F77F56"/>
    <w:rsid w:val="00F8022C"/>
    <w:rsid w:val="00F8069C"/>
    <w:rsid w:val="00F80745"/>
    <w:rsid w:val="00F807B0"/>
    <w:rsid w:val="00F80A9B"/>
    <w:rsid w:val="00F80AE3"/>
    <w:rsid w:val="00F80C32"/>
    <w:rsid w:val="00F80DEF"/>
    <w:rsid w:val="00F81075"/>
    <w:rsid w:val="00F8126C"/>
    <w:rsid w:val="00F8157C"/>
    <w:rsid w:val="00F815DC"/>
    <w:rsid w:val="00F817E0"/>
    <w:rsid w:val="00F81C9E"/>
    <w:rsid w:val="00F81CC6"/>
    <w:rsid w:val="00F82154"/>
    <w:rsid w:val="00F821EC"/>
    <w:rsid w:val="00F8290B"/>
    <w:rsid w:val="00F82D3C"/>
    <w:rsid w:val="00F82F9E"/>
    <w:rsid w:val="00F835BE"/>
    <w:rsid w:val="00F8378C"/>
    <w:rsid w:val="00F8398A"/>
    <w:rsid w:val="00F83DBB"/>
    <w:rsid w:val="00F83E62"/>
    <w:rsid w:val="00F856EE"/>
    <w:rsid w:val="00F85972"/>
    <w:rsid w:val="00F85A28"/>
    <w:rsid w:val="00F867DE"/>
    <w:rsid w:val="00F876B7"/>
    <w:rsid w:val="00F87B69"/>
    <w:rsid w:val="00F87D20"/>
    <w:rsid w:val="00F905E4"/>
    <w:rsid w:val="00F90F8F"/>
    <w:rsid w:val="00F912B1"/>
    <w:rsid w:val="00F9166E"/>
    <w:rsid w:val="00F9170A"/>
    <w:rsid w:val="00F917B1"/>
    <w:rsid w:val="00F91976"/>
    <w:rsid w:val="00F91A56"/>
    <w:rsid w:val="00F924A9"/>
    <w:rsid w:val="00F92561"/>
    <w:rsid w:val="00F93548"/>
    <w:rsid w:val="00F93706"/>
    <w:rsid w:val="00F9390A"/>
    <w:rsid w:val="00F93B22"/>
    <w:rsid w:val="00F93DB6"/>
    <w:rsid w:val="00F93EDF"/>
    <w:rsid w:val="00F9440E"/>
    <w:rsid w:val="00F948FD"/>
    <w:rsid w:val="00F94913"/>
    <w:rsid w:val="00F94963"/>
    <w:rsid w:val="00F94A5E"/>
    <w:rsid w:val="00F94B1D"/>
    <w:rsid w:val="00F94BCC"/>
    <w:rsid w:val="00F94D42"/>
    <w:rsid w:val="00F968AC"/>
    <w:rsid w:val="00F9713F"/>
    <w:rsid w:val="00F97780"/>
    <w:rsid w:val="00FA033E"/>
    <w:rsid w:val="00FA08A3"/>
    <w:rsid w:val="00FA08AB"/>
    <w:rsid w:val="00FA08B9"/>
    <w:rsid w:val="00FA0B1C"/>
    <w:rsid w:val="00FA0DE3"/>
    <w:rsid w:val="00FA0E46"/>
    <w:rsid w:val="00FA1092"/>
    <w:rsid w:val="00FA11CB"/>
    <w:rsid w:val="00FA1450"/>
    <w:rsid w:val="00FA15A1"/>
    <w:rsid w:val="00FA1615"/>
    <w:rsid w:val="00FA1734"/>
    <w:rsid w:val="00FA17A3"/>
    <w:rsid w:val="00FA1A02"/>
    <w:rsid w:val="00FA1C3B"/>
    <w:rsid w:val="00FA209B"/>
    <w:rsid w:val="00FA222E"/>
    <w:rsid w:val="00FA22FE"/>
    <w:rsid w:val="00FA3182"/>
    <w:rsid w:val="00FA3D75"/>
    <w:rsid w:val="00FA4083"/>
    <w:rsid w:val="00FA423D"/>
    <w:rsid w:val="00FA468D"/>
    <w:rsid w:val="00FA47E8"/>
    <w:rsid w:val="00FA5226"/>
    <w:rsid w:val="00FA5691"/>
    <w:rsid w:val="00FA5F37"/>
    <w:rsid w:val="00FA5F3A"/>
    <w:rsid w:val="00FA6678"/>
    <w:rsid w:val="00FA69FE"/>
    <w:rsid w:val="00FA6A2B"/>
    <w:rsid w:val="00FA6D60"/>
    <w:rsid w:val="00FA79E4"/>
    <w:rsid w:val="00FB00B9"/>
    <w:rsid w:val="00FB0136"/>
    <w:rsid w:val="00FB03FA"/>
    <w:rsid w:val="00FB03FC"/>
    <w:rsid w:val="00FB0735"/>
    <w:rsid w:val="00FB09BC"/>
    <w:rsid w:val="00FB0C64"/>
    <w:rsid w:val="00FB1AA9"/>
    <w:rsid w:val="00FB245F"/>
    <w:rsid w:val="00FB24C0"/>
    <w:rsid w:val="00FB2A0C"/>
    <w:rsid w:val="00FB2DD8"/>
    <w:rsid w:val="00FB2EF7"/>
    <w:rsid w:val="00FB2F78"/>
    <w:rsid w:val="00FB3093"/>
    <w:rsid w:val="00FB3275"/>
    <w:rsid w:val="00FB3384"/>
    <w:rsid w:val="00FB3A5F"/>
    <w:rsid w:val="00FB401F"/>
    <w:rsid w:val="00FB4199"/>
    <w:rsid w:val="00FB41C5"/>
    <w:rsid w:val="00FB42B7"/>
    <w:rsid w:val="00FB4BCE"/>
    <w:rsid w:val="00FB5177"/>
    <w:rsid w:val="00FB5823"/>
    <w:rsid w:val="00FB5ABB"/>
    <w:rsid w:val="00FB6123"/>
    <w:rsid w:val="00FB67DA"/>
    <w:rsid w:val="00FB74A3"/>
    <w:rsid w:val="00FB77D8"/>
    <w:rsid w:val="00FB786E"/>
    <w:rsid w:val="00FB78B6"/>
    <w:rsid w:val="00FB7AAE"/>
    <w:rsid w:val="00FB7F70"/>
    <w:rsid w:val="00FC0679"/>
    <w:rsid w:val="00FC0762"/>
    <w:rsid w:val="00FC0BDB"/>
    <w:rsid w:val="00FC0D95"/>
    <w:rsid w:val="00FC12CB"/>
    <w:rsid w:val="00FC1398"/>
    <w:rsid w:val="00FC1CC9"/>
    <w:rsid w:val="00FC1E10"/>
    <w:rsid w:val="00FC23FB"/>
    <w:rsid w:val="00FC267E"/>
    <w:rsid w:val="00FC29DF"/>
    <w:rsid w:val="00FC2B74"/>
    <w:rsid w:val="00FC3608"/>
    <w:rsid w:val="00FC397C"/>
    <w:rsid w:val="00FC39E4"/>
    <w:rsid w:val="00FC47B3"/>
    <w:rsid w:val="00FC48E8"/>
    <w:rsid w:val="00FC5126"/>
    <w:rsid w:val="00FC5A87"/>
    <w:rsid w:val="00FC5AFF"/>
    <w:rsid w:val="00FC5DC4"/>
    <w:rsid w:val="00FC5F08"/>
    <w:rsid w:val="00FC634E"/>
    <w:rsid w:val="00FC6463"/>
    <w:rsid w:val="00FC64C9"/>
    <w:rsid w:val="00FC669B"/>
    <w:rsid w:val="00FC6866"/>
    <w:rsid w:val="00FC6D49"/>
    <w:rsid w:val="00FC6DBF"/>
    <w:rsid w:val="00FC73E3"/>
    <w:rsid w:val="00FC76D4"/>
    <w:rsid w:val="00FD0925"/>
    <w:rsid w:val="00FD0C5F"/>
    <w:rsid w:val="00FD0DA7"/>
    <w:rsid w:val="00FD1220"/>
    <w:rsid w:val="00FD1531"/>
    <w:rsid w:val="00FD1804"/>
    <w:rsid w:val="00FD1D30"/>
    <w:rsid w:val="00FD1E03"/>
    <w:rsid w:val="00FD2055"/>
    <w:rsid w:val="00FD26A0"/>
    <w:rsid w:val="00FD3831"/>
    <w:rsid w:val="00FD3B0D"/>
    <w:rsid w:val="00FD3E17"/>
    <w:rsid w:val="00FD3F19"/>
    <w:rsid w:val="00FD4284"/>
    <w:rsid w:val="00FD44C7"/>
    <w:rsid w:val="00FD4732"/>
    <w:rsid w:val="00FD5168"/>
    <w:rsid w:val="00FD5299"/>
    <w:rsid w:val="00FD5694"/>
    <w:rsid w:val="00FD5D29"/>
    <w:rsid w:val="00FD64FB"/>
    <w:rsid w:val="00FD68CB"/>
    <w:rsid w:val="00FD6D01"/>
    <w:rsid w:val="00FD6E27"/>
    <w:rsid w:val="00FD735B"/>
    <w:rsid w:val="00FD73DD"/>
    <w:rsid w:val="00FD78F9"/>
    <w:rsid w:val="00FD7CD7"/>
    <w:rsid w:val="00FE02E2"/>
    <w:rsid w:val="00FE0663"/>
    <w:rsid w:val="00FE0725"/>
    <w:rsid w:val="00FE08C5"/>
    <w:rsid w:val="00FE0929"/>
    <w:rsid w:val="00FE10F2"/>
    <w:rsid w:val="00FE16BB"/>
    <w:rsid w:val="00FE1797"/>
    <w:rsid w:val="00FE1852"/>
    <w:rsid w:val="00FE191F"/>
    <w:rsid w:val="00FE1B9E"/>
    <w:rsid w:val="00FE1C96"/>
    <w:rsid w:val="00FE1D9A"/>
    <w:rsid w:val="00FE2582"/>
    <w:rsid w:val="00FE2B2C"/>
    <w:rsid w:val="00FE2E0F"/>
    <w:rsid w:val="00FE304A"/>
    <w:rsid w:val="00FE315C"/>
    <w:rsid w:val="00FE3160"/>
    <w:rsid w:val="00FE31C1"/>
    <w:rsid w:val="00FE3266"/>
    <w:rsid w:val="00FE346E"/>
    <w:rsid w:val="00FE37EB"/>
    <w:rsid w:val="00FE39E5"/>
    <w:rsid w:val="00FE3A4A"/>
    <w:rsid w:val="00FE3A6D"/>
    <w:rsid w:val="00FE4226"/>
    <w:rsid w:val="00FE42E1"/>
    <w:rsid w:val="00FE42F9"/>
    <w:rsid w:val="00FE4CDF"/>
    <w:rsid w:val="00FE4E21"/>
    <w:rsid w:val="00FE55F4"/>
    <w:rsid w:val="00FE5793"/>
    <w:rsid w:val="00FE5B2C"/>
    <w:rsid w:val="00FE5DA8"/>
    <w:rsid w:val="00FE64D7"/>
    <w:rsid w:val="00FE6703"/>
    <w:rsid w:val="00FE73B1"/>
    <w:rsid w:val="00FE7E4B"/>
    <w:rsid w:val="00FF0947"/>
    <w:rsid w:val="00FF1561"/>
    <w:rsid w:val="00FF1FB6"/>
    <w:rsid w:val="00FF23CC"/>
    <w:rsid w:val="00FF2499"/>
    <w:rsid w:val="00FF2561"/>
    <w:rsid w:val="00FF279E"/>
    <w:rsid w:val="00FF2F5A"/>
    <w:rsid w:val="00FF30D4"/>
    <w:rsid w:val="00FF313D"/>
    <w:rsid w:val="00FF3239"/>
    <w:rsid w:val="00FF36DF"/>
    <w:rsid w:val="00FF47DB"/>
    <w:rsid w:val="00FF4812"/>
    <w:rsid w:val="00FF498A"/>
    <w:rsid w:val="00FF4B66"/>
    <w:rsid w:val="00FF5314"/>
    <w:rsid w:val="00FF5558"/>
    <w:rsid w:val="00FF55F9"/>
    <w:rsid w:val="00FF5BB8"/>
    <w:rsid w:val="00FF5CE6"/>
    <w:rsid w:val="00FF5D20"/>
    <w:rsid w:val="00FF60EE"/>
    <w:rsid w:val="00FF64AD"/>
    <w:rsid w:val="00FF6FA9"/>
    <w:rsid w:val="00FF723E"/>
    <w:rsid w:val="00FF759E"/>
    <w:rsid w:val="00FF7773"/>
    <w:rsid w:val="00FF79C8"/>
    <w:rsid w:val="00FF7E36"/>
    <w:rsid w:val="01128A9C"/>
    <w:rsid w:val="013A6722"/>
    <w:rsid w:val="0156529B"/>
    <w:rsid w:val="017FFF53"/>
    <w:rsid w:val="01BC0CE3"/>
    <w:rsid w:val="035A713A"/>
    <w:rsid w:val="0399D3FD"/>
    <w:rsid w:val="049321F3"/>
    <w:rsid w:val="067D65CE"/>
    <w:rsid w:val="070946C9"/>
    <w:rsid w:val="07466920"/>
    <w:rsid w:val="0822BF86"/>
    <w:rsid w:val="0A769BA1"/>
    <w:rsid w:val="0A8B4BA5"/>
    <w:rsid w:val="0AAE6AC3"/>
    <w:rsid w:val="0BA6B317"/>
    <w:rsid w:val="0BF6A98F"/>
    <w:rsid w:val="0C144A9D"/>
    <w:rsid w:val="0CA20BC4"/>
    <w:rsid w:val="0CBEC716"/>
    <w:rsid w:val="0CD617E0"/>
    <w:rsid w:val="0CE893F6"/>
    <w:rsid w:val="0D688864"/>
    <w:rsid w:val="0DFE252E"/>
    <w:rsid w:val="0E4B1853"/>
    <w:rsid w:val="0ECFD7E0"/>
    <w:rsid w:val="10A20852"/>
    <w:rsid w:val="110E2543"/>
    <w:rsid w:val="112DEF64"/>
    <w:rsid w:val="1223A768"/>
    <w:rsid w:val="12B5AEC0"/>
    <w:rsid w:val="1396C730"/>
    <w:rsid w:val="13D293CA"/>
    <w:rsid w:val="14290F75"/>
    <w:rsid w:val="15537C60"/>
    <w:rsid w:val="15963D5D"/>
    <w:rsid w:val="160DCE81"/>
    <w:rsid w:val="177D2435"/>
    <w:rsid w:val="189AB400"/>
    <w:rsid w:val="1AC9124E"/>
    <w:rsid w:val="1B0247D1"/>
    <w:rsid w:val="1B2C5EDA"/>
    <w:rsid w:val="1C31D7AD"/>
    <w:rsid w:val="1C9F4C83"/>
    <w:rsid w:val="1D5AB7BE"/>
    <w:rsid w:val="1E455B9B"/>
    <w:rsid w:val="1E72F3F6"/>
    <w:rsid w:val="1E98BAFD"/>
    <w:rsid w:val="1F02F4B9"/>
    <w:rsid w:val="1F13CAE9"/>
    <w:rsid w:val="1F828387"/>
    <w:rsid w:val="1F88361A"/>
    <w:rsid w:val="2055A332"/>
    <w:rsid w:val="22824323"/>
    <w:rsid w:val="22915E85"/>
    <w:rsid w:val="22DD83C3"/>
    <w:rsid w:val="22EFF7C6"/>
    <w:rsid w:val="232FF827"/>
    <w:rsid w:val="236374F0"/>
    <w:rsid w:val="250F4566"/>
    <w:rsid w:val="2545BAEC"/>
    <w:rsid w:val="25CAF7B9"/>
    <w:rsid w:val="2632CB5B"/>
    <w:rsid w:val="2646700F"/>
    <w:rsid w:val="2647412D"/>
    <w:rsid w:val="2674175B"/>
    <w:rsid w:val="273A6210"/>
    <w:rsid w:val="2819EFE3"/>
    <w:rsid w:val="28560911"/>
    <w:rsid w:val="28F18F7A"/>
    <w:rsid w:val="2951602A"/>
    <w:rsid w:val="29823BEE"/>
    <w:rsid w:val="29A06F52"/>
    <w:rsid w:val="29E2CD95"/>
    <w:rsid w:val="2AA93C61"/>
    <w:rsid w:val="2AC85035"/>
    <w:rsid w:val="2B2BB163"/>
    <w:rsid w:val="2B3AF4B5"/>
    <w:rsid w:val="2CBA97B1"/>
    <w:rsid w:val="2D57BA36"/>
    <w:rsid w:val="2DD71055"/>
    <w:rsid w:val="2EB26C0E"/>
    <w:rsid w:val="2FA509F0"/>
    <w:rsid w:val="2FA53075"/>
    <w:rsid w:val="30000CE6"/>
    <w:rsid w:val="308FE9E4"/>
    <w:rsid w:val="315B6D99"/>
    <w:rsid w:val="315BFA33"/>
    <w:rsid w:val="332A1A53"/>
    <w:rsid w:val="334DDDED"/>
    <w:rsid w:val="3353A4E0"/>
    <w:rsid w:val="33FAD020"/>
    <w:rsid w:val="34B72884"/>
    <w:rsid w:val="3522F1A5"/>
    <w:rsid w:val="358F8E6A"/>
    <w:rsid w:val="3590F7E5"/>
    <w:rsid w:val="3612DABC"/>
    <w:rsid w:val="36AC3AB9"/>
    <w:rsid w:val="36AFF287"/>
    <w:rsid w:val="37669056"/>
    <w:rsid w:val="37D54B17"/>
    <w:rsid w:val="3822D2BC"/>
    <w:rsid w:val="3828D585"/>
    <w:rsid w:val="38EE82AD"/>
    <w:rsid w:val="3935F5CB"/>
    <w:rsid w:val="39A79D8E"/>
    <w:rsid w:val="3B9B22D9"/>
    <w:rsid w:val="3E2F1BCE"/>
    <w:rsid w:val="3E33E841"/>
    <w:rsid w:val="3E409EE8"/>
    <w:rsid w:val="3EB8BEED"/>
    <w:rsid w:val="3F1BA331"/>
    <w:rsid w:val="3F37CF56"/>
    <w:rsid w:val="41BF367F"/>
    <w:rsid w:val="41DF76AD"/>
    <w:rsid w:val="41EA96C4"/>
    <w:rsid w:val="436319DA"/>
    <w:rsid w:val="43683D77"/>
    <w:rsid w:val="43BA8F53"/>
    <w:rsid w:val="44798DF7"/>
    <w:rsid w:val="44D87E05"/>
    <w:rsid w:val="4549610A"/>
    <w:rsid w:val="46F20002"/>
    <w:rsid w:val="49229431"/>
    <w:rsid w:val="49DD7977"/>
    <w:rsid w:val="4BF6A2ED"/>
    <w:rsid w:val="4C85436C"/>
    <w:rsid w:val="4D0DCFCF"/>
    <w:rsid w:val="4D673315"/>
    <w:rsid w:val="4EB2776E"/>
    <w:rsid w:val="4F06F05A"/>
    <w:rsid w:val="50531184"/>
    <w:rsid w:val="51A03B34"/>
    <w:rsid w:val="534589BF"/>
    <w:rsid w:val="53B3C114"/>
    <w:rsid w:val="53E65406"/>
    <w:rsid w:val="53EE9491"/>
    <w:rsid w:val="5428D4E7"/>
    <w:rsid w:val="5532653D"/>
    <w:rsid w:val="554D5B14"/>
    <w:rsid w:val="566C5649"/>
    <w:rsid w:val="569901C9"/>
    <w:rsid w:val="56D7BDC8"/>
    <w:rsid w:val="56FE66BF"/>
    <w:rsid w:val="5714B9DE"/>
    <w:rsid w:val="57446CA6"/>
    <w:rsid w:val="5745B391"/>
    <w:rsid w:val="57B087F5"/>
    <w:rsid w:val="57B510AF"/>
    <w:rsid w:val="5882B7F2"/>
    <w:rsid w:val="58E2DB1B"/>
    <w:rsid w:val="59C37022"/>
    <w:rsid w:val="5A309387"/>
    <w:rsid w:val="5B154DF2"/>
    <w:rsid w:val="5B43F64C"/>
    <w:rsid w:val="5BC0A19C"/>
    <w:rsid w:val="5C1055E5"/>
    <w:rsid w:val="5C8B2196"/>
    <w:rsid w:val="5DA0F343"/>
    <w:rsid w:val="5E058BBC"/>
    <w:rsid w:val="5EBD7151"/>
    <w:rsid w:val="5F43C7A9"/>
    <w:rsid w:val="5FB70A42"/>
    <w:rsid w:val="5FDFDD35"/>
    <w:rsid w:val="5FE760BD"/>
    <w:rsid w:val="5FFEAF92"/>
    <w:rsid w:val="606B894E"/>
    <w:rsid w:val="61969B31"/>
    <w:rsid w:val="62454EFF"/>
    <w:rsid w:val="63B5540E"/>
    <w:rsid w:val="648F19CA"/>
    <w:rsid w:val="64B261B5"/>
    <w:rsid w:val="6518FBCF"/>
    <w:rsid w:val="657A2345"/>
    <w:rsid w:val="65F4A736"/>
    <w:rsid w:val="65FE9936"/>
    <w:rsid w:val="67342FAF"/>
    <w:rsid w:val="68F4C1BD"/>
    <w:rsid w:val="69198D11"/>
    <w:rsid w:val="699593F3"/>
    <w:rsid w:val="69C13E12"/>
    <w:rsid w:val="69D0C410"/>
    <w:rsid w:val="6CC7723E"/>
    <w:rsid w:val="6D5295D2"/>
    <w:rsid w:val="6DDA1BA3"/>
    <w:rsid w:val="6E6B66A8"/>
    <w:rsid w:val="6F004AB2"/>
    <w:rsid w:val="6F3A5689"/>
    <w:rsid w:val="6FE4E325"/>
    <w:rsid w:val="6FFF1300"/>
    <w:rsid w:val="706FB7F0"/>
    <w:rsid w:val="70D15667"/>
    <w:rsid w:val="7138741B"/>
    <w:rsid w:val="72544E26"/>
    <w:rsid w:val="7285FACE"/>
    <w:rsid w:val="72A0568E"/>
    <w:rsid w:val="747BBCD9"/>
    <w:rsid w:val="76C72193"/>
    <w:rsid w:val="77327BE1"/>
    <w:rsid w:val="77E82CD4"/>
    <w:rsid w:val="784C82BF"/>
    <w:rsid w:val="78919882"/>
    <w:rsid w:val="78B5AFE0"/>
    <w:rsid w:val="78DC2D1A"/>
    <w:rsid w:val="790ED36B"/>
    <w:rsid w:val="794E62D3"/>
    <w:rsid w:val="79D1C0B6"/>
    <w:rsid w:val="7A1ADD00"/>
    <w:rsid w:val="7A93EFB2"/>
    <w:rsid w:val="7AE7FAD5"/>
    <w:rsid w:val="7B688291"/>
    <w:rsid w:val="7C35889A"/>
    <w:rsid w:val="7D0BBB2C"/>
    <w:rsid w:val="7D173348"/>
    <w:rsid w:val="7D20B88D"/>
    <w:rsid w:val="7D2DC539"/>
    <w:rsid w:val="7DBB2426"/>
    <w:rsid w:val="7E614393"/>
    <w:rsid w:val="7F2D2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C1781"/>
  <w14:defaultImageDpi w14:val="32767"/>
  <w15:docId w15:val="{EE830329-BB78-4B71-A9D8-1BC3CD635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2" w:unhideWhenUsed="1" w:qFormat="1"/>
    <w:lsdException w:name="table of figures" w:semiHidden="1" w:uiPriority="24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24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4" w:unhideWhenUsed="1" w:qFormat="1"/>
    <w:lsdException w:name="List Number" w:semiHidden="1" w:uiPriority="5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4" w:unhideWhenUsed="1" w:qFormat="1"/>
    <w:lsdException w:name="List Bullet 3" w:semiHidden="1" w:uiPriority="4" w:unhideWhenUsed="1"/>
    <w:lsdException w:name="List Bullet 4" w:semiHidden="1" w:uiPriority="4" w:unhideWhenUsed="1"/>
    <w:lsdException w:name="List Bullet 5" w:semiHidden="1" w:unhideWhenUsed="1"/>
    <w:lsdException w:name="List Number 2" w:semiHidden="1" w:uiPriority="5" w:unhideWhenUsed="1" w:qFormat="1"/>
    <w:lsdException w:name="List Number 3" w:semiHidden="1" w:uiPriority="5" w:unhideWhenUsed="1"/>
    <w:lsdException w:name="List Number 4" w:semiHidden="1" w:uiPriority="5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80D"/>
    <w:pPr>
      <w:spacing w:after="0"/>
      <w:ind w:left="357"/>
    </w:pPr>
    <w:rPr>
      <w:rFonts w:eastAsiaTheme="majorEastAsia" w:cs="Century Gothic"/>
      <w:bCs/>
      <w:szCs w:val="20"/>
    </w:rPr>
  </w:style>
  <w:style w:type="paragraph" w:styleId="Heading1">
    <w:name w:val="heading 1"/>
    <w:aliases w:val="No numbers,h1 chapter heading,l1,H1,h1,contents,Part,proj,proj1,proj5,proj6,proj7,proj8,proj9,proj10,proj11,proj12,proj13,proj14,proj15,proj51,proj61,proj71,proj81,proj91,proj101,proj111,proj121,proj131,proj141,proj16,proj52,proj62,proj72"/>
    <w:basedOn w:val="Normal"/>
    <w:next w:val="Normal"/>
    <w:link w:val="Heading1Char"/>
    <w:qFormat/>
    <w:rsid w:val="0052680D"/>
    <w:pPr>
      <w:keepNext/>
      <w:numPr>
        <w:numId w:val="2"/>
      </w:numPr>
      <w:spacing w:before="240" w:after="60"/>
      <w:ind w:right="108"/>
      <w:outlineLvl w:val="0"/>
    </w:pPr>
    <w:rPr>
      <w:rFonts w:eastAsia="Arial Unicode MS" w:cs="Arial"/>
      <w:b/>
      <w:bCs w:val="0"/>
      <w:color w:val="E1251B"/>
      <w:kern w:val="32"/>
      <w:sz w:val="32"/>
      <w:szCs w:val="36"/>
    </w:rPr>
  </w:style>
  <w:style w:type="paragraph" w:styleId="Heading2">
    <w:name w:val="heading 2"/>
    <w:aliases w:val="Map title"/>
    <w:basedOn w:val="Heading1"/>
    <w:next w:val="Normal"/>
    <w:link w:val="Heading2Char"/>
    <w:qFormat/>
    <w:rsid w:val="0052680D"/>
    <w:pPr>
      <w:numPr>
        <w:ilvl w:val="1"/>
      </w:numPr>
      <w:spacing w:before="360"/>
      <w:outlineLvl w:val="1"/>
    </w:pPr>
    <w:rPr>
      <w:color w:val="auto"/>
      <w:sz w:val="22"/>
      <w:szCs w:val="24"/>
    </w:rPr>
  </w:style>
  <w:style w:type="paragraph" w:styleId="Heading3">
    <w:name w:val="heading 3"/>
    <w:aliases w:val="Section Title"/>
    <w:basedOn w:val="Normal"/>
    <w:next w:val="Normal"/>
    <w:link w:val="Heading3Char"/>
    <w:unhideWhenUsed/>
    <w:qFormat/>
    <w:rsid w:val="0052680D"/>
    <w:pPr>
      <w:spacing w:before="240"/>
      <w:outlineLvl w:val="2"/>
    </w:pPr>
    <w:rPr>
      <w:b/>
      <w:bCs w:val="0"/>
      <w:i/>
      <w:iCs/>
      <w:color w:val="E1251B"/>
      <w:szCs w:val="22"/>
    </w:rPr>
  </w:style>
  <w:style w:type="paragraph" w:styleId="Heading4">
    <w:name w:val="heading 4"/>
    <w:aliases w:val="DO NOT USE,Map Title"/>
    <w:basedOn w:val="Heading3"/>
    <w:next w:val="Normal"/>
    <w:link w:val="Heading4Char"/>
    <w:unhideWhenUsed/>
    <w:qFormat/>
    <w:rsid w:val="0052680D"/>
    <w:pPr>
      <w:outlineLvl w:val="3"/>
    </w:pPr>
    <w:rPr>
      <w:i w:val="0"/>
      <w:iCs w:val="0"/>
      <w:color w:val="000000" w:themeColor="text1"/>
      <w:sz w:val="20"/>
      <w:szCs w:val="20"/>
    </w:rPr>
  </w:style>
  <w:style w:type="paragraph" w:styleId="Heading5">
    <w:name w:val="heading 5"/>
    <w:aliases w:val="Block Label"/>
    <w:basedOn w:val="Underlined"/>
    <w:next w:val="Normal"/>
    <w:link w:val="Heading5Char"/>
    <w:uiPriority w:val="9"/>
    <w:unhideWhenUsed/>
    <w:qFormat/>
    <w:rsid w:val="0052680D"/>
    <w:pPr>
      <w:outlineLvl w:val="4"/>
    </w:p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2680D"/>
    <w:pPr>
      <w:keepNext/>
      <w:keepLines/>
      <w:spacing w:before="40"/>
      <w:outlineLvl w:val="5"/>
    </w:pPr>
    <w:rPr>
      <w:rFonts w:asciiTheme="majorHAnsi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qFormat/>
    <w:rsid w:val="0052680D"/>
    <w:pPr>
      <w:numPr>
        <w:ilvl w:val="6"/>
        <w:numId w:val="17"/>
      </w:numPr>
      <w:spacing w:before="240" w:after="60" w:line="240" w:lineRule="auto"/>
      <w:outlineLvl w:val="6"/>
    </w:pPr>
    <w:rPr>
      <w:rFonts w:ascii="Arial" w:eastAsia="Times New Roman" w:hAnsi="Arial" w:cs="Times New Roman"/>
      <w:b/>
      <w:bCs w:val="0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qFormat/>
    <w:rsid w:val="0052680D"/>
    <w:pPr>
      <w:numPr>
        <w:ilvl w:val="7"/>
        <w:numId w:val="17"/>
      </w:numPr>
      <w:spacing w:before="240" w:after="60" w:line="240" w:lineRule="auto"/>
      <w:outlineLvl w:val="7"/>
    </w:pPr>
    <w:rPr>
      <w:rFonts w:ascii="Times New Roman" w:eastAsia="Times New Roman" w:hAnsi="Times New Roman" w:cs="Times New Roman"/>
      <w:bCs w:val="0"/>
      <w:i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qFormat/>
    <w:rsid w:val="0052680D"/>
    <w:pPr>
      <w:numPr>
        <w:ilvl w:val="8"/>
        <w:numId w:val="17"/>
      </w:numPr>
      <w:spacing w:before="240" w:after="60" w:line="240" w:lineRule="auto"/>
      <w:outlineLvl w:val="8"/>
    </w:pPr>
    <w:rPr>
      <w:rFonts w:ascii="Arial" w:eastAsia="Times New Roman" w:hAnsi="Arial" w:cs="Times New Roman"/>
      <w:bCs w:val="0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  <w:rsid w:val="0052680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52680D"/>
  </w:style>
  <w:style w:type="character" w:customStyle="1" w:styleId="Heading1Char">
    <w:name w:val="Heading 1 Char"/>
    <w:aliases w:val="No numbers Char,h1 chapter heading Char,l1 Char,H1 Char,h1 Char,contents Char,Part Char,proj Char,proj1 Char,proj5 Char,proj6 Char,proj7 Char,proj8 Char,proj9 Char,proj10 Char,proj11 Char,proj12 Char,proj13 Char,proj14 Char,proj15 Char"/>
    <w:basedOn w:val="DefaultParagraphFont"/>
    <w:link w:val="Heading1"/>
    <w:rsid w:val="0052680D"/>
    <w:rPr>
      <w:rFonts w:eastAsia="Arial Unicode MS" w:cs="Arial"/>
      <w:b/>
      <w:color w:val="E1251B"/>
      <w:kern w:val="32"/>
      <w:sz w:val="32"/>
      <w:szCs w:val="36"/>
    </w:rPr>
  </w:style>
  <w:style w:type="character" w:customStyle="1" w:styleId="Heading2Char">
    <w:name w:val="Heading 2 Char"/>
    <w:aliases w:val="Map title Char"/>
    <w:basedOn w:val="DefaultParagraphFont"/>
    <w:link w:val="Heading2"/>
    <w:rsid w:val="0052680D"/>
    <w:rPr>
      <w:rFonts w:eastAsia="Arial Unicode MS" w:cs="Arial"/>
      <w:b/>
      <w:kern w:val="32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68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80D"/>
    <w:rPr>
      <w:rFonts w:ascii="Tahoma" w:eastAsiaTheme="majorEastAsi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rsid w:val="0052680D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52680D"/>
    <w:pPr>
      <w:tabs>
        <w:tab w:val="left" w:pos="880"/>
        <w:tab w:val="right" w:leader="dot" w:pos="10460"/>
      </w:tabs>
      <w:spacing w:before="240" w:after="120"/>
    </w:pPr>
    <w:rPr>
      <w:rFonts w:cstheme="minorHAnsi"/>
      <w:b/>
      <w:noProof/>
    </w:rPr>
  </w:style>
  <w:style w:type="table" w:styleId="TableGrid">
    <w:name w:val="Table Grid"/>
    <w:basedOn w:val="TableNormal"/>
    <w:uiPriority w:val="59"/>
    <w:rsid w:val="00526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gilityHeadline-Futura14pt">
    <w:name w:val="Agility Headline - Futura 14pt"/>
    <w:basedOn w:val="Normal"/>
    <w:rsid w:val="0052680D"/>
    <w:pPr>
      <w:spacing w:line="240" w:lineRule="auto"/>
    </w:pPr>
    <w:rPr>
      <w:rFonts w:ascii="Futura Bk" w:hAnsi="Futura Bk" w:cs="Times New Roman"/>
      <w:bCs w:val="0"/>
      <w:sz w:val="28"/>
      <w:szCs w:val="28"/>
    </w:rPr>
  </w:style>
  <w:style w:type="paragraph" w:customStyle="1" w:styleId="Default">
    <w:name w:val="Default"/>
    <w:rsid w:val="0052680D"/>
    <w:pPr>
      <w:widowControl w:val="0"/>
      <w:autoSpaceDE w:val="0"/>
      <w:autoSpaceDN w:val="0"/>
      <w:adjustRightInd w:val="0"/>
      <w:spacing w:after="0" w:line="240" w:lineRule="auto"/>
    </w:pPr>
    <w:rPr>
      <w:rFonts w:ascii="Segoe UI" w:eastAsia="Times New Roman" w:hAnsi="Segoe UI" w:cs="Segoe UI"/>
      <w:color w:val="000000"/>
      <w:sz w:val="24"/>
      <w:szCs w:val="24"/>
      <w:lang w:val="en-US" w:eastAsia="en-AU"/>
    </w:rPr>
  </w:style>
  <w:style w:type="paragraph" w:styleId="TOCHeading">
    <w:name w:val="TOC Heading"/>
    <w:basedOn w:val="Non-TOCHeading"/>
    <w:next w:val="Normal"/>
    <w:uiPriority w:val="39"/>
    <w:unhideWhenUsed/>
    <w:qFormat/>
    <w:rsid w:val="0052680D"/>
  </w:style>
  <w:style w:type="paragraph" w:styleId="TOC2">
    <w:name w:val="toc 2"/>
    <w:basedOn w:val="Normal"/>
    <w:next w:val="Normal"/>
    <w:autoRedefine/>
    <w:uiPriority w:val="39"/>
    <w:unhideWhenUsed/>
    <w:rsid w:val="0052680D"/>
    <w:pPr>
      <w:spacing w:after="40"/>
      <w:ind w:left="720"/>
    </w:pPr>
  </w:style>
  <w:style w:type="paragraph" w:styleId="ListParagraph">
    <w:name w:val="List Paragraph"/>
    <w:aliases w:val="Dot Point lists,lp1,Add On (orange),Bullets,Lists,Use Case List Paragraph,numbered,Bullet List,FooterText,List Paragraph1,Use Case List ParagraphCxSpLast,Paragraphe de liste1,Bulletr List Paragraph,列出段落,列出段落1,lp11,List Paragraph11"/>
    <w:basedOn w:val="Normal"/>
    <w:link w:val="ListParagraphChar"/>
    <w:uiPriority w:val="34"/>
    <w:qFormat/>
    <w:rsid w:val="0052680D"/>
    <w:pPr>
      <w:spacing w:line="240" w:lineRule="auto"/>
      <w:ind w:left="720"/>
    </w:pPr>
    <w:rPr>
      <w:rFonts w:cs="Arial"/>
      <w:bCs w:val="0"/>
      <w:szCs w:val="24"/>
      <w:lang w:eastAsia="en-AU"/>
    </w:rPr>
  </w:style>
  <w:style w:type="paragraph" w:customStyle="1" w:styleId="AgilityBodyText95pt">
    <w:name w:val="Agility Body Text 9.5pt"/>
    <w:basedOn w:val="Normal"/>
    <w:rsid w:val="0052680D"/>
    <w:pPr>
      <w:spacing w:line="240" w:lineRule="auto"/>
    </w:pPr>
    <w:rPr>
      <w:rFonts w:ascii="Futura Bk" w:hAnsi="Futura Bk" w:cs="Times New Roman"/>
      <w:bCs w:val="0"/>
      <w:sz w:val="19"/>
      <w:szCs w:val="24"/>
    </w:rPr>
  </w:style>
  <w:style w:type="paragraph" w:customStyle="1" w:styleId="Body1">
    <w:name w:val="Body 1"/>
    <w:rsid w:val="0052680D"/>
    <w:pPr>
      <w:spacing w:after="0" w:line="240" w:lineRule="auto"/>
    </w:pPr>
    <w:rPr>
      <w:rFonts w:ascii="Helvetica" w:eastAsia="Arial Unicode MS" w:hAnsi="Helvetica" w:cs="Times New Roman"/>
      <w:color w:val="000000"/>
      <w:sz w:val="24"/>
      <w:szCs w:val="20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5268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2680D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2680D"/>
    <w:rPr>
      <w:rFonts w:eastAsiaTheme="majorEastAsia" w:cs="Century Gothic"/>
      <w:bCs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52680D"/>
    <w:rPr>
      <w:b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52680D"/>
    <w:rPr>
      <w:rFonts w:eastAsiaTheme="majorEastAsia" w:cs="Century Gothic"/>
      <w:b/>
      <w:bCs/>
      <w:szCs w:val="20"/>
    </w:rPr>
  </w:style>
  <w:style w:type="character" w:customStyle="1" w:styleId="apple-converted-space">
    <w:name w:val="apple-converted-space"/>
    <w:basedOn w:val="DefaultParagraphFont"/>
    <w:rsid w:val="0052680D"/>
  </w:style>
  <w:style w:type="paragraph" w:customStyle="1" w:styleId="NumHeading1">
    <w:name w:val="Num Heading 1"/>
    <w:basedOn w:val="Normal"/>
    <w:rsid w:val="0052680D"/>
    <w:pPr>
      <w:numPr>
        <w:numId w:val="1"/>
      </w:numPr>
    </w:pPr>
  </w:style>
  <w:style w:type="paragraph" w:customStyle="1" w:styleId="NumHeading2">
    <w:name w:val="Num Heading 2"/>
    <w:basedOn w:val="Normal"/>
    <w:rsid w:val="0052680D"/>
    <w:pPr>
      <w:numPr>
        <w:ilvl w:val="1"/>
        <w:numId w:val="1"/>
      </w:numPr>
    </w:pPr>
  </w:style>
  <w:style w:type="paragraph" w:customStyle="1" w:styleId="NumHeading3">
    <w:name w:val="Num Heading 3"/>
    <w:basedOn w:val="Normal"/>
    <w:rsid w:val="0052680D"/>
    <w:pPr>
      <w:numPr>
        <w:ilvl w:val="2"/>
        <w:numId w:val="1"/>
      </w:numPr>
    </w:pPr>
  </w:style>
  <w:style w:type="character" w:customStyle="1" w:styleId="Heading3Char">
    <w:name w:val="Heading 3 Char"/>
    <w:aliases w:val="Section Title Char"/>
    <w:basedOn w:val="DefaultParagraphFont"/>
    <w:link w:val="Heading3"/>
    <w:rsid w:val="0052680D"/>
    <w:rPr>
      <w:rFonts w:eastAsiaTheme="majorEastAsia" w:cs="Century Gothic"/>
      <w:b/>
      <w:i/>
      <w:iCs/>
      <w:color w:val="E1251B"/>
    </w:rPr>
  </w:style>
  <w:style w:type="paragraph" w:styleId="Header">
    <w:name w:val="header"/>
    <w:basedOn w:val="Normal"/>
    <w:link w:val="HeaderChar"/>
    <w:uiPriority w:val="99"/>
    <w:unhideWhenUsed/>
    <w:rsid w:val="005268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680D"/>
    <w:rPr>
      <w:rFonts w:eastAsiaTheme="majorEastAsia" w:cs="Century Gothic"/>
      <w:bCs/>
      <w:szCs w:val="20"/>
    </w:rPr>
  </w:style>
  <w:style w:type="paragraph" w:styleId="Footer">
    <w:name w:val="footer"/>
    <w:basedOn w:val="Normal"/>
    <w:link w:val="FooterChar"/>
    <w:uiPriority w:val="99"/>
    <w:unhideWhenUsed/>
    <w:rsid w:val="005268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680D"/>
    <w:rPr>
      <w:rFonts w:eastAsiaTheme="majorEastAsia" w:cs="Century Gothic"/>
      <w:bCs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52680D"/>
    <w:pPr>
      <w:spacing w:after="100"/>
      <w:ind w:left="1000"/>
    </w:pPr>
  </w:style>
  <w:style w:type="table" w:styleId="MediumList2-Accent1">
    <w:name w:val="Medium List 2 Accent 1"/>
    <w:basedOn w:val="TableNormal"/>
    <w:uiPriority w:val="66"/>
    <w:rsid w:val="0052680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52680D"/>
    <w:pPr>
      <w:spacing w:after="100"/>
      <w:ind w:left="400"/>
    </w:pPr>
  </w:style>
  <w:style w:type="paragraph" w:customStyle="1" w:styleId="Respondent">
    <w:name w:val="Respondent"/>
    <w:rsid w:val="0052680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3F3F3"/>
      <w:spacing w:before="80" w:after="120" w:line="240" w:lineRule="auto"/>
      <w:ind w:left="902"/>
      <w:jc w:val="both"/>
    </w:pPr>
    <w:rPr>
      <w:rFonts w:ascii="Arial" w:eastAsia="Times New Roman" w:hAnsi="Arial" w:cs="Times New Roman"/>
      <w:spacing w:val="8"/>
      <w:sz w:val="24"/>
      <w:szCs w:val="24"/>
    </w:rPr>
  </w:style>
  <w:style w:type="character" w:customStyle="1" w:styleId="Heading4Char">
    <w:name w:val="Heading 4 Char"/>
    <w:aliases w:val="DO NOT USE Char,Map Title Char"/>
    <w:basedOn w:val="DefaultParagraphFont"/>
    <w:link w:val="Heading4"/>
    <w:rsid w:val="0052680D"/>
    <w:rPr>
      <w:rFonts w:eastAsiaTheme="majorEastAsia" w:cs="Century Gothic"/>
      <w:b/>
      <w:color w:val="000000" w:themeColor="text1"/>
      <w:sz w:val="20"/>
      <w:szCs w:val="20"/>
    </w:rPr>
  </w:style>
  <w:style w:type="character" w:customStyle="1" w:styleId="Heading5Char">
    <w:name w:val="Heading 5 Char"/>
    <w:aliases w:val="Block Label Char"/>
    <w:basedOn w:val="DefaultParagraphFont"/>
    <w:link w:val="Heading5"/>
    <w:uiPriority w:val="9"/>
    <w:rsid w:val="0052680D"/>
    <w:rPr>
      <w:rFonts w:ascii="Calibri" w:eastAsiaTheme="majorEastAsia" w:hAnsi="Calibri" w:cs="Century Gothic"/>
      <w:bCs/>
      <w:szCs w:val="20"/>
      <w:u w:val="single"/>
      <w:lang w:val="en-US"/>
    </w:rPr>
  </w:style>
  <w:style w:type="character" w:styleId="Emphasis">
    <w:name w:val="Emphasis"/>
    <w:aliases w:val="Normal text"/>
    <w:basedOn w:val="DefaultParagraphFont"/>
    <w:uiPriority w:val="20"/>
    <w:rsid w:val="0052680D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5268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2680D"/>
    <w:rPr>
      <w:rFonts w:asciiTheme="majorHAnsi" w:eastAsiaTheme="majorEastAsia" w:hAnsiTheme="majorHAnsi" w:cstheme="majorBidi"/>
      <w:bCs/>
      <w:color w:val="17365D" w:themeColor="text2" w:themeShade="BF"/>
      <w:spacing w:val="5"/>
      <w:kern w:val="28"/>
      <w:sz w:val="52"/>
      <w:szCs w:val="52"/>
    </w:rPr>
  </w:style>
  <w:style w:type="paragraph" w:customStyle="1" w:styleId="DefaultText">
    <w:name w:val="Default Text"/>
    <w:basedOn w:val="Normal"/>
    <w:link w:val="DefaultTextChar"/>
    <w:rsid w:val="0052680D"/>
    <w:pPr>
      <w:spacing w:line="240" w:lineRule="auto"/>
      <w:jc w:val="both"/>
    </w:pPr>
    <w:rPr>
      <w:rFonts w:ascii="Times New Roman" w:hAnsi="Times New Roman" w:cs="Times New Roman"/>
      <w:bCs w:val="0"/>
      <w:sz w:val="24"/>
      <w:lang w:val="en-US"/>
    </w:rPr>
  </w:style>
  <w:style w:type="paragraph" w:customStyle="1" w:styleId="DefaultText1">
    <w:name w:val="Default Text:1"/>
    <w:basedOn w:val="Normal"/>
    <w:rsid w:val="0052680D"/>
    <w:pPr>
      <w:spacing w:line="240" w:lineRule="auto"/>
    </w:pPr>
    <w:rPr>
      <w:rFonts w:ascii="Times New Roman" w:hAnsi="Times New Roman" w:cs="Times New Roman"/>
      <w:bCs w:val="0"/>
      <w:sz w:val="24"/>
      <w:lang w:val="en-US"/>
    </w:rPr>
  </w:style>
  <w:style w:type="paragraph" w:customStyle="1" w:styleId="CNSignatureBlock">
    <w:name w:val="CN Signature Block"/>
    <w:basedOn w:val="Normal"/>
    <w:rsid w:val="0052680D"/>
    <w:pPr>
      <w:spacing w:after="120" w:line="240" w:lineRule="auto"/>
    </w:pPr>
    <w:rPr>
      <w:rFonts w:ascii="Arial" w:hAnsi="Arial" w:cs="Times New Roman"/>
      <w:bCs w:val="0"/>
      <w:sz w:val="18"/>
      <w:lang w:val="en-US"/>
    </w:rPr>
  </w:style>
  <w:style w:type="paragraph" w:customStyle="1" w:styleId="CNTableText">
    <w:name w:val="CN Table Text"/>
    <w:basedOn w:val="Normal"/>
    <w:rsid w:val="0052680D"/>
    <w:pPr>
      <w:spacing w:line="240" w:lineRule="auto"/>
    </w:pPr>
    <w:rPr>
      <w:rFonts w:ascii="Arial" w:hAnsi="Arial" w:cs="Times New Roman"/>
      <w:bCs w:val="0"/>
      <w:sz w:val="18"/>
      <w:lang w:val="en-US"/>
    </w:rPr>
  </w:style>
  <w:style w:type="character" w:customStyle="1" w:styleId="DefaultTextChar">
    <w:name w:val="Default Text Char"/>
    <w:basedOn w:val="DefaultParagraphFont"/>
    <w:link w:val="DefaultText"/>
    <w:rsid w:val="0052680D"/>
    <w:rPr>
      <w:rFonts w:ascii="Times New Roman" w:eastAsiaTheme="majorEastAsia" w:hAnsi="Times New Roman" w:cs="Times New Roman"/>
      <w:sz w:val="24"/>
      <w:szCs w:val="20"/>
      <w:lang w:val="en-US"/>
    </w:rPr>
  </w:style>
  <w:style w:type="table" w:styleId="GridTable5Dark-Accent1">
    <w:name w:val="Grid Table 5 Dark Accent 1"/>
    <w:basedOn w:val="TableNormal"/>
    <w:uiPriority w:val="50"/>
    <w:rsid w:val="005268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52680D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TableParagraph">
    <w:name w:val="Table Paragraph"/>
    <w:basedOn w:val="Normal"/>
    <w:uiPriority w:val="1"/>
    <w:qFormat/>
    <w:rsid w:val="0052680D"/>
    <w:pPr>
      <w:widowControl w:val="0"/>
      <w:autoSpaceDE w:val="0"/>
      <w:autoSpaceDN w:val="0"/>
      <w:spacing w:line="240" w:lineRule="auto"/>
    </w:pPr>
    <w:rPr>
      <w:rFonts w:ascii="Times New Roman" w:hAnsi="Times New Roman" w:cs="Times New Roman"/>
      <w:bCs w:val="0"/>
      <w:szCs w:val="22"/>
      <w:lang w:val="en-US" w:bidi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680D"/>
    <w:rPr>
      <w:color w:val="605E5C"/>
      <w:shd w:val="clear" w:color="auto" w:fill="E1DFDD"/>
    </w:rPr>
  </w:style>
  <w:style w:type="character" w:customStyle="1" w:styleId="ListParagraphChar">
    <w:name w:val="List Paragraph Char"/>
    <w:aliases w:val="Dot Point lists Char,lp1 Char,Add On (orange) Char,Bullets Char,Lists Char,Use Case List Paragraph Char,numbered Char,Bullet List Char,FooterText Char,List Paragraph1 Char,Use Case List ParagraphCxSpLast Char,列出段落 Char,列出段落1 Char"/>
    <w:basedOn w:val="DefaultParagraphFont"/>
    <w:link w:val="ListParagraph"/>
    <w:uiPriority w:val="34"/>
    <w:locked/>
    <w:rsid w:val="0052680D"/>
    <w:rPr>
      <w:rFonts w:eastAsiaTheme="majorEastAsia" w:cs="Arial"/>
      <w:szCs w:val="24"/>
      <w:lang w:eastAsia="en-AU"/>
    </w:rPr>
  </w:style>
  <w:style w:type="paragraph" w:styleId="FootnoteText">
    <w:name w:val="footnote text"/>
    <w:basedOn w:val="Normal"/>
    <w:link w:val="FootnoteTextChar"/>
    <w:semiHidden/>
    <w:unhideWhenUsed/>
    <w:rsid w:val="0052680D"/>
    <w:pPr>
      <w:spacing w:line="240" w:lineRule="auto"/>
    </w:pPr>
  </w:style>
  <w:style w:type="character" w:customStyle="1" w:styleId="FootnoteTextChar">
    <w:name w:val="Footnote Text Char"/>
    <w:basedOn w:val="DefaultParagraphFont"/>
    <w:link w:val="FootnoteText"/>
    <w:semiHidden/>
    <w:rsid w:val="0052680D"/>
    <w:rPr>
      <w:rFonts w:eastAsiaTheme="majorEastAsia" w:cs="Century Gothic"/>
      <w:bCs/>
      <w:szCs w:val="20"/>
    </w:rPr>
  </w:style>
  <w:style w:type="character" w:styleId="FootnoteReference">
    <w:name w:val="footnote reference"/>
    <w:basedOn w:val="DefaultParagraphFont"/>
    <w:semiHidden/>
    <w:unhideWhenUsed/>
    <w:rsid w:val="0052680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2680D"/>
    <w:pPr>
      <w:spacing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2680D"/>
    <w:rPr>
      <w:rFonts w:eastAsiaTheme="majorEastAsia" w:cs="Century Gothic"/>
      <w:bCs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2680D"/>
    <w:rPr>
      <w:vertAlign w:val="superscript"/>
    </w:rPr>
  </w:style>
  <w:style w:type="table" w:styleId="ListTable4">
    <w:name w:val="List Table 4"/>
    <w:basedOn w:val="TableNormal"/>
    <w:uiPriority w:val="49"/>
    <w:rsid w:val="0052680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ghtList-Accent1">
    <w:name w:val="Light List Accent 1"/>
    <w:basedOn w:val="TableNormal"/>
    <w:uiPriority w:val="61"/>
    <w:rsid w:val="00526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Caption">
    <w:name w:val="caption"/>
    <w:aliases w:val="cp,Caption for Images"/>
    <w:basedOn w:val="Normal"/>
    <w:next w:val="Normal"/>
    <w:link w:val="CaptionChar"/>
    <w:uiPriority w:val="22"/>
    <w:unhideWhenUsed/>
    <w:qFormat/>
    <w:rsid w:val="0052680D"/>
    <w:pPr>
      <w:spacing w:after="200" w:line="240" w:lineRule="auto"/>
    </w:pPr>
    <w:rPr>
      <w:i/>
      <w:iCs/>
      <w:color w:val="000000" w:themeColor="text1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52680D"/>
  </w:style>
  <w:style w:type="character" w:customStyle="1" w:styleId="BodyTextChar">
    <w:name w:val="Body Text Char"/>
    <w:basedOn w:val="DefaultParagraphFont"/>
    <w:link w:val="BodyText"/>
    <w:uiPriority w:val="1"/>
    <w:rsid w:val="0052680D"/>
    <w:rPr>
      <w:rFonts w:eastAsiaTheme="majorEastAsia" w:cs="Century Gothic"/>
      <w:bCs/>
      <w:szCs w:val="20"/>
    </w:rPr>
  </w:style>
  <w:style w:type="table" w:styleId="PlainTable2">
    <w:name w:val="Plain Table 2"/>
    <w:basedOn w:val="TableNormal"/>
    <w:uiPriority w:val="42"/>
    <w:rsid w:val="0052680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52680D"/>
    <w:pPr>
      <w:spacing w:before="100" w:beforeAutospacing="1" w:after="100" w:afterAutospacing="1" w:line="240" w:lineRule="auto"/>
    </w:pPr>
    <w:rPr>
      <w:rFonts w:ascii="Times New Roman" w:hAnsi="Times New Roman" w:cs="Times New Roman"/>
      <w:bCs w:val="0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52680D"/>
  </w:style>
  <w:style w:type="character" w:customStyle="1" w:styleId="eop">
    <w:name w:val="eop"/>
    <w:basedOn w:val="DefaultParagraphFont"/>
    <w:rsid w:val="0052680D"/>
  </w:style>
  <w:style w:type="character" w:styleId="UnresolvedMention">
    <w:name w:val="Unresolved Mention"/>
    <w:basedOn w:val="DefaultParagraphFont"/>
    <w:uiPriority w:val="99"/>
    <w:unhideWhenUsed/>
    <w:rsid w:val="0052680D"/>
    <w:rPr>
      <w:color w:val="605E5C"/>
      <w:shd w:val="clear" w:color="auto" w:fill="E1DFDD"/>
    </w:rPr>
  </w:style>
  <w:style w:type="paragraph" w:customStyle="1" w:styleId="Body">
    <w:name w:val="Body"/>
    <w:next w:val="Normal"/>
    <w:link w:val="BodyChar"/>
    <w:rsid w:val="0052680D"/>
    <w:pPr>
      <w:spacing w:after="120" w:line="240" w:lineRule="auto"/>
    </w:pPr>
    <w:rPr>
      <w:rFonts w:ascii="Lenovo Do Regular" w:eastAsia="Times New Roman" w:hAnsi="Lenovo Do Regular" w:cs="Arial"/>
      <w:color w:val="595959"/>
      <w:sz w:val="20"/>
      <w:szCs w:val="20"/>
      <w:lang w:val="en-US"/>
    </w:rPr>
  </w:style>
  <w:style w:type="character" w:customStyle="1" w:styleId="BodyChar">
    <w:name w:val="Body Char"/>
    <w:link w:val="Body"/>
    <w:locked/>
    <w:rsid w:val="0052680D"/>
    <w:rPr>
      <w:rFonts w:ascii="Lenovo Do Regular" w:eastAsia="Times New Roman" w:hAnsi="Lenovo Do Regular" w:cs="Arial"/>
      <w:color w:val="595959"/>
      <w:sz w:val="20"/>
      <w:szCs w:val="20"/>
      <w:lang w:val="en-US"/>
    </w:rPr>
  </w:style>
  <w:style w:type="paragraph" w:customStyle="1" w:styleId="subhead">
    <w:name w:val="sub head"/>
    <w:basedOn w:val="Body"/>
    <w:link w:val="subheadChar"/>
    <w:rsid w:val="0052680D"/>
    <w:rPr>
      <w:rFonts w:ascii="Lenovo Do Medium" w:hAnsi="Lenovo Do Medium"/>
      <w:caps/>
      <w:color w:val="FF0000"/>
      <w:sz w:val="24"/>
      <w:szCs w:val="24"/>
    </w:rPr>
  </w:style>
  <w:style w:type="character" w:customStyle="1" w:styleId="subheadChar">
    <w:name w:val="sub head Char"/>
    <w:link w:val="subhead"/>
    <w:rsid w:val="0052680D"/>
    <w:rPr>
      <w:rFonts w:ascii="Lenovo Do Medium" w:eastAsia="Times New Roman" w:hAnsi="Lenovo Do Medium" w:cs="Arial"/>
      <w:caps/>
      <w:color w:val="FF0000"/>
      <w:sz w:val="24"/>
      <w:szCs w:val="24"/>
      <w:lang w:val="en-US"/>
    </w:rPr>
  </w:style>
  <w:style w:type="paragraph" w:customStyle="1" w:styleId="Imagesintext">
    <w:name w:val="_Images_in_text"/>
    <w:basedOn w:val="Normal"/>
    <w:rsid w:val="0052680D"/>
    <w:pPr>
      <w:spacing w:before="240" w:after="120" w:line="240" w:lineRule="auto"/>
    </w:pPr>
    <w:rPr>
      <w:rFonts w:ascii="Franklin Gothic Book" w:eastAsiaTheme="minorHAnsi" w:hAnsi="Franklin Gothic Book" w:cstheme="minorBidi"/>
      <w:bCs w:val="0"/>
      <w:color w:val="000000" w:themeColor="text1"/>
      <w:sz w:val="21"/>
      <w:szCs w:val="18"/>
    </w:rPr>
  </w:style>
  <w:style w:type="paragraph" w:customStyle="1" w:styleId="paragraph">
    <w:name w:val="paragraph"/>
    <w:basedOn w:val="Normal"/>
    <w:rsid w:val="0052680D"/>
    <w:pPr>
      <w:spacing w:before="100" w:beforeAutospacing="1" w:after="100" w:afterAutospacing="1" w:line="240" w:lineRule="auto"/>
    </w:pPr>
    <w:rPr>
      <w:rFonts w:ascii="Times New Roman" w:hAnsi="Times New Roman" w:cs="Times New Roman"/>
      <w:bCs w:val="0"/>
      <w:sz w:val="24"/>
      <w:szCs w:val="24"/>
      <w:lang w:val="en-US"/>
    </w:rPr>
  </w:style>
  <w:style w:type="character" w:styleId="Mention">
    <w:name w:val="Mention"/>
    <w:basedOn w:val="DefaultParagraphFont"/>
    <w:uiPriority w:val="99"/>
    <w:unhideWhenUsed/>
    <w:rsid w:val="0052680D"/>
    <w:rPr>
      <w:color w:val="2B579A"/>
      <w:shd w:val="clear" w:color="auto" w:fill="E1DFDD"/>
    </w:rPr>
  </w:style>
  <w:style w:type="paragraph" w:customStyle="1" w:styleId="Bullet1-Optus">
    <w:name w:val="Bullet1-Optus"/>
    <w:uiPriority w:val="2"/>
    <w:rsid w:val="0052680D"/>
    <w:pPr>
      <w:numPr>
        <w:numId w:val="3"/>
      </w:numPr>
      <w:suppressAutoHyphens/>
      <w:spacing w:before="60" w:after="60" w:line="360" w:lineRule="auto"/>
    </w:pPr>
    <w:rPr>
      <w:rFonts w:ascii="Arial" w:eastAsia="Times New Roman" w:hAnsi="Arial" w:cs="Times New Roman"/>
      <w:color w:val="000000"/>
      <w:sz w:val="20"/>
      <w:szCs w:val="24"/>
      <w:lang w:eastAsia="en-AU"/>
    </w:rPr>
  </w:style>
  <w:style w:type="numbering" w:customStyle="1" w:styleId="ZZTableNumbered">
    <w:name w:val="ZZTableNumbered"/>
    <w:basedOn w:val="NoList"/>
    <w:uiPriority w:val="99"/>
    <w:rsid w:val="0052680D"/>
    <w:pPr>
      <w:numPr>
        <w:numId w:val="4"/>
      </w:numPr>
    </w:pPr>
  </w:style>
  <w:style w:type="character" w:styleId="Strong">
    <w:name w:val="Strong"/>
    <w:basedOn w:val="DefaultParagraphFont"/>
    <w:uiPriority w:val="22"/>
    <w:qFormat/>
    <w:rsid w:val="0052680D"/>
    <w:rPr>
      <w:b/>
      <w:bCs/>
    </w:rPr>
  </w:style>
  <w:style w:type="paragraph" w:customStyle="1" w:styleId="BulletL1">
    <w:name w:val="Bullet L1"/>
    <w:basedOn w:val="ListParagraph"/>
    <w:link w:val="BulletL1Char"/>
    <w:rsid w:val="0052680D"/>
    <w:pPr>
      <w:spacing w:after="80"/>
      <w:ind w:left="714" w:hanging="357"/>
    </w:pPr>
    <w:rPr>
      <w:rFonts w:cstheme="minorHAnsi"/>
      <w:sz w:val="20"/>
      <w:szCs w:val="20"/>
      <w:lang w:val="en-US"/>
    </w:rPr>
  </w:style>
  <w:style w:type="paragraph" w:customStyle="1" w:styleId="BulletAltL1">
    <w:name w:val="Bullet Alt L1"/>
    <w:basedOn w:val="BulletL1"/>
    <w:link w:val="BulletAltL1Char"/>
    <w:rsid w:val="0052680D"/>
    <w:pPr>
      <w:spacing w:after="120"/>
    </w:pPr>
    <w:rPr>
      <w:i/>
      <w:iCs/>
      <w:color w:val="7F7F7F" w:themeColor="text1" w:themeTint="80"/>
    </w:rPr>
  </w:style>
  <w:style w:type="character" w:customStyle="1" w:styleId="BulletL1Char">
    <w:name w:val="Bullet L1 Char"/>
    <w:basedOn w:val="ListParagraphChar"/>
    <w:link w:val="BulletL1"/>
    <w:rsid w:val="0052680D"/>
    <w:rPr>
      <w:rFonts w:eastAsiaTheme="majorEastAsia" w:cstheme="minorHAnsi"/>
      <w:sz w:val="20"/>
      <w:szCs w:val="20"/>
      <w:lang w:val="en-US" w:eastAsia="en-AU"/>
    </w:rPr>
  </w:style>
  <w:style w:type="paragraph" w:customStyle="1" w:styleId="BulletAltL2">
    <w:name w:val="Bullet Alt L2"/>
    <w:basedOn w:val="BulletAltL1"/>
    <w:link w:val="BulletAltL2Char"/>
    <w:rsid w:val="0052680D"/>
    <w:pPr>
      <w:numPr>
        <w:ilvl w:val="1"/>
        <w:numId w:val="5"/>
      </w:numPr>
    </w:pPr>
  </w:style>
  <w:style w:type="character" w:customStyle="1" w:styleId="BulletAltL1Char">
    <w:name w:val="Bullet Alt L1 Char"/>
    <w:basedOn w:val="BulletL1Char"/>
    <w:link w:val="BulletAltL1"/>
    <w:rsid w:val="0052680D"/>
    <w:rPr>
      <w:rFonts w:eastAsiaTheme="majorEastAsia" w:cstheme="minorHAnsi"/>
      <w:i/>
      <w:iCs/>
      <w:color w:val="7F7F7F" w:themeColor="text1" w:themeTint="80"/>
      <w:sz w:val="20"/>
      <w:szCs w:val="20"/>
      <w:lang w:val="en-US" w:eastAsia="en-AU"/>
    </w:rPr>
  </w:style>
  <w:style w:type="character" w:customStyle="1" w:styleId="BulletAltL2Char">
    <w:name w:val="Bullet Alt L2 Char"/>
    <w:basedOn w:val="BulletAltL1Char"/>
    <w:link w:val="BulletAltL2"/>
    <w:rsid w:val="0052680D"/>
    <w:rPr>
      <w:rFonts w:eastAsiaTheme="majorEastAsia" w:cstheme="minorHAnsi"/>
      <w:i/>
      <w:iCs/>
      <w:color w:val="7F7F7F" w:themeColor="text1" w:themeTint="80"/>
      <w:sz w:val="20"/>
      <w:szCs w:val="20"/>
      <w:lang w:val="en-US" w:eastAsia="en-AU"/>
    </w:rPr>
  </w:style>
  <w:style w:type="paragraph" w:customStyle="1" w:styleId="BulletL2">
    <w:name w:val="Bullet L2"/>
    <w:basedOn w:val="BulletL1"/>
    <w:link w:val="BulletL2Char"/>
    <w:rsid w:val="0052680D"/>
    <w:pPr>
      <w:numPr>
        <w:ilvl w:val="1"/>
        <w:numId w:val="6"/>
      </w:numPr>
    </w:pPr>
  </w:style>
  <w:style w:type="character" w:customStyle="1" w:styleId="BulletL2Char">
    <w:name w:val="Bullet L2 Char"/>
    <w:basedOn w:val="BulletL1Char"/>
    <w:link w:val="BulletL2"/>
    <w:rsid w:val="0052680D"/>
    <w:rPr>
      <w:rFonts w:eastAsiaTheme="majorEastAsia" w:cstheme="minorHAnsi"/>
      <w:sz w:val="20"/>
      <w:szCs w:val="20"/>
      <w:lang w:val="en-US" w:eastAsia="en-AU"/>
    </w:rPr>
  </w:style>
  <w:style w:type="paragraph" w:customStyle="1" w:styleId="Table-BulletL1">
    <w:name w:val="Table - Bullet L1"/>
    <w:basedOn w:val="BulletL1"/>
    <w:link w:val="Table-BulletL1Char"/>
    <w:qFormat/>
    <w:rsid w:val="0052680D"/>
    <w:pPr>
      <w:ind w:left="200" w:hanging="200"/>
    </w:pPr>
    <w:rPr>
      <w:sz w:val="16"/>
      <w:szCs w:val="16"/>
    </w:rPr>
  </w:style>
  <w:style w:type="character" w:customStyle="1" w:styleId="Table-BulletL1Char">
    <w:name w:val="Table - Bullet L1 Char"/>
    <w:basedOn w:val="BulletL1Char"/>
    <w:link w:val="Table-BulletL1"/>
    <w:rsid w:val="0052680D"/>
    <w:rPr>
      <w:rFonts w:eastAsiaTheme="majorEastAsia" w:cstheme="minorHAnsi"/>
      <w:sz w:val="16"/>
      <w:szCs w:val="16"/>
      <w:lang w:val="en-US" w:eastAsia="en-AU"/>
    </w:rPr>
  </w:style>
  <w:style w:type="paragraph" w:customStyle="1" w:styleId="Header-Subheading">
    <w:name w:val="Header - Subheading"/>
    <w:basedOn w:val="Normal"/>
    <w:link w:val="Header-SubheadingChar"/>
    <w:qFormat/>
    <w:rsid w:val="0052680D"/>
    <w:pPr>
      <w:ind w:left="0"/>
    </w:pPr>
    <w:rPr>
      <w:b/>
      <w:bCs w:val="0"/>
      <w:sz w:val="24"/>
      <w:szCs w:val="24"/>
    </w:rPr>
  </w:style>
  <w:style w:type="paragraph" w:customStyle="1" w:styleId="Header-MainHeading">
    <w:name w:val="Header - Main Heading"/>
    <w:basedOn w:val="Normal"/>
    <w:link w:val="Header-MainHeadingChar"/>
    <w:qFormat/>
    <w:rsid w:val="0052680D"/>
    <w:rPr>
      <w:b/>
      <w:bCs w:val="0"/>
      <w:noProof/>
      <w:sz w:val="32"/>
      <w:szCs w:val="32"/>
    </w:rPr>
  </w:style>
  <w:style w:type="character" w:customStyle="1" w:styleId="Header-SubheadingChar">
    <w:name w:val="Header - Subheading Char"/>
    <w:basedOn w:val="DefaultParagraphFont"/>
    <w:link w:val="Header-Subheading"/>
    <w:rsid w:val="0052680D"/>
    <w:rPr>
      <w:rFonts w:eastAsiaTheme="majorEastAsia" w:cs="Century Gothic"/>
      <w:b/>
      <w:sz w:val="24"/>
      <w:szCs w:val="24"/>
    </w:rPr>
  </w:style>
  <w:style w:type="character" w:customStyle="1" w:styleId="Header-MainHeadingChar">
    <w:name w:val="Header - Main Heading Char"/>
    <w:basedOn w:val="DefaultParagraphFont"/>
    <w:link w:val="Header-MainHeading"/>
    <w:rsid w:val="0052680D"/>
    <w:rPr>
      <w:rFonts w:eastAsiaTheme="majorEastAsia" w:cs="Century Gothic"/>
      <w:b/>
      <w:noProof/>
      <w:sz w:val="32"/>
      <w:szCs w:val="32"/>
    </w:rPr>
  </w:style>
  <w:style w:type="paragraph" w:customStyle="1" w:styleId="Non-TOCHeading">
    <w:name w:val="Non-TOC Heading"/>
    <w:basedOn w:val="Normal"/>
    <w:link w:val="Non-TOCHeadingChar"/>
    <w:qFormat/>
    <w:rsid w:val="0052680D"/>
    <w:rPr>
      <w:b/>
      <w:bCs w:val="0"/>
      <w:color w:val="E1251B"/>
      <w:sz w:val="32"/>
      <w:szCs w:val="32"/>
    </w:rPr>
  </w:style>
  <w:style w:type="character" w:customStyle="1" w:styleId="Non-TOCHeadingChar">
    <w:name w:val="Non-TOC Heading Char"/>
    <w:basedOn w:val="DefaultParagraphFont"/>
    <w:link w:val="Non-TOCHeading"/>
    <w:rsid w:val="0052680D"/>
    <w:rPr>
      <w:rFonts w:eastAsiaTheme="majorEastAsia" w:cs="Century Gothic"/>
      <w:b/>
      <w:color w:val="E1251B"/>
      <w:sz w:val="32"/>
      <w:szCs w:val="32"/>
    </w:rPr>
  </w:style>
  <w:style w:type="paragraph" w:customStyle="1" w:styleId="Cover-L1">
    <w:name w:val="Cover - L1"/>
    <w:basedOn w:val="Normal"/>
    <w:link w:val="Cover-L1Char"/>
    <w:qFormat/>
    <w:rsid w:val="0052680D"/>
    <w:pPr>
      <w:jc w:val="right"/>
    </w:pPr>
    <w:rPr>
      <w:b/>
      <w:bCs w:val="0"/>
      <w:color w:val="E1251B"/>
      <w:sz w:val="72"/>
      <w:szCs w:val="72"/>
    </w:rPr>
  </w:style>
  <w:style w:type="paragraph" w:customStyle="1" w:styleId="Cover-L2">
    <w:name w:val="Cover - L2"/>
    <w:basedOn w:val="Normal"/>
    <w:link w:val="Cover-L2Char"/>
    <w:qFormat/>
    <w:rsid w:val="0052680D"/>
    <w:pPr>
      <w:jc w:val="right"/>
    </w:pPr>
    <w:rPr>
      <w:b/>
      <w:bCs w:val="0"/>
      <w:sz w:val="40"/>
      <w:szCs w:val="40"/>
    </w:rPr>
  </w:style>
  <w:style w:type="character" w:customStyle="1" w:styleId="Cover-L1Char">
    <w:name w:val="Cover - L1 Char"/>
    <w:basedOn w:val="DefaultParagraphFont"/>
    <w:link w:val="Cover-L1"/>
    <w:rsid w:val="0052680D"/>
    <w:rPr>
      <w:rFonts w:eastAsiaTheme="majorEastAsia" w:cs="Century Gothic"/>
      <w:b/>
      <w:color w:val="E1251B"/>
      <w:sz w:val="72"/>
      <w:szCs w:val="72"/>
    </w:rPr>
  </w:style>
  <w:style w:type="character" w:customStyle="1" w:styleId="Cover-L2Char">
    <w:name w:val="Cover - L2 Char"/>
    <w:basedOn w:val="DefaultParagraphFont"/>
    <w:link w:val="Cover-L2"/>
    <w:rsid w:val="0052680D"/>
    <w:rPr>
      <w:rFonts w:eastAsiaTheme="majorEastAsia" w:cs="Century Gothic"/>
      <w:b/>
      <w:sz w:val="40"/>
      <w:szCs w:val="40"/>
    </w:rPr>
  </w:style>
  <w:style w:type="character" w:customStyle="1" w:styleId="D3ListBullet1Char">
    <w:name w:val="D3List Bullet 1 Char"/>
    <w:basedOn w:val="DefaultParagraphFont"/>
    <w:link w:val="D3ListBullet1"/>
    <w:locked/>
    <w:rsid w:val="0052680D"/>
    <w:rPr>
      <w:rFonts w:ascii="Arial" w:eastAsiaTheme="minorHAnsi" w:hAnsi="Arial" w:cs="Arial"/>
      <w:bCs/>
    </w:rPr>
  </w:style>
  <w:style w:type="paragraph" w:customStyle="1" w:styleId="D3ListBullet1">
    <w:name w:val="D3List Bullet 1"/>
    <w:basedOn w:val="Normal"/>
    <w:link w:val="D3ListBullet1Char"/>
    <w:qFormat/>
    <w:rsid w:val="0052680D"/>
    <w:pPr>
      <w:numPr>
        <w:numId w:val="7"/>
      </w:numPr>
      <w:spacing w:before="60" w:after="60" w:line="240" w:lineRule="auto"/>
    </w:pPr>
    <w:rPr>
      <w:rFonts w:ascii="Arial" w:eastAsiaTheme="minorHAnsi" w:hAnsi="Arial" w:cs="Arial"/>
      <w:szCs w:val="22"/>
    </w:rPr>
  </w:style>
  <w:style w:type="table" w:styleId="ListTable4-Accent1">
    <w:name w:val="List Table 4 Accent 1"/>
    <w:basedOn w:val="TableNormal"/>
    <w:uiPriority w:val="49"/>
    <w:rsid w:val="0052680D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L1BulletChar">
    <w:name w:val="L1 Bullet Char"/>
    <w:basedOn w:val="DefaultParagraphFont"/>
    <w:link w:val="L1Bullet"/>
    <w:locked/>
    <w:rsid w:val="0052680D"/>
    <w:rPr>
      <w:rFonts w:eastAsiaTheme="majorEastAsia" w:cstheme="minorHAnsi"/>
      <w:szCs w:val="20"/>
      <w:lang w:val="en-US" w:eastAsia="en-AU"/>
    </w:rPr>
  </w:style>
  <w:style w:type="paragraph" w:customStyle="1" w:styleId="L1Bullet">
    <w:name w:val="L1 Bullet"/>
    <w:basedOn w:val="BulletL1"/>
    <w:link w:val="L1BulletChar"/>
    <w:qFormat/>
    <w:rsid w:val="0052680D"/>
    <w:pPr>
      <w:numPr>
        <w:numId w:val="9"/>
      </w:numPr>
      <w:spacing w:after="240"/>
    </w:pPr>
    <w:rPr>
      <w:sz w:val="22"/>
    </w:rPr>
  </w:style>
  <w:style w:type="paragraph" w:customStyle="1" w:styleId="L2Bullet">
    <w:name w:val="L2 Bullet"/>
    <w:basedOn w:val="L1Bullet"/>
    <w:qFormat/>
    <w:rsid w:val="0052680D"/>
    <w:pPr>
      <w:numPr>
        <w:ilvl w:val="1"/>
        <w:numId w:val="8"/>
      </w:numPr>
      <w:spacing w:before="40" w:after="80"/>
      <w:ind w:left="1434" w:hanging="357"/>
    </w:pPr>
  </w:style>
  <w:style w:type="character" w:customStyle="1" w:styleId="TblTextChar">
    <w:name w:val="Tbl Text Char"/>
    <w:basedOn w:val="DefaultParagraphFont"/>
    <w:link w:val="TblText"/>
    <w:locked/>
    <w:rsid w:val="0052680D"/>
    <w:rPr>
      <w:rFonts w:ascii="Calibri" w:eastAsiaTheme="majorEastAsia" w:hAnsi="Calibri" w:cs="Century Gothic"/>
      <w:bCs/>
      <w:sz w:val="20"/>
      <w:szCs w:val="20"/>
      <w:lang w:val="en-US"/>
    </w:rPr>
  </w:style>
  <w:style w:type="paragraph" w:customStyle="1" w:styleId="TblText">
    <w:name w:val="Tbl Text"/>
    <w:basedOn w:val="Normal"/>
    <w:link w:val="TblTextChar"/>
    <w:qFormat/>
    <w:rsid w:val="0052680D"/>
    <w:pPr>
      <w:spacing w:line="240" w:lineRule="auto"/>
    </w:pPr>
    <w:rPr>
      <w:rFonts w:ascii="Calibri" w:hAnsi="Calibri"/>
      <w:sz w:val="20"/>
      <w:lang w:val="en-US"/>
    </w:rPr>
  </w:style>
  <w:style w:type="character" w:customStyle="1" w:styleId="TblB1Char">
    <w:name w:val="Tbl B1 Char"/>
    <w:basedOn w:val="DefaultParagraphFont"/>
    <w:link w:val="TblB1"/>
    <w:locked/>
    <w:rsid w:val="0052680D"/>
    <w:rPr>
      <w:rFonts w:eastAsiaTheme="majorEastAsia" w:cstheme="minorHAnsi"/>
      <w:sz w:val="18"/>
      <w:szCs w:val="18"/>
      <w:lang w:val="en-US" w:eastAsia="en-AU"/>
    </w:rPr>
  </w:style>
  <w:style w:type="paragraph" w:customStyle="1" w:styleId="TblB1">
    <w:name w:val="Tbl B1"/>
    <w:basedOn w:val="L2Bullet"/>
    <w:link w:val="TblB1Char"/>
    <w:qFormat/>
    <w:rsid w:val="0052680D"/>
    <w:pPr>
      <w:numPr>
        <w:ilvl w:val="0"/>
      </w:numPr>
    </w:pPr>
    <w:rPr>
      <w:sz w:val="18"/>
      <w:szCs w:val="18"/>
    </w:rPr>
  </w:style>
  <w:style w:type="character" w:styleId="PlaceholderText">
    <w:name w:val="Placeholder Text"/>
    <w:basedOn w:val="DefaultParagraphFont"/>
    <w:uiPriority w:val="99"/>
    <w:rsid w:val="0052680D"/>
    <w:rPr>
      <w:color w:val="808080"/>
    </w:rPr>
  </w:style>
  <w:style w:type="paragraph" w:customStyle="1" w:styleId="Cover-L3">
    <w:name w:val="Cover - L3"/>
    <w:basedOn w:val="Cover-L2"/>
    <w:link w:val="Cover-L3Char"/>
    <w:qFormat/>
    <w:rsid w:val="0052680D"/>
    <w:rPr>
      <w:sz w:val="28"/>
      <w:szCs w:val="28"/>
    </w:rPr>
  </w:style>
  <w:style w:type="character" w:customStyle="1" w:styleId="Cover-L3Char">
    <w:name w:val="Cover - L3 Char"/>
    <w:basedOn w:val="Cover-L2Char"/>
    <w:link w:val="Cover-L3"/>
    <w:rsid w:val="0052680D"/>
    <w:rPr>
      <w:rFonts w:eastAsiaTheme="majorEastAsia" w:cs="Century Gothic"/>
      <w:b/>
      <w:sz w:val="28"/>
      <w:szCs w:val="28"/>
    </w:rPr>
  </w:style>
  <w:style w:type="paragraph" w:customStyle="1" w:styleId="Bullet1">
    <w:name w:val="Bullet 1"/>
    <w:basedOn w:val="ListParagraph"/>
    <w:link w:val="Bullet1Char"/>
    <w:rsid w:val="0052680D"/>
    <w:pPr>
      <w:spacing w:before="80"/>
      <w:ind w:left="993" w:hanging="284"/>
    </w:pPr>
    <w:rPr>
      <w:rFonts w:cstheme="minorHAnsi"/>
      <w:color w:val="000000" w:themeColor="text1"/>
      <w:lang w:val="en-US"/>
    </w:rPr>
  </w:style>
  <w:style w:type="character" w:customStyle="1" w:styleId="Bullet1Char">
    <w:name w:val="Bullet 1 Char"/>
    <w:basedOn w:val="ListParagraphChar"/>
    <w:link w:val="Bullet1"/>
    <w:rsid w:val="0052680D"/>
    <w:rPr>
      <w:rFonts w:eastAsiaTheme="majorEastAsia" w:cstheme="minorHAnsi"/>
      <w:color w:val="000000" w:themeColor="text1"/>
      <w:szCs w:val="24"/>
      <w:lang w:val="en-US" w:eastAsia="en-AU"/>
    </w:rPr>
  </w:style>
  <w:style w:type="paragraph" w:customStyle="1" w:styleId="Underlined">
    <w:name w:val="Underlined"/>
    <w:basedOn w:val="Normal"/>
    <w:link w:val="UnderlinedChar"/>
    <w:rsid w:val="0052680D"/>
    <w:pPr>
      <w:spacing w:line="240" w:lineRule="auto"/>
      <w:ind w:left="360"/>
    </w:pPr>
    <w:rPr>
      <w:rFonts w:ascii="Calibri" w:hAnsi="Calibri"/>
      <w:u w:val="single"/>
      <w:lang w:val="en-US"/>
    </w:rPr>
  </w:style>
  <w:style w:type="character" w:customStyle="1" w:styleId="UnderlinedChar">
    <w:name w:val="Underlined Char"/>
    <w:basedOn w:val="DefaultParagraphFont"/>
    <w:link w:val="Underlined"/>
    <w:rsid w:val="0052680D"/>
    <w:rPr>
      <w:rFonts w:ascii="Calibri" w:eastAsiaTheme="majorEastAsia" w:hAnsi="Calibri" w:cs="Century Gothic"/>
      <w:bCs/>
      <w:szCs w:val="20"/>
      <w:u w:val="single"/>
      <w:lang w:val="en-US"/>
    </w:rPr>
  </w:style>
  <w:style w:type="paragraph" w:customStyle="1" w:styleId="TblHeader">
    <w:name w:val="Tbl Header"/>
    <w:basedOn w:val="Normal"/>
    <w:link w:val="TblHeaderChar"/>
    <w:qFormat/>
    <w:rsid w:val="0052680D"/>
    <w:pPr>
      <w:ind w:left="0"/>
    </w:pPr>
    <w:rPr>
      <w:rFonts w:cstheme="minorHAnsi"/>
      <w:b/>
      <w:color w:val="FFFFFF" w:themeColor="background1"/>
      <w:szCs w:val="24"/>
    </w:rPr>
  </w:style>
  <w:style w:type="character" w:customStyle="1" w:styleId="TblHeaderChar">
    <w:name w:val="Tbl Header Char"/>
    <w:basedOn w:val="DefaultParagraphFont"/>
    <w:link w:val="TblHeader"/>
    <w:rsid w:val="0052680D"/>
    <w:rPr>
      <w:rFonts w:eastAsiaTheme="majorEastAsia" w:cstheme="minorHAnsi"/>
      <w:b/>
      <w:bCs/>
      <w:color w:val="FFFFFF" w:themeColor="background1"/>
      <w:szCs w:val="24"/>
    </w:rPr>
  </w:style>
  <w:style w:type="paragraph" w:customStyle="1" w:styleId="BulletList1">
    <w:name w:val="Bullet List 1"/>
    <w:basedOn w:val="BodyText"/>
    <w:link w:val="BulletList1Char"/>
    <w:qFormat/>
    <w:rsid w:val="0052680D"/>
    <w:pPr>
      <w:numPr>
        <w:numId w:val="10"/>
      </w:numPr>
      <w:spacing w:before="120" w:after="120" w:line="240" w:lineRule="auto"/>
    </w:pPr>
    <w:rPr>
      <w:rFonts w:eastAsiaTheme="minorHAnsi" w:cstheme="minorBidi"/>
      <w:bCs w:val="0"/>
      <w:color w:val="000000" w:themeColor="text1"/>
      <w:szCs w:val="22"/>
    </w:rPr>
  </w:style>
  <w:style w:type="character" w:customStyle="1" w:styleId="BulletList1Char">
    <w:name w:val="Bullet List 1 Char"/>
    <w:basedOn w:val="DefaultParagraphFont"/>
    <w:link w:val="BulletList1"/>
    <w:rsid w:val="0052680D"/>
    <w:rPr>
      <w:rFonts w:eastAsiaTheme="minorHAnsi"/>
      <w:color w:val="000000" w:themeColor="text1"/>
    </w:rPr>
  </w:style>
  <w:style w:type="table" w:customStyle="1" w:styleId="TableNormal1">
    <w:name w:val="Table Normal1"/>
    <w:uiPriority w:val="2"/>
    <w:semiHidden/>
    <w:unhideWhenUsed/>
    <w:qFormat/>
    <w:rsid w:val="0052680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ListTable4-Accent2">
    <w:name w:val="List Table 4 Accent 2"/>
    <w:basedOn w:val="TableNormal"/>
    <w:uiPriority w:val="49"/>
    <w:rsid w:val="0052680D"/>
    <w:pPr>
      <w:spacing w:after="0" w:line="240" w:lineRule="auto"/>
    </w:pPr>
    <w:rPr>
      <w:sz w:val="16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  <w:tblCellMar>
        <w:left w:w="0" w:type="dxa"/>
        <w:right w:w="0" w:type="dxa"/>
      </w:tblCellMar>
    </w:tblPr>
    <w:tcPr>
      <w:vAlign w:val="center"/>
    </w:tcPr>
    <w:tblStylePr w:type="firstRow">
      <w:rPr>
        <w:rFonts w:ascii="Calibri" w:hAnsi="Calibri"/>
        <w:b/>
        <w:bCs/>
        <w:color w:val="FFFFFF" w:themeColor="background1"/>
        <w:sz w:val="16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Index1">
    <w:name w:val="index 1"/>
    <w:basedOn w:val="Normal"/>
    <w:next w:val="Normal"/>
    <w:autoRedefine/>
    <w:uiPriority w:val="99"/>
    <w:unhideWhenUsed/>
    <w:rsid w:val="0052680D"/>
    <w:pPr>
      <w:ind w:left="220" w:hanging="220"/>
    </w:pPr>
    <w:rPr>
      <w:rFonts w:cstheme="minorHAnsi"/>
      <w:bCs w:val="0"/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52680D"/>
    <w:pPr>
      <w:ind w:left="440" w:hanging="220"/>
    </w:pPr>
    <w:rPr>
      <w:rFonts w:cstheme="minorHAnsi"/>
      <w:bCs w:val="0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52680D"/>
    <w:pPr>
      <w:ind w:left="660" w:hanging="220"/>
    </w:pPr>
    <w:rPr>
      <w:rFonts w:cstheme="minorHAnsi"/>
      <w:bCs w:val="0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52680D"/>
    <w:pPr>
      <w:ind w:left="880" w:hanging="220"/>
    </w:pPr>
    <w:rPr>
      <w:rFonts w:cstheme="minorHAnsi"/>
      <w:bCs w:val="0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52680D"/>
    <w:pPr>
      <w:ind w:left="1100" w:hanging="220"/>
    </w:pPr>
    <w:rPr>
      <w:rFonts w:cstheme="minorHAnsi"/>
      <w:bCs w:val="0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52680D"/>
    <w:pPr>
      <w:ind w:left="1320" w:hanging="220"/>
    </w:pPr>
    <w:rPr>
      <w:rFonts w:cstheme="minorHAnsi"/>
      <w:bCs w:val="0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52680D"/>
    <w:pPr>
      <w:ind w:left="1540" w:hanging="220"/>
    </w:pPr>
    <w:rPr>
      <w:rFonts w:cstheme="minorHAnsi"/>
      <w:bCs w:val="0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52680D"/>
    <w:pPr>
      <w:ind w:left="1760" w:hanging="220"/>
    </w:pPr>
    <w:rPr>
      <w:rFonts w:cstheme="minorHAnsi"/>
      <w:bCs w:val="0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52680D"/>
    <w:pPr>
      <w:ind w:left="1980" w:hanging="220"/>
    </w:pPr>
    <w:rPr>
      <w:rFonts w:cstheme="minorHAnsi"/>
      <w:bCs w:val="0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52680D"/>
    <w:pPr>
      <w:spacing w:before="240" w:after="120"/>
      <w:ind w:left="140"/>
    </w:pPr>
    <w:rPr>
      <w:rFonts w:asciiTheme="majorHAnsi" w:hAnsiTheme="majorHAnsi"/>
      <w:b/>
      <w:sz w:val="28"/>
      <w:szCs w:val="28"/>
    </w:rPr>
  </w:style>
  <w:style w:type="character" w:customStyle="1" w:styleId="CaptionChar">
    <w:name w:val="Caption Char"/>
    <w:aliases w:val="cp Char,Caption for Images Char"/>
    <w:basedOn w:val="DefaultParagraphFont"/>
    <w:link w:val="Caption"/>
    <w:uiPriority w:val="22"/>
    <w:locked/>
    <w:rsid w:val="0052680D"/>
    <w:rPr>
      <w:rFonts w:eastAsiaTheme="majorEastAsia" w:cs="Century Gothic"/>
      <w:bCs/>
      <w:i/>
      <w:iCs/>
      <w:color w:val="000000" w:themeColor="text1"/>
      <w:sz w:val="16"/>
      <w:szCs w:val="16"/>
    </w:rPr>
  </w:style>
  <w:style w:type="paragraph" w:customStyle="1" w:styleId="BodyText1">
    <w:name w:val="Body Text 1"/>
    <w:basedOn w:val="BodyText"/>
    <w:qFormat/>
    <w:rsid w:val="0052680D"/>
    <w:pPr>
      <w:spacing w:before="120" w:after="120" w:line="240" w:lineRule="auto"/>
      <w:ind w:left="0"/>
    </w:pPr>
    <w:rPr>
      <w:rFonts w:ascii="Arial" w:eastAsia="Times New Roman" w:hAnsi="Arial" w:cs="Arial"/>
      <w:bCs w:val="0"/>
      <w:sz w:val="20"/>
      <w:lang w:val="en-US"/>
    </w:rPr>
  </w:style>
  <w:style w:type="paragraph" w:customStyle="1" w:styleId="PSETableCustom-TBL-BR-2">
    <w:name w:val="PSETableCustom-TBL-BR-2"/>
    <w:rsid w:val="0052680D"/>
    <w:pPr>
      <w:spacing w:before="120" w:after="12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BodyText1-TBL-BR-2">
    <w:name w:val="BodyText1-TBL-BR-2"/>
    <w:rsid w:val="0052680D"/>
    <w:pPr>
      <w:spacing w:before="120" w:after="12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BulletList1Indent">
    <w:name w:val="Bullet List 1 (Indent)"/>
    <w:basedOn w:val="Normal"/>
    <w:qFormat/>
    <w:rsid w:val="0052680D"/>
    <w:pPr>
      <w:numPr>
        <w:numId w:val="11"/>
      </w:numPr>
      <w:spacing w:before="120" w:after="120" w:line="240" w:lineRule="auto"/>
      <w:ind w:left="720"/>
    </w:pPr>
    <w:rPr>
      <w:rFonts w:ascii="Arial" w:eastAsia="Times New Roman" w:hAnsi="Arial" w:cs="Arial"/>
      <w:bCs w:val="0"/>
      <w:sz w:val="20"/>
      <w:lang w:val="en-GB"/>
    </w:rPr>
  </w:style>
  <w:style w:type="character" w:customStyle="1" w:styleId="Bold-TBL-BR-2">
    <w:name w:val="Bold-TBL-BR-2"/>
    <w:rsid w:val="0052680D"/>
    <w:rPr>
      <w:rFonts w:ascii="Times New Roman" w:hAnsi="Times New Roman" w:cs="Times New Roman" w:hint="default"/>
      <w:b/>
      <w:bCs w:val="0"/>
    </w:rPr>
  </w:style>
  <w:style w:type="paragraph" w:customStyle="1" w:styleId="TableHeading">
    <w:name w:val="Table Heading"/>
    <w:basedOn w:val="Normal"/>
    <w:uiPriority w:val="13"/>
    <w:qFormat/>
    <w:rsid w:val="0052680D"/>
    <w:pPr>
      <w:spacing w:before="60" w:after="60" w:line="262" w:lineRule="auto"/>
      <w:ind w:left="0"/>
    </w:pPr>
    <w:rPr>
      <w:rFonts w:eastAsiaTheme="minorHAnsi" w:cstheme="minorBidi"/>
      <w:b/>
      <w:bCs w:val="0"/>
      <w:color w:val="FFFFFF" w:themeColor="background1"/>
      <w:szCs w:val="18"/>
      <w:lang w:val="en-GB"/>
    </w:rPr>
  </w:style>
  <w:style w:type="paragraph" w:customStyle="1" w:styleId="TableText">
    <w:name w:val="Table Text"/>
    <w:basedOn w:val="Normal"/>
    <w:link w:val="TableTextChar"/>
    <w:uiPriority w:val="14"/>
    <w:qFormat/>
    <w:rsid w:val="0052680D"/>
    <w:pPr>
      <w:spacing w:before="60" w:after="60" w:line="262" w:lineRule="auto"/>
      <w:ind w:left="0"/>
    </w:pPr>
    <w:rPr>
      <w:rFonts w:eastAsiaTheme="minorHAnsi" w:cstheme="minorBidi"/>
      <w:spacing w:val="-1"/>
      <w:sz w:val="20"/>
      <w:szCs w:val="18"/>
      <w:lang w:val="en-GB"/>
    </w:rPr>
  </w:style>
  <w:style w:type="paragraph" w:customStyle="1" w:styleId="ExecSumHeading3">
    <w:name w:val="Exec Sum Heading 3"/>
    <w:basedOn w:val="Normal"/>
    <w:qFormat/>
    <w:rsid w:val="0052680D"/>
    <w:pPr>
      <w:spacing w:before="200" w:after="120" w:line="240" w:lineRule="auto"/>
      <w:ind w:left="0"/>
    </w:pPr>
    <w:rPr>
      <w:rFonts w:eastAsiaTheme="minorHAnsi" w:cstheme="minorBidi"/>
      <w:b/>
      <w:bCs w:val="0"/>
      <w:caps/>
      <w:color w:val="4F81BD" w:themeColor="accent1"/>
      <w:sz w:val="20"/>
      <w:lang w:val="en-GB"/>
    </w:rPr>
  </w:style>
  <w:style w:type="table" w:styleId="ListTable3-Accent2">
    <w:name w:val="List Table 3 Accent 2"/>
    <w:basedOn w:val="TableNormal"/>
    <w:uiPriority w:val="48"/>
    <w:rsid w:val="0052680D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52680D"/>
    <w:rPr>
      <w:color w:val="800080" w:themeColor="followedHyperlink"/>
      <w:u w:val="single"/>
    </w:rPr>
  </w:style>
  <w:style w:type="paragraph" w:customStyle="1" w:styleId="VMTSTD">
    <w:name w:val="VMT STD"/>
    <w:basedOn w:val="Normal"/>
    <w:link w:val="VMTSTDChar"/>
    <w:qFormat/>
    <w:rsid w:val="0052680D"/>
    <w:pPr>
      <w:spacing w:after="240" w:line="360" w:lineRule="auto"/>
      <w:ind w:left="0"/>
    </w:pPr>
    <w:rPr>
      <w:rFonts w:ascii="Lato" w:eastAsia="Calibri" w:hAnsi="Lato" w:cs="Arial"/>
      <w:bCs w:val="0"/>
      <w:snapToGrid w:val="0"/>
      <w:color w:val="262626"/>
      <w:sz w:val="20"/>
      <w:lang w:eastAsia="en-AU"/>
    </w:rPr>
  </w:style>
  <w:style w:type="character" w:customStyle="1" w:styleId="VMTSTDChar">
    <w:name w:val="VMT STD Char"/>
    <w:link w:val="VMTSTD"/>
    <w:rsid w:val="0052680D"/>
    <w:rPr>
      <w:rFonts w:ascii="Lato" w:eastAsia="Calibri" w:hAnsi="Lato" w:cs="Arial"/>
      <w:snapToGrid w:val="0"/>
      <w:color w:val="262626"/>
      <w:sz w:val="20"/>
      <w:szCs w:val="20"/>
      <w:lang w:eastAsia="en-AU"/>
    </w:rPr>
  </w:style>
  <w:style w:type="paragraph" w:customStyle="1" w:styleId="VMTTableText">
    <w:name w:val="VMT Table Text"/>
    <w:basedOn w:val="VMTSTD"/>
    <w:link w:val="VMTTableTextChar"/>
    <w:uiPriority w:val="12"/>
    <w:qFormat/>
    <w:rsid w:val="0052680D"/>
    <w:pPr>
      <w:spacing w:after="0" w:line="240" w:lineRule="auto"/>
    </w:pPr>
  </w:style>
  <w:style w:type="character" w:customStyle="1" w:styleId="VMTTableTextChar">
    <w:name w:val="VMT Table Text Char"/>
    <w:basedOn w:val="VMTSTDChar"/>
    <w:link w:val="VMTTableText"/>
    <w:uiPriority w:val="12"/>
    <w:rsid w:val="0052680D"/>
    <w:rPr>
      <w:rFonts w:ascii="Lato" w:eastAsia="Calibri" w:hAnsi="Lato" w:cs="Arial"/>
      <w:snapToGrid w:val="0"/>
      <w:color w:val="262626"/>
      <w:sz w:val="20"/>
      <w:szCs w:val="20"/>
      <w:lang w:eastAsia="en-AU"/>
    </w:rPr>
  </w:style>
  <w:style w:type="table" w:styleId="GridTable4-Accent2">
    <w:name w:val="Grid Table 4 Accent 2"/>
    <w:basedOn w:val="TableNormal"/>
    <w:uiPriority w:val="49"/>
    <w:rsid w:val="0052680D"/>
    <w:pPr>
      <w:spacing w:after="0" w:line="240" w:lineRule="auto"/>
    </w:pPr>
    <w:rPr>
      <w:sz w:val="18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pPr>
        <w:jc w:val="left"/>
      </w:pPr>
      <w:rPr>
        <w:rFonts w:asciiTheme="minorHAnsi" w:hAnsiTheme="minorHAnsi"/>
        <w:b/>
        <w:bCs/>
        <w:i w:val="0"/>
        <w:color w:val="FFFFFF" w:themeColor="background1"/>
        <w:sz w:val="18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  <w:vAlign w:val="center"/>
      </w:tcPr>
    </w:tblStylePr>
    <w:tblStylePr w:type="lastRow">
      <w:rPr>
        <w:b w:val="0"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5Dark-Accent2">
    <w:name w:val="Grid Table 5 Dark Accent 2"/>
    <w:basedOn w:val="TableNormal"/>
    <w:uiPriority w:val="50"/>
    <w:rsid w:val="005268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paragraph" w:styleId="Revision">
    <w:name w:val="Revision"/>
    <w:hidden/>
    <w:uiPriority w:val="99"/>
    <w:rsid w:val="0052680D"/>
    <w:pPr>
      <w:spacing w:after="0" w:line="240" w:lineRule="auto"/>
    </w:pPr>
    <w:rPr>
      <w:rFonts w:eastAsiaTheme="majorEastAsia" w:cs="Century Gothic"/>
      <w:bCs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2680D"/>
    <w:rPr>
      <w:rFonts w:ascii="Courier New" w:eastAsia="Times New Roman" w:hAnsi="Courier New" w:cs="Courier New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52680D"/>
    <w:rPr>
      <w:rFonts w:asciiTheme="majorHAnsi" w:eastAsiaTheme="majorEastAsia" w:hAnsiTheme="majorHAnsi" w:cstheme="majorBidi"/>
      <w:bCs/>
      <w:color w:val="243F60" w:themeColor="accent1" w:themeShade="7F"/>
      <w:szCs w:val="20"/>
    </w:rPr>
  </w:style>
  <w:style w:type="paragraph" w:styleId="ListBullet2">
    <w:name w:val="List Bullet 2"/>
    <w:uiPriority w:val="4"/>
    <w:qFormat/>
    <w:rsid w:val="0052680D"/>
    <w:pPr>
      <w:numPr>
        <w:numId w:val="12"/>
      </w:numPr>
      <w:spacing w:after="6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Note">
    <w:name w:val="Note"/>
    <w:basedOn w:val="BodyText"/>
    <w:next w:val="BodyText"/>
    <w:qFormat/>
    <w:rsid w:val="0052680D"/>
    <w:pPr>
      <w:numPr>
        <w:ilvl w:val="8"/>
        <w:numId w:val="13"/>
      </w:numPr>
      <w:tabs>
        <w:tab w:val="left" w:pos="720"/>
      </w:tabs>
      <w:spacing w:before="120" w:after="120" w:line="220" w:lineRule="exact"/>
    </w:pPr>
    <w:rPr>
      <w:rFonts w:ascii="Arial" w:eastAsia="Times New Roman" w:hAnsi="Arial" w:cs="Times New Roman"/>
      <w:bCs w:val="0"/>
      <w:sz w:val="20"/>
      <w:szCs w:val="22"/>
      <w:lang w:val="en-US"/>
    </w:rPr>
  </w:style>
  <w:style w:type="character" w:customStyle="1" w:styleId="TableTextChar">
    <w:name w:val="Table Text Char"/>
    <w:basedOn w:val="DefaultParagraphFont"/>
    <w:link w:val="TableText"/>
    <w:uiPriority w:val="14"/>
    <w:rsid w:val="0052680D"/>
    <w:rPr>
      <w:rFonts w:eastAsiaTheme="minorHAnsi"/>
      <w:bCs/>
      <w:spacing w:val="-1"/>
      <w:sz w:val="20"/>
      <w:szCs w:val="18"/>
      <w:lang w:val="en-GB"/>
    </w:rPr>
  </w:style>
  <w:style w:type="paragraph" w:customStyle="1" w:styleId="CaptionforTables">
    <w:name w:val="Caption for Tables"/>
    <w:next w:val="Normal"/>
    <w:link w:val="CaptionforTablesChar"/>
    <w:qFormat/>
    <w:rsid w:val="0052680D"/>
    <w:pPr>
      <w:keepNext/>
      <w:spacing w:before="200" w:after="80" w:line="240" w:lineRule="auto"/>
    </w:pPr>
    <w:rPr>
      <w:rFonts w:ascii="Arial" w:eastAsia="Times New Roman" w:hAnsi="Arial" w:cs="Times New Roman"/>
      <w:b/>
      <w:bCs/>
      <w:sz w:val="16"/>
      <w:szCs w:val="18"/>
      <w:lang w:val="en-US"/>
    </w:rPr>
  </w:style>
  <w:style w:type="paragraph" w:styleId="ListBullet">
    <w:name w:val="List Bullet"/>
    <w:basedOn w:val="Normal"/>
    <w:uiPriority w:val="4"/>
    <w:unhideWhenUsed/>
    <w:qFormat/>
    <w:rsid w:val="0052680D"/>
    <w:pPr>
      <w:numPr>
        <w:numId w:val="14"/>
      </w:numPr>
      <w:contextualSpacing/>
    </w:pPr>
  </w:style>
  <w:style w:type="paragraph" w:customStyle="1" w:styleId="Note2">
    <w:name w:val="Note 2"/>
    <w:next w:val="BodyText"/>
    <w:qFormat/>
    <w:rsid w:val="0052680D"/>
    <w:pPr>
      <w:numPr>
        <w:numId w:val="15"/>
      </w:numPr>
      <w:spacing w:before="120" w:after="120" w:line="220" w:lineRule="exact"/>
      <w:ind w:left="1080" w:hanging="720"/>
    </w:pPr>
    <w:rPr>
      <w:rFonts w:ascii="Arial" w:eastAsia="Times New Roman" w:hAnsi="Arial" w:cs="Times New Roman"/>
      <w:sz w:val="20"/>
      <w:lang w:val="en-US"/>
    </w:rPr>
  </w:style>
  <w:style w:type="paragraph" w:customStyle="1" w:styleId="BodyIndent">
    <w:name w:val="Body Indent"/>
    <w:basedOn w:val="ListNumber"/>
    <w:qFormat/>
    <w:rsid w:val="0052680D"/>
    <w:pPr>
      <w:spacing w:before="80" w:after="60" w:line="240" w:lineRule="auto"/>
      <w:ind w:firstLine="0"/>
      <w:contextualSpacing w:val="0"/>
    </w:pPr>
    <w:rPr>
      <w:rFonts w:ascii="Arial" w:eastAsia="Times New Roman" w:hAnsi="Arial" w:cs="Times New Roman"/>
      <w:bCs w:val="0"/>
      <w:sz w:val="20"/>
      <w:lang w:val="en-US"/>
    </w:rPr>
  </w:style>
  <w:style w:type="character" w:customStyle="1" w:styleId="ConsoleText">
    <w:name w:val="Console Text"/>
    <w:basedOn w:val="BodyTextChar"/>
    <w:uiPriority w:val="1"/>
    <w:qFormat/>
    <w:rsid w:val="0052680D"/>
    <w:rPr>
      <w:rFonts w:ascii="Courier New" w:eastAsiaTheme="majorEastAsia" w:hAnsi="Courier New" w:cs="Century Gothic"/>
      <w:bCs w:val="0"/>
      <w:position w:val="0"/>
      <w:szCs w:val="24"/>
      <w:lang w:val="en-US" w:eastAsia="en-US" w:bidi="ar-SA"/>
    </w:rPr>
  </w:style>
  <w:style w:type="character" w:customStyle="1" w:styleId="BodyTextBold">
    <w:name w:val="Body Text Bold"/>
    <w:basedOn w:val="BodyTextChar"/>
    <w:qFormat/>
    <w:rsid w:val="0052680D"/>
    <w:rPr>
      <w:rFonts w:ascii="Arial" w:eastAsiaTheme="majorEastAsia" w:hAnsi="Arial" w:cs="Century Gothic"/>
      <w:b/>
      <w:bCs w:val="0"/>
      <w:szCs w:val="22"/>
    </w:rPr>
  </w:style>
  <w:style w:type="paragraph" w:styleId="ListNumber">
    <w:name w:val="List Number"/>
    <w:basedOn w:val="Normal"/>
    <w:uiPriority w:val="5"/>
    <w:unhideWhenUsed/>
    <w:qFormat/>
    <w:rsid w:val="0052680D"/>
    <w:pPr>
      <w:ind w:left="360" w:hanging="36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rsid w:val="0052680D"/>
    <w:rPr>
      <w:rFonts w:ascii="Arial" w:eastAsia="Times New Roman" w:hAnsi="Arial" w:cs="Times New Roman"/>
      <w:b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0052680D"/>
    <w:rPr>
      <w:rFonts w:ascii="Times New Roman" w:eastAsia="Times New Roman" w:hAnsi="Times New Roman" w:cs="Times New Roman"/>
      <w:i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sid w:val="0052680D"/>
    <w:rPr>
      <w:rFonts w:ascii="Arial" w:eastAsia="Times New Roman" w:hAnsi="Arial" w:cs="Times New Roman"/>
      <w:lang w:val="en-US"/>
    </w:rPr>
  </w:style>
  <w:style w:type="paragraph" w:customStyle="1" w:styleId="Authordate">
    <w:name w:val="Author/date"/>
    <w:basedOn w:val="Normal"/>
    <w:rsid w:val="0052680D"/>
    <w:pPr>
      <w:tabs>
        <w:tab w:val="left" w:pos="0"/>
      </w:tabs>
      <w:spacing w:before="120" w:line="240" w:lineRule="auto"/>
      <w:ind w:left="0"/>
      <w:outlineLvl w:val="1"/>
    </w:pPr>
    <w:rPr>
      <w:rFonts w:ascii="Arial" w:eastAsia="Times New Roman" w:hAnsi="Arial" w:cs="Times New Roman"/>
      <w:bCs w:val="0"/>
      <w:sz w:val="20"/>
      <w:lang w:val="en-US"/>
    </w:rPr>
  </w:style>
  <w:style w:type="paragraph" w:customStyle="1" w:styleId="Eyebrow">
    <w:name w:val="Eyebrow"/>
    <w:basedOn w:val="Normal"/>
    <w:next w:val="Normal"/>
    <w:rsid w:val="0052680D"/>
    <w:pPr>
      <w:keepNext/>
      <w:tabs>
        <w:tab w:val="left" w:pos="0"/>
      </w:tabs>
      <w:spacing w:after="240" w:line="240" w:lineRule="exact"/>
      <w:ind w:left="0"/>
    </w:pPr>
    <w:rPr>
      <w:rFonts w:ascii="Arial" w:eastAsia="Times New Roman" w:hAnsi="Arial" w:cs="Times New Roman"/>
      <w:bCs w:val="0"/>
      <w:spacing w:val="8"/>
      <w:sz w:val="20"/>
      <w:lang w:val="en-US"/>
    </w:rPr>
  </w:style>
  <w:style w:type="character" w:styleId="PageNumber">
    <w:name w:val="page number"/>
    <w:basedOn w:val="DefaultParagraphFont"/>
    <w:uiPriority w:val="24"/>
    <w:rsid w:val="0052680D"/>
    <w:rPr>
      <w:rFonts w:ascii="Arial" w:hAnsi="Arial" w:cs="Times New Roman"/>
      <w:sz w:val="14"/>
    </w:rPr>
  </w:style>
  <w:style w:type="paragraph" w:styleId="ListNumber2">
    <w:name w:val="List Number 2"/>
    <w:uiPriority w:val="5"/>
    <w:qFormat/>
    <w:rsid w:val="0052680D"/>
    <w:pPr>
      <w:numPr>
        <w:numId w:val="16"/>
      </w:numPr>
      <w:spacing w:before="80" w:after="6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Graphic">
    <w:name w:val="Graphic"/>
    <w:next w:val="BodyText"/>
    <w:qFormat/>
    <w:rsid w:val="0052680D"/>
    <w:pPr>
      <w:spacing w:before="80" w:after="240" w:line="360" w:lineRule="auto"/>
    </w:pPr>
    <w:rPr>
      <w:rFonts w:ascii="Arial" w:eastAsia="Times New Roman" w:hAnsi="Arial" w:cs="Times New Roman"/>
      <w:sz w:val="18"/>
      <w:lang w:val="en-US"/>
    </w:rPr>
  </w:style>
  <w:style w:type="paragraph" w:customStyle="1" w:styleId="TableBullet">
    <w:name w:val="Table Bullet"/>
    <w:basedOn w:val="TableText"/>
    <w:qFormat/>
    <w:rsid w:val="0052680D"/>
    <w:pPr>
      <w:numPr>
        <w:numId w:val="18"/>
      </w:numPr>
      <w:tabs>
        <w:tab w:val="center" w:pos="4320"/>
        <w:tab w:val="center" w:pos="8280"/>
      </w:tabs>
      <w:spacing w:before="40" w:after="40" w:line="240" w:lineRule="auto"/>
      <w:ind w:left="216" w:hanging="216"/>
    </w:pPr>
    <w:rPr>
      <w:rFonts w:ascii="Arial" w:eastAsia="Times New Roman" w:hAnsi="Arial" w:cs="Times New Roman"/>
      <w:bCs w:val="0"/>
      <w:spacing w:val="0"/>
      <w:sz w:val="19"/>
      <w:szCs w:val="24"/>
      <w:lang w:val="en-US"/>
    </w:rPr>
  </w:style>
  <w:style w:type="table" w:styleId="MediumShading2-Accent5">
    <w:name w:val="Medium Shading 2 Accent 5"/>
    <w:basedOn w:val="TableNormal"/>
    <w:uiPriority w:val="64"/>
    <w:rsid w:val="0052680D"/>
    <w:pPr>
      <w:spacing w:after="0" w:line="240" w:lineRule="auto"/>
    </w:pPr>
    <w:rPr>
      <w:rFonts w:eastAsiaTheme="minorEastAsia"/>
      <w:lang w:val="en-US" w:bidi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numbering" w:customStyle="1" w:styleId="TableNumbered">
    <w:name w:val="Table Numbered"/>
    <w:rsid w:val="0052680D"/>
    <w:pPr>
      <w:numPr>
        <w:numId w:val="20"/>
      </w:numPr>
    </w:pPr>
  </w:style>
  <w:style w:type="paragraph" w:customStyle="1" w:styleId="ConsoleBlockSmall">
    <w:name w:val="Console Block Small"/>
    <w:basedOn w:val="Normal"/>
    <w:next w:val="BodyText"/>
    <w:qFormat/>
    <w:rsid w:val="0052680D"/>
    <w:pPr>
      <w:pBdr>
        <w:top w:val="single" w:sz="4" w:space="3" w:color="808080"/>
        <w:left w:val="single" w:sz="4" w:space="3" w:color="808080"/>
        <w:bottom w:val="single" w:sz="4" w:space="3" w:color="808080"/>
        <w:right w:val="single" w:sz="4" w:space="3" w:color="808080"/>
      </w:pBdr>
      <w:suppressAutoHyphens/>
      <w:spacing w:line="240" w:lineRule="auto"/>
      <w:ind w:left="0"/>
    </w:pPr>
    <w:rPr>
      <w:rFonts w:ascii="Courier New" w:eastAsia="Times New Roman" w:hAnsi="Courier New" w:cs="Times New Roman"/>
      <w:bCs w:val="0"/>
      <w:noProof/>
      <w:sz w:val="16"/>
      <w:szCs w:val="24"/>
      <w:lang w:val="en-US"/>
    </w:rPr>
  </w:style>
  <w:style w:type="paragraph" w:customStyle="1" w:styleId="BodyIndent2">
    <w:name w:val="Body Indent 2"/>
    <w:basedOn w:val="BodyIndent"/>
    <w:rsid w:val="0052680D"/>
    <w:pPr>
      <w:ind w:left="720"/>
    </w:pPr>
  </w:style>
  <w:style w:type="paragraph" w:styleId="TableofFigures">
    <w:name w:val="table of figures"/>
    <w:next w:val="BodyText"/>
    <w:uiPriority w:val="24"/>
    <w:unhideWhenUsed/>
    <w:rsid w:val="0052680D"/>
    <w:pPr>
      <w:tabs>
        <w:tab w:val="right" w:leader="dot" w:pos="9360"/>
      </w:tabs>
      <w:spacing w:before="120" w:after="120" w:line="240" w:lineRule="auto"/>
    </w:pPr>
    <w:rPr>
      <w:rFonts w:ascii="Arial" w:eastAsia="Times New Roman" w:hAnsi="Arial" w:cs="Times New Roman"/>
      <w:sz w:val="18"/>
      <w:szCs w:val="20"/>
      <w:lang w:val="en-US"/>
    </w:rPr>
  </w:style>
  <w:style w:type="paragraph" w:styleId="Subtitle">
    <w:name w:val="Subtitle"/>
    <w:next w:val="BodyText"/>
    <w:link w:val="SubtitleChar"/>
    <w:uiPriority w:val="11"/>
    <w:qFormat/>
    <w:rsid w:val="0052680D"/>
    <w:pPr>
      <w:numPr>
        <w:ilvl w:val="1"/>
      </w:numPr>
      <w:spacing w:before="60" w:after="60" w:line="240" w:lineRule="auto"/>
    </w:pPr>
    <w:rPr>
      <w:rFonts w:asciiTheme="majorHAnsi" w:eastAsiaTheme="majorEastAsia" w:hAnsiTheme="majorHAnsi" w:cstheme="majorBidi"/>
      <w:iCs/>
      <w:spacing w:val="15"/>
      <w:sz w:val="40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52680D"/>
    <w:rPr>
      <w:rFonts w:asciiTheme="majorHAnsi" w:eastAsiaTheme="majorEastAsia" w:hAnsiTheme="majorHAnsi" w:cstheme="majorBidi"/>
      <w:iCs/>
      <w:spacing w:val="15"/>
      <w:sz w:val="40"/>
      <w:szCs w:val="24"/>
      <w:lang w:val="en-US"/>
    </w:rPr>
  </w:style>
  <w:style w:type="character" w:customStyle="1" w:styleId="TableTextBold">
    <w:name w:val="Table Text Bold"/>
    <w:basedOn w:val="DefaultParagraphFont"/>
    <w:qFormat/>
    <w:rsid w:val="0052680D"/>
    <w:rPr>
      <w:rFonts w:ascii="Arial" w:hAnsi="Arial"/>
      <w:b/>
      <w:sz w:val="19"/>
      <w:szCs w:val="24"/>
    </w:rPr>
  </w:style>
  <w:style w:type="paragraph" w:styleId="TOC4">
    <w:name w:val="toc 4"/>
    <w:basedOn w:val="BodyText"/>
    <w:next w:val="BodyText"/>
    <w:uiPriority w:val="39"/>
    <w:rsid w:val="0052680D"/>
    <w:pPr>
      <w:tabs>
        <w:tab w:val="right" w:leader="dot" w:pos="9350"/>
      </w:tabs>
      <w:spacing w:before="120" w:line="240" w:lineRule="exact"/>
      <w:ind w:left="346" w:right="216"/>
    </w:pPr>
    <w:rPr>
      <w:rFonts w:ascii="Arial" w:eastAsia="Times New Roman" w:hAnsi="Arial" w:cs="Times New Roman"/>
      <w:bCs w:val="0"/>
      <w:sz w:val="18"/>
      <w:szCs w:val="22"/>
      <w:lang w:val="en-US"/>
    </w:rPr>
  </w:style>
  <w:style w:type="paragraph" w:customStyle="1" w:styleId="TableNote">
    <w:name w:val="Table Note"/>
    <w:basedOn w:val="BodyText"/>
    <w:next w:val="TableText"/>
    <w:uiPriority w:val="17"/>
    <w:qFormat/>
    <w:rsid w:val="0052680D"/>
    <w:pPr>
      <w:numPr>
        <w:numId w:val="19"/>
      </w:numPr>
      <w:tabs>
        <w:tab w:val="left" w:pos="544"/>
      </w:tabs>
      <w:spacing w:before="120" w:after="120" w:line="220" w:lineRule="exact"/>
    </w:pPr>
    <w:rPr>
      <w:rFonts w:ascii="Arial" w:eastAsia="Times New Roman" w:hAnsi="Arial" w:cs="Times New Roman"/>
      <w:bCs w:val="0"/>
      <w:sz w:val="19"/>
      <w:szCs w:val="22"/>
      <w:lang w:val="en-US"/>
    </w:rPr>
  </w:style>
  <w:style w:type="paragraph" w:customStyle="1" w:styleId="Abstract">
    <w:name w:val="Abstract"/>
    <w:next w:val="BodyText"/>
    <w:qFormat/>
    <w:rsid w:val="0052680D"/>
    <w:pPr>
      <w:spacing w:before="240" w:after="0" w:line="240" w:lineRule="auto"/>
    </w:pPr>
    <w:rPr>
      <w:rFonts w:asciiTheme="majorHAnsi" w:eastAsiaTheme="majorEastAsia" w:hAnsiTheme="majorHAnsi" w:cstheme="majorBidi"/>
      <w:b/>
      <w:iCs/>
      <w:sz w:val="32"/>
      <w:szCs w:val="24"/>
      <w:lang w:val="en-US"/>
    </w:rPr>
  </w:style>
  <w:style w:type="paragraph" w:customStyle="1" w:styleId="TableNumber">
    <w:name w:val="Table Number"/>
    <w:qFormat/>
    <w:rsid w:val="0052680D"/>
    <w:pPr>
      <w:numPr>
        <w:numId w:val="21"/>
      </w:numPr>
      <w:spacing w:before="40" w:after="40" w:line="240" w:lineRule="auto"/>
    </w:pPr>
    <w:rPr>
      <w:rFonts w:ascii="Arial" w:eastAsia="Times New Roman" w:hAnsi="Arial" w:cs="Times New Roman"/>
      <w:sz w:val="19"/>
      <w:lang w:val="en-US"/>
    </w:rPr>
  </w:style>
  <w:style w:type="character" w:customStyle="1" w:styleId="BodyTextSuperscript">
    <w:name w:val="Body Text Superscript"/>
    <w:basedOn w:val="BodyTextChar"/>
    <w:qFormat/>
    <w:rsid w:val="0052680D"/>
    <w:rPr>
      <w:rFonts w:ascii="Arial" w:eastAsiaTheme="majorEastAsia" w:hAnsi="Arial" w:cs="Century Gothic"/>
      <w:bCs w:val="0"/>
      <w:szCs w:val="22"/>
      <w:vertAlign w:val="superscript"/>
    </w:rPr>
  </w:style>
  <w:style w:type="paragraph" w:customStyle="1" w:styleId="AttributionBoilerplate">
    <w:name w:val="Attribution Boilerplate"/>
    <w:basedOn w:val="Normal"/>
    <w:link w:val="AttributionBoilerplateChar"/>
    <w:qFormat/>
    <w:rsid w:val="0052680D"/>
    <w:pPr>
      <w:spacing w:after="120" w:line="240" w:lineRule="auto"/>
      <w:ind w:left="0"/>
    </w:pPr>
    <w:rPr>
      <w:rFonts w:ascii="Arial" w:eastAsia="Times New Roman" w:hAnsi="Arial" w:cs="Times New Roman"/>
      <w:bCs w:val="0"/>
      <w:sz w:val="20"/>
      <w:lang w:val="en-US"/>
    </w:rPr>
  </w:style>
  <w:style w:type="character" w:customStyle="1" w:styleId="AttributionBoilerplateChar">
    <w:name w:val="Attribution Boilerplate Char"/>
    <w:basedOn w:val="DefaultParagraphFont"/>
    <w:link w:val="AttributionBoilerplate"/>
    <w:rsid w:val="0052680D"/>
    <w:rPr>
      <w:rFonts w:ascii="Arial" w:eastAsia="Times New Roman" w:hAnsi="Arial" w:cs="Times New Roman"/>
      <w:sz w:val="20"/>
      <w:szCs w:val="20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52680D"/>
    <w:pPr>
      <w:spacing w:line="240" w:lineRule="auto"/>
      <w:ind w:left="0"/>
    </w:pPr>
    <w:rPr>
      <w:rFonts w:ascii="Segoe UI" w:eastAsia="Times New Roman" w:hAnsi="Segoe UI" w:cs="Segoe UI"/>
      <w:bCs w:val="0"/>
      <w:sz w:val="16"/>
      <w:szCs w:val="16"/>
      <w:lang w:val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2680D"/>
    <w:rPr>
      <w:rFonts w:ascii="Segoe UI" w:eastAsia="Times New Roman" w:hAnsi="Segoe UI" w:cs="Segoe UI"/>
      <w:sz w:val="16"/>
      <w:szCs w:val="16"/>
      <w:lang w:val="en-US"/>
    </w:rPr>
  </w:style>
  <w:style w:type="paragraph" w:styleId="BodyTextIndent">
    <w:name w:val="Body Text Indent"/>
    <w:basedOn w:val="Normal"/>
    <w:link w:val="BodyTextIndentChar"/>
    <w:semiHidden/>
    <w:unhideWhenUsed/>
    <w:rsid w:val="0052680D"/>
    <w:pPr>
      <w:spacing w:after="120" w:line="240" w:lineRule="auto"/>
      <w:ind w:left="360"/>
    </w:pPr>
    <w:rPr>
      <w:rFonts w:ascii="Arial" w:eastAsia="Times New Roman" w:hAnsi="Arial" w:cs="Times New Roman"/>
      <w:bCs w:val="0"/>
      <w:sz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semiHidden/>
    <w:rsid w:val="0052680D"/>
    <w:rPr>
      <w:rFonts w:ascii="Arial" w:eastAsia="Times New Roman" w:hAnsi="Arial" w:cs="Times New Roman"/>
      <w:sz w:val="20"/>
      <w:szCs w:val="20"/>
      <w:lang w:val="en-US"/>
    </w:rPr>
  </w:style>
  <w:style w:type="paragraph" w:styleId="E-mailSignature">
    <w:name w:val="E-mail Signature"/>
    <w:basedOn w:val="Normal"/>
    <w:link w:val="E-mailSignatureChar"/>
    <w:semiHidden/>
    <w:rsid w:val="0052680D"/>
    <w:pPr>
      <w:spacing w:line="240" w:lineRule="auto"/>
      <w:ind w:left="0"/>
    </w:pPr>
    <w:rPr>
      <w:rFonts w:ascii="Arial" w:eastAsia="Times New Roman" w:hAnsi="Arial" w:cs="Times New Roman"/>
      <w:bCs w:val="0"/>
      <w:sz w:val="20"/>
      <w:lang w:val="en-US"/>
    </w:rPr>
  </w:style>
  <w:style w:type="character" w:customStyle="1" w:styleId="E-mailSignatureChar">
    <w:name w:val="E-mail Signature Char"/>
    <w:basedOn w:val="DefaultParagraphFont"/>
    <w:link w:val="E-mailSignature"/>
    <w:semiHidden/>
    <w:rsid w:val="0052680D"/>
    <w:rPr>
      <w:rFonts w:ascii="Arial" w:eastAsia="Times New Roman" w:hAnsi="Arial" w:cs="Times New Roman"/>
      <w:sz w:val="20"/>
      <w:szCs w:val="20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52680D"/>
    <w:pPr>
      <w:spacing w:after="100" w:line="240" w:lineRule="auto"/>
      <w:ind w:left="800"/>
    </w:pPr>
    <w:rPr>
      <w:rFonts w:ascii="Arial" w:eastAsia="Times New Roman" w:hAnsi="Arial" w:cs="Times New Roman"/>
      <w:bCs w:val="0"/>
      <w:sz w:val="20"/>
      <w:lang w:val="en-US"/>
    </w:rPr>
  </w:style>
  <w:style w:type="paragraph" w:customStyle="1" w:styleId="Heading1nooutline">
    <w:name w:val="Heading 1 (no outline)"/>
    <w:basedOn w:val="Heading1"/>
    <w:next w:val="BodyText"/>
    <w:qFormat/>
    <w:rsid w:val="0052680D"/>
    <w:pPr>
      <w:numPr>
        <w:numId w:val="0"/>
      </w:numPr>
      <w:spacing w:before="360" w:after="80"/>
      <w:ind w:right="0"/>
      <w:outlineLvl w:val="9"/>
    </w:pPr>
    <w:rPr>
      <w:rFonts w:asciiTheme="majorHAnsi" w:eastAsiaTheme="majorEastAsia" w:hAnsiTheme="majorHAnsi" w:cstheme="majorBidi"/>
      <w:bCs/>
      <w:color w:val="auto"/>
      <w:kern w:val="0"/>
      <w:szCs w:val="28"/>
      <w:lang w:val="en-US"/>
    </w:rPr>
  </w:style>
  <w:style w:type="paragraph" w:customStyle="1" w:styleId="ReportType">
    <w:name w:val="Report Type"/>
    <w:next w:val="BodyText"/>
    <w:qFormat/>
    <w:rsid w:val="0052680D"/>
    <w:pPr>
      <w:spacing w:after="0" w:line="240" w:lineRule="auto"/>
    </w:pPr>
    <w:rPr>
      <w:rFonts w:asciiTheme="majorHAnsi" w:eastAsiaTheme="majorEastAsia" w:hAnsiTheme="majorHAnsi" w:cstheme="majorBidi"/>
      <w:iCs/>
      <w:sz w:val="32"/>
      <w:szCs w:val="24"/>
      <w:lang w:val="en-US"/>
    </w:rPr>
  </w:style>
  <w:style w:type="paragraph" w:customStyle="1" w:styleId="legaltype">
    <w:name w:val="legal type"/>
    <w:basedOn w:val="Normal"/>
    <w:uiPriority w:val="99"/>
    <w:semiHidden/>
    <w:rsid w:val="0052680D"/>
    <w:pPr>
      <w:spacing w:line="240" w:lineRule="auto"/>
      <w:ind w:left="0"/>
    </w:pPr>
    <w:rPr>
      <w:rFonts w:ascii="Arial" w:eastAsia="Times New Roman" w:hAnsi="Arial" w:cs="Times New Roman"/>
      <w:bCs w:val="0"/>
      <w:sz w:val="13"/>
      <w:szCs w:val="16"/>
      <w:lang w:val="en-US"/>
    </w:rPr>
  </w:style>
  <w:style w:type="table" w:styleId="ListTable5Dark-Accent2">
    <w:name w:val="List Table 5 Dark Accent 2"/>
    <w:basedOn w:val="TableNormal"/>
    <w:uiPriority w:val="50"/>
    <w:rsid w:val="0052680D"/>
    <w:pPr>
      <w:spacing w:after="0" w:line="240" w:lineRule="auto"/>
    </w:pPr>
    <w:rPr>
      <w:rFonts w:ascii="Times New Roman" w:eastAsia="Times New Roman" w:hAnsi="Times New Roman" w:cs="Times New Roman"/>
      <w:color w:val="FFFFFF"/>
      <w:sz w:val="20"/>
      <w:szCs w:val="20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character" w:customStyle="1" w:styleId="UnresolvedMention2">
    <w:name w:val="Unresolved Mention2"/>
    <w:basedOn w:val="DefaultParagraphFont"/>
    <w:uiPriority w:val="99"/>
    <w:unhideWhenUsed/>
    <w:rsid w:val="0052680D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unhideWhenUsed/>
    <w:rsid w:val="0052680D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unhideWhenUsed/>
    <w:rsid w:val="0052680D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unhideWhenUsed/>
    <w:rsid w:val="0052680D"/>
    <w:rPr>
      <w:color w:val="605E5C"/>
      <w:shd w:val="clear" w:color="auto" w:fill="E1DFDD"/>
    </w:rPr>
  </w:style>
  <w:style w:type="table" w:styleId="GridTable4-Accent3">
    <w:name w:val="Grid Table 4 Accent 3"/>
    <w:basedOn w:val="TableNormal"/>
    <w:uiPriority w:val="49"/>
    <w:rsid w:val="0052680D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TOC7">
    <w:name w:val="toc 7"/>
    <w:basedOn w:val="Normal"/>
    <w:next w:val="Normal"/>
    <w:autoRedefine/>
    <w:uiPriority w:val="39"/>
    <w:unhideWhenUsed/>
    <w:rsid w:val="0052680D"/>
    <w:pPr>
      <w:spacing w:after="100" w:line="278" w:lineRule="auto"/>
      <w:ind w:left="1440"/>
    </w:pPr>
    <w:rPr>
      <w:rFonts w:eastAsiaTheme="minorEastAsia" w:cstheme="minorBidi"/>
      <w:bCs w:val="0"/>
      <w:kern w:val="2"/>
      <w:sz w:val="24"/>
      <w:szCs w:val="24"/>
      <w:lang w:val="en-US" w:eastAsia="zh-C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52680D"/>
    <w:pPr>
      <w:spacing w:after="100" w:line="278" w:lineRule="auto"/>
      <w:ind w:left="1680"/>
    </w:pPr>
    <w:rPr>
      <w:rFonts w:eastAsiaTheme="minorEastAsia" w:cstheme="minorBidi"/>
      <w:bCs w:val="0"/>
      <w:kern w:val="2"/>
      <w:sz w:val="24"/>
      <w:szCs w:val="24"/>
      <w:lang w:val="en-US" w:eastAsia="zh-C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52680D"/>
    <w:pPr>
      <w:spacing w:after="100" w:line="278" w:lineRule="auto"/>
      <w:ind w:left="1920"/>
    </w:pPr>
    <w:rPr>
      <w:rFonts w:eastAsiaTheme="minorEastAsia" w:cstheme="minorBidi"/>
      <w:bCs w:val="0"/>
      <w:kern w:val="2"/>
      <w:sz w:val="24"/>
      <w:szCs w:val="24"/>
      <w:lang w:val="en-US" w:eastAsia="zh-CN"/>
      <w14:ligatures w14:val="standardContextual"/>
    </w:rPr>
  </w:style>
  <w:style w:type="paragraph" w:customStyle="1" w:styleId="1-Bullet">
    <w:name w:val="1-Bullet"/>
    <w:basedOn w:val="Normal"/>
    <w:qFormat/>
    <w:rsid w:val="0052680D"/>
    <w:pPr>
      <w:numPr>
        <w:numId w:val="22"/>
      </w:numPr>
      <w:spacing w:before="60" w:after="60" w:line="240" w:lineRule="auto"/>
    </w:pPr>
    <w:rPr>
      <w:rFonts w:ascii="Madras Regular" w:eastAsia="Times New Roman" w:hAnsi="Madras Regular" w:cs="Madras Regular"/>
      <w:bCs w:val="0"/>
      <w:sz w:val="20"/>
      <w:szCs w:val="22"/>
    </w:rPr>
  </w:style>
  <w:style w:type="paragraph" w:customStyle="1" w:styleId="2-BulletText">
    <w:name w:val="2-Bullet Text"/>
    <w:qFormat/>
    <w:rsid w:val="0052680D"/>
    <w:pPr>
      <w:numPr>
        <w:numId w:val="23"/>
      </w:numPr>
      <w:spacing w:before="60" w:after="0" w:line="240" w:lineRule="auto"/>
    </w:pPr>
    <w:rPr>
      <w:rFonts w:ascii="Madras Regular" w:eastAsia="Times New Roman" w:hAnsi="Madras Regular" w:cs="Madras Regular"/>
      <w:sz w:val="20"/>
    </w:rPr>
  </w:style>
  <w:style w:type="numbering" w:customStyle="1" w:styleId="ListBulletmaster">
    <w:name w:val="List Bullet (master)"/>
    <w:rsid w:val="0052680D"/>
    <w:pPr>
      <w:numPr>
        <w:numId w:val="26"/>
      </w:numPr>
    </w:pPr>
  </w:style>
  <w:style w:type="paragraph" w:styleId="ListBullet3">
    <w:name w:val="List Bullet 3"/>
    <w:basedOn w:val="Normal"/>
    <w:uiPriority w:val="4"/>
    <w:rsid w:val="0052680D"/>
    <w:pPr>
      <w:spacing w:before="120" w:after="120" w:line="260" w:lineRule="atLeast"/>
      <w:ind w:left="1072" w:hanging="358"/>
    </w:pPr>
    <w:rPr>
      <w:rFonts w:ascii="Tahoma" w:eastAsia="Times New Roman" w:hAnsi="Tahoma" w:cs="Times New Roman"/>
      <w:bCs w:val="0"/>
      <w:szCs w:val="24"/>
      <w:lang w:eastAsia="en-GB"/>
    </w:rPr>
  </w:style>
  <w:style w:type="numbering" w:customStyle="1" w:styleId="ListNumbermaster">
    <w:name w:val="List Number (master)"/>
    <w:rsid w:val="0052680D"/>
    <w:pPr>
      <w:numPr>
        <w:numId w:val="27"/>
      </w:numPr>
    </w:pPr>
  </w:style>
  <w:style w:type="paragraph" w:styleId="ListNumber3">
    <w:name w:val="List Number 3"/>
    <w:basedOn w:val="Normal"/>
    <w:uiPriority w:val="5"/>
    <w:rsid w:val="0052680D"/>
    <w:pPr>
      <w:spacing w:before="120" w:after="120" w:line="260" w:lineRule="atLeast"/>
      <w:ind w:left="1080" w:hanging="360"/>
    </w:pPr>
    <w:rPr>
      <w:rFonts w:ascii="Tahoma" w:eastAsia="Times New Roman" w:hAnsi="Tahoma" w:cs="Times New Roman"/>
      <w:bCs w:val="0"/>
      <w:szCs w:val="24"/>
      <w:lang w:eastAsia="en-GB"/>
    </w:rPr>
  </w:style>
  <w:style w:type="paragraph" w:styleId="NoSpacing">
    <w:name w:val="No Spacing"/>
    <w:uiPriority w:val="99"/>
    <w:qFormat/>
    <w:rsid w:val="0052680D"/>
    <w:pPr>
      <w:spacing w:before="40" w:after="0" w:line="240" w:lineRule="auto"/>
    </w:pPr>
    <w:rPr>
      <w:rFonts w:ascii="Arial" w:eastAsia="Times New Roman" w:hAnsi="Arial" w:cs="Times New Roman"/>
      <w:sz w:val="2"/>
      <w:szCs w:val="24"/>
      <w:lang w:eastAsia="en-GB"/>
    </w:rPr>
  </w:style>
  <w:style w:type="paragraph" w:customStyle="1" w:styleId="TableHeader">
    <w:name w:val="Table Header"/>
    <w:basedOn w:val="Normal"/>
    <w:qFormat/>
    <w:rsid w:val="0052680D"/>
    <w:pPr>
      <w:spacing w:before="120" w:after="60" w:line="260" w:lineRule="exact"/>
      <w:ind w:left="0"/>
    </w:pPr>
    <w:rPr>
      <w:rFonts w:ascii="Tahoma" w:eastAsia="Times New Roman" w:hAnsi="Tahoma" w:cs="Times New Roman"/>
      <w:spacing w:val="6"/>
      <w:sz w:val="18"/>
      <w:szCs w:val="24"/>
      <w:lang w:eastAsia="en-GB"/>
    </w:rPr>
  </w:style>
  <w:style w:type="paragraph" w:customStyle="1" w:styleId="TableListBullet">
    <w:name w:val="Table List Bullet"/>
    <w:basedOn w:val="Normal"/>
    <w:uiPriority w:val="16"/>
    <w:qFormat/>
    <w:rsid w:val="0052680D"/>
    <w:pPr>
      <w:numPr>
        <w:numId w:val="33"/>
      </w:numPr>
      <w:spacing w:before="120" w:after="60" w:line="100" w:lineRule="atLeast"/>
    </w:pPr>
    <w:rPr>
      <w:rFonts w:ascii="Tahoma" w:eastAsia="Times New Roman" w:hAnsi="Tahoma" w:cs="Times New Roman"/>
      <w:sz w:val="18"/>
      <w:szCs w:val="24"/>
      <w:lang w:eastAsia="en-GB"/>
    </w:rPr>
  </w:style>
  <w:style w:type="numbering" w:customStyle="1" w:styleId="TableListBulletmaster">
    <w:name w:val="Table List Bullet (master)"/>
    <w:rsid w:val="0052680D"/>
    <w:pPr>
      <w:numPr>
        <w:numId w:val="28"/>
      </w:numPr>
    </w:pPr>
  </w:style>
  <w:style w:type="paragraph" w:customStyle="1" w:styleId="TableListBullet2">
    <w:name w:val="Table List Bullet 2"/>
    <w:basedOn w:val="TableListBullet"/>
    <w:uiPriority w:val="16"/>
    <w:qFormat/>
    <w:rsid w:val="0052680D"/>
    <w:pPr>
      <w:numPr>
        <w:ilvl w:val="1"/>
      </w:numPr>
      <w:spacing w:after="40"/>
    </w:pPr>
  </w:style>
  <w:style w:type="paragraph" w:customStyle="1" w:styleId="TableListNumber">
    <w:name w:val="Table List Number"/>
    <w:basedOn w:val="Normal"/>
    <w:uiPriority w:val="16"/>
    <w:qFormat/>
    <w:rsid w:val="0052680D"/>
    <w:pPr>
      <w:numPr>
        <w:numId w:val="29"/>
      </w:numPr>
      <w:spacing w:before="120" w:after="120" w:line="100" w:lineRule="atLeast"/>
    </w:pPr>
    <w:rPr>
      <w:rFonts w:ascii="Tahoma" w:eastAsia="Times New Roman" w:hAnsi="Tahoma" w:cs="Times New Roman"/>
      <w:sz w:val="18"/>
      <w:szCs w:val="24"/>
      <w:lang w:eastAsia="en-GB"/>
    </w:rPr>
  </w:style>
  <w:style w:type="numbering" w:customStyle="1" w:styleId="TableListNumbermaster">
    <w:name w:val="Table List Number (master)"/>
    <w:rsid w:val="0052680D"/>
    <w:pPr>
      <w:numPr>
        <w:numId w:val="29"/>
      </w:numPr>
    </w:pPr>
  </w:style>
  <w:style w:type="paragraph" w:customStyle="1" w:styleId="TableListNumber2">
    <w:name w:val="Table List Number 2"/>
    <w:basedOn w:val="TableListNumber"/>
    <w:uiPriority w:val="16"/>
    <w:qFormat/>
    <w:rsid w:val="0052680D"/>
    <w:pPr>
      <w:numPr>
        <w:ilvl w:val="1"/>
      </w:numPr>
    </w:pPr>
  </w:style>
  <w:style w:type="paragraph" w:customStyle="1" w:styleId="TableTextsmall">
    <w:name w:val="Table Text (small)"/>
    <w:basedOn w:val="TableText"/>
    <w:uiPriority w:val="17"/>
    <w:qFormat/>
    <w:rsid w:val="0052680D"/>
    <w:pPr>
      <w:spacing w:before="120" w:after="120" w:line="100" w:lineRule="atLeast"/>
    </w:pPr>
    <w:rPr>
      <w:rFonts w:ascii="Tahoma" w:eastAsia="Times New Roman" w:hAnsi="Tahoma" w:cs="Times New Roman"/>
      <w:spacing w:val="0"/>
      <w:sz w:val="15"/>
      <w:szCs w:val="24"/>
      <w:lang w:val="en-AU" w:eastAsia="en-GB"/>
    </w:rPr>
  </w:style>
  <w:style w:type="character" w:customStyle="1" w:styleId="Characterbold">
    <w:name w:val="Character (bold)"/>
    <w:basedOn w:val="DefaultParagraphFont"/>
    <w:uiPriority w:val="2"/>
    <w:qFormat/>
    <w:rsid w:val="0052680D"/>
    <w:rPr>
      <w:b/>
      <w:lang w:val="en-AU"/>
    </w:rPr>
  </w:style>
  <w:style w:type="character" w:customStyle="1" w:styleId="Characteritalic">
    <w:name w:val="Character (italic)"/>
    <w:basedOn w:val="DefaultParagraphFont"/>
    <w:uiPriority w:val="2"/>
    <w:qFormat/>
    <w:rsid w:val="0052680D"/>
    <w:rPr>
      <w:i/>
      <w:lang w:val="en-AU"/>
    </w:rPr>
  </w:style>
  <w:style w:type="character" w:customStyle="1" w:styleId="Charactersubscript">
    <w:name w:val="Character (subscript)"/>
    <w:basedOn w:val="DefaultParagraphFont"/>
    <w:uiPriority w:val="3"/>
    <w:qFormat/>
    <w:rsid w:val="0052680D"/>
    <w:rPr>
      <w:vertAlign w:val="subscript"/>
      <w:lang w:val="en-AU"/>
    </w:rPr>
  </w:style>
  <w:style w:type="character" w:customStyle="1" w:styleId="Charactersuperscript">
    <w:name w:val="Character (superscript)"/>
    <w:basedOn w:val="DefaultParagraphFont"/>
    <w:uiPriority w:val="3"/>
    <w:qFormat/>
    <w:rsid w:val="0052680D"/>
    <w:rPr>
      <w:vertAlign w:val="superscript"/>
      <w:lang w:val="en-AU"/>
    </w:rPr>
  </w:style>
  <w:style w:type="character" w:customStyle="1" w:styleId="Characterunderline">
    <w:name w:val="Character (underline)"/>
    <w:basedOn w:val="DefaultParagraphFont"/>
    <w:uiPriority w:val="2"/>
    <w:qFormat/>
    <w:rsid w:val="0052680D"/>
    <w:rPr>
      <w:u w:val="single"/>
      <w:lang w:val="en-AU"/>
    </w:rPr>
  </w:style>
  <w:style w:type="paragraph" w:customStyle="1" w:styleId="AppendixHeading1">
    <w:name w:val="Appendix Heading 1"/>
    <w:basedOn w:val="Heading1"/>
    <w:next w:val="BodyText"/>
    <w:uiPriority w:val="11"/>
    <w:rsid w:val="0052680D"/>
    <w:pPr>
      <w:keepNext w:val="0"/>
      <w:pageBreakBefore/>
      <w:numPr>
        <w:numId w:val="34"/>
      </w:numPr>
      <w:tabs>
        <w:tab w:val="left" w:pos="2835"/>
      </w:tabs>
      <w:suppressAutoHyphens/>
      <w:spacing w:before="200" w:after="400" w:line="260" w:lineRule="atLeast"/>
      <w:ind w:right="0"/>
      <w:contextualSpacing/>
    </w:pPr>
    <w:rPr>
      <w:rFonts w:ascii="Tahoma" w:eastAsia="Times New Roman" w:hAnsi="Tahoma"/>
      <w:b w:val="0"/>
      <w:bCs/>
      <w:color w:val="003C71"/>
      <w:kern w:val="0"/>
      <w:sz w:val="40"/>
      <w:szCs w:val="30"/>
      <w:lang w:eastAsia="en-AU"/>
    </w:rPr>
  </w:style>
  <w:style w:type="numbering" w:customStyle="1" w:styleId="AppendixHeadingmaster">
    <w:name w:val="Appendix Heading (master)"/>
    <w:uiPriority w:val="99"/>
    <w:rsid w:val="0052680D"/>
    <w:pPr>
      <w:numPr>
        <w:numId w:val="24"/>
      </w:numPr>
    </w:pPr>
  </w:style>
  <w:style w:type="paragraph" w:customStyle="1" w:styleId="AppendixHeading2">
    <w:name w:val="Appendix Heading 2"/>
    <w:basedOn w:val="AppendixHeading1"/>
    <w:next w:val="BodyText"/>
    <w:uiPriority w:val="11"/>
    <w:rsid w:val="0052680D"/>
    <w:pPr>
      <w:keepNext/>
      <w:pageBreakBefore w:val="0"/>
      <w:numPr>
        <w:ilvl w:val="1"/>
      </w:numPr>
      <w:spacing w:before="160" w:after="120"/>
    </w:pPr>
    <w:rPr>
      <w:b/>
      <w:color w:val="00A3E0"/>
      <w:sz w:val="28"/>
    </w:rPr>
  </w:style>
  <w:style w:type="paragraph" w:customStyle="1" w:styleId="AppendixHeading3">
    <w:name w:val="Appendix Heading 3"/>
    <w:basedOn w:val="Heading1"/>
    <w:next w:val="BodyText"/>
    <w:uiPriority w:val="11"/>
    <w:semiHidden/>
    <w:rsid w:val="0052680D"/>
    <w:pPr>
      <w:pageBreakBefore/>
      <w:tabs>
        <w:tab w:val="num" w:pos="2268"/>
      </w:tabs>
      <w:suppressAutoHyphens/>
      <w:spacing w:before="200" w:after="120" w:line="312" w:lineRule="auto"/>
      <w:ind w:left="2268" w:right="0" w:hanging="2268"/>
      <w:contextualSpacing/>
    </w:pPr>
    <w:rPr>
      <w:rFonts w:ascii="Tahoma" w:eastAsia="Times New Roman" w:hAnsi="Tahoma"/>
      <w:bCs/>
      <w:color w:val="0C9FCD"/>
      <w:kern w:val="0"/>
      <w:sz w:val="26"/>
      <w:szCs w:val="30"/>
      <w:lang w:eastAsia="en-AU"/>
    </w:rPr>
  </w:style>
  <w:style w:type="paragraph" w:customStyle="1" w:styleId="Heading1non-numbered">
    <w:name w:val="Heading 1 (non-numbered)"/>
    <w:basedOn w:val="Heading1"/>
    <w:next w:val="BodyText"/>
    <w:uiPriority w:val="10"/>
    <w:semiHidden/>
    <w:qFormat/>
    <w:rsid w:val="0052680D"/>
    <w:pPr>
      <w:pageBreakBefore/>
      <w:numPr>
        <w:numId w:val="0"/>
      </w:numPr>
      <w:spacing w:before="200" w:after="400" w:line="260" w:lineRule="atLeast"/>
      <w:ind w:right="0"/>
      <w:contextualSpacing/>
    </w:pPr>
    <w:rPr>
      <w:rFonts w:ascii="Tahoma" w:eastAsia="Times New Roman" w:hAnsi="Tahoma"/>
      <w:b w:val="0"/>
      <w:bCs/>
      <w:color w:val="003C71"/>
      <w:kern w:val="0"/>
      <w:sz w:val="40"/>
      <w:szCs w:val="32"/>
      <w:lang w:eastAsia="en-AU"/>
    </w:rPr>
  </w:style>
  <w:style w:type="numbering" w:customStyle="1" w:styleId="Headingsmaster">
    <w:name w:val="Headings (master)"/>
    <w:uiPriority w:val="99"/>
    <w:rsid w:val="0052680D"/>
    <w:pPr>
      <w:numPr>
        <w:numId w:val="25"/>
      </w:numPr>
    </w:pPr>
  </w:style>
  <w:style w:type="paragraph" w:customStyle="1" w:styleId="Image">
    <w:name w:val="Image"/>
    <w:basedOn w:val="Normal"/>
    <w:next w:val="BodyText"/>
    <w:uiPriority w:val="19"/>
    <w:qFormat/>
    <w:rsid w:val="0052680D"/>
    <w:pPr>
      <w:spacing w:before="200" w:after="120" w:line="260" w:lineRule="atLeast"/>
      <w:ind w:left="0"/>
    </w:pPr>
    <w:rPr>
      <w:rFonts w:ascii="Tahoma" w:eastAsia="Times New Roman" w:hAnsi="Tahoma" w:cs="Times New Roman"/>
      <w:bCs w:val="0"/>
      <w:szCs w:val="24"/>
      <w:lang w:eastAsia="en-AU"/>
    </w:rPr>
  </w:style>
  <w:style w:type="paragraph" w:customStyle="1" w:styleId="InstructionalText">
    <w:name w:val="Instructional Text"/>
    <w:basedOn w:val="Normal"/>
    <w:uiPriority w:val="40"/>
    <w:semiHidden/>
    <w:qFormat/>
    <w:rsid w:val="0052680D"/>
    <w:pPr>
      <w:spacing w:before="120" w:after="80" w:line="288" w:lineRule="auto"/>
      <w:ind w:left="0"/>
    </w:pPr>
    <w:rPr>
      <w:rFonts w:ascii="Tahoma" w:eastAsia="Times New Roman" w:hAnsi="Tahoma" w:cs="Times New Roman"/>
      <w:bCs w:val="0"/>
      <w:vanish/>
      <w:color w:val="FF0000"/>
      <w:sz w:val="16"/>
      <w:szCs w:val="24"/>
      <w:lang w:eastAsia="en-GB"/>
    </w:rPr>
  </w:style>
  <w:style w:type="paragraph" w:customStyle="1" w:styleId="TableTextrightalign">
    <w:name w:val="Table Text (right align)"/>
    <w:basedOn w:val="TableText"/>
    <w:uiPriority w:val="17"/>
    <w:qFormat/>
    <w:rsid w:val="0052680D"/>
    <w:pPr>
      <w:spacing w:before="120" w:after="120" w:line="100" w:lineRule="atLeast"/>
      <w:jc w:val="right"/>
    </w:pPr>
    <w:rPr>
      <w:rFonts w:ascii="Tahoma" w:eastAsia="Times New Roman" w:hAnsi="Tahoma" w:cs="Times New Roman"/>
      <w:spacing w:val="0"/>
      <w:sz w:val="18"/>
      <w:szCs w:val="24"/>
      <w:lang w:val="en-AU" w:eastAsia="en-GB"/>
    </w:rPr>
  </w:style>
  <w:style w:type="paragraph" w:styleId="Quote">
    <w:name w:val="Quote"/>
    <w:basedOn w:val="Normal"/>
    <w:link w:val="QuoteChar"/>
    <w:uiPriority w:val="19"/>
    <w:qFormat/>
    <w:rsid w:val="0052680D"/>
    <w:pPr>
      <w:spacing w:before="120" w:after="120" w:line="260" w:lineRule="atLeast"/>
      <w:ind w:left="1021" w:right="1021"/>
    </w:pPr>
    <w:rPr>
      <w:rFonts w:ascii="Tahoma" w:eastAsiaTheme="minorHAnsi" w:hAnsi="Tahoma" w:cstheme="minorBidi"/>
      <w:bCs w:val="0"/>
      <w:i/>
      <w:iCs/>
      <w:szCs w:val="22"/>
    </w:rPr>
  </w:style>
  <w:style w:type="character" w:customStyle="1" w:styleId="QuoteChar">
    <w:name w:val="Quote Char"/>
    <w:basedOn w:val="DefaultParagraphFont"/>
    <w:link w:val="Quote"/>
    <w:uiPriority w:val="19"/>
    <w:rsid w:val="0052680D"/>
    <w:rPr>
      <w:rFonts w:ascii="Tahoma" w:eastAsiaTheme="minorHAnsi" w:hAnsi="Tahoma"/>
      <w:i/>
      <w:iCs/>
    </w:rPr>
  </w:style>
  <w:style w:type="table" w:styleId="LightShading">
    <w:name w:val="Light Shading"/>
    <w:basedOn w:val="TableNormal"/>
    <w:uiPriority w:val="60"/>
    <w:rsid w:val="0052680D"/>
    <w:pPr>
      <w:spacing w:before="40" w:after="0" w:line="240" w:lineRule="auto"/>
    </w:pPr>
    <w:rPr>
      <w:rFonts w:asciiTheme="majorHAnsi" w:eastAsiaTheme="minorHAnsi" w:hAnsiTheme="majorHAnsi"/>
      <w:color w:val="000000" w:themeColor="text1" w:themeShade="BF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52680D"/>
    <w:pPr>
      <w:spacing w:before="40" w:after="0" w:line="240" w:lineRule="auto"/>
    </w:pPr>
    <w:rPr>
      <w:rFonts w:asciiTheme="majorHAnsi" w:eastAsiaTheme="minorHAnsi" w:hAnsiTheme="majorHAnsi"/>
      <w:color w:val="365F91" w:themeColor="accent1" w:themeShade="BF"/>
      <w:lang w:val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numbering" w:customStyle="1" w:styleId="ListAlphanumericmaster">
    <w:name w:val="List Alphanumeric (master)"/>
    <w:uiPriority w:val="99"/>
    <w:rsid w:val="0052680D"/>
    <w:pPr>
      <w:numPr>
        <w:numId w:val="30"/>
      </w:numPr>
    </w:pPr>
  </w:style>
  <w:style w:type="paragraph" w:customStyle="1" w:styleId="Footerlandscape">
    <w:name w:val="Footer (landscape)"/>
    <w:basedOn w:val="Footer"/>
    <w:uiPriority w:val="24"/>
    <w:semiHidden/>
    <w:qFormat/>
    <w:rsid w:val="0052680D"/>
    <w:pPr>
      <w:tabs>
        <w:tab w:val="clear" w:pos="4513"/>
        <w:tab w:val="clear" w:pos="9026"/>
        <w:tab w:val="right" w:pos="13608"/>
      </w:tabs>
      <w:spacing w:line="260" w:lineRule="atLeast"/>
      <w:ind w:left="0"/>
      <w:jc w:val="right"/>
    </w:pPr>
    <w:rPr>
      <w:rFonts w:ascii="Tahoma" w:eastAsiaTheme="minorHAnsi" w:hAnsi="Tahoma" w:cstheme="minorBidi"/>
      <w:bCs w:val="0"/>
      <w:color w:val="B2B2B2"/>
      <w:sz w:val="16"/>
      <w:szCs w:val="22"/>
    </w:rPr>
  </w:style>
  <w:style w:type="paragraph" w:customStyle="1" w:styleId="Headerlandscape">
    <w:name w:val="Header (landscape)"/>
    <w:basedOn w:val="Header"/>
    <w:uiPriority w:val="24"/>
    <w:semiHidden/>
    <w:qFormat/>
    <w:rsid w:val="0052680D"/>
    <w:pPr>
      <w:tabs>
        <w:tab w:val="clear" w:pos="4513"/>
        <w:tab w:val="clear" w:pos="9026"/>
        <w:tab w:val="center" w:pos="4680"/>
        <w:tab w:val="right" w:pos="13608"/>
      </w:tabs>
      <w:spacing w:before="200" w:line="260" w:lineRule="atLeast"/>
      <w:ind w:left="0"/>
      <w:jc w:val="right"/>
    </w:pPr>
    <w:rPr>
      <w:rFonts w:ascii="Tahoma" w:eastAsiaTheme="minorHAnsi" w:hAnsi="Tahoma" w:cstheme="minorBidi"/>
      <w:b/>
      <w:bCs w:val="0"/>
      <w:color w:val="003C71"/>
      <w:szCs w:val="22"/>
    </w:rPr>
  </w:style>
  <w:style w:type="paragraph" w:customStyle="1" w:styleId="ListLegal">
    <w:name w:val="List Legal"/>
    <w:basedOn w:val="ListNumber"/>
    <w:uiPriority w:val="8"/>
    <w:semiHidden/>
    <w:qFormat/>
    <w:rsid w:val="0052680D"/>
    <w:pPr>
      <w:numPr>
        <w:numId w:val="32"/>
      </w:numPr>
      <w:spacing w:before="120" w:after="120" w:line="260" w:lineRule="atLeast"/>
      <w:contextualSpacing w:val="0"/>
    </w:pPr>
    <w:rPr>
      <w:rFonts w:ascii="Tahoma" w:eastAsia="Times New Roman" w:hAnsi="Tahoma" w:cs="Times New Roman"/>
      <w:bCs w:val="0"/>
      <w:szCs w:val="24"/>
      <w:lang w:eastAsia="en-GB"/>
    </w:rPr>
  </w:style>
  <w:style w:type="numbering" w:customStyle="1" w:styleId="ListLegalmaster">
    <w:name w:val="List Legal (master)"/>
    <w:uiPriority w:val="99"/>
    <w:rsid w:val="0052680D"/>
    <w:pPr>
      <w:numPr>
        <w:numId w:val="31"/>
      </w:numPr>
    </w:pPr>
  </w:style>
  <w:style w:type="paragraph" w:customStyle="1" w:styleId="ListLegal2">
    <w:name w:val="List Legal 2"/>
    <w:basedOn w:val="ListNumber2"/>
    <w:uiPriority w:val="8"/>
    <w:semiHidden/>
    <w:qFormat/>
    <w:rsid w:val="0052680D"/>
    <w:pPr>
      <w:numPr>
        <w:ilvl w:val="1"/>
        <w:numId w:val="32"/>
      </w:numPr>
      <w:tabs>
        <w:tab w:val="clear" w:pos="720"/>
        <w:tab w:val="left" w:pos="1077"/>
      </w:tabs>
      <w:spacing w:before="120" w:after="120" w:line="260" w:lineRule="atLeast"/>
    </w:pPr>
    <w:rPr>
      <w:rFonts w:ascii="Tahoma" w:hAnsi="Tahoma"/>
      <w:sz w:val="22"/>
      <w:szCs w:val="24"/>
      <w:lang w:val="en-AU" w:eastAsia="en-GB"/>
    </w:rPr>
  </w:style>
  <w:style w:type="paragraph" w:customStyle="1" w:styleId="ListLegal3">
    <w:name w:val="List Legal 3"/>
    <w:basedOn w:val="ListLegal2"/>
    <w:uiPriority w:val="8"/>
    <w:semiHidden/>
    <w:qFormat/>
    <w:rsid w:val="0052680D"/>
    <w:pPr>
      <w:numPr>
        <w:ilvl w:val="2"/>
      </w:numPr>
    </w:pPr>
  </w:style>
  <w:style w:type="paragraph" w:customStyle="1" w:styleId="DocumentDetails">
    <w:name w:val="Document Details"/>
    <w:basedOn w:val="Normal"/>
    <w:uiPriority w:val="24"/>
    <w:semiHidden/>
    <w:qFormat/>
    <w:rsid w:val="0052680D"/>
    <w:pPr>
      <w:spacing w:before="120" w:after="120" w:line="260" w:lineRule="atLeast"/>
      <w:ind w:left="0"/>
      <w:jc w:val="center"/>
    </w:pPr>
    <w:rPr>
      <w:rFonts w:ascii="Tahoma" w:eastAsiaTheme="minorHAnsi" w:hAnsi="Tahoma" w:cstheme="minorBidi"/>
      <w:bCs w:val="0"/>
      <w:sz w:val="24"/>
      <w:szCs w:val="22"/>
    </w:rPr>
  </w:style>
  <w:style w:type="paragraph" w:customStyle="1" w:styleId="SingleSpace">
    <w:name w:val="Single Space"/>
    <w:basedOn w:val="BodyText"/>
    <w:uiPriority w:val="21"/>
    <w:semiHidden/>
    <w:qFormat/>
    <w:rsid w:val="0052680D"/>
    <w:pPr>
      <w:spacing w:line="240" w:lineRule="auto"/>
      <w:ind w:left="0"/>
    </w:pPr>
    <w:rPr>
      <w:rFonts w:ascii="Tahoma" w:eastAsiaTheme="minorHAnsi" w:hAnsi="Tahoma" w:cstheme="minorBidi"/>
      <w:bCs w:val="0"/>
      <w:sz w:val="2"/>
      <w:szCs w:val="22"/>
    </w:rPr>
  </w:style>
  <w:style w:type="character" w:customStyle="1" w:styleId="Characteryellowhighlight">
    <w:name w:val="Character (yellow highlight)"/>
    <w:basedOn w:val="DefaultParagraphFont"/>
    <w:uiPriority w:val="3"/>
    <w:qFormat/>
    <w:rsid w:val="0052680D"/>
    <w:rPr>
      <w:bdr w:val="none" w:sz="0" w:space="0" w:color="auto"/>
      <w:shd w:val="clear" w:color="auto" w:fill="FFFF00"/>
      <w:lang w:val="en-AU"/>
    </w:rPr>
  </w:style>
  <w:style w:type="paragraph" w:customStyle="1" w:styleId="BodyTextindent0">
    <w:name w:val="Body Text (indent)"/>
    <w:basedOn w:val="BodyText"/>
    <w:uiPriority w:val="1"/>
    <w:qFormat/>
    <w:rsid w:val="0052680D"/>
    <w:pPr>
      <w:spacing w:before="120" w:after="120" w:line="260" w:lineRule="atLeast"/>
    </w:pPr>
    <w:rPr>
      <w:rFonts w:ascii="Tahoma" w:eastAsiaTheme="minorHAnsi" w:hAnsi="Tahoma" w:cstheme="minorBidi"/>
      <w:bCs w:val="0"/>
      <w:szCs w:val="22"/>
    </w:rPr>
  </w:style>
  <w:style w:type="paragraph" w:customStyle="1" w:styleId="Bodytextindent2">
    <w:name w:val="Body text (indent 2)"/>
    <w:basedOn w:val="BodyText"/>
    <w:uiPriority w:val="2"/>
    <w:qFormat/>
    <w:rsid w:val="0052680D"/>
    <w:pPr>
      <w:spacing w:before="120" w:after="120" w:line="260" w:lineRule="atLeast"/>
      <w:ind w:left="714"/>
    </w:pPr>
    <w:rPr>
      <w:rFonts w:ascii="Tahoma" w:eastAsiaTheme="minorHAnsi" w:hAnsi="Tahoma" w:cstheme="minorBidi"/>
      <w:bCs w:val="0"/>
      <w:szCs w:val="22"/>
    </w:rPr>
  </w:style>
  <w:style w:type="paragraph" w:customStyle="1" w:styleId="Bodytextindent3">
    <w:name w:val="Body text (indent 3)"/>
    <w:basedOn w:val="BodyText"/>
    <w:uiPriority w:val="2"/>
    <w:qFormat/>
    <w:rsid w:val="0052680D"/>
    <w:pPr>
      <w:spacing w:before="120" w:after="120" w:line="260" w:lineRule="atLeast"/>
      <w:ind w:left="1077"/>
    </w:pPr>
    <w:rPr>
      <w:rFonts w:ascii="Tahoma" w:eastAsiaTheme="minorHAnsi" w:hAnsi="Tahoma" w:cstheme="minorBidi"/>
      <w:bCs w:val="0"/>
      <w:szCs w:val="22"/>
    </w:rPr>
  </w:style>
  <w:style w:type="paragraph" w:styleId="ListBullet4">
    <w:name w:val="List Bullet 4"/>
    <w:basedOn w:val="Normal"/>
    <w:uiPriority w:val="4"/>
    <w:rsid w:val="0052680D"/>
    <w:pPr>
      <w:spacing w:before="120" w:after="120" w:line="260" w:lineRule="atLeast"/>
      <w:ind w:left="1429" w:hanging="357"/>
      <w:contextualSpacing/>
    </w:pPr>
    <w:rPr>
      <w:rFonts w:ascii="Tahoma" w:eastAsiaTheme="minorHAnsi" w:hAnsi="Tahoma" w:cstheme="minorBidi"/>
      <w:bCs w:val="0"/>
      <w:szCs w:val="22"/>
    </w:rPr>
  </w:style>
  <w:style w:type="paragraph" w:styleId="ListNumber4">
    <w:name w:val="List Number 4"/>
    <w:basedOn w:val="Normal"/>
    <w:uiPriority w:val="5"/>
    <w:rsid w:val="0052680D"/>
    <w:pPr>
      <w:spacing w:before="120" w:after="120" w:line="260" w:lineRule="atLeast"/>
      <w:ind w:left="1440" w:hanging="360"/>
      <w:contextualSpacing/>
    </w:pPr>
    <w:rPr>
      <w:rFonts w:ascii="Tahoma" w:eastAsiaTheme="minorHAnsi" w:hAnsi="Tahoma" w:cstheme="minorBidi"/>
      <w:bCs w:val="0"/>
      <w:szCs w:val="22"/>
    </w:rPr>
  </w:style>
  <w:style w:type="paragraph" w:customStyle="1" w:styleId="Heading2non-numbered">
    <w:name w:val="Heading 2 (non-numbered)"/>
    <w:basedOn w:val="Heading2"/>
    <w:next w:val="BodyText"/>
    <w:uiPriority w:val="10"/>
    <w:semiHidden/>
    <w:qFormat/>
    <w:rsid w:val="0052680D"/>
    <w:pPr>
      <w:numPr>
        <w:ilvl w:val="0"/>
        <w:numId w:val="0"/>
      </w:numPr>
      <w:spacing w:before="400" w:after="120" w:line="260" w:lineRule="atLeast"/>
      <w:ind w:right="0"/>
      <w:contextualSpacing/>
    </w:pPr>
    <w:rPr>
      <w:rFonts w:ascii="Tahoma" w:eastAsia="Times New Roman" w:hAnsi="Tahoma"/>
      <w:iCs/>
      <w:color w:val="00A3E0"/>
      <w:kern w:val="0"/>
      <w:sz w:val="28"/>
      <w:szCs w:val="28"/>
      <w:lang w:eastAsia="en-AU"/>
    </w:rPr>
  </w:style>
  <w:style w:type="paragraph" w:customStyle="1" w:styleId="Heading3non-numbered">
    <w:name w:val="Heading 3 (non-numbered)"/>
    <w:basedOn w:val="Heading3"/>
    <w:next w:val="BodyText"/>
    <w:uiPriority w:val="10"/>
    <w:semiHidden/>
    <w:qFormat/>
    <w:rsid w:val="0052680D"/>
    <w:pPr>
      <w:keepNext/>
      <w:spacing w:before="400" w:after="120" w:line="260" w:lineRule="atLeast"/>
      <w:ind w:left="0"/>
      <w:contextualSpacing/>
    </w:pPr>
    <w:rPr>
      <w:rFonts w:ascii="Tahoma" w:eastAsia="Times New Roman" w:hAnsi="Tahoma" w:cs="Arial"/>
      <w:i w:val="0"/>
      <w:iCs w:val="0"/>
      <w:color w:val="003C71"/>
      <w:sz w:val="26"/>
      <w:szCs w:val="26"/>
      <w:lang w:eastAsia="en-AU"/>
    </w:rPr>
  </w:style>
  <w:style w:type="paragraph" w:customStyle="1" w:styleId="Heading4non-numbered">
    <w:name w:val="Heading 4 (non-numbered)"/>
    <w:basedOn w:val="Heading4"/>
    <w:next w:val="BodyText"/>
    <w:uiPriority w:val="10"/>
    <w:semiHidden/>
    <w:qFormat/>
    <w:rsid w:val="0052680D"/>
    <w:pPr>
      <w:keepNext/>
      <w:spacing w:before="200" w:after="120" w:line="260" w:lineRule="atLeast"/>
      <w:ind w:left="0"/>
      <w:contextualSpacing/>
    </w:pPr>
    <w:rPr>
      <w:rFonts w:ascii="Tahoma" w:eastAsia="Times New Roman" w:hAnsi="Tahoma" w:cs="Arial"/>
      <w:color w:val="003C71"/>
      <w:sz w:val="22"/>
      <w:szCs w:val="21"/>
      <w:lang w:eastAsia="en-AU"/>
    </w:rPr>
  </w:style>
  <w:style w:type="paragraph" w:customStyle="1" w:styleId="CVBullets">
    <w:name w:val="CV Bullets"/>
    <w:rsid w:val="0052680D"/>
    <w:pPr>
      <w:numPr>
        <w:numId w:val="35"/>
      </w:numPr>
      <w:tabs>
        <w:tab w:val="num" w:pos="360"/>
      </w:tabs>
      <w:spacing w:after="20" w:line="240" w:lineRule="auto"/>
    </w:pPr>
    <w:rPr>
      <w:rFonts w:ascii="Arial" w:eastAsiaTheme="minorEastAsia" w:hAnsi="Arial" w:cs="Arial"/>
      <w:color w:val="404040" w:themeColor="text1" w:themeTint="BF"/>
      <w:sz w:val="18"/>
      <w:szCs w:val="24"/>
      <w:lang w:val="en"/>
    </w:rPr>
  </w:style>
  <w:style w:type="paragraph" w:customStyle="1" w:styleId="TableTextLeft">
    <w:name w:val="Table Text Left"/>
    <w:basedOn w:val="Normal"/>
    <w:qFormat/>
    <w:rsid w:val="0052680D"/>
    <w:pPr>
      <w:spacing w:before="80" w:after="80" w:line="260" w:lineRule="atLeast"/>
      <w:ind w:left="113" w:right="113"/>
    </w:pPr>
    <w:rPr>
      <w:rFonts w:ascii="Tahoma" w:eastAsiaTheme="minorHAnsi" w:hAnsi="Tahoma" w:cstheme="minorBidi"/>
      <w:bCs w:val="0"/>
      <w:sz w:val="18"/>
      <w:szCs w:val="22"/>
    </w:rPr>
  </w:style>
  <w:style w:type="paragraph" w:customStyle="1" w:styleId="TableHeadingLeft">
    <w:name w:val="Table Heading Left"/>
    <w:basedOn w:val="TableTextLeft"/>
    <w:qFormat/>
    <w:rsid w:val="0052680D"/>
    <w:rPr>
      <w:rFonts w:asciiTheme="majorHAnsi" w:hAnsiTheme="majorHAnsi"/>
      <w:b/>
    </w:rPr>
  </w:style>
  <w:style w:type="paragraph" w:styleId="BlockText">
    <w:name w:val="Block Text"/>
    <w:basedOn w:val="Normal"/>
    <w:uiPriority w:val="99"/>
    <w:qFormat/>
    <w:rsid w:val="0052680D"/>
    <w:pPr>
      <w:spacing w:line="240" w:lineRule="auto"/>
      <w:ind w:left="0"/>
    </w:pPr>
    <w:rPr>
      <w:rFonts w:ascii="Madras Regular" w:eastAsia="Times New Roman" w:hAnsi="Madras Regular" w:cs="Madras Regular"/>
      <w:bCs w:val="0"/>
      <w:sz w:val="20"/>
      <w:szCs w:val="22"/>
    </w:rPr>
  </w:style>
  <w:style w:type="paragraph" w:customStyle="1" w:styleId="TableText10pt">
    <w:name w:val="Table Text + 10 pt"/>
    <w:basedOn w:val="TableText-10"/>
    <w:rsid w:val="0052680D"/>
    <w:pPr>
      <w:spacing w:before="40" w:after="40"/>
    </w:pPr>
  </w:style>
  <w:style w:type="paragraph" w:customStyle="1" w:styleId="TableText-10">
    <w:name w:val="Table Text - 10"/>
    <w:basedOn w:val="Normal"/>
    <w:qFormat/>
    <w:rsid w:val="0052680D"/>
    <w:pPr>
      <w:spacing w:before="60" w:after="60" w:line="240" w:lineRule="auto"/>
      <w:ind w:left="0"/>
    </w:pPr>
    <w:rPr>
      <w:rFonts w:ascii="Madras Regular" w:eastAsia="Times New Roman" w:hAnsi="Madras Regular" w:cs="Madras Regular"/>
      <w:bCs w:val="0"/>
      <w:sz w:val="20"/>
      <w:szCs w:val="22"/>
    </w:rPr>
  </w:style>
  <w:style w:type="paragraph" w:customStyle="1" w:styleId="BlockLine">
    <w:name w:val="Block Line"/>
    <w:basedOn w:val="Normal"/>
    <w:next w:val="Normal"/>
    <w:qFormat/>
    <w:rsid w:val="0052680D"/>
    <w:pPr>
      <w:pBdr>
        <w:top w:val="single" w:sz="6" w:space="1" w:color="DADADA"/>
        <w:between w:val="single" w:sz="6" w:space="1" w:color="auto"/>
      </w:pBdr>
      <w:spacing w:before="240" w:line="240" w:lineRule="auto"/>
      <w:ind w:left="1700"/>
    </w:pPr>
    <w:rPr>
      <w:rFonts w:ascii="Madras Regular" w:eastAsia="Times New Roman" w:hAnsi="Madras Regular" w:cs="Madras Regular"/>
      <w:bCs w:val="0"/>
      <w:sz w:val="20"/>
      <w:szCs w:val="22"/>
    </w:rPr>
  </w:style>
  <w:style w:type="paragraph" w:customStyle="1" w:styleId="ContinuedOnNextPa">
    <w:name w:val="Continued On Next Pa"/>
    <w:basedOn w:val="Normal"/>
    <w:next w:val="Normal"/>
    <w:rsid w:val="0052680D"/>
    <w:pPr>
      <w:pBdr>
        <w:top w:val="single" w:sz="6" w:space="1" w:color="A6A6A6" w:themeColor="background1" w:themeShade="A6"/>
        <w:between w:val="single" w:sz="6" w:space="1" w:color="auto"/>
      </w:pBdr>
      <w:spacing w:before="240" w:line="240" w:lineRule="auto"/>
      <w:ind w:left="1701"/>
      <w:jc w:val="right"/>
    </w:pPr>
    <w:rPr>
      <w:rFonts w:ascii="Madras Regular" w:eastAsia="Times New Roman" w:hAnsi="Madras Regular" w:cs="Madras Regular"/>
      <w:bCs w:val="0"/>
      <w:i/>
      <w:color w:val="A6A6A6" w:themeColor="background1" w:themeShade="A6"/>
      <w:sz w:val="18"/>
    </w:rPr>
  </w:style>
  <w:style w:type="paragraph" w:customStyle="1" w:styleId="ContinuedTableLabe">
    <w:name w:val="Continued Table Labe"/>
    <w:basedOn w:val="Normal"/>
    <w:rsid w:val="0052680D"/>
    <w:pPr>
      <w:spacing w:line="240" w:lineRule="auto"/>
      <w:ind w:left="0"/>
    </w:pPr>
    <w:rPr>
      <w:rFonts w:ascii="Madras Regular" w:eastAsia="Times New Roman" w:hAnsi="Madras Regular" w:cs="Madras Regular"/>
      <w:b/>
      <w:bCs w:val="0"/>
      <w:szCs w:val="22"/>
    </w:rPr>
  </w:style>
  <w:style w:type="paragraph" w:customStyle="1" w:styleId="MapTitleContinued">
    <w:name w:val="Map Title. Continued"/>
    <w:basedOn w:val="Heading4"/>
    <w:next w:val="Normal"/>
    <w:rsid w:val="0052680D"/>
    <w:pPr>
      <w:spacing w:before="0" w:after="240" w:line="340" w:lineRule="exact"/>
      <w:ind w:left="0"/>
      <w:outlineLvl w:val="9"/>
    </w:pPr>
    <w:rPr>
      <w:rFonts w:ascii="Madras Regular" w:eastAsia="Times New Roman" w:hAnsi="Madras Regular" w:cs="Madras Regular"/>
      <w:color w:val="F07E26"/>
      <w:sz w:val="28"/>
      <w:szCs w:val="32"/>
    </w:rPr>
  </w:style>
  <w:style w:type="paragraph" w:customStyle="1" w:styleId="MemoLine">
    <w:name w:val="Memo Line"/>
    <w:basedOn w:val="BlockLine"/>
    <w:next w:val="Normal"/>
    <w:rsid w:val="0052680D"/>
    <w:pPr>
      <w:ind w:left="0"/>
    </w:pPr>
  </w:style>
  <w:style w:type="paragraph" w:customStyle="1" w:styleId="TableCtrdHeaderText">
    <w:name w:val="Table Ctrd Header Text"/>
    <w:basedOn w:val="TableHeaderText"/>
    <w:rsid w:val="0052680D"/>
    <w:pPr>
      <w:jc w:val="center"/>
    </w:pPr>
  </w:style>
  <w:style w:type="paragraph" w:customStyle="1" w:styleId="TableHeaderText">
    <w:name w:val="Table Header Text"/>
    <w:basedOn w:val="TableText-10"/>
    <w:qFormat/>
    <w:rsid w:val="0052680D"/>
    <w:rPr>
      <w:b/>
    </w:rPr>
  </w:style>
  <w:style w:type="paragraph" w:customStyle="1" w:styleId="NoteText">
    <w:name w:val="Note Text"/>
    <w:basedOn w:val="BlockText"/>
    <w:next w:val="BlockText"/>
    <w:qFormat/>
    <w:rsid w:val="0052680D"/>
    <w:pPr>
      <w:ind w:left="1134" w:hanging="1134"/>
    </w:pPr>
    <w:rPr>
      <w:color w:val="F07E26"/>
    </w:rPr>
  </w:style>
  <w:style w:type="paragraph" w:customStyle="1" w:styleId="EmbeddedText">
    <w:name w:val="Embedded Text"/>
    <w:basedOn w:val="TableText-10"/>
    <w:rsid w:val="0052680D"/>
  </w:style>
  <w:style w:type="paragraph" w:customStyle="1" w:styleId="TOCStem">
    <w:name w:val="TOCStem"/>
    <w:basedOn w:val="Normal"/>
    <w:rsid w:val="0052680D"/>
    <w:pPr>
      <w:spacing w:line="240" w:lineRule="auto"/>
      <w:ind w:left="0"/>
    </w:pPr>
    <w:rPr>
      <w:rFonts w:ascii="Madras Regular" w:eastAsia="Times New Roman" w:hAnsi="Madras Regular" w:cs="Madras Regular"/>
      <w:bCs w:val="0"/>
      <w:sz w:val="20"/>
      <w:szCs w:val="22"/>
    </w:rPr>
  </w:style>
  <w:style w:type="paragraph" w:customStyle="1" w:styleId="ContinuedBlockLabel">
    <w:name w:val="Continued Block Label"/>
    <w:basedOn w:val="Normal"/>
    <w:rsid w:val="0052680D"/>
    <w:pPr>
      <w:spacing w:line="240" w:lineRule="auto"/>
      <w:ind w:left="0"/>
    </w:pPr>
    <w:rPr>
      <w:rFonts w:ascii="Madras Regular" w:eastAsia="Times New Roman" w:hAnsi="Madras Regular" w:cs="Madras Regular"/>
      <w:b/>
      <w:bCs w:val="0"/>
      <w:sz w:val="20"/>
      <w:szCs w:val="22"/>
    </w:rPr>
  </w:style>
  <w:style w:type="paragraph" w:customStyle="1" w:styleId="TOCItem">
    <w:name w:val="TOCItem"/>
    <w:basedOn w:val="Normal"/>
    <w:rsid w:val="0052680D"/>
    <w:pPr>
      <w:tabs>
        <w:tab w:val="left" w:leader="dot" w:pos="7061"/>
        <w:tab w:val="right" w:pos="7524"/>
      </w:tabs>
      <w:spacing w:before="60" w:after="60" w:line="240" w:lineRule="auto"/>
      <w:ind w:left="0" w:right="465"/>
    </w:pPr>
    <w:rPr>
      <w:rFonts w:ascii="Madras Regular" w:eastAsia="Times New Roman" w:hAnsi="Madras Regular" w:cs="Madras Regular"/>
      <w:bCs w:val="0"/>
      <w:sz w:val="20"/>
      <w:szCs w:val="22"/>
    </w:rPr>
  </w:style>
  <w:style w:type="paragraph" w:customStyle="1" w:styleId="TOCTitle">
    <w:name w:val="TOC Title"/>
    <w:basedOn w:val="Normal"/>
    <w:rsid w:val="0052680D"/>
    <w:pPr>
      <w:spacing w:line="380" w:lineRule="exact"/>
      <w:ind w:left="0"/>
    </w:pPr>
    <w:rPr>
      <w:rFonts w:ascii="Calibri Light" w:eastAsia="Times New Roman" w:hAnsi="Calibri Light" w:cs="Madras Regular"/>
      <w:b/>
      <w:bCs w:val="0"/>
      <w:color w:val="F07E26"/>
      <w:sz w:val="32"/>
      <w:szCs w:val="32"/>
    </w:rPr>
  </w:style>
  <w:style w:type="character" w:customStyle="1" w:styleId="DocumentMapChar1">
    <w:name w:val="Document Map Char1"/>
    <w:basedOn w:val="DefaultParagraphFont"/>
    <w:uiPriority w:val="99"/>
    <w:semiHidden/>
    <w:rsid w:val="0052680D"/>
    <w:rPr>
      <w:rFonts w:ascii="Segoe UI" w:hAnsi="Segoe UI" w:cs="Segoe UI"/>
      <w:sz w:val="16"/>
      <w:szCs w:val="16"/>
    </w:rPr>
  </w:style>
  <w:style w:type="paragraph" w:customStyle="1" w:styleId="Result">
    <w:name w:val="Result"/>
    <w:basedOn w:val="TableText-10"/>
    <w:next w:val="TableText-10"/>
    <w:rsid w:val="0052680D"/>
    <w:pPr>
      <w:tabs>
        <w:tab w:val="left" w:pos="890"/>
      </w:tabs>
      <w:ind w:left="890" w:hanging="890"/>
    </w:pPr>
  </w:style>
  <w:style w:type="paragraph" w:customStyle="1" w:styleId="If">
    <w:name w:val="If:"/>
    <w:basedOn w:val="TableText-10"/>
    <w:next w:val="1-Bullet"/>
    <w:rsid w:val="0052680D"/>
  </w:style>
  <w:style w:type="paragraph" w:customStyle="1" w:styleId="figure">
    <w:name w:val="figure:"/>
    <w:basedOn w:val="BlockText"/>
    <w:next w:val="Normal"/>
    <w:rsid w:val="0052680D"/>
    <w:pPr>
      <w:jc w:val="right"/>
    </w:pPr>
  </w:style>
  <w:style w:type="paragraph" w:customStyle="1" w:styleId="StyleEmbeddedTextBold">
    <w:name w:val="Style Embedded Text + Bold"/>
    <w:basedOn w:val="Normal"/>
    <w:rsid w:val="0052680D"/>
    <w:pPr>
      <w:spacing w:before="60" w:after="60" w:line="240" w:lineRule="auto"/>
      <w:ind w:left="0"/>
    </w:pPr>
    <w:rPr>
      <w:rFonts w:ascii="Madras Regular" w:eastAsia="Times New Roman" w:hAnsi="Madras Regular" w:cs="Madras Regular"/>
      <w:b/>
      <w:sz w:val="20"/>
      <w:szCs w:val="22"/>
    </w:rPr>
  </w:style>
  <w:style w:type="paragraph" w:customStyle="1" w:styleId="HeaderBlockLabel">
    <w:name w:val="Header Block Label"/>
    <w:basedOn w:val="Heading5"/>
    <w:rsid w:val="0052680D"/>
    <w:pPr>
      <w:spacing w:before="60" w:after="60"/>
      <w:ind w:left="0"/>
    </w:pPr>
    <w:rPr>
      <w:rFonts w:ascii="Madras Regular" w:eastAsia="Times New Roman" w:hAnsi="Madras Regular" w:cs="Madras Regular"/>
      <w:b/>
      <w:bCs w:val="0"/>
      <w:color w:val="5A5A5A"/>
      <w:sz w:val="24"/>
      <w:szCs w:val="24"/>
      <w:u w:val="none"/>
      <w:lang w:val="en-AU"/>
    </w:rPr>
  </w:style>
  <w:style w:type="paragraph" w:customStyle="1" w:styleId="Example">
    <w:name w:val="Example"/>
    <w:basedOn w:val="Result"/>
    <w:next w:val="BlockText"/>
    <w:rsid w:val="0052680D"/>
    <w:pPr>
      <w:tabs>
        <w:tab w:val="clear" w:pos="890"/>
        <w:tab w:val="left" w:pos="1149"/>
      </w:tabs>
      <w:ind w:left="0" w:firstLine="0"/>
    </w:pPr>
    <w:rPr>
      <w:color w:val="F79646" w:themeColor="accent6"/>
      <w:sz w:val="22"/>
    </w:rPr>
  </w:style>
  <w:style w:type="paragraph" w:customStyle="1" w:styleId="TableText9pt">
    <w:name w:val="Table Text + 9 pt"/>
    <w:basedOn w:val="TableText-10"/>
    <w:qFormat/>
    <w:rsid w:val="0052680D"/>
    <w:rPr>
      <w:sz w:val="18"/>
    </w:rPr>
  </w:style>
  <w:style w:type="paragraph" w:customStyle="1" w:styleId="StyleTableTextCentered">
    <w:name w:val="Style Table Text + Centered"/>
    <w:basedOn w:val="TableText-10"/>
    <w:rsid w:val="0052680D"/>
    <w:pPr>
      <w:jc w:val="center"/>
    </w:pPr>
    <w:rPr>
      <w:szCs w:val="20"/>
    </w:rPr>
  </w:style>
  <w:style w:type="character" w:customStyle="1" w:styleId="gmaildefault">
    <w:name w:val="gmail_default"/>
    <w:basedOn w:val="DefaultParagraphFont"/>
    <w:rsid w:val="0052680D"/>
    <w:rPr>
      <w:rFonts w:cs="Times New Roman"/>
    </w:rPr>
  </w:style>
  <w:style w:type="paragraph" w:customStyle="1" w:styleId="Numberedblocktext">
    <w:name w:val="Numbered block text"/>
    <w:basedOn w:val="BlockText"/>
    <w:qFormat/>
    <w:rsid w:val="0052680D"/>
    <w:pPr>
      <w:numPr>
        <w:numId w:val="36"/>
      </w:numPr>
      <w:spacing w:before="120"/>
    </w:pPr>
  </w:style>
  <w:style w:type="paragraph" w:customStyle="1" w:styleId="Contractclauselist">
    <w:name w:val="Contract clause list"/>
    <w:basedOn w:val="BlockText"/>
    <w:rsid w:val="0052680D"/>
    <w:pPr>
      <w:numPr>
        <w:numId w:val="37"/>
      </w:numPr>
      <w:spacing w:before="120"/>
    </w:pPr>
  </w:style>
  <w:style w:type="paragraph" w:customStyle="1" w:styleId="Tabletext0">
    <w:name w:val="Table text"/>
    <w:basedOn w:val="Normal"/>
    <w:qFormat/>
    <w:rsid w:val="0052680D"/>
    <w:pPr>
      <w:spacing w:before="120" w:after="120" w:line="240" w:lineRule="auto"/>
      <w:ind w:left="0"/>
    </w:pPr>
    <w:rPr>
      <w:rFonts w:ascii="Madras Regular" w:eastAsia="Times New Roman" w:hAnsi="Madras Regular" w:cs="Madras Regular"/>
      <w:bCs w:val="0"/>
      <w:sz w:val="20"/>
      <w:szCs w:val="24"/>
      <w:lang w:val="en-GB"/>
    </w:rPr>
  </w:style>
  <w:style w:type="character" w:customStyle="1" w:styleId="spellingerror">
    <w:name w:val="spellingerror"/>
    <w:basedOn w:val="DefaultParagraphFont"/>
    <w:rsid w:val="0052680D"/>
    <w:rPr>
      <w:rFonts w:cs="Times New Roman"/>
    </w:rPr>
  </w:style>
  <w:style w:type="table" w:styleId="GridTable6Colorful-Accent2">
    <w:name w:val="Grid Table 6 Colorful Accent 2"/>
    <w:basedOn w:val="TableNormal"/>
    <w:uiPriority w:val="51"/>
    <w:rsid w:val="0052680D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customStyle="1" w:styleId="Lnv-Heading3">
    <w:name w:val="Lnv - Heading 3"/>
    <w:basedOn w:val="Heading2"/>
    <w:link w:val="Lnv-Heading3Char"/>
    <w:rsid w:val="0052680D"/>
    <w:pPr>
      <w:numPr>
        <w:ilvl w:val="0"/>
        <w:numId w:val="38"/>
      </w:numPr>
      <w:ind w:left="714" w:hanging="357"/>
      <w:outlineLvl w:val="2"/>
    </w:pPr>
  </w:style>
  <w:style w:type="character" w:customStyle="1" w:styleId="Lnv-Heading3Char">
    <w:name w:val="Lnv - Heading 3 Char"/>
    <w:basedOn w:val="Heading2Char"/>
    <w:link w:val="Lnv-Heading3"/>
    <w:rsid w:val="0052680D"/>
    <w:rPr>
      <w:rFonts w:eastAsia="Arial Unicode MS" w:cs="Arial"/>
      <w:b/>
      <w:kern w:val="32"/>
      <w:szCs w:val="24"/>
    </w:rPr>
  </w:style>
  <w:style w:type="paragraph" w:customStyle="1" w:styleId="LNVHeading1">
    <w:name w:val="LNVHeading 1"/>
    <w:basedOn w:val="Heading1"/>
    <w:link w:val="LNVHeading1Char"/>
    <w:rsid w:val="0052680D"/>
    <w:pPr>
      <w:numPr>
        <w:numId w:val="39"/>
      </w:numPr>
    </w:pPr>
  </w:style>
  <w:style w:type="character" w:customStyle="1" w:styleId="LNVHeading1Char">
    <w:name w:val="LNVHeading 1 Char"/>
    <w:basedOn w:val="Lnv-Heading3Char"/>
    <w:link w:val="LNVHeading1"/>
    <w:rsid w:val="0052680D"/>
    <w:rPr>
      <w:rFonts w:eastAsia="Arial Unicode MS" w:cs="Arial"/>
      <w:b/>
      <w:color w:val="E1251B"/>
      <w:kern w:val="32"/>
      <w:sz w:val="32"/>
      <w:szCs w:val="36"/>
    </w:rPr>
  </w:style>
  <w:style w:type="paragraph" w:customStyle="1" w:styleId="LNVHeading2">
    <w:name w:val="LNVHeading 2"/>
    <w:basedOn w:val="Heading2"/>
    <w:link w:val="LNVHeading2Char"/>
    <w:rsid w:val="0052680D"/>
    <w:pPr>
      <w:numPr>
        <w:numId w:val="39"/>
      </w:numPr>
    </w:pPr>
  </w:style>
  <w:style w:type="character" w:customStyle="1" w:styleId="LNVHeading2Char">
    <w:name w:val="LNVHeading 2 Char"/>
    <w:basedOn w:val="Lnv-Heading3Char"/>
    <w:link w:val="LNVHeading2"/>
    <w:rsid w:val="0052680D"/>
    <w:rPr>
      <w:rFonts w:eastAsia="Arial Unicode MS" w:cs="Arial"/>
      <w:b/>
      <w:kern w:val="32"/>
      <w:szCs w:val="24"/>
    </w:rPr>
  </w:style>
  <w:style w:type="paragraph" w:customStyle="1" w:styleId="LNVHeading3">
    <w:name w:val="LNVHeading 3"/>
    <w:basedOn w:val="Heading2"/>
    <w:link w:val="LNVHeading3Char"/>
    <w:rsid w:val="0052680D"/>
    <w:pPr>
      <w:numPr>
        <w:ilvl w:val="2"/>
        <w:numId w:val="39"/>
      </w:numPr>
      <w:outlineLvl w:val="2"/>
    </w:pPr>
  </w:style>
  <w:style w:type="character" w:customStyle="1" w:styleId="LNVHeading3Char">
    <w:name w:val="LNVHeading 3 Char"/>
    <w:basedOn w:val="Lnv-Heading3Char"/>
    <w:link w:val="LNVHeading3"/>
    <w:rsid w:val="0052680D"/>
    <w:rPr>
      <w:rFonts w:eastAsia="Arial Unicode MS" w:cs="Arial"/>
      <w:b/>
      <w:kern w:val="32"/>
      <w:szCs w:val="24"/>
    </w:rPr>
  </w:style>
  <w:style w:type="paragraph" w:customStyle="1" w:styleId="LNVHeading4">
    <w:name w:val="LNVHeading 4"/>
    <w:basedOn w:val="Heading2"/>
    <w:link w:val="LNVHeading4Char"/>
    <w:rsid w:val="0052680D"/>
    <w:pPr>
      <w:numPr>
        <w:ilvl w:val="3"/>
        <w:numId w:val="39"/>
      </w:numPr>
      <w:outlineLvl w:val="3"/>
    </w:pPr>
  </w:style>
  <w:style w:type="character" w:customStyle="1" w:styleId="LNVHeading4Char">
    <w:name w:val="LNVHeading 4 Char"/>
    <w:basedOn w:val="Lnv-Heading3Char"/>
    <w:link w:val="LNVHeading4"/>
    <w:rsid w:val="0052680D"/>
    <w:rPr>
      <w:rFonts w:eastAsia="Arial Unicode MS" w:cs="Arial"/>
      <w:b/>
      <w:kern w:val="32"/>
      <w:szCs w:val="24"/>
    </w:rPr>
  </w:style>
  <w:style w:type="paragraph" w:customStyle="1" w:styleId="LNVHeading5">
    <w:name w:val="LNVHeading 5"/>
    <w:basedOn w:val="LNVHeading4"/>
    <w:link w:val="LNVHeading5Char"/>
    <w:rsid w:val="0052680D"/>
    <w:pPr>
      <w:numPr>
        <w:ilvl w:val="4"/>
      </w:numPr>
    </w:pPr>
  </w:style>
  <w:style w:type="character" w:customStyle="1" w:styleId="LNVHeading5Char">
    <w:name w:val="LNVHeading 5 Char"/>
    <w:basedOn w:val="Lnv-Heading3Char"/>
    <w:link w:val="LNVHeading5"/>
    <w:rsid w:val="0052680D"/>
    <w:rPr>
      <w:rFonts w:eastAsia="Arial Unicode MS" w:cs="Arial"/>
      <w:b/>
      <w:kern w:val="32"/>
      <w:szCs w:val="24"/>
    </w:rPr>
  </w:style>
  <w:style w:type="paragraph" w:customStyle="1" w:styleId="LNVHeading6">
    <w:name w:val="LNVHeading 6"/>
    <w:basedOn w:val="LNVHeading5"/>
    <w:link w:val="LNVHeading6Char"/>
    <w:rsid w:val="0052680D"/>
    <w:pPr>
      <w:numPr>
        <w:ilvl w:val="5"/>
      </w:numPr>
    </w:pPr>
  </w:style>
  <w:style w:type="character" w:customStyle="1" w:styleId="LNVHeading6Char">
    <w:name w:val="LNVHeading 6 Char"/>
    <w:basedOn w:val="Lnv-Heading3Char"/>
    <w:link w:val="LNVHeading6"/>
    <w:rsid w:val="0052680D"/>
    <w:rPr>
      <w:rFonts w:eastAsia="Arial Unicode MS" w:cs="Arial"/>
      <w:b/>
      <w:kern w:val="32"/>
      <w:szCs w:val="24"/>
    </w:rPr>
  </w:style>
  <w:style w:type="paragraph" w:customStyle="1" w:styleId="LNVHeading7">
    <w:name w:val="LNVHeading 7"/>
    <w:basedOn w:val="LNVHeading6"/>
    <w:link w:val="LNVHeading7Char"/>
    <w:rsid w:val="0052680D"/>
    <w:pPr>
      <w:numPr>
        <w:ilvl w:val="6"/>
      </w:numPr>
    </w:pPr>
  </w:style>
  <w:style w:type="character" w:customStyle="1" w:styleId="LNVHeading7Char">
    <w:name w:val="LNVHeading 7 Char"/>
    <w:basedOn w:val="Lnv-Heading3Char"/>
    <w:link w:val="LNVHeading7"/>
    <w:rsid w:val="0052680D"/>
    <w:rPr>
      <w:rFonts w:eastAsia="Arial Unicode MS" w:cs="Arial"/>
      <w:b/>
      <w:kern w:val="32"/>
      <w:szCs w:val="24"/>
    </w:rPr>
  </w:style>
  <w:style w:type="paragraph" w:customStyle="1" w:styleId="LNVHeading8">
    <w:name w:val="LNVHeading 8"/>
    <w:basedOn w:val="LNVHeading7"/>
    <w:link w:val="LNVHeading8Char"/>
    <w:rsid w:val="0052680D"/>
    <w:pPr>
      <w:numPr>
        <w:ilvl w:val="7"/>
      </w:numPr>
    </w:pPr>
  </w:style>
  <w:style w:type="character" w:customStyle="1" w:styleId="LNVHeading8Char">
    <w:name w:val="LNVHeading 8 Char"/>
    <w:basedOn w:val="Lnv-Heading3Char"/>
    <w:link w:val="LNVHeading8"/>
    <w:rsid w:val="0052680D"/>
    <w:rPr>
      <w:rFonts w:eastAsia="Arial Unicode MS" w:cs="Arial"/>
      <w:b/>
      <w:kern w:val="32"/>
      <w:szCs w:val="24"/>
    </w:rPr>
  </w:style>
  <w:style w:type="paragraph" w:customStyle="1" w:styleId="LNVHeading9">
    <w:name w:val="LNVHeading 9"/>
    <w:basedOn w:val="LNVHeading8"/>
    <w:link w:val="LNVHeading9Char"/>
    <w:rsid w:val="0052680D"/>
    <w:pPr>
      <w:numPr>
        <w:ilvl w:val="8"/>
      </w:numPr>
    </w:pPr>
  </w:style>
  <w:style w:type="character" w:customStyle="1" w:styleId="LNVHeading9Char">
    <w:name w:val="LNVHeading 9 Char"/>
    <w:basedOn w:val="Lnv-Heading3Char"/>
    <w:link w:val="LNVHeading9"/>
    <w:rsid w:val="0052680D"/>
    <w:rPr>
      <w:rFonts w:eastAsia="Arial Unicode MS" w:cs="Arial"/>
      <w:b/>
      <w:kern w:val="32"/>
      <w:szCs w:val="24"/>
    </w:rPr>
  </w:style>
  <w:style w:type="paragraph" w:customStyle="1" w:styleId="FirstParagraph">
    <w:name w:val="First Paragraph"/>
    <w:basedOn w:val="BodyText"/>
    <w:next w:val="BodyText"/>
    <w:qFormat/>
    <w:rsid w:val="0052680D"/>
    <w:pPr>
      <w:spacing w:before="180" w:after="180" w:line="240" w:lineRule="auto"/>
      <w:ind w:left="0"/>
    </w:pPr>
    <w:rPr>
      <w:rFonts w:eastAsiaTheme="minorHAnsi" w:cstheme="minorBidi"/>
      <w:bCs w:val="0"/>
      <w:sz w:val="24"/>
      <w:szCs w:val="24"/>
      <w:lang w:val="en-US"/>
    </w:rPr>
  </w:style>
  <w:style w:type="paragraph" w:customStyle="1" w:styleId="Compact">
    <w:name w:val="Compact"/>
    <w:basedOn w:val="BodyText"/>
    <w:qFormat/>
    <w:rsid w:val="0052680D"/>
    <w:pPr>
      <w:spacing w:before="36" w:after="36" w:line="240" w:lineRule="auto"/>
      <w:ind w:left="0"/>
    </w:pPr>
    <w:rPr>
      <w:rFonts w:eastAsiaTheme="minorHAnsi" w:cstheme="minorBidi"/>
      <w:bCs w:val="0"/>
      <w:sz w:val="24"/>
      <w:szCs w:val="24"/>
      <w:lang w:val="en-US"/>
    </w:rPr>
  </w:style>
  <w:style w:type="table" w:customStyle="1" w:styleId="Table">
    <w:name w:val="Table"/>
    <w:semiHidden/>
    <w:unhideWhenUsed/>
    <w:qFormat/>
    <w:rsid w:val="0052680D"/>
    <w:pPr>
      <w:spacing w:line="240" w:lineRule="auto"/>
    </w:pPr>
    <w:rPr>
      <w:rFonts w:eastAsiaTheme="minorHAnsi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CaptionChar"/>
    <w:link w:val="SourceCode"/>
    <w:rsid w:val="0052680D"/>
    <w:rPr>
      <w:rFonts w:ascii="Consolas" w:eastAsiaTheme="majorEastAsia" w:hAnsi="Consolas" w:cs="Century Gothic"/>
      <w:bCs w:val="0"/>
      <w:i w:val="0"/>
      <w:iCs w:val="0"/>
      <w:color w:val="000000" w:themeColor="text1"/>
      <w:sz w:val="16"/>
      <w:szCs w:val="16"/>
    </w:rPr>
  </w:style>
  <w:style w:type="paragraph" w:customStyle="1" w:styleId="SourceCode">
    <w:name w:val="Source Code"/>
    <w:basedOn w:val="Normal"/>
    <w:link w:val="VerbatimChar"/>
    <w:rsid w:val="0052680D"/>
    <w:pPr>
      <w:wordWrap w:val="0"/>
      <w:spacing w:after="200" w:line="240" w:lineRule="auto"/>
      <w:ind w:left="0"/>
    </w:pPr>
    <w:rPr>
      <w:rFonts w:ascii="Consolas" w:hAnsi="Consolas"/>
      <w:bCs w:val="0"/>
      <w:color w:val="000000" w:themeColor="text1"/>
      <w:sz w:val="16"/>
      <w:szCs w:val="16"/>
    </w:rPr>
  </w:style>
  <w:style w:type="table" w:customStyle="1" w:styleId="LNVTable1-9ptHeadBanded">
    <w:name w:val="LNV Table 1 - 9pt Head Banded"/>
    <w:basedOn w:val="GridTable4-Accent2"/>
    <w:uiPriority w:val="99"/>
    <w:rsid w:val="006B2961"/>
    <w:tblPr/>
    <w:tblStylePr w:type="firstRow">
      <w:pPr>
        <w:jc w:val="left"/>
      </w:pPr>
      <w:rPr>
        <w:rFonts w:asciiTheme="minorHAnsi" w:hAnsiTheme="minorHAnsi"/>
        <w:b/>
        <w:bCs/>
        <w:i w:val="0"/>
        <w:color w:val="FFFFFF" w:themeColor="background1"/>
        <w:sz w:val="18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  <w:vAlign w:val="center"/>
      </w:tcPr>
    </w:tblStylePr>
    <w:tblStylePr w:type="lastRow">
      <w:rPr>
        <w:b w:val="0"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NVTable2-8ptHeadBandedList">
    <w:name w:val="LNV Table 2 - 8pt Head Banded List"/>
    <w:basedOn w:val="ListTable4-Accent2"/>
    <w:uiPriority w:val="99"/>
    <w:rsid w:val="0052680D"/>
    <w:pPr>
      <w:ind w:left="357"/>
    </w:pPr>
    <w:tblPr/>
    <w:tcPr>
      <w:tcMar>
        <w:left w:w="113" w:type="dxa"/>
      </w:tcMar>
    </w:tcPr>
    <w:tblStylePr w:type="firstRow">
      <w:rPr>
        <w:rFonts w:ascii="Calibri" w:hAnsi="Calibri"/>
        <w:b/>
        <w:bCs/>
        <w:color w:val="FFFFFF" w:themeColor="background1"/>
        <w:sz w:val="16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ghtList-Accent11">
    <w:name w:val="Light List - Accent 11"/>
    <w:basedOn w:val="TableNormal"/>
    <w:uiPriority w:val="99"/>
    <w:rsid w:val="008065D1"/>
    <w:pPr>
      <w:spacing w:after="0" w:line="240" w:lineRule="auto"/>
    </w:pPr>
    <w:rPr>
      <w:rFonts w:ascii="Calibri" w:eastAsia="Calibri" w:hAnsi="Calibri" w:cs="Calibri"/>
      <w:sz w:val="20"/>
      <w:szCs w:val="20"/>
      <w:lang w:val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8065D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ghtList-Accent12">
    <w:name w:val="Light List - Accent 12"/>
    <w:basedOn w:val="TableNormal"/>
    <w:uiPriority w:val="61"/>
    <w:rsid w:val="008065D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DellTableBanner">
    <w:name w:val="Dell Table Banner"/>
    <w:basedOn w:val="TableNormal"/>
    <w:rsid w:val="008065D1"/>
    <w:pPr>
      <w:spacing w:before="60" w:after="60" w:line="240" w:lineRule="auto"/>
    </w:pPr>
    <w:rPr>
      <w:rFonts w:ascii="Arial" w:eastAsia="Times New Roman" w:hAnsi="Arial" w:cs="Times New Roman"/>
      <w:sz w:val="18"/>
      <w:szCs w:val="18"/>
      <w:lang w:val="nl-BE" w:eastAsia="zh-CN"/>
    </w:rPr>
    <w:tblPr>
      <w:tblBorders>
        <w:top w:val="single" w:sz="4" w:space="0" w:color="0066CC"/>
        <w:left w:val="single" w:sz="4" w:space="0" w:color="0066CC"/>
        <w:bottom w:val="single" w:sz="4" w:space="0" w:color="0066CC"/>
        <w:right w:val="single" w:sz="4" w:space="0" w:color="0066CC"/>
        <w:insideH w:val="single" w:sz="4" w:space="0" w:color="0066CC"/>
        <w:insideV w:val="single" w:sz="4" w:space="0" w:color="0066CC"/>
      </w:tblBorders>
      <w:tblCellMar>
        <w:left w:w="57" w:type="dxa"/>
        <w:right w:w="57" w:type="dxa"/>
      </w:tblCellMar>
    </w:tblPr>
    <w:tblStylePr w:type="firstRow">
      <w:rPr>
        <w:rFonts w:ascii="Arial" w:hAnsi="Arial"/>
        <w:b/>
        <w:color w:val="FFFFFF"/>
        <w:sz w:val="18"/>
      </w:rPr>
      <w:tblPr/>
      <w:tcPr>
        <w:tcBorders>
          <w:top w:val="single" w:sz="4" w:space="0" w:color="0066CC"/>
          <w:left w:val="single" w:sz="4" w:space="0" w:color="0066CC"/>
          <w:bottom w:val="single" w:sz="4" w:space="0" w:color="0066CC"/>
          <w:right w:val="single" w:sz="4" w:space="0" w:color="0066CC"/>
          <w:insideH w:val="single" w:sz="4" w:space="0" w:color="0066CC"/>
          <w:insideV w:val="single" w:sz="4" w:space="0" w:color="0066CC"/>
          <w:tl2br w:val="nil"/>
          <w:tr2bl w:val="nil"/>
        </w:tcBorders>
        <w:shd w:val="clear" w:color="auto" w:fill="0066CC"/>
      </w:tcPr>
    </w:tblStylePr>
  </w:style>
  <w:style w:type="table" w:customStyle="1" w:styleId="LightList-Accent13">
    <w:name w:val="Light List - Accent 13"/>
    <w:basedOn w:val="TableNormal"/>
    <w:next w:val="LightList-Accent1"/>
    <w:uiPriority w:val="61"/>
    <w:rsid w:val="008065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-Accent121">
    <w:name w:val="Light List - Accent 121"/>
    <w:basedOn w:val="TableNormal"/>
    <w:uiPriority w:val="61"/>
    <w:rsid w:val="008065D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GridTable4-Accent11">
    <w:name w:val="Grid Table 4 - Accent 11"/>
    <w:basedOn w:val="TableNormal"/>
    <w:next w:val="GridTable4-Accent1"/>
    <w:uiPriority w:val="49"/>
    <w:rsid w:val="008065D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TSTableStyle">
    <w:name w:val="TS Table Style"/>
    <w:basedOn w:val="TableNormal"/>
    <w:uiPriority w:val="99"/>
    <w:qFormat/>
    <w:rsid w:val="008065D1"/>
    <w:pPr>
      <w:spacing w:before="120" w:after="12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Ind w:w="0" w:type="nil"/>
      <w:tblBorders>
        <w:top w:val="single" w:sz="6" w:space="0" w:color="000000"/>
        <w:bottom w:val="single" w:sz="6" w:space="0" w:color="000000"/>
        <w:insideH w:val="single" w:sz="6" w:space="0" w:color="000000"/>
      </w:tblBorders>
    </w:tblPr>
    <w:tblStylePr w:type="firstRow">
      <w:pPr>
        <w:wordWrap/>
        <w:spacing w:beforeLines="0" w:before="0" w:beforeAutospacing="1" w:afterLines="0" w:after="0" w:afterAutospacing="1"/>
      </w:pPr>
      <w:rPr>
        <w:b/>
        <w:bCs/>
        <w:color w:val="FFFFFF"/>
      </w:rPr>
      <w:tblPr/>
      <w:tcPr>
        <w:tc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clear" w:color="auto" w:fill="D9D9D9"/>
      </w:tcPr>
    </w:tblStylePr>
    <w:tblStylePr w:type="lastRow">
      <w:pPr>
        <w:spacing w:before="0" w:after="0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VIMTable">
    <w:name w:val="VIM Table"/>
    <w:basedOn w:val="TableNormal"/>
    <w:rsid w:val="008065D1"/>
    <w:pPr>
      <w:spacing w:before="120" w:after="12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nil"/>
      <w:tblBorders>
        <w:top w:val="single" w:sz="6" w:space="0" w:color="000000"/>
        <w:bottom w:val="single" w:sz="6" w:space="0" w:color="000000"/>
        <w:insideH w:val="single" w:sz="6" w:space="0" w:color="000000"/>
      </w:tblBorders>
      <w:tblCellMar>
        <w:left w:w="115" w:type="dxa"/>
        <w:right w:w="115" w:type="dxa"/>
      </w:tblCellMar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6E6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VMTStandardTable">
    <w:name w:val="VMT Standard Table"/>
    <w:basedOn w:val="TableNormal"/>
    <w:uiPriority w:val="99"/>
    <w:rsid w:val="008065D1"/>
    <w:pPr>
      <w:spacing w:after="0" w:line="240" w:lineRule="auto"/>
    </w:pPr>
    <w:rPr>
      <w:rFonts w:ascii="Lato" w:eastAsia="Calibri" w:hAnsi="Lato" w:cs="Times New Roman"/>
      <w:color w:val="262626"/>
      <w:sz w:val="20"/>
      <w:szCs w:val="20"/>
      <w:lang w:eastAsia="en-AU"/>
    </w:rPr>
    <w:tblPr>
      <w:tblStyleRowBandSize w:val="1"/>
      <w:tblBorders>
        <w:top w:val="single" w:sz="4" w:space="0" w:color="F2F2F2"/>
        <w:left w:val="single" w:sz="4" w:space="0" w:color="F2F2F2"/>
        <w:bottom w:val="single" w:sz="4" w:space="0" w:color="F2F2F2"/>
        <w:right w:val="single" w:sz="4" w:space="0" w:color="F2F2F2"/>
        <w:insideH w:val="single" w:sz="4" w:space="0" w:color="F2F2F2"/>
        <w:insideV w:val="single" w:sz="4" w:space="0" w:color="F2F2F2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6A6A6" w:themeFill="background1" w:themeFillShade="A6"/>
    </w:tcPr>
    <w:tblStylePr w:type="firstRow">
      <w:rPr>
        <w:rFonts w:ascii="Franklin Gothic Book" w:hAnsi="Franklin Gothic Book"/>
        <w:b/>
        <w:i w:val="0"/>
        <w:color w:val="FFFFFF" w:themeColor="background1"/>
        <w:sz w:val="20"/>
      </w:rPr>
      <w:tblPr/>
      <w:trPr>
        <w:cantSplit/>
        <w:tblHeader/>
      </w:trPr>
    </w:tblStylePr>
    <w:tblStylePr w:type="firstCol">
      <w:tblPr/>
      <w:tcPr>
        <w:shd w:val="clear" w:color="auto" w:fill="A6A6A6" w:themeFill="background1" w:themeFillShade="A6"/>
      </w:tcPr>
    </w:tblStylePr>
    <w:tblStylePr w:type="band1Horz">
      <w:tblPr/>
      <w:tcPr>
        <w:shd w:val="clear" w:color="auto" w:fill="E6E6E6"/>
      </w:tcPr>
    </w:tblStylePr>
    <w:tblStylePr w:type="band2Horz">
      <w:tblPr/>
      <w:tcPr>
        <w:shd w:val="clear" w:color="auto" w:fill="FAFAFA"/>
      </w:tcPr>
    </w:tblStylePr>
  </w:style>
  <w:style w:type="table" w:customStyle="1" w:styleId="NetAppTable">
    <w:name w:val="NetApp Table"/>
    <w:basedOn w:val="TableNormal"/>
    <w:uiPriority w:val="99"/>
    <w:rsid w:val="008065D1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5CC3FF"/>
        <w:bottom w:val="single" w:sz="4" w:space="0" w:color="5CC3FF"/>
        <w:insideH w:val="single" w:sz="4" w:space="0" w:color="5CC3FF"/>
        <w:insideV w:val="single" w:sz="4" w:space="0" w:color="5CC3FF"/>
      </w:tblBorders>
    </w:tblPr>
    <w:tcPr>
      <w:shd w:val="clear" w:color="auto" w:fill="auto"/>
    </w:tcPr>
    <w:tblStylePr w:type="firstRow">
      <w:tblPr/>
      <w:tcPr>
        <w:shd w:val="clear" w:color="auto" w:fill="D9D9D9"/>
      </w:tcPr>
    </w:tblStylePr>
  </w:style>
  <w:style w:type="table" w:customStyle="1" w:styleId="NetAppTable1">
    <w:name w:val="NetApp Table1"/>
    <w:basedOn w:val="TableNormal"/>
    <w:uiPriority w:val="99"/>
    <w:rsid w:val="008065D1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5CC3FF"/>
        <w:bottom w:val="single" w:sz="4" w:space="0" w:color="5CC3FF"/>
        <w:insideH w:val="single" w:sz="4" w:space="0" w:color="5CC3FF"/>
        <w:insideV w:val="single" w:sz="4" w:space="0" w:color="5CC3FF"/>
      </w:tblBorders>
    </w:tblPr>
    <w:tblStylePr w:type="firstRow">
      <w:tblPr/>
      <w:tcPr>
        <w:shd w:val="clear" w:color="auto" w:fill="CEEDFF"/>
      </w:tcPr>
    </w:tblStylePr>
  </w:style>
  <w:style w:type="table" w:customStyle="1" w:styleId="NetAppTable2">
    <w:name w:val="NetApp Table2"/>
    <w:basedOn w:val="TableNormal"/>
    <w:uiPriority w:val="99"/>
    <w:rsid w:val="008065D1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5CC3FF"/>
        <w:bottom w:val="single" w:sz="4" w:space="0" w:color="5CC3FF"/>
        <w:insideH w:val="single" w:sz="4" w:space="0" w:color="5CC3FF"/>
        <w:insideV w:val="single" w:sz="4" w:space="0" w:color="5CC3FF"/>
      </w:tblBorders>
    </w:tblPr>
    <w:tblStylePr w:type="firstRow">
      <w:tblPr/>
      <w:tcPr>
        <w:shd w:val="clear" w:color="auto" w:fill="CEEDFF"/>
      </w:tcPr>
    </w:tblStylePr>
  </w:style>
  <w:style w:type="table" w:customStyle="1" w:styleId="NetAppTable3">
    <w:name w:val="NetApp Table3"/>
    <w:basedOn w:val="TableNormal"/>
    <w:uiPriority w:val="99"/>
    <w:rsid w:val="008065D1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5CC3FF"/>
        <w:bottom w:val="single" w:sz="4" w:space="0" w:color="5CC3FF"/>
        <w:insideH w:val="single" w:sz="4" w:space="0" w:color="5CC3FF"/>
        <w:insideV w:val="single" w:sz="4" w:space="0" w:color="5CC3FF"/>
      </w:tblBorders>
    </w:tblPr>
    <w:tblStylePr w:type="firstRow">
      <w:tblPr/>
      <w:tcPr>
        <w:shd w:val="clear" w:color="auto" w:fill="CEEDFF"/>
      </w:tcPr>
    </w:tblStylePr>
  </w:style>
  <w:style w:type="character" w:customStyle="1" w:styleId="CaptionforTablesChar">
    <w:name w:val="Caption for Tables Char"/>
    <w:basedOn w:val="DefaultParagraphFont"/>
    <w:link w:val="CaptionforTables"/>
    <w:rsid w:val="008065D1"/>
    <w:rPr>
      <w:rFonts w:ascii="Arial" w:eastAsia="Times New Roman" w:hAnsi="Arial" w:cs="Times New Roman"/>
      <w:b/>
      <w:bCs/>
      <w:sz w:val="16"/>
      <w:szCs w:val="18"/>
      <w:lang w:val="en-US"/>
    </w:rPr>
  </w:style>
  <w:style w:type="paragraph" w:styleId="BodyText2">
    <w:name w:val="Body Text 2"/>
    <w:basedOn w:val="Normal"/>
    <w:link w:val="BodyText2Char"/>
    <w:uiPriority w:val="99"/>
    <w:unhideWhenUsed/>
    <w:rsid w:val="00DB7807"/>
    <w:pPr>
      <w:spacing w:after="120" w:line="480" w:lineRule="auto"/>
      <w:ind w:left="0"/>
    </w:pPr>
    <w:rPr>
      <w:rFonts w:ascii="Calibri" w:eastAsiaTheme="minorEastAsia" w:hAnsi="Calibri" w:cstheme="minorBidi"/>
      <w:bCs w:val="0"/>
      <w:szCs w:val="22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DB7807"/>
    <w:rPr>
      <w:rFonts w:ascii="Calibri" w:eastAsiaTheme="minorEastAsia" w:hAnsi="Calibri"/>
      <w:lang w:val="en-US"/>
    </w:rPr>
  </w:style>
  <w:style w:type="paragraph" w:styleId="BodyText3">
    <w:name w:val="Body Text 3"/>
    <w:basedOn w:val="Normal"/>
    <w:link w:val="BodyText3Char"/>
    <w:uiPriority w:val="99"/>
    <w:unhideWhenUsed/>
    <w:rsid w:val="00DB7807"/>
    <w:pPr>
      <w:spacing w:after="120"/>
      <w:ind w:left="0"/>
    </w:pPr>
    <w:rPr>
      <w:rFonts w:ascii="Calibri" w:eastAsiaTheme="minorEastAsia" w:hAnsi="Calibri" w:cstheme="minorBidi"/>
      <w:bCs w:val="0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DB7807"/>
    <w:rPr>
      <w:rFonts w:ascii="Calibri" w:eastAsiaTheme="minorEastAsia" w:hAnsi="Calibri"/>
      <w:sz w:val="16"/>
      <w:szCs w:val="16"/>
      <w:lang w:val="en-US"/>
    </w:rPr>
  </w:style>
  <w:style w:type="paragraph" w:styleId="List">
    <w:name w:val="List"/>
    <w:basedOn w:val="Normal"/>
    <w:uiPriority w:val="99"/>
    <w:unhideWhenUsed/>
    <w:rsid w:val="00DB7807"/>
    <w:pPr>
      <w:spacing w:after="200"/>
      <w:ind w:left="360" w:hanging="360"/>
      <w:contextualSpacing/>
    </w:pPr>
    <w:rPr>
      <w:rFonts w:ascii="Calibri" w:eastAsiaTheme="minorEastAsia" w:hAnsi="Calibri" w:cstheme="minorBidi"/>
      <w:bCs w:val="0"/>
      <w:szCs w:val="22"/>
      <w:lang w:val="en-US"/>
    </w:rPr>
  </w:style>
  <w:style w:type="paragraph" w:styleId="List2">
    <w:name w:val="List 2"/>
    <w:basedOn w:val="Normal"/>
    <w:uiPriority w:val="99"/>
    <w:unhideWhenUsed/>
    <w:rsid w:val="00DB7807"/>
    <w:pPr>
      <w:spacing w:after="200"/>
      <w:ind w:left="720" w:hanging="360"/>
      <w:contextualSpacing/>
    </w:pPr>
    <w:rPr>
      <w:rFonts w:ascii="Calibri" w:eastAsiaTheme="minorEastAsia" w:hAnsi="Calibri" w:cstheme="minorBidi"/>
      <w:bCs w:val="0"/>
      <w:szCs w:val="22"/>
      <w:lang w:val="en-US"/>
    </w:rPr>
  </w:style>
  <w:style w:type="paragraph" w:styleId="List3">
    <w:name w:val="List 3"/>
    <w:basedOn w:val="Normal"/>
    <w:uiPriority w:val="99"/>
    <w:unhideWhenUsed/>
    <w:rsid w:val="00DB7807"/>
    <w:pPr>
      <w:spacing w:after="200"/>
      <w:ind w:left="1080" w:hanging="360"/>
      <w:contextualSpacing/>
    </w:pPr>
    <w:rPr>
      <w:rFonts w:ascii="Calibri" w:eastAsiaTheme="minorEastAsia" w:hAnsi="Calibri" w:cstheme="minorBidi"/>
      <w:bCs w:val="0"/>
      <w:szCs w:val="22"/>
      <w:lang w:val="en-US"/>
    </w:rPr>
  </w:style>
  <w:style w:type="paragraph" w:styleId="ListContinue">
    <w:name w:val="List Continue"/>
    <w:basedOn w:val="Normal"/>
    <w:uiPriority w:val="99"/>
    <w:unhideWhenUsed/>
    <w:rsid w:val="00DB7807"/>
    <w:pPr>
      <w:spacing w:after="120"/>
      <w:ind w:left="360"/>
      <w:contextualSpacing/>
    </w:pPr>
    <w:rPr>
      <w:rFonts w:ascii="Calibri" w:eastAsiaTheme="minorEastAsia" w:hAnsi="Calibri" w:cstheme="minorBidi"/>
      <w:bCs w:val="0"/>
      <w:szCs w:val="22"/>
      <w:lang w:val="en-US"/>
    </w:rPr>
  </w:style>
  <w:style w:type="paragraph" w:styleId="ListContinue2">
    <w:name w:val="List Continue 2"/>
    <w:basedOn w:val="Normal"/>
    <w:uiPriority w:val="99"/>
    <w:unhideWhenUsed/>
    <w:rsid w:val="00DB7807"/>
    <w:pPr>
      <w:spacing w:after="120"/>
      <w:ind w:left="720"/>
      <w:contextualSpacing/>
    </w:pPr>
    <w:rPr>
      <w:rFonts w:ascii="Calibri" w:eastAsiaTheme="minorEastAsia" w:hAnsi="Calibri" w:cstheme="minorBidi"/>
      <w:bCs w:val="0"/>
      <w:szCs w:val="22"/>
      <w:lang w:val="en-US"/>
    </w:rPr>
  </w:style>
  <w:style w:type="paragraph" w:styleId="ListContinue3">
    <w:name w:val="List Continue 3"/>
    <w:basedOn w:val="Normal"/>
    <w:uiPriority w:val="99"/>
    <w:unhideWhenUsed/>
    <w:rsid w:val="00DB7807"/>
    <w:pPr>
      <w:spacing w:after="120"/>
      <w:ind w:left="1080"/>
      <w:contextualSpacing/>
    </w:pPr>
    <w:rPr>
      <w:rFonts w:ascii="Calibri" w:eastAsiaTheme="minorEastAsia" w:hAnsi="Calibri" w:cstheme="minorBidi"/>
      <w:bCs w:val="0"/>
      <w:szCs w:val="22"/>
      <w:lang w:val="en-US"/>
    </w:rPr>
  </w:style>
  <w:style w:type="paragraph" w:styleId="MacroText">
    <w:name w:val="macro"/>
    <w:link w:val="MacroTextChar"/>
    <w:uiPriority w:val="99"/>
    <w:unhideWhenUsed/>
    <w:rsid w:val="00DB7807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rsid w:val="00DB7807"/>
    <w:rPr>
      <w:rFonts w:ascii="Courier" w:eastAsiaTheme="minorEastAsia" w:hAnsi="Courier"/>
      <w:sz w:val="20"/>
      <w:szCs w:val="20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807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eastAsiaTheme="minorEastAsia" w:hAnsi="Calibri" w:cstheme="minorBidi"/>
      <w:b/>
      <w:i/>
      <w:iCs/>
      <w:color w:val="4F81BD" w:themeColor="accent1"/>
      <w:szCs w:val="2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807"/>
    <w:rPr>
      <w:rFonts w:ascii="Calibri" w:eastAsiaTheme="minorEastAsia" w:hAnsi="Calibri"/>
      <w:b/>
      <w:bCs/>
      <w:i/>
      <w:iCs/>
      <w:color w:val="4F81BD" w:themeColor="accent1"/>
      <w:lang w:val="en-US"/>
    </w:rPr>
  </w:style>
  <w:style w:type="character" w:styleId="SubtleEmphasis">
    <w:name w:val="Subtle Emphasis"/>
    <w:basedOn w:val="DefaultParagraphFont"/>
    <w:uiPriority w:val="19"/>
    <w:qFormat/>
    <w:rsid w:val="00DB7807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B7807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DB7807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B7807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B7807"/>
    <w:rPr>
      <w:b/>
      <w:bCs/>
      <w:smallCaps/>
      <w:spacing w:val="5"/>
    </w:rPr>
  </w:style>
  <w:style w:type="table" w:styleId="LightShading-Accent2">
    <w:name w:val="Light Shading Accent 2"/>
    <w:basedOn w:val="TableNormal"/>
    <w:uiPriority w:val="60"/>
    <w:rsid w:val="00DB7807"/>
    <w:pPr>
      <w:spacing w:after="0" w:line="240" w:lineRule="auto"/>
    </w:pPr>
    <w:rPr>
      <w:rFonts w:eastAsiaTheme="minorEastAsia"/>
      <w:color w:val="943634" w:themeColor="accent2" w:themeShade="BF"/>
      <w:lang w:val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DB7807"/>
    <w:pPr>
      <w:spacing w:after="0" w:line="240" w:lineRule="auto"/>
    </w:pPr>
    <w:rPr>
      <w:rFonts w:eastAsiaTheme="minorEastAsia"/>
      <w:color w:val="76923C" w:themeColor="accent3" w:themeShade="BF"/>
      <w:lang w:val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DB7807"/>
    <w:pPr>
      <w:spacing w:after="0" w:line="240" w:lineRule="auto"/>
    </w:pPr>
    <w:rPr>
      <w:rFonts w:eastAsiaTheme="minorEastAsia"/>
      <w:color w:val="5F497A" w:themeColor="accent4" w:themeShade="BF"/>
      <w:lang w:val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DB7807"/>
    <w:pPr>
      <w:spacing w:after="0" w:line="240" w:lineRule="auto"/>
    </w:pPr>
    <w:rPr>
      <w:rFonts w:eastAsiaTheme="minorEastAsia"/>
      <w:color w:val="31849B" w:themeColor="accent5" w:themeShade="BF"/>
      <w:lang w:val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DB7807"/>
    <w:pPr>
      <w:spacing w:after="0" w:line="240" w:lineRule="auto"/>
    </w:pPr>
    <w:rPr>
      <w:rFonts w:eastAsiaTheme="minorEastAsia"/>
      <w:color w:val="E36C0A" w:themeColor="accent6" w:themeShade="BF"/>
      <w:lang w:val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2">
    <w:name w:val="Light List Accent 2"/>
    <w:basedOn w:val="TableNormal"/>
    <w:uiPriority w:val="61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DB78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DB78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DB78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DB78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DB78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DB78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DB78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DB78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DB78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DB78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DB78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DB78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DB78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DB780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DB780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DB780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DB780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DB780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DB780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DB780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LNVTable1-9ptHeadBandedGrid">
    <w:name w:val="LNV Table 1 - 9pt Head Banded Grid"/>
    <w:basedOn w:val="GridTable4-Accent2"/>
    <w:uiPriority w:val="99"/>
    <w:rsid w:val="0052680D"/>
    <w:pPr>
      <w:ind w:left="357"/>
    </w:pPr>
    <w:rPr>
      <w:rFonts w:ascii="Calibri" w:hAnsi="Calibri"/>
    </w:rPr>
    <w:tblPr>
      <w:tblInd w:w="357" w:type="dxa"/>
    </w:tblPr>
    <w:tcPr>
      <w:vAlign w:val="center"/>
    </w:tcPr>
    <w:tblStylePr w:type="firstRow">
      <w:pPr>
        <w:jc w:val="left"/>
      </w:pPr>
      <w:rPr>
        <w:rFonts w:asciiTheme="minorHAnsi" w:hAnsiTheme="minorHAnsi"/>
        <w:b/>
        <w:bCs/>
        <w:i w:val="0"/>
        <w:color w:val="FFFFFF" w:themeColor="background1"/>
        <w:sz w:val="18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  <w:tcMar>
          <w:top w:w="57" w:type="dxa"/>
          <w:left w:w="113" w:type="dxa"/>
          <w:bottom w:w="57" w:type="dxa"/>
          <w:right w:w="113" w:type="dxa"/>
        </w:tcMar>
        <w:vAlign w:val="center"/>
      </w:tcPr>
    </w:tblStylePr>
    <w:tblStylePr w:type="lastRow">
      <w:rPr>
        <w:b w:val="0"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customStyle="1" w:styleId="LNVTableTextOLD">
    <w:name w:val="LNVTableTextOLD"/>
    <w:basedOn w:val="Normal"/>
    <w:next w:val="Normal"/>
    <w:qFormat/>
    <w:rsid w:val="0052680D"/>
    <w:pPr>
      <w:framePr w:wrap="notBeside" w:vAnchor="text" w:hAnchor="text" w:y="1"/>
      <w:spacing w:line="240" w:lineRule="auto"/>
      <w:ind w:left="0"/>
    </w:pPr>
    <w:rPr>
      <w:bCs w:val="0"/>
      <w:sz w:val="18"/>
      <w:lang w:val="en-US"/>
    </w:rPr>
  </w:style>
  <w:style w:type="paragraph" w:customStyle="1" w:styleId="LNVTableText1-9Pt-Indented">
    <w:name w:val="LNVTableText1-9Pt-Indented"/>
    <w:basedOn w:val="Normal"/>
    <w:next w:val="Normal"/>
    <w:qFormat/>
    <w:rsid w:val="0052680D"/>
    <w:pPr>
      <w:ind w:left="0"/>
    </w:pPr>
    <w:rPr>
      <w:rFonts w:ascii="Calibri" w:hAnsi="Calibri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15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2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4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94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91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5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51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4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26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0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58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25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2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43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38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3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44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00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74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7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06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87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39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07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01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39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56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7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4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27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24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5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5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35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1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2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9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17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0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3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6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5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0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0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77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1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42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9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79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0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3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2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57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9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1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09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86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50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48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23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9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0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6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1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7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1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99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7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45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193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773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867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57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759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2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7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6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7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17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52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9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56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99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1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1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1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7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17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4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0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16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96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0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66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27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26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9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81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02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97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64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2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43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42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98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91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89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12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45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4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9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69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5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46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79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4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61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8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13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2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84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88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86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4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4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7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65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2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91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55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0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58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3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99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2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5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80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1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84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0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7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6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8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22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7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099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41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8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63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63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9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18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4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76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3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0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02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7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7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00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5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9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9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4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1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47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77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55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70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0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4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26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0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0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04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3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9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7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36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93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5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9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67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483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6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9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9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90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32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1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48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66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20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98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0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57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53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36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1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13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4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9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7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81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30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1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99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1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07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8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73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2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70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1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3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89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5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94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9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18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16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22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2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6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78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5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51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18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1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8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64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765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2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20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527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4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8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3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4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6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0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8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608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5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38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3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9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81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59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67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95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286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371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434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14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4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70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71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7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2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3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79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98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3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979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93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92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29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0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66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32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3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59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6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92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31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4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08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3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0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77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88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26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537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61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86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72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00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00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52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8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1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0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55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88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4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8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7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8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4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06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01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5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10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3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5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2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2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77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81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25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1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7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71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50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18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1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5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25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30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24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9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03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37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62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8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47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59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98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05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85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09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4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23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38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9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02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0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4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8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31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14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75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0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0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5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7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87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0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77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19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7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0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15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31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0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55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22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75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32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0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4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5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78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3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5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5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9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7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37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48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1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59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34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14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46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32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1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1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3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3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4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1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95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20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57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98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64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50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7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18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13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88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49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7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61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29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09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52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13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5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85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70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89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60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1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2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0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41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2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35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7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3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67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6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54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61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7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10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56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3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13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65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34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078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19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54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673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6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75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3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26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4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63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2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7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8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31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86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7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38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1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1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3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1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06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4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77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3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2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57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66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85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44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5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1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3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11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49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68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89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2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4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5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4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45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3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664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692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206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7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50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940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428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6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2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0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1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08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26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79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47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01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928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338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0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0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20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70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87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77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61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690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592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899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780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34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7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0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81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71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95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365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8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893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81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8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59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44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0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25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465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870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1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353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13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27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27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58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313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95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40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927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928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681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693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1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9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1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73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31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9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393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67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65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582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83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50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09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2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82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9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968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22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04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225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780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4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86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17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244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86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020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47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33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76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8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0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74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1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2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59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87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50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87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4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76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19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17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89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1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8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3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41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85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44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0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1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76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68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60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09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6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15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98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20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0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55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68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9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4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59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00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62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8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4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52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0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53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7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8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8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1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84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0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11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7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77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56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83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36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96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118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3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99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8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8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7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9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26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8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66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9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0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5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1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532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03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1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6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7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4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47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3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16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6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7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1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0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4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49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6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4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6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99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44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8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77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58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65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8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5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04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5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7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6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8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8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9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61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6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48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45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0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5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1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76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9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86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7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15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6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2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0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6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9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11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1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790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29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5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6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454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42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18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1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3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8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4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0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2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8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86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22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74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998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94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16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98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84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75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06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7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92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92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03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552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98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400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66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64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75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3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982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896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06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001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99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579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5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0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41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23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86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541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98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13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06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75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44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17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8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462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82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4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4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98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791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52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980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52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1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4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74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9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85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03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712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2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344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0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9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17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496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40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914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674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53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27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355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0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0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5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3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87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1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89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873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103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84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3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2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71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1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42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435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1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800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919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0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9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0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8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9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51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66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1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7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4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8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25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28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28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28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63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87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20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6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5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0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53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0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86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95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8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69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39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66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37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04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31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68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54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7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0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5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92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2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43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1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26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17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80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38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0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80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1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2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06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3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3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93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02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1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10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81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5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71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7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7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36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01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2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22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33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7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4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1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95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1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11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5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4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5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83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19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64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0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1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54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99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39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17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3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5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58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53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03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00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29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08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42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9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2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12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3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94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1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14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37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41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3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4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4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23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0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4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08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8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96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3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9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6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6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9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2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2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88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16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03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97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6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7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1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09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23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87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0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64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2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79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88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97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0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2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42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1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1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04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3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2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0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80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32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69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72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01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7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70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7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22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8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60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03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0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3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7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23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5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4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50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55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5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35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35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0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2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04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96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5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85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56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9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2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1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9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3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0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15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1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87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12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12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8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83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1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64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27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3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40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2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3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91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5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18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78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1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19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1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9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15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20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57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97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68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79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89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1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3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5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02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12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264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08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915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449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55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472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886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1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6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62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23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44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0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63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2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38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90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16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02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58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5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4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2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50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07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47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1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0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7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0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15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03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64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29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47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178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754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09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43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22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5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54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9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21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4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04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9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7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01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2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4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4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7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79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39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3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04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34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9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09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2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30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26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10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11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43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48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6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0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95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82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66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06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3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0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10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08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07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8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7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05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9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9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59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64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4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0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02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49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08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21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00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2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66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1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2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6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lenovoind.sharepoint.com/sites/IHCD-Documentation/Shared%20Documents/_LNVGADE/Templates/00_GOLD/LNV_AsBuilt_Gol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7FDD631E5644FC2ABFC1AD814A9D5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77F80A-9EBB-421A-9E38-B5DD51145E89}"/>
      </w:docPartPr>
      <w:docPartBody>
        <w:p w:rsidR="00CF48DA" w:rsidRDefault="00B4591E" w:rsidP="00B4591E">
          <w:pPr>
            <w:pStyle w:val="C7FDD631E5644FC2ABFC1AD814A9D5EE"/>
          </w:pPr>
          <w:r w:rsidRPr="00CC27A2">
            <w:rPr>
              <w:rStyle w:val="PlaceholderText"/>
            </w:rPr>
            <w:t>[Title]</w:t>
          </w:r>
        </w:p>
      </w:docPartBody>
    </w:docPart>
    <w:docPart>
      <w:docPartPr>
        <w:name w:val="0F2876686CEC4CF78CBBC477D2DC97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080FD8-4932-4005-955E-8874010D5161}"/>
      </w:docPartPr>
      <w:docPartBody>
        <w:p w:rsidR="00CF48DA" w:rsidRDefault="00B4591E" w:rsidP="00B4591E">
          <w:pPr>
            <w:pStyle w:val="0F2876686CEC4CF78CBBC477D2DC9757"/>
          </w:pPr>
          <w:r w:rsidRPr="00EB27D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utura Bk">
    <w:altName w:val="Segoe U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Lenovo Do Regular">
    <w:altName w:val="Corbel"/>
    <w:panose1 w:val="00000000000000000000"/>
    <w:charset w:val="00"/>
    <w:family w:val="modern"/>
    <w:notTrueType/>
    <w:pitch w:val="variable"/>
    <w:sig w:usb0="00000001" w:usb1="5000207B" w:usb2="00000000" w:usb3="00000000" w:csb0="00000093" w:csb1="00000000"/>
  </w:font>
  <w:font w:name="Lenovo Do Medium">
    <w:altName w:val="Trebuchet MS"/>
    <w:panose1 w:val="00000000000000000000"/>
    <w:charset w:val="00"/>
    <w:family w:val="modern"/>
    <w:notTrueType/>
    <w:pitch w:val="variable"/>
    <w:sig w:usb0="A00000AF" w:usb1="5000207B" w:usb2="00000000" w:usb3="00000000" w:csb0="00000093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dras Regular">
    <w:altName w:val="Arial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0CA"/>
    <w:rsid w:val="00036538"/>
    <w:rsid w:val="00062BC8"/>
    <w:rsid w:val="000809F8"/>
    <w:rsid w:val="000C29DD"/>
    <w:rsid w:val="001C58D9"/>
    <w:rsid w:val="001D0FD7"/>
    <w:rsid w:val="001D565E"/>
    <w:rsid w:val="002F2C46"/>
    <w:rsid w:val="003B6E22"/>
    <w:rsid w:val="003E1F94"/>
    <w:rsid w:val="004108EE"/>
    <w:rsid w:val="00442445"/>
    <w:rsid w:val="004D36D2"/>
    <w:rsid w:val="00551D89"/>
    <w:rsid w:val="005D5BB5"/>
    <w:rsid w:val="005D5FB7"/>
    <w:rsid w:val="006569BC"/>
    <w:rsid w:val="006A1FDF"/>
    <w:rsid w:val="006C0FB9"/>
    <w:rsid w:val="007210F4"/>
    <w:rsid w:val="007505CB"/>
    <w:rsid w:val="00795AEE"/>
    <w:rsid w:val="007D6163"/>
    <w:rsid w:val="007F7D80"/>
    <w:rsid w:val="008A4CB5"/>
    <w:rsid w:val="008D2654"/>
    <w:rsid w:val="008F15A8"/>
    <w:rsid w:val="008F35D5"/>
    <w:rsid w:val="00961D5D"/>
    <w:rsid w:val="00976833"/>
    <w:rsid w:val="009806D4"/>
    <w:rsid w:val="009A565C"/>
    <w:rsid w:val="009D6A60"/>
    <w:rsid w:val="00A20C81"/>
    <w:rsid w:val="00A6193E"/>
    <w:rsid w:val="00AB19BD"/>
    <w:rsid w:val="00AC36B5"/>
    <w:rsid w:val="00AE57AC"/>
    <w:rsid w:val="00AE5F99"/>
    <w:rsid w:val="00B37924"/>
    <w:rsid w:val="00B440CA"/>
    <w:rsid w:val="00B4591E"/>
    <w:rsid w:val="00BB27A5"/>
    <w:rsid w:val="00C13A1F"/>
    <w:rsid w:val="00C36578"/>
    <w:rsid w:val="00C41E85"/>
    <w:rsid w:val="00CD5982"/>
    <w:rsid w:val="00CF48DA"/>
    <w:rsid w:val="00CF542F"/>
    <w:rsid w:val="00D12779"/>
    <w:rsid w:val="00D339F5"/>
    <w:rsid w:val="00D94CB7"/>
    <w:rsid w:val="00DA61AE"/>
    <w:rsid w:val="00DC139E"/>
    <w:rsid w:val="00E575BD"/>
    <w:rsid w:val="00E706E6"/>
    <w:rsid w:val="00E76141"/>
    <w:rsid w:val="00EA2C18"/>
    <w:rsid w:val="00ED6647"/>
    <w:rsid w:val="00F1211A"/>
    <w:rsid w:val="00F524CF"/>
    <w:rsid w:val="00FD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976833"/>
    <w:rPr>
      <w:color w:val="808080"/>
    </w:rPr>
  </w:style>
  <w:style w:type="paragraph" w:customStyle="1" w:styleId="C7FDD631E5644FC2ABFC1AD814A9D5EE">
    <w:name w:val="C7FDD631E5644FC2ABFC1AD814A9D5EE"/>
    <w:rsid w:val="00B4591E"/>
  </w:style>
  <w:style w:type="paragraph" w:customStyle="1" w:styleId="0F2876686CEC4CF78CBBC477D2DC9757">
    <w:name w:val="0F2876686CEC4CF78CBBC477D2DC9757"/>
    <w:rsid w:val="00B4591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C8B10B30656540965ADD98C3DD1570" ma:contentTypeVersion="12" ma:contentTypeDescription="Create a new document." ma:contentTypeScope="" ma:versionID="d249ce594c92ee0ce677e4512098c445">
  <xsd:schema xmlns:xsd="http://www.w3.org/2001/XMLSchema" xmlns:xs="http://www.w3.org/2001/XMLSchema" xmlns:p="http://schemas.microsoft.com/office/2006/metadata/properties" xmlns:ns2="f0cfa4ea-5a1f-4642-946d-05a6427ccb82" xmlns:ns3="9e1c2ea9-7520-4248-8e19-60342144eb62" targetNamespace="http://schemas.microsoft.com/office/2006/metadata/properties" ma:root="true" ma:fieldsID="1404a1086453a4972e9944bd27cf5e5d" ns2:_="" ns3:_="">
    <xsd:import namespace="f0cfa4ea-5a1f-4642-946d-05a6427ccb82"/>
    <xsd:import namespace="9e1c2ea9-7520-4248-8e19-60342144eb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cfa4ea-5a1f-4642-946d-05a6427ccb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0b2ab70-381d-4de1-873d-678182fc59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1c2ea9-7520-4248-8e19-60342144eb6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bbd9798-4700-4f71-b32b-ccadd041692e}" ma:internalName="TaxCatchAll" ma:showField="CatchAllData" ma:web="9e1c2ea9-7520-4248-8e19-60342144eb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e1c2ea9-7520-4248-8e19-60342144eb62" xsi:nil="true"/>
    <lcf76f155ced4ddcb4097134ff3c332f xmlns="f0cfa4ea-5a1f-4642-946d-05a6427ccb82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465C331-A505-47E6-995E-7D6F346E57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E86BF2-7231-4F38-94F9-341870D45A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cfa4ea-5a1f-4642-946d-05a6427ccb82"/>
    <ds:schemaRef ds:uri="9e1c2ea9-7520-4248-8e19-60342144eb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46DA08F-1028-4A19-8E51-38F2EF12070C}">
  <ds:schemaRefs>
    <ds:schemaRef ds:uri="http://schemas.microsoft.com/office/2006/metadata/properties"/>
    <ds:schemaRef ds:uri="http://schemas.microsoft.com/office/infopath/2007/PartnerControls"/>
    <ds:schemaRef ds:uri="9e1c2ea9-7520-4248-8e19-60342144eb62"/>
    <ds:schemaRef ds:uri="f0cfa4ea-5a1f-4642-946d-05a6427ccb82"/>
  </ds:schemaRefs>
</ds:datastoreItem>
</file>

<file path=customXml/itemProps4.xml><?xml version="1.0" encoding="utf-8"?>
<ds:datastoreItem xmlns:ds="http://schemas.openxmlformats.org/officeDocument/2006/customXml" ds:itemID="{C738F891-9D7D-4CD4-BCFB-65C41B1F26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LNV_AsBuilt_Gold.dotx</Template>
  <TotalTime>7750</TotalTime>
  <Pages>15</Pages>
  <Words>3191</Words>
  <Characters>18195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Name [Lenovo DE]</vt:lpstr>
    </vt:vector>
  </TitlesOfParts>
  <Company/>
  <LinksUpToDate>false</LinksUpToDate>
  <CharactersWithSpaces>21344</CharactersWithSpaces>
  <SharedDoc>false</SharedDoc>
  <HLinks>
    <vt:vector size="720" baseType="variant">
      <vt:variant>
        <vt:i4>3407897</vt:i4>
      </vt:variant>
      <vt:variant>
        <vt:i4>741</vt:i4>
      </vt:variant>
      <vt:variant>
        <vt:i4>0</vt:i4>
      </vt:variant>
      <vt:variant>
        <vt:i4>5</vt:i4>
      </vt:variant>
      <vt:variant>
        <vt:lpwstr>https://vmware.lenovo.com/content/recipe/SR650_v2-Icelake-ESXi7.0.html</vt:lpwstr>
      </vt:variant>
      <vt:variant>
        <vt:lpwstr/>
      </vt:variant>
      <vt:variant>
        <vt:i4>720914</vt:i4>
      </vt:variant>
      <vt:variant>
        <vt:i4>738</vt:i4>
      </vt:variant>
      <vt:variant>
        <vt:i4>0</vt:i4>
      </vt:variant>
      <vt:variant>
        <vt:i4>5</vt:i4>
      </vt:variant>
      <vt:variant>
        <vt:lpwstr>https://lenovopress.lenovo.com/lp1392-thinksystem-sr650-v2-server</vt:lpwstr>
      </vt:variant>
      <vt:variant>
        <vt:lpwstr/>
      </vt:variant>
      <vt:variant>
        <vt:i4>1310773</vt:i4>
      </vt:variant>
      <vt:variant>
        <vt:i4>713</vt:i4>
      </vt:variant>
      <vt:variant>
        <vt:i4>0</vt:i4>
      </vt:variant>
      <vt:variant>
        <vt:i4>5</vt:i4>
      </vt:variant>
      <vt:variant>
        <vt:lpwstr/>
      </vt:variant>
      <vt:variant>
        <vt:lpwstr>_Toc209194765</vt:lpwstr>
      </vt:variant>
      <vt:variant>
        <vt:i4>1310773</vt:i4>
      </vt:variant>
      <vt:variant>
        <vt:i4>707</vt:i4>
      </vt:variant>
      <vt:variant>
        <vt:i4>0</vt:i4>
      </vt:variant>
      <vt:variant>
        <vt:i4>5</vt:i4>
      </vt:variant>
      <vt:variant>
        <vt:lpwstr/>
      </vt:variant>
      <vt:variant>
        <vt:lpwstr>_Toc209194764</vt:lpwstr>
      </vt:variant>
      <vt:variant>
        <vt:i4>1310773</vt:i4>
      </vt:variant>
      <vt:variant>
        <vt:i4>701</vt:i4>
      </vt:variant>
      <vt:variant>
        <vt:i4>0</vt:i4>
      </vt:variant>
      <vt:variant>
        <vt:i4>5</vt:i4>
      </vt:variant>
      <vt:variant>
        <vt:lpwstr/>
      </vt:variant>
      <vt:variant>
        <vt:lpwstr>_Toc209194763</vt:lpwstr>
      </vt:variant>
      <vt:variant>
        <vt:i4>1310773</vt:i4>
      </vt:variant>
      <vt:variant>
        <vt:i4>695</vt:i4>
      </vt:variant>
      <vt:variant>
        <vt:i4>0</vt:i4>
      </vt:variant>
      <vt:variant>
        <vt:i4>5</vt:i4>
      </vt:variant>
      <vt:variant>
        <vt:lpwstr/>
      </vt:variant>
      <vt:variant>
        <vt:lpwstr>_Toc209194762</vt:lpwstr>
      </vt:variant>
      <vt:variant>
        <vt:i4>1310773</vt:i4>
      </vt:variant>
      <vt:variant>
        <vt:i4>689</vt:i4>
      </vt:variant>
      <vt:variant>
        <vt:i4>0</vt:i4>
      </vt:variant>
      <vt:variant>
        <vt:i4>5</vt:i4>
      </vt:variant>
      <vt:variant>
        <vt:lpwstr/>
      </vt:variant>
      <vt:variant>
        <vt:lpwstr>_Toc209194761</vt:lpwstr>
      </vt:variant>
      <vt:variant>
        <vt:i4>1310773</vt:i4>
      </vt:variant>
      <vt:variant>
        <vt:i4>683</vt:i4>
      </vt:variant>
      <vt:variant>
        <vt:i4>0</vt:i4>
      </vt:variant>
      <vt:variant>
        <vt:i4>5</vt:i4>
      </vt:variant>
      <vt:variant>
        <vt:lpwstr/>
      </vt:variant>
      <vt:variant>
        <vt:lpwstr>_Toc209194760</vt:lpwstr>
      </vt:variant>
      <vt:variant>
        <vt:i4>1507381</vt:i4>
      </vt:variant>
      <vt:variant>
        <vt:i4>677</vt:i4>
      </vt:variant>
      <vt:variant>
        <vt:i4>0</vt:i4>
      </vt:variant>
      <vt:variant>
        <vt:i4>5</vt:i4>
      </vt:variant>
      <vt:variant>
        <vt:lpwstr/>
      </vt:variant>
      <vt:variant>
        <vt:lpwstr>_Toc209194759</vt:lpwstr>
      </vt:variant>
      <vt:variant>
        <vt:i4>1507381</vt:i4>
      </vt:variant>
      <vt:variant>
        <vt:i4>671</vt:i4>
      </vt:variant>
      <vt:variant>
        <vt:i4>0</vt:i4>
      </vt:variant>
      <vt:variant>
        <vt:i4>5</vt:i4>
      </vt:variant>
      <vt:variant>
        <vt:lpwstr/>
      </vt:variant>
      <vt:variant>
        <vt:lpwstr>_Toc209194758</vt:lpwstr>
      </vt:variant>
      <vt:variant>
        <vt:i4>1507381</vt:i4>
      </vt:variant>
      <vt:variant>
        <vt:i4>665</vt:i4>
      </vt:variant>
      <vt:variant>
        <vt:i4>0</vt:i4>
      </vt:variant>
      <vt:variant>
        <vt:i4>5</vt:i4>
      </vt:variant>
      <vt:variant>
        <vt:lpwstr/>
      </vt:variant>
      <vt:variant>
        <vt:lpwstr>_Toc209194757</vt:lpwstr>
      </vt:variant>
      <vt:variant>
        <vt:i4>1507381</vt:i4>
      </vt:variant>
      <vt:variant>
        <vt:i4>659</vt:i4>
      </vt:variant>
      <vt:variant>
        <vt:i4>0</vt:i4>
      </vt:variant>
      <vt:variant>
        <vt:i4>5</vt:i4>
      </vt:variant>
      <vt:variant>
        <vt:lpwstr/>
      </vt:variant>
      <vt:variant>
        <vt:lpwstr>_Toc209194756</vt:lpwstr>
      </vt:variant>
      <vt:variant>
        <vt:i4>1507381</vt:i4>
      </vt:variant>
      <vt:variant>
        <vt:i4>653</vt:i4>
      </vt:variant>
      <vt:variant>
        <vt:i4>0</vt:i4>
      </vt:variant>
      <vt:variant>
        <vt:i4>5</vt:i4>
      </vt:variant>
      <vt:variant>
        <vt:lpwstr/>
      </vt:variant>
      <vt:variant>
        <vt:lpwstr>_Toc209194755</vt:lpwstr>
      </vt:variant>
      <vt:variant>
        <vt:i4>1507381</vt:i4>
      </vt:variant>
      <vt:variant>
        <vt:i4>647</vt:i4>
      </vt:variant>
      <vt:variant>
        <vt:i4>0</vt:i4>
      </vt:variant>
      <vt:variant>
        <vt:i4>5</vt:i4>
      </vt:variant>
      <vt:variant>
        <vt:lpwstr/>
      </vt:variant>
      <vt:variant>
        <vt:lpwstr>_Toc209194754</vt:lpwstr>
      </vt:variant>
      <vt:variant>
        <vt:i4>1507381</vt:i4>
      </vt:variant>
      <vt:variant>
        <vt:i4>641</vt:i4>
      </vt:variant>
      <vt:variant>
        <vt:i4>0</vt:i4>
      </vt:variant>
      <vt:variant>
        <vt:i4>5</vt:i4>
      </vt:variant>
      <vt:variant>
        <vt:lpwstr/>
      </vt:variant>
      <vt:variant>
        <vt:lpwstr>_Toc209194753</vt:lpwstr>
      </vt:variant>
      <vt:variant>
        <vt:i4>1507381</vt:i4>
      </vt:variant>
      <vt:variant>
        <vt:i4>635</vt:i4>
      </vt:variant>
      <vt:variant>
        <vt:i4>0</vt:i4>
      </vt:variant>
      <vt:variant>
        <vt:i4>5</vt:i4>
      </vt:variant>
      <vt:variant>
        <vt:lpwstr/>
      </vt:variant>
      <vt:variant>
        <vt:lpwstr>_Toc209194752</vt:lpwstr>
      </vt:variant>
      <vt:variant>
        <vt:i4>1507381</vt:i4>
      </vt:variant>
      <vt:variant>
        <vt:i4>629</vt:i4>
      </vt:variant>
      <vt:variant>
        <vt:i4>0</vt:i4>
      </vt:variant>
      <vt:variant>
        <vt:i4>5</vt:i4>
      </vt:variant>
      <vt:variant>
        <vt:lpwstr/>
      </vt:variant>
      <vt:variant>
        <vt:lpwstr>_Toc209194751</vt:lpwstr>
      </vt:variant>
      <vt:variant>
        <vt:i4>1507381</vt:i4>
      </vt:variant>
      <vt:variant>
        <vt:i4>623</vt:i4>
      </vt:variant>
      <vt:variant>
        <vt:i4>0</vt:i4>
      </vt:variant>
      <vt:variant>
        <vt:i4>5</vt:i4>
      </vt:variant>
      <vt:variant>
        <vt:lpwstr/>
      </vt:variant>
      <vt:variant>
        <vt:lpwstr>_Toc209194750</vt:lpwstr>
      </vt:variant>
      <vt:variant>
        <vt:i4>1441845</vt:i4>
      </vt:variant>
      <vt:variant>
        <vt:i4>617</vt:i4>
      </vt:variant>
      <vt:variant>
        <vt:i4>0</vt:i4>
      </vt:variant>
      <vt:variant>
        <vt:i4>5</vt:i4>
      </vt:variant>
      <vt:variant>
        <vt:lpwstr/>
      </vt:variant>
      <vt:variant>
        <vt:lpwstr>_Toc209194749</vt:lpwstr>
      </vt:variant>
      <vt:variant>
        <vt:i4>1441845</vt:i4>
      </vt:variant>
      <vt:variant>
        <vt:i4>611</vt:i4>
      </vt:variant>
      <vt:variant>
        <vt:i4>0</vt:i4>
      </vt:variant>
      <vt:variant>
        <vt:i4>5</vt:i4>
      </vt:variant>
      <vt:variant>
        <vt:lpwstr/>
      </vt:variant>
      <vt:variant>
        <vt:lpwstr>_Toc209194748</vt:lpwstr>
      </vt:variant>
      <vt:variant>
        <vt:i4>1441845</vt:i4>
      </vt:variant>
      <vt:variant>
        <vt:i4>605</vt:i4>
      </vt:variant>
      <vt:variant>
        <vt:i4>0</vt:i4>
      </vt:variant>
      <vt:variant>
        <vt:i4>5</vt:i4>
      </vt:variant>
      <vt:variant>
        <vt:lpwstr/>
      </vt:variant>
      <vt:variant>
        <vt:lpwstr>_Toc209194747</vt:lpwstr>
      </vt:variant>
      <vt:variant>
        <vt:i4>1441845</vt:i4>
      </vt:variant>
      <vt:variant>
        <vt:i4>599</vt:i4>
      </vt:variant>
      <vt:variant>
        <vt:i4>0</vt:i4>
      </vt:variant>
      <vt:variant>
        <vt:i4>5</vt:i4>
      </vt:variant>
      <vt:variant>
        <vt:lpwstr/>
      </vt:variant>
      <vt:variant>
        <vt:lpwstr>_Toc209194746</vt:lpwstr>
      </vt:variant>
      <vt:variant>
        <vt:i4>1441845</vt:i4>
      </vt:variant>
      <vt:variant>
        <vt:i4>593</vt:i4>
      </vt:variant>
      <vt:variant>
        <vt:i4>0</vt:i4>
      </vt:variant>
      <vt:variant>
        <vt:i4>5</vt:i4>
      </vt:variant>
      <vt:variant>
        <vt:lpwstr/>
      </vt:variant>
      <vt:variant>
        <vt:lpwstr>_Toc209194745</vt:lpwstr>
      </vt:variant>
      <vt:variant>
        <vt:i4>1441845</vt:i4>
      </vt:variant>
      <vt:variant>
        <vt:i4>587</vt:i4>
      </vt:variant>
      <vt:variant>
        <vt:i4>0</vt:i4>
      </vt:variant>
      <vt:variant>
        <vt:i4>5</vt:i4>
      </vt:variant>
      <vt:variant>
        <vt:lpwstr/>
      </vt:variant>
      <vt:variant>
        <vt:lpwstr>_Toc209194744</vt:lpwstr>
      </vt:variant>
      <vt:variant>
        <vt:i4>1441845</vt:i4>
      </vt:variant>
      <vt:variant>
        <vt:i4>581</vt:i4>
      </vt:variant>
      <vt:variant>
        <vt:i4>0</vt:i4>
      </vt:variant>
      <vt:variant>
        <vt:i4>5</vt:i4>
      </vt:variant>
      <vt:variant>
        <vt:lpwstr/>
      </vt:variant>
      <vt:variant>
        <vt:lpwstr>_Toc209194743</vt:lpwstr>
      </vt:variant>
      <vt:variant>
        <vt:i4>1441845</vt:i4>
      </vt:variant>
      <vt:variant>
        <vt:i4>575</vt:i4>
      </vt:variant>
      <vt:variant>
        <vt:i4>0</vt:i4>
      </vt:variant>
      <vt:variant>
        <vt:i4>5</vt:i4>
      </vt:variant>
      <vt:variant>
        <vt:lpwstr/>
      </vt:variant>
      <vt:variant>
        <vt:lpwstr>_Toc209194742</vt:lpwstr>
      </vt:variant>
      <vt:variant>
        <vt:i4>1441845</vt:i4>
      </vt:variant>
      <vt:variant>
        <vt:i4>569</vt:i4>
      </vt:variant>
      <vt:variant>
        <vt:i4>0</vt:i4>
      </vt:variant>
      <vt:variant>
        <vt:i4>5</vt:i4>
      </vt:variant>
      <vt:variant>
        <vt:lpwstr/>
      </vt:variant>
      <vt:variant>
        <vt:lpwstr>_Toc209194741</vt:lpwstr>
      </vt:variant>
      <vt:variant>
        <vt:i4>1441845</vt:i4>
      </vt:variant>
      <vt:variant>
        <vt:i4>563</vt:i4>
      </vt:variant>
      <vt:variant>
        <vt:i4>0</vt:i4>
      </vt:variant>
      <vt:variant>
        <vt:i4>5</vt:i4>
      </vt:variant>
      <vt:variant>
        <vt:lpwstr/>
      </vt:variant>
      <vt:variant>
        <vt:lpwstr>_Toc209194740</vt:lpwstr>
      </vt:variant>
      <vt:variant>
        <vt:i4>1114165</vt:i4>
      </vt:variant>
      <vt:variant>
        <vt:i4>557</vt:i4>
      </vt:variant>
      <vt:variant>
        <vt:i4>0</vt:i4>
      </vt:variant>
      <vt:variant>
        <vt:i4>5</vt:i4>
      </vt:variant>
      <vt:variant>
        <vt:lpwstr/>
      </vt:variant>
      <vt:variant>
        <vt:lpwstr>_Toc209194739</vt:lpwstr>
      </vt:variant>
      <vt:variant>
        <vt:i4>1114165</vt:i4>
      </vt:variant>
      <vt:variant>
        <vt:i4>551</vt:i4>
      </vt:variant>
      <vt:variant>
        <vt:i4>0</vt:i4>
      </vt:variant>
      <vt:variant>
        <vt:i4>5</vt:i4>
      </vt:variant>
      <vt:variant>
        <vt:lpwstr/>
      </vt:variant>
      <vt:variant>
        <vt:lpwstr>_Toc209194737</vt:lpwstr>
      </vt:variant>
      <vt:variant>
        <vt:i4>1114165</vt:i4>
      </vt:variant>
      <vt:variant>
        <vt:i4>545</vt:i4>
      </vt:variant>
      <vt:variant>
        <vt:i4>0</vt:i4>
      </vt:variant>
      <vt:variant>
        <vt:i4>5</vt:i4>
      </vt:variant>
      <vt:variant>
        <vt:lpwstr/>
      </vt:variant>
      <vt:variant>
        <vt:lpwstr>_Toc209194736</vt:lpwstr>
      </vt:variant>
      <vt:variant>
        <vt:i4>1114165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_Toc209194735</vt:lpwstr>
      </vt:variant>
      <vt:variant>
        <vt:i4>1114165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_Toc209194734</vt:lpwstr>
      </vt:variant>
      <vt:variant>
        <vt:i4>1114165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_Toc209194733</vt:lpwstr>
      </vt:variant>
      <vt:variant>
        <vt:i4>1114165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_Toc209194732</vt:lpwstr>
      </vt:variant>
      <vt:variant>
        <vt:i4>1114165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_Toc209194731</vt:lpwstr>
      </vt:variant>
      <vt:variant>
        <vt:i4>1114165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_Toc209194730</vt:lpwstr>
      </vt:variant>
      <vt:variant>
        <vt:i4>1048629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_Toc209194729</vt:lpwstr>
      </vt:variant>
      <vt:variant>
        <vt:i4>1048629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_Toc209194728</vt:lpwstr>
      </vt:variant>
      <vt:variant>
        <vt:i4>1048629</vt:i4>
      </vt:variant>
      <vt:variant>
        <vt:i4>491</vt:i4>
      </vt:variant>
      <vt:variant>
        <vt:i4>0</vt:i4>
      </vt:variant>
      <vt:variant>
        <vt:i4>5</vt:i4>
      </vt:variant>
      <vt:variant>
        <vt:lpwstr/>
      </vt:variant>
      <vt:variant>
        <vt:lpwstr>_Toc209194727</vt:lpwstr>
      </vt:variant>
      <vt:variant>
        <vt:i4>1048629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_Toc209194726</vt:lpwstr>
      </vt:variant>
      <vt:variant>
        <vt:i4>1048629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_Toc209194725</vt:lpwstr>
      </vt:variant>
      <vt:variant>
        <vt:i4>1048629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_Toc209194724</vt:lpwstr>
      </vt:variant>
      <vt:variant>
        <vt:i4>1048629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_Toc209194723</vt:lpwstr>
      </vt:variant>
      <vt:variant>
        <vt:i4>1048629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_Toc209194722</vt:lpwstr>
      </vt:variant>
      <vt:variant>
        <vt:i4>1048629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_Toc209194721</vt:lpwstr>
      </vt:variant>
      <vt:variant>
        <vt:i4>1048629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_Toc209194720</vt:lpwstr>
      </vt:variant>
      <vt:variant>
        <vt:i4>1245237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_Toc209194719</vt:lpwstr>
      </vt:variant>
      <vt:variant>
        <vt:i4>1245237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_Toc209194718</vt:lpwstr>
      </vt:variant>
      <vt:variant>
        <vt:i4>1245237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_Toc209194717</vt:lpwstr>
      </vt:variant>
      <vt:variant>
        <vt:i4>1245237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_Toc209194716</vt:lpwstr>
      </vt:variant>
      <vt:variant>
        <vt:i4>1245237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_Toc209194715</vt:lpwstr>
      </vt:variant>
      <vt:variant>
        <vt:i4>1245237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_Toc209194714</vt:lpwstr>
      </vt:variant>
      <vt:variant>
        <vt:i4>1245237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_Toc209194713</vt:lpwstr>
      </vt:variant>
      <vt:variant>
        <vt:i4>1245237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_Toc209194712</vt:lpwstr>
      </vt:variant>
      <vt:variant>
        <vt:i4>1245237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_Toc209194711</vt:lpwstr>
      </vt:variant>
      <vt:variant>
        <vt:i4>1245237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_Toc209194710</vt:lpwstr>
      </vt:variant>
      <vt:variant>
        <vt:i4>1179701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_Toc209194709</vt:lpwstr>
      </vt:variant>
      <vt:variant>
        <vt:i4>1179701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_Toc209194708</vt:lpwstr>
      </vt:variant>
      <vt:variant>
        <vt:i4>1179701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_Toc209194707</vt:lpwstr>
      </vt:variant>
      <vt:variant>
        <vt:i4>1179701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_Toc209194706</vt:lpwstr>
      </vt:variant>
      <vt:variant>
        <vt:i4>1179701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_Toc209194705</vt:lpwstr>
      </vt:variant>
      <vt:variant>
        <vt:i4>1179701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_Toc209194704</vt:lpwstr>
      </vt:variant>
      <vt:variant>
        <vt:i4>1179701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_Toc209194703</vt:lpwstr>
      </vt:variant>
      <vt:variant>
        <vt:i4>1179701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_Toc209194702</vt:lpwstr>
      </vt:variant>
      <vt:variant>
        <vt:i4>1179701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_Toc209194701</vt:lpwstr>
      </vt:variant>
      <vt:variant>
        <vt:i4>1179701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_Toc209194700</vt:lpwstr>
      </vt:variant>
      <vt:variant>
        <vt:i4>1769524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_Toc209194699</vt:lpwstr>
      </vt:variant>
      <vt:variant>
        <vt:i4>1769524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_Toc209194698</vt:lpwstr>
      </vt:variant>
      <vt:variant>
        <vt:i4>1769524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_Toc209194697</vt:lpwstr>
      </vt:variant>
      <vt:variant>
        <vt:i4>1769524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_Toc209194696</vt:lpwstr>
      </vt:variant>
      <vt:variant>
        <vt:i4>1769524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_Toc209194695</vt:lpwstr>
      </vt:variant>
      <vt:variant>
        <vt:i4>1769524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_Toc209194694</vt:lpwstr>
      </vt:variant>
      <vt:variant>
        <vt:i4>1769524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_Toc209194693</vt:lpwstr>
      </vt:variant>
      <vt:variant>
        <vt:i4>1769524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_Toc209194692</vt:lpwstr>
      </vt:variant>
      <vt:variant>
        <vt:i4>1769524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_Toc209194691</vt:lpwstr>
      </vt:variant>
      <vt:variant>
        <vt:i4>1769524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_Toc209194690</vt:lpwstr>
      </vt:variant>
      <vt:variant>
        <vt:i4>1703988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_Toc209194689</vt:lpwstr>
      </vt:variant>
      <vt:variant>
        <vt:i4>1703988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_Toc209194688</vt:lpwstr>
      </vt:variant>
      <vt:variant>
        <vt:i4>1703988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_Toc209194687</vt:lpwstr>
      </vt:variant>
      <vt:variant>
        <vt:i4>1703988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_Toc209194686</vt:lpwstr>
      </vt:variant>
      <vt:variant>
        <vt:i4>1703988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_Toc209194685</vt:lpwstr>
      </vt:variant>
      <vt:variant>
        <vt:i4>1703988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_Toc209194683</vt:lpwstr>
      </vt:variant>
      <vt:variant>
        <vt:i4>1703988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_Toc209194682</vt:lpwstr>
      </vt:variant>
      <vt:variant>
        <vt:i4>1703988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_Toc209194681</vt:lpwstr>
      </vt:variant>
      <vt:variant>
        <vt:i4>1703988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_Toc209194680</vt:lpwstr>
      </vt:variant>
      <vt:variant>
        <vt:i4>1376308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_Toc209194678</vt:lpwstr>
      </vt:variant>
      <vt:variant>
        <vt:i4>1376308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_Toc209194676</vt:lpwstr>
      </vt:variant>
      <vt:variant>
        <vt:i4>1376308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_Toc209194675</vt:lpwstr>
      </vt:variant>
      <vt:variant>
        <vt:i4>1376308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_Toc209194674</vt:lpwstr>
      </vt:variant>
      <vt:variant>
        <vt:i4>1507380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_Toc209194659</vt:lpwstr>
      </vt:variant>
      <vt:variant>
        <vt:i4>1507380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_Toc209194658</vt:lpwstr>
      </vt:variant>
      <vt:variant>
        <vt:i4>1507380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_Toc209194657</vt:lpwstr>
      </vt:variant>
      <vt:variant>
        <vt:i4>1507380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_Toc209194656</vt:lpwstr>
      </vt:variant>
      <vt:variant>
        <vt:i4>1507380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_Toc209194655</vt:lpwstr>
      </vt:variant>
      <vt:variant>
        <vt:i4>1507380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_Toc209194654</vt:lpwstr>
      </vt:variant>
      <vt:variant>
        <vt:i4>1507380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_Toc209194653</vt:lpwstr>
      </vt:variant>
      <vt:variant>
        <vt:i4>1507380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_Toc209194652</vt:lpwstr>
      </vt:variant>
      <vt:variant>
        <vt:i4>1507380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_Toc209194651</vt:lpwstr>
      </vt:variant>
      <vt:variant>
        <vt:i4>1507380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_Toc209194650</vt:lpwstr>
      </vt:variant>
      <vt:variant>
        <vt:i4>1441844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_Toc209194649</vt:lpwstr>
      </vt:variant>
      <vt:variant>
        <vt:i4>1441844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_Toc209194646</vt:lpwstr>
      </vt:variant>
      <vt:variant>
        <vt:i4>1441844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_Toc209194645</vt:lpwstr>
      </vt:variant>
      <vt:variant>
        <vt:i4>1441844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_Toc209194644</vt:lpwstr>
      </vt:variant>
      <vt:variant>
        <vt:i4>1441844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_Toc209194643</vt:lpwstr>
      </vt:variant>
      <vt:variant>
        <vt:i4>1441844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_Toc209194642</vt:lpwstr>
      </vt:variant>
      <vt:variant>
        <vt:i4>1441844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_Toc209194641</vt:lpwstr>
      </vt:variant>
      <vt:variant>
        <vt:i4>1441844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_Toc209194640</vt:lpwstr>
      </vt:variant>
      <vt:variant>
        <vt:i4>1114164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_Toc209194639</vt:lpwstr>
      </vt:variant>
      <vt:variant>
        <vt:i4>1114164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_Toc209194638</vt:lpwstr>
      </vt:variant>
      <vt:variant>
        <vt:i4>1114164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_Toc209194637</vt:lpwstr>
      </vt:variant>
      <vt:variant>
        <vt:i4>1114164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_Toc209194636</vt:lpwstr>
      </vt:variant>
      <vt:variant>
        <vt:i4>1114164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_Toc209194635</vt:lpwstr>
      </vt:variant>
      <vt:variant>
        <vt:i4>1114164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_Toc209194634</vt:lpwstr>
      </vt:variant>
      <vt:variant>
        <vt:i4>1114164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_Toc209194633</vt:lpwstr>
      </vt:variant>
      <vt:variant>
        <vt:i4>1114164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_Toc209194632</vt:lpwstr>
      </vt:variant>
      <vt:variant>
        <vt:i4>1114164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_Toc209194631</vt:lpwstr>
      </vt:variant>
      <vt:variant>
        <vt:i4>1114164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_Toc209194630</vt:lpwstr>
      </vt:variant>
      <vt:variant>
        <vt:i4>1048628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_Toc209194629</vt:lpwstr>
      </vt:variant>
      <vt:variant>
        <vt:i4>1048628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_Toc209194628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Name [Lenovo DE]</dc:title>
  <dc:subject/>
  <dc:creator>Levin Forrest</dc:creator>
  <cp:keywords/>
  <dc:description/>
  <cp:lastModifiedBy>Levin Forrest</cp:lastModifiedBy>
  <cp:revision>133</cp:revision>
  <cp:lastPrinted>2023-01-05T22:22:00Z</cp:lastPrinted>
  <dcterms:created xsi:type="dcterms:W3CDTF">2026-01-12T22:46:00Z</dcterms:created>
  <dcterms:modified xsi:type="dcterms:W3CDTF">2026-04-28T09:19:00Z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">
    <vt:lpwstr>Customer</vt:lpwstr>
  </property>
  <property fmtid="{D5CDD505-2E9C-101B-9397-08002B2CF9AE}" pid="3" name="CustomerAbbr">
    <vt:lpwstr>CustomerAbbr</vt:lpwstr>
  </property>
  <property fmtid="{D5CDD505-2E9C-101B-9397-08002B2CF9AE}" pid="4" name="Location">
    <vt:lpwstr>Australia</vt:lpwstr>
  </property>
  <property fmtid="{D5CDD505-2E9C-101B-9397-08002B2CF9AE}" pid="5" name="Subsidiary">
    <vt:lpwstr>subsid</vt:lpwstr>
  </property>
  <property fmtid="{D5CDD505-2E9C-101B-9397-08002B2CF9AE}" pid="6" name="DocumentReference">
    <vt:lpwstr>Lenovo ThinkSystem DE As Built</vt:lpwstr>
  </property>
  <property fmtid="{D5CDD505-2E9C-101B-9397-08002B2CF9AE}" pid="7" name="ApprovedDate">
    <vt:filetime>2001-01-01T10:00:00Z</vt:filetime>
  </property>
  <property fmtid="{D5CDD505-2E9C-101B-9397-08002B2CF9AE}" pid="8" name="ClassificationContentMarkingHeaderText">
    <vt:lpwstr>PROTECTED</vt:lpwstr>
  </property>
  <property fmtid="{D5CDD505-2E9C-101B-9397-08002B2CF9AE}" pid="9" name="LNV.TemplateId">
    <vt:lpwstr>LenovoDE</vt:lpwstr>
  </property>
  <property fmtid="{D5CDD505-2E9C-101B-9397-08002B2CF9AE}" pid="10" name="LNV.TemplateRole">
    <vt:lpwstr>Skeleton</vt:lpwstr>
  </property>
  <property fmtid="{D5CDD505-2E9C-101B-9397-08002B2CF9AE}" pid="11" name="LNV.TemplateStatus">
    <vt:lpwstr>Canonical</vt:lpwstr>
  </property>
  <property fmtid="{D5CDD505-2E9C-101B-9397-08002B2CF9AE}" pid="12" name="LNV.TemplateVersion">
    <vt:lpwstr>0.1</vt:lpwstr>
  </property>
  <property fmtid="{D5CDD505-2E9C-101B-9397-08002B2CF9AE}" pid="13" name="LNV.TemplateLastUpdated">
    <vt:lpwstr>2026-01-12</vt:lpwstr>
  </property>
  <property fmtid="{D5CDD505-2E9C-101B-9397-08002B2CF9AE}" pid="14" name="ContentTypeId">
    <vt:lpwstr>0x010100A4C8B10B30656540965ADD98C3DD1570</vt:lpwstr>
  </property>
  <property fmtid="{D5CDD505-2E9C-101B-9397-08002B2CF9AE}" pid="15" name="MediaServiceImageTags">
    <vt:lpwstr/>
  </property>
  <property fmtid="{D5CDD505-2E9C-101B-9397-08002B2CF9AE}" pid="16" name="Environment">
    <vt:lpwstr>Production</vt:lpwstr>
  </property>
  <property fmtid="{D5CDD505-2E9C-101B-9397-08002B2CF9AE}" pid="17" name="LNV.Version">
    <vt:lpwstr>v1.0.0</vt:lpwstr>
  </property>
  <property fmtid="{D5CDD505-2E9C-101B-9397-08002B2CF9AE}" pid="18" name="LNV.ConfigSnapDate">
    <vt:lpwstr>ConfigSnapDate</vt:lpwstr>
  </property>
  <property fmtid="{D5CDD505-2E9C-101B-9397-08002B2CF9AE}" pid="19" name="LNV.ReferenceID">
    <vt:lpwstr>ReferenceID</vt:lpwstr>
  </property>
</Properties>
</file>