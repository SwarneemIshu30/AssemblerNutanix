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B3ADD" w14:textId="77777777" w:rsidR="00553FCA" w:rsidRPr="00BA41C3" w:rsidRDefault="00553FCA" w:rsidP="00553FCA">
      <w:bookmarkStart w:id="0" w:name="_Hlk211250380"/>
      <w:r>
        <w:rPr>
          <w:noProof/>
        </w:rPr>
        <w:drawing>
          <wp:anchor distT="0" distB="0" distL="114300" distR="114300" simplePos="0" relativeHeight="251658240" behindDoc="0" locked="0" layoutInCell="1" allowOverlap="1" wp14:anchorId="42BB01CA" wp14:editId="05722E19">
            <wp:simplePos x="0" y="0"/>
            <wp:positionH relativeFrom="column">
              <wp:posOffset>2732405</wp:posOffset>
            </wp:positionH>
            <wp:positionV relativeFrom="paragraph">
              <wp:posOffset>-46355</wp:posOffset>
            </wp:positionV>
            <wp:extent cx="3449181" cy="2543175"/>
            <wp:effectExtent l="0" t="0" r="0" b="0"/>
            <wp:wrapNone/>
            <wp:docPr id="2" name="Picture 2" descr="A red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red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181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5E0985" w14:textId="77777777" w:rsidR="00553FCA" w:rsidRPr="008048B2" w:rsidRDefault="00553FCA" w:rsidP="00553FCA"/>
    <w:p w14:paraId="61A04054" w14:textId="77777777" w:rsidR="00553FCA" w:rsidRPr="008048B2" w:rsidRDefault="00553FCA" w:rsidP="00553FCA"/>
    <w:p w14:paraId="5BD0D106" w14:textId="77777777" w:rsidR="00553FCA" w:rsidRPr="008048B2" w:rsidRDefault="00553FCA" w:rsidP="00553FCA"/>
    <w:p w14:paraId="74EFAC57" w14:textId="77777777" w:rsidR="00553FCA" w:rsidRPr="008048B2" w:rsidRDefault="00553FCA" w:rsidP="00553FCA"/>
    <w:p w14:paraId="29B38BA7" w14:textId="77777777" w:rsidR="00553FCA" w:rsidRPr="008048B2" w:rsidRDefault="00553FCA" w:rsidP="00553FCA"/>
    <w:p w14:paraId="68015DDB" w14:textId="77777777" w:rsidR="00553FCA" w:rsidRPr="008048B2" w:rsidRDefault="00553FCA" w:rsidP="00553FCA"/>
    <w:p w14:paraId="177A92BF" w14:textId="77777777" w:rsidR="00553FCA" w:rsidRPr="008048B2" w:rsidRDefault="00553FCA" w:rsidP="00553FCA"/>
    <w:p w14:paraId="545C6A59" w14:textId="77777777" w:rsidR="00553FCA" w:rsidRPr="008048B2" w:rsidRDefault="00553FCA" w:rsidP="00553FCA"/>
    <w:p w14:paraId="7868C4AD" w14:textId="77777777" w:rsidR="00553FCA" w:rsidRPr="008048B2" w:rsidRDefault="00553FCA" w:rsidP="00553FCA"/>
    <w:p w14:paraId="664E13B6" w14:textId="77777777" w:rsidR="00553FCA" w:rsidRDefault="00553FCA" w:rsidP="00553FCA"/>
    <w:p w14:paraId="5C57187D" w14:textId="77777777" w:rsidR="00553FCA" w:rsidRDefault="00553FCA" w:rsidP="00553FCA"/>
    <w:p w14:paraId="1453586B" w14:textId="77777777" w:rsidR="00553FCA" w:rsidRPr="00BA41C3" w:rsidRDefault="00553FCA" w:rsidP="00553FCA"/>
    <w:p w14:paraId="5C73AEA7" w14:textId="77777777" w:rsidR="00553FCA" w:rsidRDefault="00553FCA" w:rsidP="00553FCA"/>
    <w:p w14:paraId="5D0015D5" w14:textId="77777777" w:rsidR="00553FCA" w:rsidRDefault="00553FCA" w:rsidP="00553FCA"/>
    <w:p w14:paraId="67526C0F" w14:textId="77777777" w:rsidR="00553FCA" w:rsidRDefault="00553FCA" w:rsidP="00553FCA"/>
    <w:p w14:paraId="600879ED" w14:textId="77777777" w:rsidR="00553FCA" w:rsidRDefault="00553FCA" w:rsidP="00553FCA"/>
    <w:p w14:paraId="403A6A51" w14:textId="77777777" w:rsidR="00553FCA" w:rsidRDefault="00553FCA" w:rsidP="00553FCA"/>
    <w:p w14:paraId="1C0D6A83" w14:textId="77777777" w:rsidR="00553FCA" w:rsidRDefault="00553FCA" w:rsidP="00553FCA"/>
    <w:p w14:paraId="49BBE933" w14:textId="77777777" w:rsidR="00553FCA" w:rsidRDefault="00553FCA" w:rsidP="00553FCA"/>
    <w:p w14:paraId="48EE198D" w14:textId="77777777" w:rsidR="00553FCA" w:rsidRPr="00BA41C3" w:rsidRDefault="00553FCA" w:rsidP="00553FCA"/>
    <w:p w14:paraId="4A02FDF3" w14:textId="77777777" w:rsidR="008A6C5C" w:rsidRDefault="008A6C5C" w:rsidP="008A6C5C">
      <w:pPr>
        <w:pStyle w:val="Cover-L2"/>
      </w:pPr>
      <w:r w:rsidRPr="004B6701">
        <w:rPr>
          <w:bCs/>
          <w:color w:val="E1251B"/>
          <w:sz w:val="48"/>
          <w:szCs w:val="48"/>
        </w:rPr>
        <w:t>AS-BUILT CONFIGURATION REFERENCE</w:t>
      </w:r>
    </w:p>
    <w:p w14:paraId="6FD5203A" w14:textId="6AAA5F51" w:rsidR="008A6C5C" w:rsidRDefault="008A6C5C" w:rsidP="008A6C5C">
      <w:pPr>
        <w:pStyle w:val="Cover-L3"/>
        <w:rPr>
          <w:sz w:val="44"/>
          <w:szCs w:val="44"/>
        </w:rPr>
      </w:pPr>
      <w:r>
        <w:rPr>
          <w:sz w:val="44"/>
          <w:szCs w:val="44"/>
        </w:rPr>
        <w:t>[</w:t>
      </w:r>
      <w:sdt>
        <w:sdtPr>
          <w:rPr>
            <w:sz w:val="44"/>
            <w:szCs w:val="44"/>
          </w:rPr>
          <w:alias w:val="Title"/>
          <w:tag w:val=""/>
          <w:id w:val="1296959293"/>
          <w:placeholder>
            <w:docPart w:val="C7FDD631E5644FC2ABFC1AD814A9D5EE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723759">
            <w:rPr>
              <w:sz w:val="44"/>
              <w:szCs w:val="44"/>
            </w:rPr>
            <w:t>Solution Name [Lenovo DE]</w:t>
          </w:r>
        </w:sdtContent>
      </w:sdt>
      <w:r>
        <w:rPr>
          <w:sz w:val="44"/>
          <w:szCs w:val="44"/>
        </w:rPr>
        <w:t>]</w:t>
      </w:r>
    </w:p>
    <w:p w14:paraId="5E423FD0" w14:textId="77777777" w:rsidR="008A6C5C" w:rsidRDefault="008A6C5C" w:rsidP="008A6C5C">
      <w:pPr>
        <w:pStyle w:val="Cover-L3"/>
      </w:pPr>
    </w:p>
    <w:p w14:paraId="2E96FA63" w14:textId="3285D528" w:rsidR="008A6C5C" w:rsidRPr="00BB29F1" w:rsidRDefault="008A6C5C" w:rsidP="008A6C5C">
      <w:pPr>
        <w:pStyle w:val="Cover-L3"/>
        <w:rPr>
          <w:color w:val="FF0000"/>
          <w:sz w:val="40"/>
          <w:szCs w:val="40"/>
        </w:rPr>
      </w:pPr>
      <w:r w:rsidRPr="00BB29F1">
        <w:rPr>
          <w:sz w:val="40"/>
          <w:szCs w:val="40"/>
        </w:rPr>
        <w:t xml:space="preserve">For </w:t>
      </w:r>
      <w:r>
        <w:rPr>
          <w:sz w:val="40"/>
          <w:szCs w:val="40"/>
        </w:rPr>
        <w:t>[</w:t>
      </w:r>
      <w:sdt>
        <w:sdtPr>
          <w:rPr>
            <w:color w:val="FF0000"/>
            <w:sz w:val="40"/>
            <w:szCs w:val="40"/>
          </w:rPr>
          <w:alias w:val="Customer Name"/>
          <w:tag w:val="Enter Customer Name"/>
          <w:id w:val="1364635287"/>
          <w:placeholder>
            <w:docPart w:val="0F2876686CEC4CF78CBBC477D2DC9757"/>
          </w:placeholder>
        </w:sdtPr>
        <w:sdtContent>
          <w:r w:rsidRPr="00BB29F1">
            <w:rPr>
              <w:color w:val="FF0000"/>
              <w:sz w:val="40"/>
              <w:szCs w:val="40"/>
            </w:rPr>
            <w:fldChar w:fldCharType="begin"/>
          </w:r>
          <w:r w:rsidRPr="00BB29F1">
            <w:rPr>
              <w:color w:val="FF0000"/>
              <w:sz w:val="40"/>
              <w:szCs w:val="40"/>
            </w:rPr>
            <w:instrText xml:space="preserve"> DOCPROPERTY "Customer" \* MERGEFORMAT </w:instrText>
          </w:r>
          <w:r w:rsidRPr="00BB29F1">
            <w:rPr>
              <w:color w:val="FF0000"/>
              <w:sz w:val="40"/>
              <w:szCs w:val="40"/>
            </w:rPr>
            <w:fldChar w:fldCharType="separate"/>
          </w:r>
          <w:r w:rsidR="008806BE">
            <w:rPr>
              <w:color w:val="FF0000"/>
              <w:sz w:val="40"/>
              <w:szCs w:val="40"/>
            </w:rPr>
            <w:t>Customer</w:t>
          </w:r>
          <w:r w:rsidRPr="00BB29F1">
            <w:rPr>
              <w:color w:val="FF0000"/>
              <w:sz w:val="40"/>
              <w:szCs w:val="40"/>
            </w:rPr>
            <w:fldChar w:fldCharType="end"/>
          </w:r>
        </w:sdtContent>
      </w:sdt>
      <w:r>
        <w:rPr>
          <w:color w:val="FF0000"/>
          <w:sz w:val="40"/>
          <w:szCs w:val="40"/>
        </w:rPr>
        <w:t>]</w:t>
      </w:r>
    </w:p>
    <w:p w14:paraId="71106A0D" w14:textId="77777777" w:rsidR="008A6C5C" w:rsidRDefault="008A6C5C" w:rsidP="008A6C5C">
      <w:pPr>
        <w:pStyle w:val="Cover-L2"/>
      </w:pPr>
    </w:p>
    <w:p w14:paraId="1DC15682" w14:textId="2FC23797" w:rsidR="008A6C5C" w:rsidRDefault="008A6C5C" w:rsidP="008A6C5C">
      <w:pPr>
        <w:pStyle w:val="Cover-L2"/>
      </w:pPr>
      <w:r w:rsidRPr="00A664EF">
        <w:rPr>
          <w:bCs/>
        </w:rPr>
        <w:t xml:space="preserve">Environment: </w:t>
      </w:r>
      <w:r>
        <w:rPr>
          <w:bCs/>
        </w:rPr>
        <w:t>[</w:t>
      </w:r>
      <w:r w:rsidR="008806BE">
        <w:rPr>
          <w:bCs/>
        </w:rPr>
        <w:fldChar w:fldCharType="begin"/>
      </w:r>
      <w:r w:rsidR="008806BE">
        <w:rPr>
          <w:bCs/>
        </w:rPr>
        <w:instrText xml:space="preserve"> DOCPROPERTY  Environment  \* MERGEFORMAT </w:instrText>
      </w:r>
      <w:r w:rsidR="008806BE">
        <w:rPr>
          <w:bCs/>
        </w:rPr>
        <w:fldChar w:fldCharType="separate"/>
      </w:r>
      <w:r w:rsidR="008806BE">
        <w:rPr>
          <w:bCs/>
        </w:rPr>
        <w:t>Production</w:t>
      </w:r>
      <w:r w:rsidR="008806BE">
        <w:rPr>
          <w:bCs/>
        </w:rPr>
        <w:fldChar w:fldCharType="end"/>
      </w:r>
      <w:r>
        <w:rPr>
          <w:bCs/>
        </w:rPr>
        <w:t>]</w:t>
      </w:r>
    </w:p>
    <w:p w14:paraId="1D206E5A" w14:textId="77777777" w:rsidR="008A6C5C" w:rsidRDefault="008A6C5C" w:rsidP="008A6C5C">
      <w:pPr>
        <w:pStyle w:val="Cover-L2"/>
      </w:pPr>
    </w:p>
    <w:p w14:paraId="00364439" w14:textId="77777777" w:rsidR="008A6C5C" w:rsidRDefault="008A6C5C" w:rsidP="008A6C5C">
      <w:pPr>
        <w:pStyle w:val="Cover-L3"/>
        <w:rPr>
          <w:bCs/>
        </w:rPr>
      </w:pPr>
    </w:p>
    <w:p w14:paraId="3CE3E3CC" w14:textId="77777777" w:rsidR="008A6C5C" w:rsidRDefault="008A6C5C" w:rsidP="008A6C5C">
      <w:pPr>
        <w:pStyle w:val="Cover-L3"/>
        <w:rPr>
          <w:bCs/>
        </w:rPr>
      </w:pPr>
    </w:p>
    <w:p w14:paraId="0DA6DF95" w14:textId="77777777" w:rsidR="008A6C5C" w:rsidRDefault="008A6C5C" w:rsidP="008A6C5C">
      <w:pPr>
        <w:pStyle w:val="Cover-L3"/>
        <w:rPr>
          <w:bCs/>
        </w:rPr>
      </w:pPr>
    </w:p>
    <w:p w14:paraId="55DC0A27" w14:textId="77777777" w:rsidR="008A6C5C" w:rsidRPr="00761BDE" w:rsidRDefault="008A6C5C" w:rsidP="008A6C5C">
      <w:pPr>
        <w:pStyle w:val="Cover-L3"/>
        <w:rPr>
          <w:lang w:val="en-US"/>
        </w:rPr>
      </w:pPr>
      <w:r w:rsidRPr="001A1306">
        <w:rPr>
          <w:bCs/>
        </w:rPr>
        <w:t>Document Version:</w:t>
      </w:r>
      <w:r>
        <w:rPr>
          <w:bCs/>
        </w:rPr>
        <w:t xml:space="preserve"> [Insert </w:t>
      </w:r>
      <w:proofErr w:type="spellStart"/>
      <w:r>
        <w:rPr>
          <w:bCs/>
        </w:rPr>
        <w:t>ver</w:t>
      </w:r>
      <w:proofErr w:type="spellEnd"/>
      <w:r>
        <w:rPr>
          <w:bCs/>
        </w:rPr>
        <w:t xml:space="preserve"> here]</w:t>
      </w:r>
    </w:p>
    <w:p w14:paraId="757E6EC1" w14:textId="19267BC6" w:rsidR="008A6C5C" w:rsidRPr="00761BDE" w:rsidRDefault="008A6C5C" w:rsidP="008A6C5C">
      <w:pPr>
        <w:pStyle w:val="Cover-L3"/>
        <w:rPr>
          <w:lang w:val="en-US"/>
        </w:rPr>
      </w:pPr>
      <w:r w:rsidRPr="008840B4">
        <w:rPr>
          <w:bCs/>
        </w:rPr>
        <w:t>Configuration Snapshot Date</w:t>
      </w:r>
      <w:r w:rsidRPr="0019059A">
        <w:rPr>
          <w:bCs/>
        </w:rPr>
        <w:t xml:space="preserve">: </w:t>
      </w:r>
      <w:r>
        <w:rPr>
          <w:bCs/>
        </w:rPr>
        <w:t>[</w:t>
      </w:r>
      <w:r>
        <w:fldChar w:fldCharType="begin"/>
      </w:r>
      <w:r>
        <w:instrText xml:space="preserve"> DATE  \@ "MMMM yyyy" </w:instrText>
      </w:r>
      <w:r>
        <w:fldChar w:fldCharType="separate"/>
      </w:r>
      <w:r w:rsidR="00406700">
        <w:rPr>
          <w:noProof/>
        </w:rPr>
        <w:t>March 2026</w:t>
      </w:r>
      <w:r>
        <w:fldChar w:fldCharType="end"/>
      </w:r>
      <w:r>
        <w:t>]</w:t>
      </w:r>
    </w:p>
    <w:p w14:paraId="5698613C" w14:textId="23AC322D" w:rsidR="00553FCA" w:rsidRPr="00761BDE" w:rsidRDefault="008A6C5C" w:rsidP="008A6C5C">
      <w:pPr>
        <w:pStyle w:val="Cover-L3"/>
        <w:rPr>
          <w:lang w:val="en-US"/>
        </w:rPr>
      </w:pPr>
      <w:r w:rsidRPr="001C5CBF">
        <w:rPr>
          <w:bCs/>
        </w:rPr>
        <w:t xml:space="preserve">Reference ID: </w:t>
      </w:r>
      <w:r>
        <w:rPr>
          <w:bCs/>
        </w:rPr>
        <w:t>[</w:t>
      </w:r>
      <w:r w:rsidRPr="007C54D8">
        <w:rPr>
          <w:bCs/>
        </w:rPr>
        <w:t>LNV-</w:t>
      </w:r>
      <w:r w:rsidR="00723759">
        <w:rPr>
          <w:bCs/>
        </w:rPr>
        <w:t>DE</w:t>
      </w:r>
      <w:r w:rsidRPr="007C54D8">
        <w:rPr>
          <w:bCs/>
        </w:rPr>
        <w:t>-PRD-2026-02</w:t>
      </w:r>
      <w:r>
        <w:rPr>
          <w:bCs/>
        </w:rPr>
        <w:t>]</w:t>
      </w:r>
    </w:p>
    <w:p w14:paraId="2ED70E91" w14:textId="77777777" w:rsidR="00553FCA" w:rsidRPr="00761BDE" w:rsidRDefault="00553FCA" w:rsidP="00553FCA">
      <w:pPr>
        <w:rPr>
          <w:lang w:val="en-US"/>
        </w:rPr>
      </w:pPr>
    </w:p>
    <w:p w14:paraId="0B56AD5E" w14:textId="59D53889" w:rsidR="00553FCA" w:rsidRPr="00761BDE" w:rsidRDefault="00553FCA" w:rsidP="001D0ACC">
      <w:pPr>
        <w:ind w:left="0"/>
        <w:rPr>
          <w:lang w:val="en-US"/>
        </w:rPr>
      </w:pPr>
    </w:p>
    <w:bookmarkEnd w:id="0"/>
    <w:p w14:paraId="1ABFD7F0" w14:textId="77777777" w:rsidR="00553FCA" w:rsidRDefault="00553FCA" w:rsidP="00553FCA">
      <w:pPr>
        <w:spacing w:after="200"/>
        <w:ind w:left="0"/>
        <w:rPr>
          <w:rFonts w:cstheme="minorHAnsi"/>
          <w:sz w:val="20"/>
        </w:rPr>
        <w:sectPr w:rsidR="00553FCA" w:rsidSect="008211A8">
          <w:headerReference w:type="default" r:id="rId12"/>
          <w:footerReference w:type="default" r:id="rId13"/>
          <w:pgSz w:w="11907" w:h="16839" w:code="9"/>
          <w:pgMar w:top="1157" w:right="1440" w:bottom="1157" w:left="1837" w:header="567" w:footer="397" w:gutter="0"/>
          <w:cols w:space="720"/>
          <w:titlePg/>
          <w:docGrid w:linePitch="360"/>
        </w:sectPr>
      </w:pPr>
    </w:p>
    <w:p w14:paraId="043E231A" w14:textId="77777777" w:rsidR="00D97B9C" w:rsidRPr="000233C5" w:rsidRDefault="00D97B9C" w:rsidP="00D97B9C">
      <w:pPr>
        <w:pStyle w:val="Non-TOCHeading"/>
      </w:pPr>
      <w:r w:rsidRPr="000233C5">
        <w:lastRenderedPageBreak/>
        <w:t>Contents</w:t>
      </w:r>
    </w:p>
    <w:p w14:paraId="6271BD34" w14:textId="7ED4B2C6" w:rsidR="005A442D" w:rsidRDefault="00D97B9C">
      <w:pPr>
        <w:pStyle w:val="TOC1"/>
        <w:rPr>
          <w:rFonts w:eastAsiaTheme="minorEastAsia" w:cstheme="minorBidi"/>
          <w:b w:val="0"/>
          <w:bCs w:val="0"/>
          <w:kern w:val="2"/>
          <w:sz w:val="24"/>
          <w:szCs w:val="24"/>
          <w:lang w:val="en-US"/>
          <w14:ligatures w14:val="standardContextual"/>
        </w:rPr>
      </w:pPr>
      <w:r>
        <w:rPr>
          <w:rFonts w:ascii="Century Gothic" w:hAnsi="Century Gothic"/>
        </w:rPr>
        <w:fldChar w:fldCharType="begin"/>
      </w:r>
      <w:r>
        <w:rPr>
          <w:rFonts w:ascii="Century Gothic" w:hAnsi="Century Gothic"/>
        </w:rPr>
        <w:instrText xml:space="preserve"> TOC \o "1-2" \h \z \u </w:instrText>
      </w:r>
      <w:r>
        <w:rPr>
          <w:rFonts w:ascii="Century Gothic" w:hAnsi="Century Gothic"/>
        </w:rPr>
        <w:fldChar w:fldCharType="separate"/>
      </w:r>
      <w:hyperlink w:anchor="_Toc224652309" w:history="1">
        <w:r w:rsidR="005A442D" w:rsidRPr="00665D17">
          <w:rPr>
            <w:rStyle w:val="Hyperlink"/>
            <w:rFonts w:cstheme="majorBidi"/>
          </w:rPr>
          <w:t>1</w:t>
        </w:r>
        <w:r w:rsidR="005A442D">
          <w:rPr>
            <w:rFonts w:eastAsiaTheme="minorEastAsia" w:cstheme="minorBidi"/>
            <w:b w:val="0"/>
            <w:bCs w:val="0"/>
            <w:kern w:val="2"/>
            <w:sz w:val="24"/>
            <w:szCs w:val="24"/>
            <w:lang w:val="en-US"/>
            <w14:ligatures w14:val="standardContextual"/>
          </w:rPr>
          <w:tab/>
        </w:r>
        <w:r w:rsidR="005A442D" w:rsidRPr="00665D17">
          <w:rPr>
            <w:rStyle w:val="Hyperlink"/>
          </w:rPr>
          <w:t>Document Control</w:t>
        </w:r>
        <w:r w:rsidR="005A442D">
          <w:rPr>
            <w:webHidden/>
          </w:rPr>
          <w:tab/>
        </w:r>
        <w:r w:rsidR="005A442D">
          <w:rPr>
            <w:webHidden/>
          </w:rPr>
          <w:fldChar w:fldCharType="begin"/>
        </w:r>
        <w:r w:rsidR="005A442D">
          <w:rPr>
            <w:webHidden/>
          </w:rPr>
          <w:instrText xml:space="preserve"> PAGEREF _Toc224652309 \h </w:instrText>
        </w:r>
        <w:r w:rsidR="005A442D">
          <w:rPr>
            <w:webHidden/>
          </w:rPr>
        </w:r>
        <w:r w:rsidR="005A442D">
          <w:rPr>
            <w:webHidden/>
          </w:rPr>
          <w:fldChar w:fldCharType="separate"/>
        </w:r>
        <w:r w:rsidR="005A442D">
          <w:rPr>
            <w:webHidden/>
          </w:rPr>
          <w:t>4</w:t>
        </w:r>
        <w:r w:rsidR="005A442D">
          <w:rPr>
            <w:webHidden/>
          </w:rPr>
          <w:fldChar w:fldCharType="end"/>
        </w:r>
      </w:hyperlink>
    </w:p>
    <w:p w14:paraId="407470A6" w14:textId="63029BD0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10" w:history="1">
        <w:r w:rsidRPr="00665D17">
          <w:rPr>
            <w:rStyle w:val="Hyperlink"/>
            <w:noProof/>
          </w:rPr>
          <w:t>1.1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Revision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125457" w14:textId="5F6E0D97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11" w:history="1">
        <w:r w:rsidRPr="00665D17">
          <w:rPr>
            <w:rStyle w:val="Hyperlink"/>
            <w:noProof/>
          </w:rPr>
          <w:t>1.2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Authors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3A64C0" w14:textId="550664D1" w:rsidR="005A442D" w:rsidRDefault="005A442D">
      <w:pPr>
        <w:pStyle w:val="TOC1"/>
        <w:rPr>
          <w:rFonts w:eastAsiaTheme="minorEastAsia" w:cstheme="minorBidi"/>
          <w:b w:val="0"/>
          <w:bCs w:val="0"/>
          <w:kern w:val="2"/>
          <w:sz w:val="24"/>
          <w:szCs w:val="24"/>
          <w:lang w:val="en-US"/>
          <w14:ligatures w14:val="standardContextual"/>
        </w:rPr>
      </w:pPr>
      <w:hyperlink w:anchor="_Toc224652312" w:history="1">
        <w:r w:rsidRPr="00665D17">
          <w:rPr>
            <w:rStyle w:val="Hyperlink"/>
          </w:rPr>
          <w:t>2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</w:rPr>
          <w:t>System Overview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_Toc224652312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B37D6BE" w14:textId="056950BC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13" w:history="1">
        <w:r w:rsidRPr="00665D17">
          <w:rPr>
            <w:rStyle w:val="Hyperlink"/>
            <w:noProof/>
          </w:rPr>
          <w:t>2.1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Platform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360B52" w14:textId="33A2C201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14" w:history="1">
        <w:r w:rsidRPr="00665D17">
          <w:rPr>
            <w:rStyle w:val="Hyperlink"/>
            <w:noProof/>
          </w:rPr>
          <w:t>2.2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Controller Topology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5D0988" w14:textId="4D076604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15" w:history="1">
        <w:r w:rsidRPr="00665D17">
          <w:rPr>
            <w:rStyle w:val="Hyperlink"/>
            <w:noProof/>
          </w:rPr>
          <w:t>2.3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Version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43577B" w14:textId="132DDE49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16" w:history="1">
        <w:r w:rsidRPr="00665D17">
          <w:rPr>
            <w:rStyle w:val="Hyperlink"/>
            <w:noProof/>
          </w:rPr>
          <w:t>2.4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Key Design Decisions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A8008E9" w14:textId="468C0065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17" w:history="1">
        <w:r w:rsidRPr="00665D17">
          <w:rPr>
            <w:rStyle w:val="Hyperlink"/>
            <w:noProof/>
          </w:rPr>
          <w:t>2.5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Management Context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E2BCD2" w14:textId="68A5EF63" w:rsidR="005A442D" w:rsidRDefault="005A442D">
      <w:pPr>
        <w:pStyle w:val="TOC1"/>
        <w:rPr>
          <w:rFonts w:eastAsiaTheme="minorEastAsia" w:cstheme="minorBidi"/>
          <w:b w:val="0"/>
          <w:bCs w:val="0"/>
          <w:kern w:val="2"/>
          <w:sz w:val="24"/>
          <w:szCs w:val="24"/>
          <w:lang w:val="en-US"/>
          <w14:ligatures w14:val="standardContextual"/>
        </w:rPr>
      </w:pPr>
      <w:hyperlink w:anchor="_Toc224652318" w:history="1">
        <w:r w:rsidRPr="00665D17">
          <w:rPr>
            <w:rStyle w:val="Hyperlink"/>
          </w:rPr>
          <w:t>3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</w:rPr>
          <w:t>Architecture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_Toc224652318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172869A" w14:textId="1577818F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19" w:history="1">
        <w:r w:rsidRPr="00665D17">
          <w:rPr>
            <w:rStyle w:val="Hyperlink"/>
            <w:noProof/>
          </w:rPr>
          <w:t>3.1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Logical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A29244" w14:textId="5F0D6306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20" w:history="1">
        <w:r w:rsidRPr="00665D17">
          <w:rPr>
            <w:rStyle w:val="Hyperlink"/>
            <w:noProof/>
          </w:rPr>
          <w:t>3.2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Physical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4D2301E" w14:textId="7CCD0B90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21" w:history="1">
        <w:r w:rsidRPr="00665D17">
          <w:rPr>
            <w:rStyle w:val="Hyperlink"/>
            <w:noProof/>
          </w:rPr>
          <w:t>3.3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SAN Fabric Architecture (Conditional)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8CBA93" w14:textId="67761C28" w:rsidR="005A442D" w:rsidRDefault="005A442D">
      <w:pPr>
        <w:pStyle w:val="TOC1"/>
        <w:rPr>
          <w:rFonts w:eastAsiaTheme="minorEastAsia" w:cstheme="minorBidi"/>
          <w:b w:val="0"/>
          <w:bCs w:val="0"/>
          <w:kern w:val="2"/>
          <w:sz w:val="24"/>
          <w:szCs w:val="24"/>
          <w:lang w:val="en-US"/>
          <w14:ligatures w14:val="standardContextual"/>
        </w:rPr>
      </w:pPr>
      <w:hyperlink w:anchor="_Toc224652322" w:history="1">
        <w:r w:rsidRPr="00665D17">
          <w:rPr>
            <w:rStyle w:val="Hyperlink"/>
          </w:rPr>
          <w:t>4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</w:rPr>
          <w:t>Platform Configuration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_Toc224652322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7DE84C6" w14:textId="21D9A55B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23" w:history="1">
        <w:r w:rsidRPr="00665D17">
          <w:rPr>
            <w:rStyle w:val="Hyperlink"/>
            <w:noProof/>
          </w:rPr>
          <w:t>4.1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Hardware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988502" w14:textId="67C109C6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24" w:history="1">
        <w:r w:rsidRPr="00665D17">
          <w:rPr>
            <w:rStyle w:val="Hyperlink"/>
            <w:noProof/>
          </w:rPr>
          <w:t>4.2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Controller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C3378EA" w14:textId="37393028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25" w:history="1">
        <w:r w:rsidRPr="00665D17">
          <w:rPr>
            <w:rStyle w:val="Hyperlink"/>
            <w:noProof/>
          </w:rPr>
          <w:t>4.3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Storage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DB28505" w14:textId="62596B43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26" w:history="1">
        <w:r w:rsidRPr="00665D17">
          <w:rPr>
            <w:rStyle w:val="Hyperlink"/>
            <w:noProof/>
          </w:rPr>
          <w:t>4.4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Host Connectivity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A5ECC1" w14:textId="68055105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27" w:history="1">
        <w:r w:rsidRPr="00665D17">
          <w:rPr>
            <w:rStyle w:val="Hyperlink"/>
            <w:noProof/>
            <w:lang w:val="en-US"/>
          </w:rPr>
          <w:t>4.5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  <w:lang w:val="en-US"/>
          </w:rPr>
          <w:t>Performance &amp; Cache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787D14" w14:textId="6097F89A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28" w:history="1">
        <w:r w:rsidRPr="00665D17">
          <w:rPr>
            <w:rStyle w:val="Hyperlink"/>
            <w:noProof/>
          </w:rPr>
          <w:t>4.6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Security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6367B8" w14:textId="09D60A9C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29" w:history="1">
        <w:r w:rsidRPr="00665D17">
          <w:rPr>
            <w:rStyle w:val="Hyperlink"/>
            <w:noProof/>
          </w:rPr>
          <w:t>4.7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Data Protection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18ED6A2" w14:textId="68E4B743" w:rsidR="005A442D" w:rsidRDefault="005A442D">
      <w:pPr>
        <w:pStyle w:val="TOC1"/>
        <w:rPr>
          <w:rFonts w:eastAsiaTheme="minorEastAsia" w:cstheme="minorBidi"/>
          <w:b w:val="0"/>
          <w:bCs w:val="0"/>
          <w:kern w:val="2"/>
          <w:sz w:val="24"/>
          <w:szCs w:val="24"/>
          <w:lang w:val="en-US"/>
          <w14:ligatures w14:val="standardContextual"/>
        </w:rPr>
      </w:pPr>
      <w:hyperlink w:anchor="_Toc224652330" w:history="1">
        <w:r w:rsidRPr="00665D17">
          <w:rPr>
            <w:rStyle w:val="Hyperlink"/>
          </w:rPr>
          <w:t>5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</w:rPr>
          <w:t>Operational Behaviour (Day-2)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_Toc224652330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FCCE80F" w14:textId="1C33A333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31" w:history="1">
        <w:r w:rsidRPr="00665D17">
          <w:rPr>
            <w:rStyle w:val="Hyperlink"/>
            <w:noProof/>
          </w:rPr>
          <w:t>5.1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Access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EF4DCF" w14:textId="43256EA5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32" w:history="1">
        <w:r w:rsidRPr="00665D17">
          <w:rPr>
            <w:rStyle w:val="Hyperlink"/>
            <w:noProof/>
          </w:rPr>
          <w:t>5.2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Monitoring &amp; Alert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188C72F" w14:textId="71BF76B2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33" w:history="1">
        <w:r w:rsidRPr="00665D17">
          <w:rPr>
            <w:rStyle w:val="Hyperlink"/>
            <w:noProof/>
          </w:rPr>
          <w:t>5.3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Firmware Lifecycle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74E0666" w14:textId="727B68FD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34" w:history="1">
        <w:r w:rsidRPr="00665D17">
          <w:rPr>
            <w:rStyle w:val="Hyperlink"/>
            <w:noProof/>
          </w:rPr>
          <w:t>5.4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Failure Scenarios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7587D55" w14:textId="05E44F2A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35" w:history="1">
        <w:r w:rsidRPr="00665D17">
          <w:rPr>
            <w:rStyle w:val="Hyperlink"/>
            <w:noProof/>
          </w:rPr>
          <w:t>5.5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Recovery Expectations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8CCD1B6" w14:textId="54A783BC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36" w:history="1">
        <w:r w:rsidRPr="00665D17">
          <w:rPr>
            <w:rStyle w:val="Hyperlink"/>
            <w:noProof/>
          </w:rPr>
          <w:t>5.6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Shutdown / Startup Expectations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49616ED" w14:textId="65ABBE8D" w:rsidR="005A442D" w:rsidRDefault="005A442D">
      <w:pPr>
        <w:pStyle w:val="TOC1"/>
        <w:rPr>
          <w:rFonts w:eastAsiaTheme="minorEastAsia" w:cstheme="minorBidi"/>
          <w:b w:val="0"/>
          <w:bCs w:val="0"/>
          <w:kern w:val="2"/>
          <w:sz w:val="24"/>
          <w:szCs w:val="24"/>
          <w:lang w:val="en-US"/>
          <w14:ligatures w14:val="standardContextual"/>
        </w:rPr>
      </w:pPr>
      <w:hyperlink w:anchor="_Toc224652337" w:history="1">
        <w:r w:rsidRPr="00665D17">
          <w:rPr>
            <w:rStyle w:val="Hyperlink"/>
          </w:rPr>
          <w:t>6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</w:rPr>
          <w:t>Constraints &amp; Assumptions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_Toc224652337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CFA3379" w14:textId="46055C35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38" w:history="1">
        <w:r w:rsidRPr="00665D17">
          <w:rPr>
            <w:rStyle w:val="Hyperlink"/>
            <w:noProof/>
          </w:rPr>
          <w:t>6.1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Capacity Thresholds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5959DB3" w14:textId="1958526A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39" w:history="1">
        <w:r w:rsidRPr="00665D17">
          <w:rPr>
            <w:rStyle w:val="Hyperlink"/>
            <w:noProof/>
          </w:rPr>
          <w:t>6.2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Environmental Dependencies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CF8F5A" w14:textId="5E782B35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40" w:history="1">
        <w:r w:rsidRPr="00665D17">
          <w:rPr>
            <w:rStyle w:val="Hyperlink"/>
            <w:noProof/>
          </w:rPr>
          <w:t>6.3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Design Trade-offs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0BB59CB" w14:textId="691021EB" w:rsidR="005A442D" w:rsidRDefault="005A442D">
      <w:pPr>
        <w:pStyle w:val="TOC1"/>
        <w:rPr>
          <w:rFonts w:eastAsiaTheme="minorEastAsia" w:cstheme="minorBidi"/>
          <w:b w:val="0"/>
          <w:bCs w:val="0"/>
          <w:kern w:val="2"/>
          <w:sz w:val="24"/>
          <w:szCs w:val="24"/>
          <w:lang w:val="en-US"/>
          <w14:ligatures w14:val="standardContextual"/>
        </w:rPr>
      </w:pPr>
      <w:hyperlink w:anchor="_Toc224652341" w:history="1">
        <w:r w:rsidRPr="00665D17">
          <w:rPr>
            <w:rStyle w:val="Hyperlink"/>
          </w:rPr>
          <w:t>7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</w:rPr>
          <w:t>Appendices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_Toc224652341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E70A261" w14:textId="7C24EF2A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42" w:history="1">
        <w:r w:rsidRPr="00665D17">
          <w:rPr>
            <w:rStyle w:val="Hyperlink"/>
            <w:noProof/>
          </w:rPr>
          <w:t>7.1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Detailed Inventory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21230B8" w14:textId="3C215BCD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43" w:history="1">
        <w:r w:rsidRPr="00665D17">
          <w:rPr>
            <w:rStyle w:val="Hyperlink"/>
            <w:noProof/>
          </w:rPr>
          <w:t>7.2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Version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EE3AF48" w14:textId="7479E7AC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44" w:history="1">
        <w:r w:rsidRPr="00665D17">
          <w:rPr>
            <w:rStyle w:val="Hyperlink"/>
            <w:noProof/>
          </w:rPr>
          <w:t>7.3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Configuration Exports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C8059F" w14:textId="06E36A03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45" w:history="1">
        <w:r w:rsidRPr="00665D17">
          <w:rPr>
            <w:rStyle w:val="Hyperlink"/>
            <w:noProof/>
          </w:rPr>
          <w:t>7.4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SAN Fabric Detail (Conditional)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78C728A" w14:textId="34E7786F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46" w:history="1">
        <w:r w:rsidRPr="00665D17">
          <w:rPr>
            <w:rStyle w:val="Hyperlink"/>
            <w:noProof/>
          </w:rPr>
          <w:t>7.5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Operational Procedures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212E070" w14:textId="32776E63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47" w:history="1">
        <w:r w:rsidRPr="00665D17">
          <w:rPr>
            <w:rStyle w:val="Hyperlink"/>
            <w:noProof/>
          </w:rPr>
          <w:t>7.6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Firmware &amp; Component Inventory (XCC)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390D64" w14:textId="713B414E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48" w:history="1">
        <w:r w:rsidRPr="00665D17">
          <w:rPr>
            <w:rStyle w:val="Hyperlink"/>
            <w:noProof/>
          </w:rPr>
          <w:t>7.7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Node-Level Driver Alignment (Critical Components)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CC393F6" w14:textId="20CBE35E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49" w:history="1">
        <w:r w:rsidRPr="00665D17">
          <w:rPr>
            <w:rStyle w:val="Hyperlink"/>
            <w:noProof/>
          </w:rPr>
          <w:t>7.8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102E03" w14:textId="39A42DE4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50" w:history="1">
        <w:r w:rsidRPr="00665D17">
          <w:rPr>
            <w:rStyle w:val="Hyperlink"/>
            <w:noProof/>
          </w:rPr>
          <w:t>7.9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SDT REF {{REMOVE SECTION}}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B6A0F3" w14:textId="65C22DC9" w:rsidR="00D97B9C" w:rsidRDefault="00D97B9C" w:rsidP="00D97B9C">
      <w:r>
        <w:fldChar w:fldCharType="end"/>
      </w:r>
      <w:r>
        <w:br w:type="page"/>
      </w:r>
    </w:p>
    <w:p w14:paraId="6EEE660A" w14:textId="457D7BFE" w:rsidR="00D97B9C" w:rsidRDefault="00D97B9C" w:rsidP="00D97B9C"/>
    <w:p w14:paraId="57926873" w14:textId="44C8D154" w:rsidR="00FA6678" w:rsidRDefault="00FA6678" w:rsidP="002816AB">
      <w:pPr>
        <w:pStyle w:val="LNVHeading1"/>
        <w:rPr>
          <w:rFonts w:eastAsiaTheme="majorEastAsia" w:cstheme="majorBidi"/>
          <w:bCs/>
        </w:rPr>
      </w:pPr>
      <w:bookmarkStart w:id="1" w:name="_Toc224652309"/>
      <w:r>
        <w:t>Document Control</w:t>
      </w:r>
      <w:bookmarkEnd w:id="1"/>
    </w:p>
    <w:p w14:paraId="26BDDE11" w14:textId="54ABDBFD" w:rsidR="00FA6678" w:rsidRDefault="00FA6678" w:rsidP="002816AB">
      <w:pPr>
        <w:pStyle w:val="LNVHeading2"/>
      </w:pPr>
      <w:bookmarkStart w:id="2" w:name="_Toc224652310"/>
      <w:r>
        <w:t>Revision History</w:t>
      </w:r>
      <w:bookmarkEnd w:id="2"/>
    </w:p>
    <w:p w14:paraId="5CFD074B" w14:textId="77777777" w:rsidR="00FA6678" w:rsidRDefault="00FA6678" w:rsidP="00FA6678">
      <w:pPr>
        <w:rPr>
          <w:i/>
        </w:rPr>
      </w:pPr>
      <w:r>
        <w:rPr>
          <w:i/>
        </w:rPr>
        <w:t>Record document updates only (not configuration state changes).</w:t>
      </w:r>
    </w:p>
    <w:p w14:paraId="0B349CCC" w14:textId="77777777" w:rsidR="00FA6678" w:rsidRDefault="00FA6678" w:rsidP="00FA6678">
      <w:pPr>
        <w:rPr>
          <w:i/>
        </w:rPr>
      </w:pP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1174"/>
        <w:gridCol w:w="1707"/>
        <w:gridCol w:w="2168"/>
        <w:gridCol w:w="3945"/>
      </w:tblGrid>
      <w:tr w:rsidR="00FA6678" w:rsidRPr="003B34C3" w14:paraId="119455B5" w14:textId="77777777" w:rsidTr="00922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653" w:type="pct"/>
          </w:tcPr>
          <w:p w14:paraId="525D684C" w14:textId="77777777" w:rsidR="00FA6678" w:rsidRPr="003B34C3" w:rsidRDefault="00FA6678" w:rsidP="00922F3B">
            <w:pPr>
              <w:pStyle w:val="LNVTableText1-9Pt-Indented"/>
            </w:pPr>
            <w:r w:rsidRPr="003B34C3">
              <w:t>Version</w:t>
            </w:r>
          </w:p>
        </w:tc>
        <w:tc>
          <w:tcPr>
            <w:tcW w:w="949" w:type="pct"/>
          </w:tcPr>
          <w:p w14:paraId="6476FC28" w14:textId="77777777" w:rsidR="00FA6678" w:rsidRPr="003B34C3" w:rsidRDefault="00FA6678" w:rsidP="00922F3B">
            <w:pPr>
              <w:pStyle w:val="LNVTableText1-9Pt-Indented"/>
            </w:pPr>
            <w:r w:rsidRPr="003B34C3">
              <w:t>Date</w:t>
            </w:r>
          </w:p>
        </w:tc>
        <w:tc>
          <w:tcPr>
            <w:tcW w:w="1205" w:type="pct"/>
          </w:tcPr>
          <w:p w14:paraId="43B46E7C" w14:textId="77777777" w:rsidR="00FA6678" w:rsidRPr="003B34C3" w:rsidRDefault="00FA6678" w:rsidP="00922F3B">
            <w:pPr>
              <w:pStyle w:val="LNVTableText1-9Pt-Indented"/>
            </w:pPr>
            <w:r w:rsidRPr="003B34C3">
              <w:t>Author</w:t>
            </w:r>
          </w:p>
        </w:tc>
        <w:tc>
          <w:tcPr>
            <w:tcW w:w="2193" w:type="pct"/>
          </w:tcPr>
          <w:p w14:paraId="7BFF70B9" w14:textId="77777777" w:rsidR="00FA6678" w:rsidRPr="003B34C3" w:rsidRDefault="00FA6678" w:rsidP="00922F3B">
            <w:pPr>
              <w:pStyle w:val="LNVTableText1-9Pt-Indented"/>
            </w:pPr>
            <w:r w:rsidRPr="003B34C3">
              <w:t>Reason for Issue</w:t>
            </w:r>
          </w:p>
        </w:tc>
      </w:tr>
      <w:tr w:rsidR="00FA6678" w:rsidRPr="003B34C3" w14:paraId="11EC631E" w14:textId="77777777" w:rsidTr="00922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653" w:type="pct"/>
          </w:tcPr>
          <w:p w14:paraId="02A8B4D5" w14:textId="77777777" w:rsidR="00FA6678" w:rsidRPr="003B34C3" w:rsidRDefault="00FA6678" w:rsidP="00922F3B">
            <w:pPr>
              <w:pStyle w:val="LNVTableText1-9Pt-Indented"/>
            </w:pPr>
          </w:p>
        </w:tc>
        <w:tc>
          <w:tcPr>
            <w:tcW w:w="949" w:type="pct"/>
          </w:tcPr>
          <w:p w14:paraId="1D2E0C13" w14:textId="77777777" w:rsidR="00FA6678" w:rsidRPr="003B34C3" w:rsidRDefault="00FA6678" w:rsidP="00922F3B">
            <w:pPr>
              <w:pStyle w:val="LNVTableText1-9Pt-Indented"/>
            </w:pPr>
          </w:p>
        </w:tc>
        <w:tc>
          <w:tcPr>
            <w:tcW w:w="1205" w:type="pct"/>
          </w:tcPr>
          <w:p w14:paraId="0A91ED54" w14:textId="77777777" w:rsidR="00FA6678" w:rsidRPr="003B34C3" w:rsidRDefault="00FA6678" w:rsidP="00922F3B">
            <w:pPr>
              <w:pStyle w:val="LNVTableText1-9Pt-Indented"/>
            </w:pPr>
          </w:p>
        </w:tc>
        <w:tc>
          <w:tcPr>
            <w:tcW w:w="2193" w:type="pct"/>
          </w:tcPr>
          <w:p w14:paraId="1B4A7161" w14:textId="77777777" w:rsidR="00FA6678" w:rsidRPr="003B34C3" w:rsidRDefault="00FA6678" w:rsidP="00922F3B">
            <w:pPr>
              <w:pStyle w:val="LNVTableText1-9Pt-Indented"/>
            </w:pPr>
          </w:p>
        </w:tc>
      </w:tr>
      <w:tr w:rsidR="00FA6678" w:rsidRPr="003B34C3" w14:paraId="6C0E10A6" w14:textId="77777777" w:rsidTr="00922F3B">
        <w:trPr>
          <w:trHeight w:val="340"/>
        </w:trPr>
        <w:tc>
          <w:tcPr>
            <w:tcW w:w="653" w:type="pct"/>
          </w:tcPr>
          <w:p w14:paraId="34A33750" w14:textId="77777777" w:rsidR="00FA6678" w:rsidRPr="003B34C3" w:rsidRDefault="00FA6678" w:rsidP="00922F3B">
            <w:pPr>
              <w:pStyle w:val="LNVTableText1-9Pt-Indented"/>
            </w:pPr>
          </w:p>
        </w:tc>
        <w:tc>
          <w:tcPr>
            <w:tcW w:w="949" w:type="pct"/>
          </w:tcPr>
          <w:p w14:paraId="748DC17D" w14:textId="77777777" w:rsidR="00FA6678" w:rsidRPr="003B34C3" w:rsidRDefault="00FA6678" w:rsidP="00922F3B">
            <w:pPr>
              <w:pStyle w:val="LNVTableText1-9Pt-Indented"/>
            </w:pPr>
          </w:p>
        </w:tc>
        <w:tc>
          <w:tcPr>
            <w:tcW w:w="1205" w:type="pct"/>
          </w:tcPr>
          <w:p w14:paraId="7D44D8E9" w14:textId="77777777" w:rsidR="00FA6678" w:rsidRPr="003B34C3" w:rsidRDefault="00FA6678" w:rsidP="00922F3B">
            <w:pPr>
              <w:pStyle w:val="LNVTableText1-9Pt-Indented"/>
            </w:pPr>
          </w:p>
        </w:tc>
        <w:tc>
          <w:tcPr>
            <w:tcW w:w="2193" w:type="pct"/>
          </w:tcPr>
          <w:p w14:paraId="55425043" w14:textId="77777777" w:rsidR="00FA6678" w:rsidRPr="003B34C3" w:rsidRDefault="00FA6678" w:rsidP="00922F3B">
            <w:pPr>
              <w:pStyle w:val="LNVTableText1-9Pt-Indented"/>
            </w:pPr>
          </w:p>
        </w:tc>
      </w:tr>
      <w:tr w:rsidR="00FA6678" w:rsidRPr="003B34C3" w14:paraId="37872656" w14:textId="77777777" w:rsidTr="00922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653" w:type="pct"/>
          </w:tcPr>
          <w:p w14:paraId="72A1A93C" w14:textId="77777777" w:rsidR="00FA6678" w:rsidRPr="003B34C3" w:rsidRDefault="00FA6678" w:rsidP="00922F3B">
            <w:pPr>
              <w:pStyle w:val="LNVTableText1-9Pt-Indented"/>
            </w:pPr>
          </w:p>
        </w:tc>
        <w:tc>
          <w:tcPr>
            <w:tcW w:w="949" w:type="pct"/>
          </w:tcPr>
          <w:p w14:paraId="3EE66998" w14:textId="77777777" w:rsidR="00FA6678" w:rsidRPr="003B34C3" w:rsidRDefault="00FA6678" w:rsidP="00922F3B">
            <w:pPr>
              <w:pStyle w:val="LNVTableText1-9Pt-Indented"/>
            </w:pPr>
          </w:p>
        </w:tc>
        <w:tc>
          <w:tcPr>
            <w:tcW w:w="1205" w:type="pct"/>
          </w:tcPr>
          <w:p w14:paraId="286DBD5E" w14:textId="77777777" w:rsidR="00FA6678" w:rsidRPr="003B34C3" w:rsidRDefault="00FA6678" w:rsidP="00922F3B">
            <w:pPr>
              <w:pStyle w:val="LNVTableText1-9Pt-Indented"/>
            </w:pPr>
          </w:p>
        </w:tc>
        <w:tc>
          <w:tcPr>
            <w:tcW w:w="2193" w:type="pct"/>
          </w:tcPr>
          <w:p w14:paraId="15068E20" w14:textId="77777777" w:rsidR="00FA6678" w:rsidRPr="003B34C3" w:rsidRDefault="00FA6678" w:rsidP="00922F3B">
            <w:pPr>
              <w:pStyle w:val="LNVTableText1-9Pt-Indented"/>
            </w:pPr>
          </w:p>
        </w:tc>
      </w:tr>
    </w:tbl>
    <w:p w14:paraId="6C494809" w14:textId="77777777" w:rsidR="00FA6678" w:rsidRDefault="00FA6678" w:rsidP="00FA6678"/>
    <w:p w14:paraId="095662BD" w14:textId="77777777" w:rsidR="00FA6678" w:rsidRPr="008F5F01" w:rsidRDefault="00FA6678" w:rsidP="002816AB">
      <w:pPr>
        <w:pStyle w:val="LNVHeading2"/>
      </w:pPr>
      <w:bookmarkStart w:id="3" w:name="_Toc102466204"/>
      <w:bookmarkStart w:id="4" w:name="_Toc224652311"/>
      <w:r w:rsidRPr="008F5F01">
        <w:t>Authors</w:t>
      </w:r>
      <w:bookmarkEnd w:id="3"/>
      <w:bookmarkEnd w:id="4"/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1405"/>
        <w:gridCol w:w="1372"/>
        <w:gridCol w:w="2475"/>
        <w:gridCol w:w="3742"/>
      </w:tblGrid>
      <w:tr w:rsidR="00FA6678" w:rsidRPr="00481B5F" w14:paraId="3F91B753" w14:textId="77777777" w:rsidTr="00922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781" w:type="pct"/>
          </w:tcPr>
          <w:p w14:paraId="5216AD8C" w14:textId="77777777" w:rsidR="00FA6678" w:rsidRPr="00481B5F" w:rsidRDefault="00FA6678" w:rsidP="00922F3B">
            <w:pPr>
              <w:pStyle w:val="LNVTableText1-9Pt-Indented"/>
            </w:pPr>
          </w:p>
        </w:tc>
        <w:tc>
          <w:tcPr>
            <w:tcW w:w="763" w:type="pct"/>
          </w:tcPr>
          <w:p w14:paraId="4B0CB93D" w14:textId="77777777" w:rsidR="00FA6678" w:rsidRPr="00481B5F" w:rsidRDefault="00FA6678" w:rsidP="00922F3B">
            <w:pPr>
              <w:pStyle w:val="LNVTableText1-9Pt-Indented"/>
            </w:pPr>
            <w:r w:rsidRPr="00481B5F">
              <w:t>Date</w:t>
            </w:r>
          </w:p>
        </w:tc>
        <w:tc>
          <w:tcPr>
            <w:tcW w:w="1376" w:type="pct"/>
          </w:tcPr>
          <w:p w14:paraId="422B29C8" w14:textId="77777777" w:rsidR="00FA6678" w:rsidRPr="00481B5F" w:rsidRDefault="00FA6678" w:rsidP="00922F3B">
            <w:pPr>
              <w:pStyle w:val="LNVTableText1-9Pt-Indented"/>
            </w:pPr>
            <w:r w:rsidRPr="00481B5F">
              <w:t>Author</w:t>
            </w:r>
          </w:p>
        </w:tc>
        <w:tc>
          <w:tcPr>
            <w:tcW w:w="2080" w:type="pct"/>
          </w:tcPr>
          <w:p w14:paraId="0CEEC895" w14:textId="77777777" w:rsidR="00FA6678" w:rsidRPr="00481B5F" w:rsidRDefault="00FA6678" w:rsidP="00922F3B">
            <w:pPr>
              <w:pStyle w:val="LNVTableText1-9Pt-Indented"/>
            </w:pPr>
            <w:r w:rsidRPr="00481B5F">
              <w:t>Title</w:t>
            </w:r>
          </w:p>
        </w:tc>
      </w:tr>
      <w:tr w:rsidR="00FA6678" w:rsidRPr="00481B5F" w14:paraId="0BB046DE" w14:textId="77777777" w:rsidTr="00922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781" w:type="pct"/>
          </w:tcPr>
          <w:p w14:paraId="5432B1A9" w14:textId="77777777" w:rsidR="00FA6678" w:rsidRPr="00481B5F" w:rsidRDefault="00FA6678" w:rsidP="00922F3B">
            <w:pPr>
              <w:pStyle w:val="LNVTableText1-9Pt-Indented"/>
            </w:pPr>
            <w:r w:rsidRPr="00481B5F">
              <w:t>Prepared:</w:t>
            </w:r>
          </w:p>
        </w:tc>
        <w:tc>
          <w:tcPr>
            <w:tcW w:w="763" w:type="pct"/>
          </w:tcPr>
          <w:p w14:paraId="37D67750" w14:textId="77777777" w:rsidR="00FA6678" w:rsidRPr="00481B5F" w:rsidRDefault="00FA6678" w:rsidP="00922F3B">
            <w:pPr>
              <w:pStyle w:val="LNVTableText1-9Pt-Indented"/>
            </w:pPr>
          </w:p>
        </w:tc>
        <w:tc>
          <w:tcPr>
            <w:tcW w:w="1376" w:type="pct"/>
          </w:tcPr>
          <w:p w14:paraId="39AC0683" w14:textId="77777777" w:rsidR="00FA6678" w:rsidRPr="00481B5F" w:rsidRDefault="00FA6678" w:rsidP="00922F3B">
            <w:pPr>
              <w:pStyle w:val="LNVTableText1-9Pt-Indented"/>
            </w:pPr>
          </w:p>
        </w:tc>
        <w:tc>
          <w:tcPr>
            <w:tcW w:w="2080" w:type="pct"/>
          </w:tcPr>
          <w:p w14:paraId="1782B040" w14:textId="77777777" w:rsidR="00FA6678" w:rsidRPr="00481B5F" w:rsidRDefault="00FA6678" w:rsidP="00922F3B">
            <w:pPr>
              <w:pStyle w:val="LNVTableText1-9Pt-Indented"/>
            </w:pPr>
          </w:p>
        </w:tc>
      </w:tr>
      <w:tr w:rsidR="00FA6678" w:rsidRPr="00481B5F" w14:paraId="0FC5421F" w14:textId="77777777" w:rsidTr="00922F3B">
        <w:trPr>
          <w:trHeight w:val="340"/>
        </w:trPr>
        <w:tc>
          <w:tcPr>
            <w:tcW w:w="781" w:type="pct"/>
          </w:tcPr>
          <w:p w14:paraId="049B6E4C" w14:textId="77777777" w:rsidR="00FA6678" w:rsidRPr="00481B5F" w:rsidRDefault="00FA6678" w:rsidP="00922F3B">
            <w:pPr>
              <w:pStyle w:val="LNVTableText1-9Pt-Indented"/>
            </w:pPr>
            <w:r w:rsidRPr="00481B5F">
              <w:t>Reviewed:</w:t>
            </w:r>
          </w:p>
        </w:tc>
        <w:tc>
          <w:tcPr>
            <w:tcW w:w="763" w:type="pct"/>
          </w:tcPr>
          <w:p w14:paraId="59E2FD33" w14:textId="77777777" w:rsidR="00FA6678" w:rsidRPr="00481B5F" w:rsidRDefault="00FA6678" w:rsidP="00922F3B">
            <w:pPr>
              <w:pStyle w:val="LNVTableText1-9Pt-Indented"/>
            </w:pPr>
          </w:p>
        </w:tc>
        <w:tc>
          <w:tcPr>
            <w:tcW w:w="1376" w:type="pct"/>
          </w:tcPr>
          <w:p w14:paraId="74187214" w14:textId="77777777" w:rsidR="00FA6678" w:rsidRPr="00481B5F" w:rsidRDefault="00FA6678" w:rsidP="00922F3B">
            <w:pPr>
              <w:pStyle w:val="LNVTableText1-9Pt-Indented"/>
            </w:pPr>
          </w:p>
        </w:tc>
        <w:tc>
          <w:tcPr>
            <w:tcW w:w="2080" w:type="pct"/>
          </w:tcPr>
          <w:p w14:paraId="68DD6053" w14:textId="77777777" w:rsidR="00FA6678" w:rsidRPr="00481B5F" w:rsidRDefault="00FA6678" w:rsidP="00922F3B">
            <w:pPr>
              <w:pStyle w:val="LNVTableText1-9Pt-Indented"/>
            </w:pPr>
          </w:p>
        </w:tc>
      </w:tr>
    </w:tbl>
    <w:p w14:paraId="2701C103" w14:textId="77777777" w:rsidR="00FA6678" w:rsidRDefault="00FA6678" w:rsidP="00FA6678"/>
    <w:p w14:paraId="4B8FA283" w14:textId="605A6949" w:rsidR="008A6C5C" w:rsidRDefault="008A6C5C">
      <w:pPr>
        <w:spacing w:after="200"/>
        <w:ind w:left="0"/>
      </w:pPr>
      <w:r>
        <w:br w:type="page"/>
      </w:r>
    </w:p>
    <w:p w14:paraId="720DAF45" w14:textId="6E195068" w:rsidR="00FA6678" w:rsidRDefault="00FA6678" w:rsidP="002816AB">
      <w:pPr>
        <w:pStyle w:val="LNVHeading1"/>
      </w:pPr>
      <w:bookmarkStart w:id="5" w:name="_Toc224652312"/>
      <w:r>
        <w:lastRenderedPageBreak/>
        <w:t>System Overview</w:t>
      </w:r>
      <w:bookmarkEnd w:id="5"/>
    </w:p>
    <w:p w14:paraId="1209E0E8" w14:textId="77777777" w:rsidR="00FA6678" w:rsidRDefault="00FA6678" w:rsidP="00FA6678">
      <w:r>
        <w:rPr>
          <w:i/>
        </w:rPr>
        <w:t>Provide a high-level orientation enabling a technical reader to understand the environment within minutes.</w:t>
      </w:r>
    </w:p>
    <w:p w14:paraId="6BBF7860" w14:textId="77777777" w:rsidR="0060278E" w:rsidRDefault="0060278E" w:rsidP="0060278E">
      <w:pPr>
        <w:pStyle w:val="LNVHeading2"/>
      </w:pPr>
      <w:bookmarkStart w:id="6" w:name="_Toc224652313"/>
      <w:r>
        <w:t>Platform Summary</w:t>
      </w:r>
      <w:bookmarkEnd w:id="6"/>
    </w:p>
    <w:p w14:paraId="2B79ED11" w14:textId="77777777" w:rsidR="0060278E" w:rsidRDefault="0060278E" w:rsidP="0060278E">
      <w:r>
        <w:rPr>
          <w:i/>
        </w:rPr>
        <w:t>Include array model, controller count, firmware version, drive count, and usable capacity.</w:t>
      </w:r>
    </w:p>
    <w:sdt>
      <w:sdtPr>
        <w:alias w:val="LNV.Lenovo.DE.System[ArrayName].Summary"/>
        <w:tag w:val="LNV.Lenovo.DE.System[ArrayName].Summary"/>
        <w:id w:val="-1808158579"/>
        <w:lock w:val="contentLocked"/>
        <w:placeholder>
          <w:docPart w:val="9D0A8AD2260446FE891DEDECC5AEE110"/>
        </w:placeholder>
        <w:showingPlcHdr/>
        <w15:appearance w15:val="tags"/>
      </w:sdtPr>
      <w:sdtContent>
        <w:p w14:paraId="315A2624" w14:textId="319103BB" w:rsidR="002C6293" w:rsidRDefault="002C6293" w:rsidP="0060278E">
          <w:r w:rsidRPr="00896CC1">
            <w:rPr>
              <w:rStyle w:val="PlaceholderText"/>
            </w:rPr>
            <w:t>Click or tap here to enter text.</w:t>
          </w:r>
        </w:p>
      </w:sdtContent>
    </w:sdt>
    <w:p w14:paraId="4D80AD8C" w14:textId="77777777" w:rsidR="005A3225" w:rsidRDefault="005A3225" w:rsidP="0060278E"/>
    <w:sdt>
      <w:sdtPr>
        <w:alias w:val="LNV.Lenovo.DE.Pool[PoolName].Tables.Inventory"/>
        <w:tag w:val="LNV.Lenovo.DE.Pool[PoolName].Tables.Inventory"/>
        <w:id w:val="-1245408307"/>
        <w:placeholder>
          <w:docPart w:val="CA275FF8BA6A44039076F3D40985A0FB"/>
        </w:placeholder>
        <w:showingPlcHdr/>
        <w15:appearance w15:val="tags"/>
      </w:sdtPr>
      <w:sdtContent>
        <w:p w14:paraId="31751A06" w14:textId="6E339FA7" w:rsidR="0060278E" w:rsidRDefault="00767CBC" w:rsidP="0060278E">
          <w:r w:rsidRPr="00896CC1">
            <w:rPr>
              <w:rStyle w:val="PlaceholderText"/>
            </w:rPr>
            <w:t>Click or tap here to enter text.</w:t>
          </w:r>
        </w:p>
      </w:sdtContent>
    </w:sdt>
    <w:p w14:paraId="665627B1" w14:textId="77777777" w:rsidR="00BE090D" w:rsidRDefault="00BE090D" w:rsidP="00BE090D">
      <w:bookmarkStart w:id="7" w:name="_Toc224652314"/>
    </w:p>
    <w:sdt>
      <w:sdtPr>
        <w:alias w:val="LNV.Lenovo.DE.Volume[VolumeName].Tables.Inventory"/>
        <w:tag w:val="LNV.Lenovo.DE.Volume[VolumeName].Tables.Inventory"/>
        <w:id w:val="1276445714"/>
        <w:placeholder>
          <w:docPart w:val="8A7F3027DF3B47EAB6FF44E00522E3EA"/>
        </w:placeholder>
        <w:showingPlcHdr/>
        <w15:appearance w15:val="tags"/>
      </w:sdtPr>
      <w:sdtContent>
        <w:p w14:paraId="09B229AE" w14:textId="403BF8EC" w:rsidR="005A3225" w:rsidRDefault="005A3225" w:rsidP="00BE090D">
          <w:r w:rsidRPr="00F0115C">
            <w:rPr>
              <w:rStyle w:val="PlaceholderText"/>
            </w:rPr>
            <w:t>Click or tap here to enter text.</w:t>
          </w:r>
        </w:p>
      </w:sdtContent>
    </w:sdt>
    <w:p w14:paraId="69683529" w14:textId="77777777" w:rsidR="005A3225" w:rsidRDefault="005A3225" w:rsidP="00BE090D"/>
    <w:p w14:paraId="74742D38" w14:textId="5DA6591D" w:rsidR="0060278E" w:rsidRDefault="0060278E" w:rsidP="0060278E">
      <w:pPr>
        <w:pStyle w:val="LNVHeading2"/>
      </w:pPr>
      <w:r>
        <w:t>Controller Topology</w:t>
      </w:r>
      <w:bookmarkEnd w:id="7"/>
    </w:p>
    <w:p w14:paraId="787CA0E2" w14:textId="77777777" w:rsidR="005A442D" w:rsidRDefault="005A442D" w:rsidP="0060278E">
      <w:pPr>
        <w:rPr>
          <w:i/>
        </w:rPr>
      </w:pPr>
      <w:r w:rsidRPr="005A442D">
        <w:rPr>
          <w:i/>
        </w:rPr>
        <w:t>Describe controller A/B architecture, active ownership behaviour, host interface presentation, and redundancy model.</w:t>
      </w:r>
    </w:p>
    <w:p w14:paraId="60C7AB82" w14:textId="77777777" w:rsidR="00430FD1" w:rsidRDefault="00430FD1" w:rsidP="0060278E"/>
    <w:sdt>
      <w:sdtPr>
        <w:alias w:val="LNV.Lenovo.DE.System[ArrayName].Tables.Controllers"/>
        <w:tag w:val="LNV.Lenovo.DE.System[ArrayName].Tables.Controllers"/>
        <w:id w:val="-2047593557"/>
        <w:placeholder>
          <w:docPart w:val="8BDA4E8FD25047D98CF4001D2D73C372"/>
        </w:placeholder>
        <w:showingPlcHdr/>
        <w15:appearance w15:val="tags"/>
      </w:sdtPr>
      <w:sdtContent>
        <w:p w14:paraId="0C45A2B5" w14:textId="30366685" w:rsidR="00430FD1" w:rsidRDefault="00430FD1" w:rsidP="005A3225">
          <w:r w:rsidRPr="00F0115C">
            <w:rPr>
              <w:rStyle w:val="PlaceholderText"/>
            </w:rPr>
            <w:t>Click ore to enter text.</w:t>
          </w:r>
        </w:p>
      </w:sdtContent>
    </w:sdt>
    <w:p w14:paraId="51A0CADE" w14:textId="77777777" w:rsidR="00430FD1" w:rsidRDefault="00430FD1" w:rsidP="0060278E"/>
    <w:p w14:paraId="0696D077" w14:textId="4DC24051" w:rsidR="0060278E" w:rsidRDefault="0060278E" w:rsidP="0060278E">
      <w:pPr>
        <w:pStyle w:val="LNVHeading2"/>
      </w:pPr>
      <w:bookmarkStart w:id="8" w:name="_Toc224652315"/>
      <w:r>
        <w:t>Version Matrix</w:t>
      </w:r>
      <w:bookmarkEnd w:id="8"/>
    </w:p>
    <w:p w14:paraId="62C823F2" w14:textId="77777777" w:rsidR="0060278E" w:rsidRDefault="0060278E" w:rsidP="0060278E">
      <w:r>
        <w:rPr>
          <w:i/>
        </w:rPr>
        <w:t xml:space="preserve">Provide </w:t>
      </w:r>
      <w:proofErr w:type="spellStart"/>
      <w:r>
        <w:rPr>
          <w:i/>
        </w:rPr>
        <w:t>SANtricity</w:t>
      </w:r>
      <w:proofErr w:type="spellEnd"/>
      <w:r>
        <w:rPr>
          <w:i/>
        </w:rPr>
        <w:t xml:space="preserve"> firmware, NVSRAM version, controller firmware and disk firmware baseline.</w:t>
      </w:r>
    </w:p>
    <w:p w14:paraId="1B2BB854" w14:textId="77777777" w:rsidR="00314C29" w:rsidRDefault="00314C29" w:rsidP="0060278E"/>
    <w:p w14:paraId="339785A2" w14:textId="77777777" w:rsidR="00314C29" w:rsidRDefault="00314C29" w:rsidP="0060278E"/>
    <w:p w14:paraId="5F491D8C" w14:textId="213E9FD0" w:rsidR="0060278E" w:rsidRDefault="0060278E" w:rsidP="0060278E">
      <w:pPr>
        <w:pStyle w:val="LNVHeading2"/>
      </w:pPr>
      <w:bookmarkStart w:id="9" w:name="_Toc224652316"/>
      <w:r>
        <w:t>Key Design Decisions</w:t>
      </w:r>
      <w:bookmarkEnd w:id="9"/>
    </w:p>
    <w:p w14:paraId="12FF7ED2" w14:textId="77777777" w:rsidR="0060278E" w:rsidRDefault="0060278E" w:rsidP="0060278E">
      <w:r>
        <w:rPr>
          <w:i/>
        </w:rPr>
        <w:t>Explain pool design (DDP vs RAID groups), connectivity model (FC/iSCSI), snapshot policies, and replication configuration.</w:t>
      </w:r>
    </w:p>
    <w:p w14:paraId="6EB0F489" w14:textId="7D5F5B24" w:rsidR="0060278E" w:rsidRDefault="0060278E" w:rsidP="0060278E">
      <w:pPr>
        <w:pStyle w:val="LNVHeading2"/>
      </w:pPr>
      <w:bookmarkStart w:id="10" w:name="_Toc224652317"/>
      <w:r>
        <w:t>Management Context</w:t>
      </w:r>
      <w:bookmarkEnd w:id="10"/>
    </w:p>
    <w:p w14:paraId="15A21918" w14:textId="77777777" w:rsidR="0060278E" w:rsidRDefault="0060278E" w:rsidP="0060278E">
      <w:r>
        <w:rPr>
          <w:i/>
        </w:rPr>
        <w:t>Clarify embedded management interface, monitoring integration, and management network scope.</w:t>
      </w:r>
    </w:p>
    <w:p w14:paraId="6F693E66" w14:textId="77777777" w:rsidR="00314C29" w:rsidRDefault="00314C29" w:rsidP="0060278E"/>
    <w:p w14:paraId="330C93C7" w14:textId="77777777" w:rsidR="00314C29" w:rsidRDefault="00314C29" w:rsidP="0060278E"/>
    <w:p w14:paraId="2B198BCE" w14:textId="7FF10258" w:rsidR="0060278E" w:rsidRDefault="0060278E" w:rsidP="00482790">
      <w:pPr>
        <w:pStyle w:val="LNVHeading1"/>
      </w:pPr>
      <w:bookmarkStart w:id="11" w:name="_Toc224652318"/>
      <w:r>
        <w:t>Architecture</w:t>
      </w:r>
      <w:bookmarkEnd w:id="11"/>
    </w:p>
    <w:p w14:paraId="0E151643" w14:textId="77777777" w:rsidR="0060278E" w:rsidRDefault="0060278E" w:rsidP="0060278E">
      <w:r>
        <w:rPr>
          <w:i/>
        </w:rPr>
        <w:t>Describe structural relationships between controllers, storage pools, volumes, and host connectivity.</w:t>
      </w:r>
    </w:p>
    <w:p w14:paraId="5A03B333" w14:textId="5AB2AFB0" w:rsidR="0060278E" w:rsidRDefault="0060278E" w:rsidP="0060278E">
      <w:pPr>
        <w:pStyle w:val="LNVHeading2"/>
      </w:pPr>
      <w:bookmarkStart w:id="12" w:name="_Toc224652319"/>
      <w:r>
        <w:lastRenderedPageBreak/>
        <w:t>Logical Architecture</w:t>
      </w:r>
      <w:bookmarkEnd w:id="12"/>
    </w:p>
    <w:p w14:paraId="5AFE8178" w14:textId="77777777" w:rsidR="0060278E" w:rsidRDefault="0060278E" w:rsidP="0060278E">
      <w:r>
        <w:rPr>
          <w:i/>
        </w:rPr>
        <w:t>Insert logical architecture diagram describing controller roles, pools, and volume layout.</w:t>
      </w:r>
    </w:p>
    <w:p w14:paraId="51FB4276" w14:textId="77777777" w:rsidR="00314C29" w:rsidRDefault="00314C29" w:rsidP="0060278E"/>
    <w:p w14:paraId="3DBBF1FC" w14:textId="77777777" w:rsidR="00314C29" w:rsidRDefault="00314C29" w:rsidP="0060278E"/>
    <w:p w14:paraId="20F6275E" w14:textId="5BF3F915" w:rsidR="0060278E" w:rsidRDefault="0060278E" w:rsidP="0060278E">
      <w:pPr>
        <w:pStyle w:val="LNVHeading2"/>
      </w:pPr>
      <w:bookmarkStart w:id="13" w:name="_Toc224652320"/>
      <w:r>
        <w:t>Physical Layout</w:t>
      </w:r>
      <w:bookmarkEnd w:id="13"/>
    </w:p>
    <w:p w14:paraId="1E50FBF8" w14:textId="77777777" w:rsidR="0060278E" w:rsidRDefault="0060278E" w:rsidP="0060278E">
      <w:r>
        <w:rPr>
          <w:i/>
        </w:rPr>
        <w:t>Insert rack diagram showing controller shelves and disk shelf placement.</w:t>
      </w:r>
    </w:p>
    <w:p w14:paraId="23DF2320" w14:textId="41EE8F9A" w:rsidR="0060278E" w:rsidRDefault="0060278E" w:rsidP="0060278E">
      <w:pPr>
        <w:pStyle w:val="LNVHeading2"/>
      </w:pPr>
      <w:bookmarkStart w:id="14" w:name="_Toc224652321"/>
      <w:r>
        <w:t>SAN Fabric Architecture (Conditional)</w:t>
      </w:r>
      <w:bookmarkEnd w:id="14"/>
    </w:p>
    <w:p w14:paraId="425347C9" w14:textId="77777777" w:rsidR="0060278E" w:rsidRDefault="0060278E" w:rsidP="0060278E">
      <w:r>
        <w:rPr>
          <w:i/>
        </w:rPr>
        <w:t>Describe FC fabric topology, zoning model, and switch redundancy.</w:t>
      </w:r>
    </w:p>
    <w:p w14:paraId="40281E07" w14:textId="77777777" w:rsidR="00FE3160" w:rsidRDefault="00FE3160" w:rsidP="0060278E"/>
    <w:p w14:paraId="5FE5B7B5" w14:textId="77777777" w:rsidR="00FE3160" w:rsidRDefault="00FE3160" w:rsidP="0060278E"/>
    <w:p w14:paraId="606AD77C" w14:textId="6058BB6C" w:rsidR="0060278E" w:rsidRDefault="0060278E" w:rsidP="00482790">
      <w:pPr>
        <w:pStyle w:val="LNVHeading1"/>
      </w:pPr>
      <w:bookmarkStart w:id="15" w:name="_Toc224652322"/>
      <w:r>
        <w:t>Platform Configuration</w:t>
      </w:r>
      <w:bookmarkEnd w:id="15"/>
    </w:p>
    <w:p w14:paraId="7DD989F5" w14:textId="77777777" w:rsidR="0060278E" w:rsidRDefault="0060278E" w:rsidP="0060278E">
      <w:r>
        <w:rPr>
          <w:i/>
        </w:rPr>
        <w:t>Document authoritative configuration state only. Avoid design narrative or operational procedures.</w:t>
      </w:r>
    </w:p>
    <w:p w14:paraId="1D8E7B03" w14:textId="293EA7A8" w:rsidR="0060278E" w:rsidRDefault="0060278E" w:rsidP="00482790">
      <w:pPr>
        <w:pStyle w:val="LNVHeading2"/>
      </w:pPr>
      <w:bookmarkStart w:id="16" w:name="_Toc224652323"/>
      <w:r>
        <w:t>Hardware Configuration</w:t>
      </w:r>
      <w:bookmarkEnd w:id="16"/>
    </w:p>
    <w:p w14:paraId="0EDCF4B7" w14:textId="77777777" w:rsidR="005A442D" w:rsidRDefault="005A442D" w:rsidP="0060278E">
      <w:pPr>
        <w:rPr>
          <w:i/>
        </w:rPr>
      </w:pPr>
      <w:r w:rsidRPr="005A442D">
        <w:rPr>
          <w:i/>
        </w:rPr>
        <w:t>Include drive inventory, media type, shelf placement, and underlying node hardware if present.</w:t>
      </w:r>
    </w:p>
    <w:p w14:paraId="4C1D9D92" w14:textId="77777777" w:rsidR="00FE3160" w:rsidRDefault="00FE3160" w:rsidP="0060278E"/>
    <w:p w14:paraId="302E00B9" w14:textId="77777777" w:rsidR="000102DD" w:rsidRDefault="000102DD" w:rsidP="000102DD">
      <w:r w:rsidRPr="000102DD">
        <w:rPr>
          <w:highlight w:val="green"/>
        </w:rPr>
        <w:t>Shelf Inventory</w:t>
      </w:r>
    </w:p>
    <w:p w14:paraId="59F1771F" w14:textId="6FDE858E" w:rsidR="00FE3160" w:rsidRDefault="000102DD" w:rsidP="000102DD">
      <w:r>
        <w:t xml:space="preserve">&lt;&lt;SDT: </w:t>
      </w:r>
      <w:proofErr w:type="spellStart"/>
      <w:r>
        <w:t>LNV.Lenovo.DE.System</w:t>
      </w:r>
      <w:proofErr w:type="spellEnd"/>
      <w:r>
        <w:t>[</w:t>
      </w:r>
      <w:proofErr w:type="spellStart"/>
      <w:r>
        <w:t>ArrayName</w:t>
      </w:r>
      <w:proofErr w:type="spellEnd"/>
      <w:proofErr w:type="gramStart"/>
      <w:r>
        <w:t>].</w:t>
      </w:r>
      <w:proofErr w:type="spellStart"/>
      <w:r>
        <w:t>Tables.Trays</w:t>
      </w:r>
      <w:proofErr w:type="spellEnd"/>
      <w:proofErr w:type="gramEnd"/>
      <w:r>
        <w:t>&gt;&gt;</w:t>
      </w:r>
    </w:p>
    <w:sdt>
      <w:sdtPr>
        <w:alias w:val="LNV.Lenovo.DE.System[ArrayName].Tables.Trays"/>
        <w:tag w:val="LNV.Lenovo.DE.System[ArrayName].Tables.Trays"/>
        <w:id w:val="-2144031281"/>
        <w:placeholder>
          <w:docPart w:val="FD69DD83B3E24E60A57089A31C010020"/>
        </w:placeholder>
        <w:showingPlcHdr/>
        <w15:appearance w15:val="tags"/>
      </w:sdtPr>
      <w:sdtContent>
        <w:p w14:paraId="17FB318B" w14:textId="77777777" w:rsidR="000102DD" w:rsidRDefault="000102DD" w:rsidP="000102DD">
          <w:r w:rsidRPr="00F0115C">
            <w:rPr>
              <w:rStyle w:val="PlaceholderText"/>
            </w:rPr>
            <w:t>Click or tap here to enter text.</w:t>
          </w:r>
        </w:p>
      </w:sdtContent>
    </w:sdt>
    <w:p w14:paraId="62966E83" w14:textId="77777777" w:rsidR="000102DD" w:rsidRDefault="000102DD" w:rsidP="000102DD"/>
    <w:p w14:paraId="2BD52EF3" w14:textId="77777777" w:rsidR="000102DD" w:rsidRDefault="000102DD" w:rsidP="000102DD">
      <w:r w:rsidRPr="000102DD">
        <w:rPr>
          <w:highlight w:val="green"/>
        </w:rPr>
        <w:t>Drive Inventory</w:t>
      </w:r>
    </w:p>
    <w:p w14:paraId="7259E11E" w14:textId="2C76F3AD" w:rsidR="000102DD" w:rsidRDefault="000102DD" w:rsidP="000102DD">
      <w:r>
        <w:t xml:space="preserve">&lt;&lt;SDT: </w:t>
      </w:r>
      <w:proofErr w:type="spellStart"/>
      <w:r>
        <w:t>LNV.Lenovo.DE.Drive</w:t>
      </w:r>
      <w:proofErr w:type="spellEnd"/>
      <w:r>
        <w:t>[</w:t>
      </w:r>
      <w:proofErr w:type="spellStart"/>
      <w:r>
        <w:t>DriveID</w:t>
      </w:r>
      <w:proofErr w:type="spellEnd"/>
      <w:proofErr w:type="gramStart"/>
      <w:r>
        <w:t>].</w:t>
      </w:r>
      <w:proofErr w:type="spellStart"/>
      <w:r>
        <w:t>Tables.Inventory</w:t>
      </w:r>
      <w:proofErr w:type="spellEnd"/>
      <w:proofErr w:type="gramEnd"/>
      <w:r>
        <w:t>&gt;&gt;</w:t>
      </w:r>
    </w:p>
    <w:sdt>
      <w:sdtPr>
        <w:alias w:val="LNV.Lenovo.DE.Drive[DriveID].Tables.Inventory"/>
        <w:tag w:val="LNV.Lenovo.DE.Drive[DriveID].Tables.Inventory"/>
        <w:id w:val="22520532"/>
        <w:placeholder>
          <w:docPart w:val="A683EE94061A447AB5848BE69DC31FA0"/>
        </w:placeholder>
        <w:showingPlcHdr/>
        <w15:appearance w15:val="tags"/>
      </w:sdtPr>
      <w:sdtContent>
        <w:p w14:paraId="7C088266" w14:textId="77777777" w:rsidR="000102DD" w:rsidRDefault="000102DD" w:rsidP="000102DD">
          <w:r w:rsidRPr="00F0115C">
            <w:rPr>
              <w:rStyle w:val="PlaceholderText"/>
            </w:rPr>
            <w:t>Click or tap here to enter text.</w:t>
          </w:r>
        </w:p>
      </w:sdtContent>
    </w:sdt>
    <w:p w14:paraId="3201C02D" w14:textId="77777777" w:rsidR="000102DD" w:rsidRDefault="000102DD" w:rsidP="0060278E"/>
    <w:p w14:paraId="250D9BB4" w14:textId="77777777" w:rsidR="000102DD" w:rsidRDefault="000102DD" w:rsidP="0060278E"/>
    <w:p w14:paraId="4805A302" w14:textId="1073301C" w:rsidR="0060278E" w:rsidRDefault="0060278E" w:rsidP="00482790">
      <w:pPr>
        <w:pStyle w:val="LNVHeading2"/>
      </w:pPr>
      <w:bookmarkStart w:id="17" w:name="_Toc224652324"/>
      <w:r>
        <w:t>Controller Configuration</w:t>
      </w:r>
      <w:bookmarkEnd w:id="17"/>
    </w:p>
    <w:p w14:paraId="1B4B5AB9" w14:textId="77777777" w:rsidR="0060278E" w:rsidRDefault="0060278E" w:rsidP="0060278E">
      <w:r>
        <w:rPr>
          <w:i/>
        </w:rPr>
        <w:t>Document controller interfaces and host port configuration.</w:t>
      </w:r>
    </w:p>
    <w:p w14:paraId="5F40EE82" w14:textId="77777777" w:rsidR="00FE3160" w:rsidRDefault="00FE3160" w:rsidP="0060278E"/>
    <w:p w14:paraId="78284B09" w14:textId="77777777" w:rsidR="00C1596D" w:rsidRDefault="00C1596D" w:rsidP="00C1596D">
      <w:r w:rsidRPr="00C1596D">
        <w:rPr>
          <w:highlight w:val="green"/>
        </w:rPr>
        <w:t>Transports configured:</w:t>
      </w:r>
    </w:p>
    <w:p w14:paraId="6FA1F6E5" w14:textId="3CD38152" w:rsidR="00FE3160" w:rsidRDefault="00C1596D" w:rsidP="00C1596D">
      <w:r>
        <w:t xml:space="preserve">&lt;&lt;SDT: </w:t>
      </w:r>
      <w:proofErr w:type="spellStart"/>
      <w:r>
        <w:t>LNV.Lenovo.DE.System</w:t>
      </w:r>
      <w:proofErr w:type="spellEnd"/>
      <w:r>
        <w:t>[</w:t>
      </w:r>
      <w:proofErr w:type="spellStart"/>
      <w:r>
        <w:t>ArrayName</w:t>
      </w:r>
      <w:proofErr w:type="spellEnd"/>
      <w:proofErr w:type="gramStart"/>
      <w:r>
        <w:t>].</w:t>
      </w:r>
      <w:proofErr w:type="spellStart"/>
      <w:r>
        <w:t>Narrative.ActiveTransport</w:t>
      </w:r>
      <w:proofErr w:type="spellEnd"/>
      <w:proofErr w:type="gramEnd"/>
      <w:r>
        <w:t>&gt;&gt;</w:t>
      </w:r>
    </w:p>
    <w:sdt>
      <w:sdtPr>
        <w:alias w:val="LNV.Lenovo.DE.System[ArrayName].Narrative.ActiveTransport"/>
        <w:tag w:val="LNV.Lenovo.DE.System[ArrayName].Narrative.ActiveTransport"/>
        <w:id w:val="1809981236"/>
        <w:placeholder>
          <w:docPart w:val="1D23EE83F8104B6C9372765A9A05FB8E"/>
        </w:placeholder>
        <w:showingPlcHdr/>
        <w15:appearance w15:val="tags"/>
      </w:sdtPr>
      <w:sdtContent>
        <w:p w14:paraId="2872645F" w14:textId="77777777" w:rsidR="00C1596D" w:rsidRDefault="00C1596D" w:rsidP="00C1596D">
          <w:r w:rsidRPr="00F0115C">
            <w:rPr>
              <w:rStyle w:val="PlaceholderText"/>
            </w:rPr>
            <w:t>Click or tap here to enter text.</w:t>
          </w:r>
        </w:p>
      </w:sdtContent>
    </w:sdt>
    <w:p w14:paraId="6A918859" w14:textId="77777777" w:rsidR="00C1596D" w:rsidRDefault="00C1596D" w:rsidP="00FE3160"/>
    <w:p w14:paraId="53D78867" w14:textId="77777777" w:rsidR="00C1596D" w:rsidRDefault="00C1596D" w:rsidP="00FE3160"/>
    <w:p w14:paraId="2DFA1521" w14:textId="77777777" w:rsidR="00C1596D" w:rsidRDefault="00C1596D" w:rsidP="00C1596D">
      <w:r w:rsidRPr="00C1596D">
        <w:rPr>
          <w:highlight w:val="green"/>
        </w:rPr>
        <w:t>Host Port Configuration - iSCSI</w:t>
      </w:r>
    </w:p>
    <w:p w14:paraId="6E094FFA" w14:textId="77777777" w:rsidR="00C1596D" w:rsidRDefault="00C1596D" w:rsidP="00C1596D">
      <w:r>
        <w:t xml:space="preserve">&lt;&lt;SDT: </w:t>
      </w:r>
      <w:proofErr w:type="spellStart"/>
      <w:r>
        <w:t>LNV.Lenovo.DE.System</w:t>
      </w:r>
      <w:proofErr w:type="spellEnd"/>
      <w:r>
        <w:t>[</w:t>
      </w:r>
      <w:proofErr w:type="spellStart"/>
      <w:r>
        <w:t>ArrayName</w:t>
      </w:r>
      <w:proofErr w:type="spellEnd"/>
      <w:proofErr w:type="gramStart"/>
      <w:r>
        <w:t>].</w:t>
      </w:r>
      <w:proofErr w:type="spellStart"/>
      <w:r>
        <w:t>Tables.HostPortsiSCSI</w:t>
      </w:r>
      <w:proofErr w:type="spellEnd"/>
      <w:proofErr w:type="gramEnd"/>
      <w:r>
        <w:t>&gt;&gt;</w:t>
      </w:r>
    </w:p>
    <w:sdt>
      <w:sdtPr>
        <w:alias w:val="LNV.Lenovo.DE.System[ArrayName].Tables.HostPortsiSCSI"/>
        <w:tag w:val="LNV.Lenovo.DE.System[ArrayName].Tables.HostPortsiSCSI"/>
        <w:id w:val="-967516097"/>
        <w:placeholder>
          <w:docPart w:val="5B96EA8FE8A3417B955C14B574CA1FB4"/>
        </w:placeholder>
        <w:showingPlcHdr/>
        <w15:appearance w15:val="tags"/>
      </w:sdtPr>
      <w:sdtContent>
        <w:p w14:paraId="764E247A" w14:textId="77777777" w:rsidR="00C1596D" w:rsidRDefault="00C1596D" w:rsidP="00C1596D">
          <w:r w:rsidRPr="00F0115C">
            <w:rPr>
              <w:rStyle w:val="PlaceholderText"/>
            </w:rPr>
            <w:t>Click or tap here to enter text.</w:t>
          </w:r>
        </w:p>
      </w:sdtContent>
    </w:sdt>
    <w:p w14:paraId="6E624AA2" w14:textId="77777777" w:rsidR="00C1596D" w:rsidRDefault="00C1596D" w:rsidP="00FE3160"/>
    <w:p w14:paraId="1E4DD038" w14:textId="26DC6DF0" w:rsidR="000102DD" w:rsidRDefault="000102DD" w:rsidP="000102DD">
      <w:r w:rsidRPr="00C1596D">
        <w:rPr>
          <w:highlight w:val="green"/>
        </w:rPr>
        <w:t xml:space="preserve">Host Port Configuration - </w:t>
      </w:r>
      <w:r>
        <w:t>FC</w:t>
      </w:r>
    </w:p>
    <w:p w14:paraId="4240DB81" w14:textId="03CDFC99" w:rsidR="000102DD" w:rsidRDefault="000102DD" w:rsidP="00FE3160">
      <w:r w:rsidRPr="000102DD">
        <w:t xml:space="preserve">&lt;&lt;SDT: </w:t>
      </w:r>
      <w:proofErr w:type="spellStart"/>
      <w:r w:rsidRPr="000102DD">
        <w:t>LNV.Lenovo.DE.System</w:t>
      </w:r>
      <w:proofErr w:type="spellEnd"/>
      <w:r w:rsidRPr="000102DD">
        <w:t>[</w:t>
      </w:r>
      <w:proofErr w:type="spellStart"/>
      <w:r w:rsidRPr="000102DD">
        <w:t>ArrayName</w:t>
      </w:r>
      <w:proofErr w:type="spellEnd"/>
      <w:proofErr w:type="gramStart"/>
      <w:r w:rsidRPr="000102DD">
        <w:t>].</w:t>
      </w:r>
      <w:proofErr w:type="spellStart"/>
      <w:r w:rsidRPr="000102DD">
        <w:t>Tables.HostPortsFC</w:t>
      </w:r>
      <w:proofErr w:type="spellEnd"/>
      <w:proofErr w:type="gramEnd"/>
      <w:r w:rsidRPr="000102DD">
        <w:t>&gt;&gt;</w:t>
      </w:r>
    </w:p>
    <w:sdt>
      <w:sdtPr>
        <w:alias w:val="LNV.Lenovo.DE.System[ArrayName].Tables.HostPortsFC"/>
        <w:tag w:val="LNV.Lenovo.DE.System[ArrayName].Tables.HostPortsFC"/>
        <w:id w:val="-393743211"/>
        <w:placeholder>
          <w:docPart w:val="53E7A2108DE84062849E12E5F181E245"/>
        </w:placeholder>
        <w:showingPlcHdr/>
        <w15:appearance w15:val="tags"/>
      </w:sdtPr>
      <w:sdtContent>
        <w:p w14:paraId="36AE5218" w14:textId="77777777" w:rsidR="000102DD" w:rsidRDefault="000102DD" w:rsidP="000102DD">
          <w:r w:rsidRPr="00F0115C">
            <w:rPr>
              <w:rStyle w:val="PlaceholderText"/>
            </w:rPr>
            <w:t>Click or tap here to enter text.</w:t>
          </w:r>
        </w:p>
      </w:sdtContent>
    </w:sdt>
    <w:p w14:paraId="17C41208" w14:textId="77777777" w:rsidR="000102DD" w:rsidRDefault="000102DD" w:rsidP="00FE3160"/>
    <w:p w14:paraId="32FEA27C" w14:textId="77777777" w:rsidR="000102DD" w:rsidRDefault="000102DD" w:rsidP="00FE3160"/>
    <w:p w14:paraId="2CEE6FBB" w14:textId="32C793D8" w:rsidR="0060278E" w:rsidRDefault="0060278E" w:rsidP="00482790">
      <w:pPr>
        <w:pStyle w:val="LNVHeading2"/>
      </w:pPr>
      <w:bookmarkStart w:id="18" w:name="_Toc224652325"/>
      <w:r>
        <w:t>Storage Configuration</w:t>
      </w:r>
      <w:bookmarkEnd w:id="18"/>
    </w:p>
    <w:p w14:paraId="259C425A" w14:textId="7E4AF02A" w:rsidR="005A442D" w:rsidRPr="005A442D" w:rsidRDefault="005A442D" w:rsidP="005A442D">
      <w:pPr>
        <w:rPr>
          <w:i/>
          <w:iCs/>
        </w:rPr>
      </w:pPr>
      <w:r w:rsidRPr="005A442D">
        <w:rPr>
          <w:i/>
        </w:rPr>
        <w:t>Describe pools, volumes, capacity utilisation, cache policies, provisioning settings, and volume-to-pool relationships.</w:t>
      </w:r>
      <w:r w:rsidRPr="005A442D">
        <w:rPr>
          <w:i/>
          <w:iCs/>
        </w:rPr>
        <w:t xml:space="preserve"> Ensure each volume clearly identifies its source pool or storage container.</w:t>
      </w:r>
    </w:p>
    <w:p w14:paraId="7BDB3F70" w14:textId="76AA4CA3" w:rsidR="005A442D" w:rsidRPr="00FE3160" w:rsidRDefault="005A442D" w:rsidP="0060278E">
      <w:pPr>
        <w:rPr>
          <w:iCs/>
        </w:rPr>
      </w:pPr>
    </w:p>
    <w:sdt>
      <w:sdtPr>
        <w:alias w:val="LNV.Lenovo.DE.Pool[PoolName].Tables.Inventory"/>
        <w:tag w:val="LNV.Lenovo.DE.Pool[PoolName].Tables.Inventory"/>
        <w:id w:val="1352534558"/>
        <w:placeholder>
          <w:docPart w:val="B8A665972CDE4F8C9EC92EA6E83BD8BD"/>
        </w:placeholder>
        <w:showingPlcHdr/>
        <w15:appearance w15:val="tags"/>
      </w:sdtPr>
      <w:sdtContent>
        <w:p w14:paraId="7F10134B" w14:textId="2DD4E067" w:rsidR="005A442D" w:rsidRDefault="00FE3160" w:rsidP="0060278E">
          <w:r w:rsidRPr="00F0115C">
            <w:rPr>
              <w:rStyle w:val="PlaceholderText"/>
            </w:rPr>
            <w:t>Click or tap here to enter text.</w:t>
          </w:r>
        </w:p>
      </w:sdtContent>
    </w:sdt>
    <w:p w14:paraId="74B4E5B6" w14:textId="77777777" w:rsidR="00FE3160" w:rsidRDefault="00FE3160" w:rsidP="0060278E"/>
    <w:sdt>
      <w:sdtPr>
        <w:alias w:val="LNV.Lenovo.DE.Volume[VolumeName].Tables.Inventory"/>
        <w:tag w:val="LNV.Lenovo.DE.Volume[VolumeName].Tables.Inventory"/>
        <w:id w:val="-1135559639"/>
        <w:placeholder>
          <w:docPart w:val="B9CDD388E3AB494EB14699C2E0E18EA5"/>
        </w:placeholder>
        <w:showingPlcHdr/>
        <w15:appearance w15:val="tags"/>
      </w:sdtPr>
      <w:sdtContent>
        <w:p w14:paraId="1F5DC48A" w14:textId="668BEC26" w:rsidR="00FE3160" w:rsidRDefault="00FE3160" w:rsidP="00FE3160">
          <w:r w:rsidRPr="00F0115C">
            <w:rPr>
              <w:rStyle w:val="PlaceholderText"/>
            </w:rPr>
            <w:t>Click or tap here to enter text.</w:t>
          </w:r>
        </w:p>
      </w:sdtContent>
    </w:sdt>
    <w:p w14:paraId="6B49B154" w14:textId="77777777" w:rsidR="00FE3160" w:rsidRDefault="00FE3160" w:rsidP="00FE3160"/>
    <w:sdt>
      <w:sdtPr>
        <w:alias w:val="LNV.Lenovo.DE.Pool[PoolName].Tables.Capacity"/>
        <w:tag w:val="LNV.Lenovo.DE.Pool[PoolName].Tables.Capacity"/>
        <w:id w:val="1414971070"/>
        <w:placeholder>
          <w:docPart w:val="A05DE5434965473D91569482AD74826C"/>
        </w:placeholder>
        <w:showingPlcHdr/>
        <w15:appearance w15:val="tags"/>
      </w:sdtPr>
      <w:sdtContent>
        <w:p w14:paraId="0524E37F" w14:textId="78466569" w:rsidR="00FE3160" w:rsidRDefault="00FE3160" w:rsidP="00FE3160">
          <w:r w:rsidRPr="00F0115C">
            <w:rPr>
              <w:rStyle w:val="PlaceholderText"/>
            </w:rPr>
            <w:t>Click or tap here to enter text.</w:t>
          </w:r>
        </w:p>
      </w:sdtContent>
    </w:sdt>
    <w:p w14:paraId="73383BE7" w14:textId="77777777" w:rsidR="00FE3160" w:rsidRDefault="00FE3160" w:rsidP="00FE3160"/>
    <w:sdt>
      <w:sdtPr>
        <w:alias w:val="LNV.Lenovo.DE.Volume[VolumeName].Tables.CachePolicy"/>
        <w:tag w:val="LNV.Lenovo.DE.Volume[VolumeName].Tables.CachePolicy"/>
        <w:id w:val="116196192"/>
        <w:placeholder>
          <w:docPart w:val="2749C2777162489D83B8D7DF266CFC36"/>
        </w:placeholder>
        <w:showingPlcHdr/>
        <w15:appearance w15:val="tags"/>
      </w:sdtPr>
      <w:sdtContent>
        <w:p w14:paraId="4F5EF2AC" w14:textId="6A00AD7F" w:rsidR="00FE3160" w:rsidRDefault="00FE3160" w:rsidP="00FE3160">
          <w:r w:rsidRPr="00F0115C">
            <w:rPr>
              <w:rStyle w:val="PlaceholderText"/>
            </w:rPr>
            <w:t>Click or tap here to enter text.</w:t>
          </w:r>
        </w:p>
      </w:sdtContent>
    </w:sdt>
    <w:p w14:paraId="08907DBD" w14:textId="77777777" w:rsidR="00FE3160" w:rsidRDefault="00FE3160" w:rsidP="00FE3160"/>
    <w:p w14:paraId="797181FC" w14:textId="31ACC36D" w:rsidR="00FE3160" w:rsidRDefault="00FE3160" w:rsidP="00FE3160"/>
    <w:p w14:paraId="362AEE39" w14:textId="0EB8528B" w:rsidR="0060278E" w:rsidRDefault="0060278E" w:rsidP="00482790">
      <w:pPr>
        <w:pStyle w:val="LNVHeading2"/>
      </w:pPr>
      <w:bookmarkStart w:id="19" w:name="_Toc224652326"/>
      <w:r>
        <w:t>Host Connectivity</w:t>
      </w:r>
      <w:bookmarkEnd w:id="19"/>
    </w:p>
    <w:p w14:paraId="2DAFC328" w14:textId="77777777" w:rsidR="005A442D" w:rsidRDefault="005A442D" w:rsidP="0060278E">
      <w:pPr>
        <w:rPr>
          <w:i/>
        </w:rPr>
      </w:pPr>
      <w:r w:rsidRPr="005A442D">
        <w:rPr>
          <w:i/>
        </w:rPr>
        <w:t>Document host mappings, host groups, LUN presentation, and host type definitions affecting pathing and access behaviour.</w:t>
      </w:r>
    </w:p>
    <w:p w14:paraId="726D2791" w14:textId="77777777" w:rsidR="00C1596D" w:rsidRDefault="00C1596D" w:rsidP="0060278E"/>
    <w:p w14:paraId="48FDFA36" w14:textId="77777777" w:rsidR="00C1596D" w:rsidRDefault="00C1596D" w:rsidP="00C1596D"/>
    <w:p w14:paraId="1AC9B254" w14:textId="77777777" w:rsidR="00C1596D" w:rsidRDefault="00C1596D" w:rsidP="00C1596D">
      <w:r w:rsidRPr="00C1596D">
        <w:rPr>
          <w:highlight w:val="green"/>
        </w:rPr>
        <w:t>Host Definitions</w:t>
      </w:r>
    </w:p>
    <w:p w14:paraId="4E7DBDBC" w14:textId="46CAFDCF" w:rsidR="00C1596D" w:rsidRDefault="00C1596D" w:rsidP="00C1596D">
      <w:r>
        <w:t xml:space="preserve">&lt;&lt;SDT: </w:t>
      </w:r>
      <w:proofErr w:type="spellStart"/>
      <w:r>
        <w:t>LNV.Lenovo.DE.System</w:t>
      </w:r>
      <w:proofErr w:type="spellEnd"/>
      <w:r>
        <w:t>[</w:t>
      </w:r>
      <w:proofErr w:type="spellStart"/>
      <w:r>
        <w:t>ArrayName</w:t>
      </w:r>
      <w:proofErr w:type="spellEnd"/>
      <w:proofErr w:type="gramStart"/>
      <w:r>
        <w:t>].</w:t>
      </w:r>
      <w:proofErr w:type="spellStart"/>
      <w:r>
        <w:t>Tables.Hosts</w:t>
      </w:r>
      <w:proofErr w:type="spellEnd"/>
      <w:proofErr w:type="gramEnd"/>
      <w:r>
        <w:t>&gt;&gt;</w:t>
      </w:r>
    </w:p>
    <w:sdt>
      <w:sdtPr>
        <w:alias w:val="LNV.Lenovo.DE.System[ArrayName].Tables.Hosts"/>
        <w:tag w:val="LNV.Lenovo.DE.System[ArrayName].Tables.Hosts"/>
        <w:id w:val="269437844"/>
        <w:placeholder>
          <w:docPart w:val="CAF91EFA63AD440D9AA9CAB0D65D1E09"/>
        </w:placeholder>
        <w:showingPlcHdr/>
        <w15:appearance w15:val="tags"/>
      </w:sdtPr>
      <w:sdtContent>
        <w:p w14:paraId="5ABC76C8" w14:textId="77777777" w:rsidR="00C1596D" w:rsidRDefault="00C1596D" w:rsidP="00C1596D">
          <w:r w:rsidRPr="00F0115C">
            <w:rPr>
              <w:rStyle w:val="PlaceholderText"/>
            </w:rPr>
            <w:t>Click or tap here to enter text.</w:t>
          </w:r>
        </w:p>
      </w:sdtContent>
    </w:sdt>
    <w:p w14:paraId="2FDAD4FB" w14:textId="77777777" w:rsidR="00C1596D" w:rsidRDefault="00C1596D" w:rsidP="00C1596D"/>
    <w:p w14:paraId="6FC7C035" w14:textId="77777777" w:rsidR="00C1596D" w:rsidRDefault="00C1596D" w:rsidP="00C1596D"/>
    <w:p w14:paraId="44FCBF16" w14:textId="77777777" w:rsidR="00C1596D" w:rsidRDefault="00C1596D" w:rsidP="00C1596D">
      <w:r w:rsidRPr="00C1596D">
        <w:rPr>
          <w:highlight w:val="green"/>
        </w:rPr>
        <w:t>Host Groups</w:t>
      </w:r>
    </w:p>
    <w:p w14:paraId="473EE867" w14:textId="2F3B98B8" w:rsidR="00C1596D" w:rsidRDefault="00C1596D" w:rsidP="00C1596D">
      <w:r>
        <w:t xml:space="preserve">&lt;&lt;SDT: </w:t>
      </w:r>
      <w:proofErr w:type="spellStart"/>
      <w:r>
        <w:t>LNV.Lenovo.DE.System</w:t>
      </w:r>
      <w:proofErr w:type="spellEnd"/>
      <w:r>
        <w:t>[</w:t>
      </w:r>
      <w:proofErr w:type="spellStart"/>
      <w:r>
        <w:t>ArrayName</w:t>
      </w:r>
      <w:proofErr w:type="spellEnd"/>
      <w:proofErr w:type="gramStart"/>
      <w:r>
        <w:t>].</w:t>
      </w:r>
      <w:proofErr w:type="spellStart"/>
      <w:r>
        <w:t>Tables.HostGroups</w:t>
      </w:r>
      <w:proofErr w:type="spellEnd"/>
      <w:proofErr w:type="gramEnd"/>
      <w:r>
        <w:t>&gt;&gt;</w:t>
      </w:r>
    </w:p>
    <w:sdt>
      <w:sdtPr>
        <w:alias w:val="LNV.Lenovo.DE.System[ArrayName].Tables.HostGroups"/>
        <w:tag w:val="LNV.Lenovo.DE.System[ArrayName].Tables.HostGroups"/>
        <w:id w:val="897019822"/>
        <w:placeholder>
          <w:docPart w:val="C8B8D4789EB843EC80C89EE7AFAC368F"/>
        </w:placeholder>
        <w:showingPlcHdr/>
        <w15:appearance w15:val="tags"/>
      </w:sdtPr>
      <w:sdtContent>
        <w:p w14:paraId="5ADC268A" w14:textId="77777777" w:rsidR="00C1596D" w:rsidRDefault="00C1596D" w:rsidP="00C1596D">
          <w:r w:rsidRPr="00F0115C">
            <w:rPr>
              <w:rStyle w:val="PlaceholderText"/>
            </w:rPr>
            <w:t>Click or tap here to enter text.</w:t>
          </w:r>
        </w:p>
      </w:sdtContent>
    </w:sdt>
    <w:p w14:paraId="20165934" w14:textId="77777777" w:rsidR="00C1596D" w:rsidRDefault="00C1596D" w:rsidP="0060278E"/>
    <w:p w14:paraId="6F467065" w14:textId="77777777" w:rsidR="00C1596D" w:rsidRDefault="00C1596D" w:rsidP="00C1596D">
      <w:r w:rsidRPr="00C1596D">
        <w:rPr>
          <w:highlight w:val="green"/>
        </w:rPr>
        <w:t>Host to Host Group Relationships</w:t>
      </w:r>
    </w:p>
    <w:p w14:paraId="71D2EDEE" w14:textId="7C52C21B" w:rsidR="00C1596D" w:rsidRDefault="00C1596D" w:rsidP="00C1596D">
      <w:r>
        <w:t xml:space="preserve">&lt;&lt;SDT: </w:t>
      </w:r>
      <w:proofErr w:type="spellStart"/>
      <w:r>
        <w:t>LNV.Lenovo.DE.System</w:t>
      </w:r>
      <w:proofErr w:type="spellEnd"/>
      <w:r>
        <w:t>[</w:t>
      </w:r>
      <w:proofErr w:type="spellStart"/>
      <w:r>
        <w:t>ArrayName</w:t>
      </w:r>
      <w:proofErr w:type="spellEnd"/>
      <w:proofErr w:type="gramStart"/>
      <w:r>
        <w:t>].</w:t>
      </w:r>
      <w:proofErr w:type="spellStart"/>
      <w:r>
        <w:t>Tables.HostsToHostGroups</w:t>
      </w:r>
      <w:proofErr w:type="spellEnd"/>
      <w:proofErr w:type="gramEnd"/>
      <w:r>
        <w:t>&gt;&gt;</w:t>
      </w:r>
    </w:p>
    <w:sdt>
      <w:sdtPr>
        <w:alias w:val="LNV.Lenovo.DE.System[ArrayName].Tables.HostsToHostGroups"/>
        <w:tag w:val="LNV.Lenovo.DE.System[ArrayName].Tables.HostsToHostGroups"/>
        <w:id w:val="185100841"/>
        <w:placeholder>
          <w:docPart w:val="3B21515ED3AC469BA83864DDE7992993"/>
        </w:placeholder>
        <w:showingPlcHdr/>
        <w15:appearance w15:val="tags"/>
      </w:sdtPr>
      <w:sdtContent>
        <w:p w14:paraId="7EB7161E" w14:textId="77777777" w:rsidR="00C1596D" w:rsidRDefault="00C1596D" w:rsidP="00C1596D">
          <w:r w:rsidRPr="00F0115C">
            <w:rPr>
              <w:rStyle w:val="PlaceholderText"/>
            </w:rPr>
            <w:t>Click or tap here to enter text.</w:t>
          </w:r>
        </w:p>
      </w:sdtContent>
    </w:sdt>
    <w:p w14:paraId="7607BB47" w14:textId="77777777" w:rsidR="00C1596D" w:rsidRDefault="00C1596D" w:rsidP="00C1596D"/>
    <w:p w14:paraId="4A8ADE6D" w14:textId="77777777" w:rsidR="00C1596D" w:rsidRDefault="00C1596D" w:rsidP="00C1596D">
      <w:r w:rsidRPr="00C1596D">
        <w:rPr>
          <w:highlight w:val="green"/>
        </w:rPr>
        <w:t>Host Group to Volume Presentation</w:t>
      </w:r>
    </w:p>
    <w:p w14:paraId="1E4F11D2" w14:textId="4C83CB2C" w:rsidR="00C1596D" w:rsidRDefault="00C1596D" w:rsidP="00C1596D">
      <w:r>
        <w:t xml:space="preserve">&lt;&lt;SDT: </w:t>
      </w:r>
      <w:proofErr w:type="spellStart"/>
      <w:r>
        <w:t>LNV.Lenovo.DE.System</w:t>
      </w:r>
      <w:proofErr w:type="spellEnd"/>
      <w:r>
        <w:t>[</w:t>
      </w:r>
      <w:proofErr w:type="spellStart"/>
      <w:r>
        <w:t>ArrayName</w:t>
      </w:r>
      <w:proofErr w:type="spellEnd"/>
      <w:proofErr w:type="gramStart"/>
      <w:r>
        <w:t>].</w:t>
      </w:r>
      <w:proofErr w:type="spellStart"/>
      <w:r>
        <w:t>Tables.HostGroupsToVolumes</w:t>
      </w:r>
      <w:proofErr w:type="spellEnd"/>
      <w:proofErr w:type="gramEnd"/>
      <w:r>
        <w:t>&gt;&gt;</w:t>
      </w:r>
    </w:p>
    <w:sdt>
      <w:sdtPr>
        <w:alias w:val="LNV.Lenovo.DE.System[ArrayName].Tables.HostGroupsToVolumes"/>
        <w:tag w:val="LNV.Lenovo.DE.System[ArrayName].Tables.HostGroupsToVolumes"/>
        <w:id w:val="641548706"/>
        <w:placeholder>
          <w:docPart w:val="D73291578EA64CD8BC8B916D56CD5B30"/>
        </w:placeholder>
        <w:showingPlcHdr/>
        <w15:appearance w15:val="tags"/>
      </w:sdtPr>
      <w:sdtContent>
        <w:p w14:paraId="186E0D87" w14:textId="77777777" w:rsidR="00C1596D" w:rsidRDefault="00C1596D" w:rsidP="00C1596D">
          <w:r w:rsidRPr="00F0115C">
            <w:rPr>
              <w:rStyle w:val="PlaceholderText"/>
            </w:rPr>
            <w:t>Click or tap here to enter text.</w:t>
          </w:r>
        </w:p>
      </w:sdtContent>
    </w:sdt>
    <w:p w14:paraId="4CA28D98" w14:textId="77777777" w:rsidR="00C1596D" w:rsidRDefault="00C1596D" w:rsidP="00C1596D"/>
    <w:p w14:paraId="7CBDCE80" w14:textId="77777777" w:rsidR="00C1596D" w:rsidRDefault="00C1596D" w:rsidP="00C1596D">
      <w:r w:rsidRPr="000102DD">
        <w:rPr>
          <w:highlight w:val="green"/>
        </w:rPr>
        <w:t>Direct Host to Volume Presentation</w:t>
      </w:r>
    </w:p>
    <w:p w14:paraId="4C3D9500" w14:textId="18A7F39F" w:rsidR="00C1596D" w:rsidRDefault="00C1596D" w:rsidP="00C1596D">
      <w:r>
        <w:t xml:space="preserve">&lt;&lt;SDT: </w:t>
      </w:r>
      <w:proofErr w:type="spellStart"/>
      <w:r>
        <w:t>LNV.Lenovo.DE.System</w:t>
      </w:r>
      <w:proofErr w:type="spellEnd"/>
      <w:r>
        <w:t>[</w:t>
      </w:r>
      <w:proofErr w:type="spellStart"/>
      <w:r>
        <w:t>ArrayName</w:t>
      </w:r>
      <w:proofErr w:type="spellEnd"/>
      <w:proofErr w:type="gramStart"/>
      <w:r>
        <w:t>].</w:t>
      </w:r>
      <w:proofErr w:type="spellStart"/>
      <w:r>
        <w:t>Tables.HostsToVolumes</w:t>
      </w:r>
      <w:proofErr w:type="spellEnd"/>
      <w:proofErr w:type="gramEnd"/>
      <w:r>
        <w:t>&gt;&gt;</w:t>
      </w:r>
    </w:p>
    <w:sdt>
      <w:sdtPr>
        <w:alias w:val="LNV.Lenovo.DE.System[ArrayName].Tables.HostsToVolumes"/>
        <w:tag w:val="LNV.Lenovo.DE.System[ArrayName].Tables.HostsToVolumes"/>
        <w:id w:val="-551464569"/>
        <w:placeholder>
          <w:docPart w:val="511E99437384441AB83C31599ECAE8F7"/>
        </w:placeholder>
        <w:showingPlcHdr/>
        <w15:appearance w15:val="tags"/>
      </w:sdtPr>
      <w:sdtContent>
        <w:p w14:paraId="073F20EE" w14:textId="77777777" w:rsidR="00C1596D" w:rsidRDefault="00C1596D" w:rsidP="00C1596D">
          <w:r w:rsidRPr="00F0115C">
            <w:rPr>
              <w:rStyle w:val="PlaceholderText"/>
            </w:rPr>
            <w:t>Click or tap here to enter text.</w:t>
          </w:r>
        </w:p>
      </w:sdtContent>
    </w:sdt>
    <w:p w14:paraId="62CE9420" w14:textId="77777777" w:rsidR="00C1596D" w:rsidRDefault="00C1596D" w:rsidP="00C1596D"/>
    <w:p w14:paraId="3D23F596" w14:textId="77777777" w:rsidR="00C1596D" w:rsidRDefault="00C1596D" w:rsidP="00C1596D"/>
    <w:p w14:paraId="74B08237" w14:textId="3A1E72C5" w:rsidR="005A442D" w:rsidRPr="005A442D" w:rsidRDefault="005A442D" w:rsidP="005A442D">
      <w:pPr>
        <w:pStyle w:val="LNVHeading2"/>
        <w:rPr>
          <w:lang w:val="en-US"/>
        </w:rPr>
      </w:pPr>
      <w:bookmarkStart w:id="20" w:name="_Toc224652327"/>
      <w:r w:rsidRPr="005A442D">
        <w:rPr>
          <w:lang w:val="en-US"/>
        </w:rPr>
        <w:t>Performance &amp; Cache Configuration</w:t>
      </w:r>
      <w:bookmarkEnd w:id="20"/>
    </w:p>
    <w:p w14:paraId="015AF54C" w14:textId="77777777" w:rsidR="005A442D" w:rsidRPr="005A442D" w:rsidRDefault="005A442D" w:rsidP="005A442D">
      <w:pPr>
        <w:ind w:left="0" w:firstLine="425"/>
        <w:rPr>
          <w:lang w:val="en-US"/>
        </w:rPr>
      </w:pPr>
      <w:r w:rsidRPr="005A442D">
        <w:rPr>
          <w:i/>
          <w:iCs/>
          <w:lang w:val="en-US"/>
        </w:rPr>
        <w:t xml:space="preserve">Document array-level and volume-level cache </w:t>
      </w:r>
      <w:proofErr w:type="spellStart"/>
      <w:r w:rsidRPr="005A442D">
        <w:rPr>
          <w:i/>
          <w:iCs/>
          <w:lang w:val="en-US"/>
        </w:rPr>
        <w:t>behaviour</w:t>
      </w:r>
      <w:proofErr w:type="spellEnd"/>
      <w:r w:rsidRPr="005A442D">
        <w:rPr>
          <w:i/>
          <w:iCs/>
          <w:lang w:val="en-US"/>
        </w:rPr>
        <w:t xml:space="preserve"> relevant to performance and failover.</w:t>
      </w:r>
    </w:p>
    <w:p w14:paraId="3CE3E5FE" w14:textId="77777777" w:rsidR="005A442D" w:rsidRDefault="005A442D" w:rsidP="005A442D">
      <w:pPr>
        <w:ind w:left="0"/>
      </w:pPr>
    </w:p>
    <w:p w14:paraId="65FF1AA8" w14:textId="7721011C" w:rsidR="0060278E" w:rsidRDefault="0060278E" w:rsidP="00482790">
      <w:pPr>
        <w:pStyle w:val="LNVHeading2"/>
      </w:pPr>
      <w:bookmarkStart w:id="21" w:name="_Toc224652328"/>
      <w:r>
        <w:t>Security Configuration</w:t>
      </w:r>
      <w:bookmarkEnd w:id="21"/>
    </w:p>
    <w:p w14:paraId="06AE80AB" w14:textId="0FA9E0BA" w:rsidR="0060278E" w:rsidRDefault="0060278E" w:rsidP="00482790">
      <w:pPr>
        <w:pStyle w:val="LNVHeading3"/>
      </w:pPr>
      <w:r>
        <w:t>Authentication Sources</w:t>
      </w:r>
    </w:p>
    <w:p w14:paraId="6F8AC73B" w14:textId="77777777" w:rsidR="0060278E" w:rsidRDefault="0060278E" w:rsidP="0060278E">
      <w:r>
        <w:rPr>
          <w:i/>
        </w:rPr>
        <w:t>Document directory integration and authentication sources.</w:t>
      </w:r>
    </w:p>
    <w:p w14:paraId="3A0A1B98" w14:textId="77777777" w:rsidR="0060278E" w:rsidRDefault="0060278E" w:rsidP="0060278E">
      <w:r>
        <w:t xml:space="preserve">&lt;&lt;SDT: </w:t>
      </w:r>
      <w:proofErr w:type="spellStart"/>
      <w:r>
        <w:t>LNV.Lenovo.DE.System</w:t>
      </w:r>
      <w:proofErr w:type="spellEnd"/>
      <w:r>
        <w:t>[</w:t>
      </w:r>
      <w:proofErr w:type="spellStart"/>
      <w:r>
        <w:t>ArrayName</w:t>
      </w:r>
      <w:proofErr w:type="spellEnd"/>
      <w:proofErr w:type="gramStart"/>
      <w:r>
        <w:t>].</w:t>
      </w:r>
      <w:proofErr w:type="spellStart"/>
      <w:r>
        <w:t>Tables.IdentitySources</w:t>
      </w:r>
      <w:proofErr w:type="spellEnd"/>
      <w:proofErr w:type="gramEnd"/>
      <w:r>
        <w:t>&gt;&gt;</w:t>
      </w:r>
    </w:p>
    <w:p w14:paraId="30D1651F" w14:textId="4A85E6A7" w:rsidR="0060278E" w:rsidRDefault="0060278E" w:rsidP="00482790">
      <w:pPr>
        <w:pStyle w:val="LNVHeading3"/>
      </w:pPr>
      <w:r>
        <w:t>Administrative Accounts</w:t>
      </w:r>
    </w:p>
    <w:p w14:paraId="6C211400" w14:textId="77777777" w:rsidR="0060278E" w:rsidRDefault="0060278E" w:rsidP="0060278E">
      <w:r>
        <w:rPr>
          <w:i/>
        </w:rPr>
        <w:t>List administrative groups or roles. Do not include passwords.</w:t>
      </w:r>
    </w:p>
    <w:p w14:paraId="4C09379D" w14:textId="177728D8" w:rsidR="0060278E" w:rsidRDefault="0060278E" w:rsidP="00482790">
      <w:pPr>
        <w:pStyle w:val="LNVHeading3"/>
      </w:pPr>
      <w:r>
        <w:t>RBAC</w:t>
      </w:r>
    </w:p>
    <w:p w14:paraId="18A7665E" w14:textId="77777777" w:rsidR="0060278E" w:rsidRDefault="0060278E" w:rsidP="0060278E">
      <w:r>
        <w:rPr>
          <w:i/>
        </w:rPr>
        <w:t>Document role definitions and access privileges.</w:t>
      </w:r>
    </w:p>
    <w:p w14:paraId="690EDFF0" w14:textId="77777777" w:rsidR="0060278E" w:rsidRDefault="0060278E" w:rsidP="0060278E">
      <w:r>
        <w:t xml:space="preserve">&lt;&lt;SDT: </w:t>
      </w:r>
      <w:proofErr w:type="spellStart"/>
      <w:r>
        <w:t>LNV.Lenovo.DE.System</w:t>
      </w:r>
      <w:proofErr w:type="spellEnd"/>
      <w:r>
        <w:t>[</w:t>
      </w:r>
      <w:proofErr w:type="spellStart"/>
      <w:r>
        <w:t>ArrayName</w:t>
      </w:r>
      <w:proofErr w:type="spellEnd"/>
      <w:proofErr w:type="gramStart"/>
      <w:r>
        <w:t>].</w:t>
      </w:r>
      <w:proofErr w:type="spellStart"/>
      <w:r>
        <w:t>Tables.Roles</w:t>
      </w:r>
      <w:proofErr w:type="spellEnd"/>
      <w:proofErr w:type="gramEnd"/>
      <w:r>
        <w:t>&gt;&gt;</w:t>
      </w:r>
    </w:p>
    <w:p w14:paraId="7AB1F870" w14:textId="5ABDE43A" w:rsidR="0060278E" w:rsidRDefault="0060278E" w:rsidP="00482790">
      <w:pPr>
        <w:pStyle w:val="LNVHeading3"/>
      </w:pPr>
      <w:r>
        <w:t>Certificates</w:t>
      </w:r>
    </w:p>
    <w:p w14:paraId="1894E35D" w14:textId="77777777" w:rsidR="0060278E" w:rsidRDefault="0060278E" w:rsidP="0060278E">
      <w:r>
        <w:rPr>
          <w:i/>
        </w:rPr>
        <w:t>Document certificate issuer and expiry information.</w:t>
      </w:r>
    </w:p>
    <w:p w14:paraId="22E3383C" w14:textId="77777777" w:rsidR="0060278E" w:rsidRDefault="0060278E" w:rsidP="0060278E">
      <w:r>
        <w:t xml:space="preserve">&lt;&lt;SDT: </w:t>
      </w:r>
      <w:proofErr w:type="spellStart"/>
      <w:r>
        <w:t>LNV.Lenovo.DE.System</w:t>
      </w:r>
      <w:proofErr w:type="spellEnd"/>
      <w:r>
        <w:t>[</w:t>
      </w:r>
      <w:proofErr w:type="spellStart"/>
      <w:r>
        <w:t>ArrayName</w:t>
      </w:r>
      <w:proofErr w:type="spellEnd"/>
      <w:proofErr w:type="gramStart"/>
      <w:r>
        <w:t>].</w:t>
      </w:r>
      <w:proofErr w:type="spellStart"/>
      <w:r>
        <w:t>Tables.Certificates</w:t>
      </w:r>
      <w:proofErr w:type="spellEnd"/>
      <w:proofErr w:type="gramEnd"/>
      <w:r>
        <w:t>&gt;&gt;</w:t>
      </w:r>
    </w:p>
    <w:p w14:paraId="4F220E01" w14:textId="77777777" w:rsidR="005A442D" w:rsidRDefault="005A442D" w:rsidP="0060278E"/>
    <w:p w14:paraId="7108F691" w14:textId="1C9B9F80" w:rsidR="005A442D" w:rsidRPr="005A442D" w:rsidRDefault="005A442D" w:rsidP="005A442D">
      <w:pPr>
        <w:pStyle w:val="LNVHeading3"/>
        <w:rPr>
          <w:lang w:val="en-US"/>
        </w:rPr>
      </w:pPr>
      <w:r w:rsidRPr="005A442D">
        <w:rPr>
          <w:lang w:val="en-US"/>
        </w:rPr>
        <w:lastRenderedPageBreak/>
        <w:t xml:space="preserve">Alerts &amp; </w:t>
      </w:r>
      <w:proofErr w:type="spellStart"/>
      <w:r w:rsidRPr="005A442D">
        <w:rPr>
          <w:lang w:val="en-US"/>
        </w:rPr>
        <w:t>AutoSupport</w:t>
      </w:r>
      <w:proofErr w:type="spellEnd"/>
    </w:p>
    <w:p w14:paraId="02E785E8" w14:textId="77777777" w:rsidR="005A442D" w:rsidRPr="005A442D" w:rsidRDefault="005A442D" w:rsidP="005A442D">
      <w:pPr>
        <w:rPr>
          <w:lang w:val="en-US"/>
        </w:rPr>
      </w:pPr>
      <w:r w:rsidRPr="005A442D">
        <w:rPr>
          <w:i/>
          <w:iCs/>
          <w:lang w:val="en-US"/>
        </w:rPr>
        <w:t xml:space="preserve">Document alerting, </w:t>
      </w:r>
      <w:proofErr w:type="spellStart"/>
      <w:r w:rsidRPr="005A442D">
        <w:rPr>
          <w:i/>
          <w:iCs/>
          <w:lang w:val="en-US"/>
        </w:rPr>
        <w:t>AutoSupport</w:t>
      </w:r>
      <w:proofErr w:type="spellEnd"/>
      <w:r w:rsidRPr="005A442D">
        <w:rPr>
          <w:i/>
          <w:iCs/>
          <w:lang w:val="en-US"/>
        </w:rPr>
        <w:t xml:space="preserve"> delivery configuration, and health-state reporting integration.</w:t>
      </w:r>
    </w:p>
    <w:p w14:paraId="4EF38991" w14:textId="77777777" w:rsidR="00C1596D" w:rsidRDefault="00C1596D" w:rsidP="005A442D">
      <w:pPr>
        <w:rPr>
          <w:lang w:val="en-US"/>
        </w:rPr>
      </w:pPr>
    </w:p>
    <w:p w14:paraId="719FBF99" w14:textId="5C3EEB29" w:rsidR="000102DD" w:rsidRPr="00C1596D" w:rsidRDefault="00C1596D" w:rsidP="000102DD">
      <w:pPr>
        <w:rPr>
          <w:lang w:val="en-US"/>
        </w:rPr>
      </w:pPr>
      <w:r w:rsidRPr="000102DD">
        <w:rPr>
          <w:highlight w:val="green"/>
          <w:lang w:val="en-US"/>
        </w:rPr>
        <w:t>A</w:t>
      </w:r>
      <w:r w:rsidR="000102DD" w:rsidRPr="000102DD">
        <w:rPr>
          <w:highlight w:val="green"/>
          <w:lang w:val="en-US"/>
        </w:rPr>
        <w:t>SUP</w:t>
      </w:r>
    </w:p>
    <w:p w14:paraId="1BD56E2B" w14:textId="18AD4447" w:rsidR="00C1596D" w:rsidRDefault="00C1596D" w:rsidP="00C1596D">
      <w:pPr>
        <w:rPr>
          <w:lang w:val="en-US"/>
        </w:rPr>
      </w:pPr>
      <w:r w:rsidRPr="00C1596D">
        <w:rPr>
          <w:lang w:val="en-US"/>
        </w:rPr>
        <w:t xml:space="preserve">&lt;&lt;SDT: </w:t>
      </w:r>
      <w:proofErr w:type="spellStart"/>
      <w:r w:rsidRPr="00C1596D">
        <w:rPr>
          <w:lang w:val="en-US"/>
        </w:rPr>
        <w:t>LNV.Lenovo.DE.System</w:t>
      </w:r>
      <w:proofErr w:type="spellEnd"/>
      <w:r w:rsidRPr="00C1596D">
        <w:rPr>
          <w:lang w:val="en-US"/>
        </w:rPr>
        <w:t>[</w:t>
      </w:r>
      <w:proofErr w:type="spellStart"/>
      <w:r w:rsidRPr="00C1596D">
        <w:rPr>
          <w:lang w:val="en-US"/>
        </w:rPr>
        <w:t>ArrayName</w:t>
      </w:r>
      <w:proofErr w:type="spellEnd"/>
      <w:proofErr w:type="gramStart"/>
      <w:r w:rsidRPr="00C1596D">
        <w:rPr>
          <w:lang w:val="en-US"/>
        </w:rPr>
        <w:t>].</w:t>
      </w:r>
      <w:proofErr w:type="spellStart"/>
      <w:r w:rsidRPr="00C1596D">
        <w:rPr>
          <w:lang w:val="en-US"/>
        </w:rPr>
        <w:t>Tables.AutoSupport</w:t>
      </w:r>
      <w:proofErr w:type="spellEnd"/>
      <w:proofErr w:type="gramEnd"/>
      <w:r w:rsidRPr="00C1596D">
        <w:rPr>
          <w:lang w:val="en-US"/>
        </w:rPr>
        <w:t>&gt;&gt;</w:t>
      </w:r>
    </w:p>
    <w:sdt>
      <w:sdtPr>
        <w:alias w:val="LNV.Lenovo.DE.System[ArrayName].Tables.AutoSupport"/>
        <w:tag w:val="LNV.Lenovo.DE.System[ArrayName].Tables.AutoSupport"/>
        <w:id w:val="-628397059"/>
        <w:placeholder>
          <w:docPart w:val="42F4D8C7C1364032BD4DF42094727DD1"/>
        </w:placeholder>
        <w:showingPlcHdr/>
        <w15:appearance w15:val="tags"/>
      </w:sdtPr>
      <w:sdtContent>
        <w:p w14:paraId="17AE2EDE" w14:textId="77777777" w:rsidR="000102DD" w:rsidRDefault="000102DD" w:rsidP="000102DD">
          <w:r w:rsidRPr="00F0115C">
            <w:rPr>
              <w:rStyle w:val="PlaceholderText"/>
            </w:rPr>
            <w:t>Click or tap here to enter text.</w:t>
          </w:r>
        </w:p>
      </w:sdtContent>
    </w:sdt>
    <w:p w14:paraId="67A6152C" w14:textId="77777777" w:rsidR="000102DD" w:rsidRDefault="000102DD" w:rsidP="005A442D">
      <w:pPr>
        <w:rPr>
          <w:lang w:val="en-US"/>
        </w:rPr>
      </w:pPr>
    </w:p>
    <w:p w14:paraId="74642AAB" w14:textId="68AE7877" w:rsidR="005A442D" w:rsidRPr="005A442D" w:rsidRDefault="005A442D" w:rsidP="005A442D">
      <w:pPr>
        <w:rPr>
          <w:lang w:val="en-US"/>
        </w:rPr>
      </w:pPr>
      <w:r w:rsidRPr="005A442D">
        <w:rPr>
          <w:lang w:val="en-US"/>
        </w:rPr>
        <w:t xml:space="preserve">&lt;&lt;SDT: </w:t>
      </w:r>
      <w:proofErr w:type="spellStart"/>
      <w:r w:rsidRPr="005A442D">
        <w:rPr>
          <w:lang w:val="en-US"/>
        </w:rPr>
        <w:t>LNV.Lenovo.DE.System</w:t>
      </w:r>
      <w:proofErr w:type="spellEnd"/>
      <w:r w:rsidRPr="005A442D">
        <w:rPr>
          <w:lang w:val="en-US"/>
        </w:rPr>
        <w:t>[</w:t>
      </w:r>
      <w:proofErr w:type="spellStart"/>
      <w:r w:rsidRPr="005A442D">
        <w:rPr>
          <w:lang w:val="en-US"/>
        </w:rPr>
        <w:t>ArrayName</w:t>
      </w:r>
      <w:proofErr w:type="spellEnd"/>
      <w:proofErr w:type="gramStart"/>
      <w:r w:rsidRPr="005A442D">
        <w:rPr>
          <w:lang w:val="en-US"/>
        </w:rPr>
        <w:t>].</w:t>
      </w:r>
      <w:proofErr w:type="spellStart"/>
      <w:r w:rsidRPr="005A442D">
        <w:rPr>
          <w:lang w:val="en-US"/>
        </w:rPr>
        <w:t>Tables.Alerts</w:t>
      </w:r>
      <w:proofErr w:type="spellEnd"/>
      <w:proofErr w:type="gramEnd"/>
      <w:r w:rsidRPr="005A442D">
        <w:rPr>
          <w:lang w:val="en-US"/>
        </w:rPr>
        <w:t>&gt;&gt;</w:t>
      </w:r>
    </w:p>
    <w:sdt>
      <w:sdtPr>
        <w:alias w:val="LNV.Lenovo.DE.System[ArrayName].Tables.Alerts"/>
        <w:tag w:val="LNV.Lenovo.DE.System[ArrayName].Tables.Alerts"/>
        <w:id w:val="-1810228445"/>
        <w:placeholder>
          <w:docPart w:val="69C89AEC819B4D7BB2718BA529974AAF"/>
        </w:placeholder>
        <w:showingPlcHdr/>
        <w15:appearance w15:val="tags"/>
      </w:sdtPr>
      <w:sdtContent>
        <w:p w14:paraId="2A6433B5" w14:textId="77777777" w:rsidR="000102DD" w:rsidRDefault="000102DD" w:rsidP="000102DD">
          <w:r w:rsidRPr="00F0115C">
            <w:rPr>
              <w:rStyle w:val="PlaceholderText"/>
            </w:rPr>
            <w:t>Click or tap here to enter text.</w:t>
          </w:r>
        </w:p>
      </w:sdtContent>
    </w:sdt>
    <w:p w14:paraId="7F1072B4" w14:textId="77777777" w:rsidR="005A442D" w:rsidRDefault="005A442D" w:rsidP="0060278E"/>
    <w:p w14:paraId="0D0DB4D5" w14:textId="40DFDA42" w:rsidR="00C1596D" w:rsidRDefault="00C1596D">
      <w:pPr>
        <w:pStyle w:val="LNVHeading2"/>
      </w:pPr>
      <w:bookmarkStart w:id="22" w:name="_Toc224652329"/>
      <w:r>
        <w:t>Feature Enablement</w:t>
      </w:r>
    </w:p>
    <w:p w14:paraId="2CE04EB6" w14:textId="77777777" w:rsidR="00C1596D" w:rsidRDefault="00C1596D" w:rsidP="00C1596D"/>
    <w:p w14:paraId="181D631F" w14:textId="2EC87755" w:rsidR="00C1596D" w:rsidRDefault="00C1596D" w:rsidP="00C1596D">
      <w:r w:rsidRPr="000102DD">
        <w:rPr>
          <w:highlight w:val="green"/>
        </w:rPr>
        <w:t>Capabilities Summary</w:t>
      </w:r>
    </w:p>
    <w:p w14:paraId="3A706757" w14:textId="77777777" w:rsidR="00C1596D" w:rsidRDefault="00C1596D" w:rsidP="00C1596D">
      <w:r>
        <w:t xml:space="preserve">&lt;&lt;SDT: </w:t>
      </w:r>
      <w:proofErr w:type="spellStart"/>
      <w:r>
        <w:t>LNV.Lenovo.DE.System</w:t>
      </w:r>
      <w:proofErr w:type="spellEnd"/>
      <w:r>
        <w:t>[</w:t>
      </w:r>
      <w:proofErr w:type="spellStart"/>
      <w:r>
        <w:t>ArrayName</w:t>
      </w:r>
      <w:proofErr w:type="spellEnd"/>
      <w:proofErr w:type="gramStart"/>
      <w:r>
        <w:t>].</w:t>
      </w:r>
      <w:proofErr w:type="spellStart"/>
      <w:r>
        <w:t>Tables.CapabilitiesSummary</w:t>
      </w:r>
      <w:proofErr w:type="spellEnd"/>
      <w:proofErr w:type="gramEnd"/>
      <w:r>
        <w:t>&gt;&gt;</w:t>
      </w:r>
    </w:p>
    <w:sdt>
      <w:sdtPr>
        <w:alias w:val="LNV.Lenovo.DE.System[ArrayName].Tables.CapabilitiesSummary"/>
        <w:tag w:val="LNV.Lenovo.DE.System[ArrayName].Tables.CapabilitiesSummary"/>
        <w:id w:val="634224141"/>
        <w:placeholder>
          <w:docPart w:val="1A0AF327E3004DCDB7950A75CCB17CD4"/>
        </w:placeholder>
        <w:showingPlcHdr/>
        <w15:appearance w15:val="tags"/>
      </w:sdtPr>
      <w:sdtContent>
        <w:p w14:paraId="074C0A60" w14:textId="77777777" w:rsidR="000102DD" w:rsidRDefault="000102DD" w:rsidP="000102DD">
          <w:r w:rsidRPr="00F0115C">
            <w:rPr>
              <w:rStyle w:val="PlaceholderText"/>
            </w:rPr>
            <w:t>Click or tap here to enter text.</w:t>
          </w:r>
        </w:p>
      </w:sdtContent>
    </w:sdt>
    <w:p w14:paraId="05394E99" w14:textId="77777777" w:rsidR="00C1596D" w:rsidRDefault="00C1596D" w:rsidP="00C1596D"/>
    <w:p w14:paraId="0288FCD5" w14:textId="3C59DFD6" w:rsidR="00C1596D" w:rsidRDefault="00C1596D" w:rsidP="00C1596D">
      <w:r w:rsidRPr="000102DD">
        <w:rPr>
          <w:highlight w:val="green"/>
        </w:rPr>
        <w:t>Key Features</w:t>
      </w:r>
    </w:p>
    <w:p w14:paraId="5C582229" w14:textId="77777777" w:rsidR="00C1596D" w:rsidRDefault="00C1596D" w:rsidP="00C1596D">
      <w:r>
        <w:t xml:space="preserve">&lt;&lt;SDT: </w:t>
      </w:r>
      <w:proofErr w:type="spellStart"/>
      <w:r>
        <w:t>LNV.Lenovo.DE.System</w:t>
      </w:r>
      <w:proofErr w:type="spellEnd"/>
      <w:r>
        <w:t>[</w:t>
      </w:r>
      <w:proofErr w:type="spellStart"/>
      <w:r>
        <w:t>ArrayName</w:t>
      </w:r>
      <w:proofErr w:type="spellEnd"/>
      <w:proofErr w:type="gramStart"/>
      <w:r>
        <w:t>].</w:t>
      </w:r>
      <w:proofErr w:type="spellStart"/>
      <w:r>
        <w:t>Tables.CapabilitiesKeyFeatures</w:t>
      </w:r>
      <w:proofErr w:type="spellEnd"/>
      <w:proofErr w:type="gramEnd"/>
      <w:r>
        <w:t>&gt;&gt;</w:t>
      </w:r>
    </w:p>
    <w:sdt>
      <w:sdtPr>
        <w:alias w:val="LNV.Lenovo.DE.System[ArrayName].Tables.CapabilitiesKeyFeatures"/>
        <w:tag w:val="LNV.Lenovo.DE.System[ArrayName].Tables.CapabilitiesKeyFeatures"/>
        <w:id w:val="391779085"/>
        <w:placeholder>
          <w:docPart w:val="7024285E20E6489483351D88882698F3"/>
        </w:placeholder>
        <w:showingPlcHdr/>
        <w15:appearance w15:val="tags"/>
      </w:sdtPr>
      <w:sdtContent>
        <w:p w14:paraId="11777382" w14:textId="77777777" w:rsidR="000102DD" w:rsidRDefault="000102DD" w:rsidP="000102DD">
          <w:r w:rsidRPr="00F0115C">
            <w:rPr>
              <w:rStyle w:val="PlaceholderText"/>
            </w:rPr>
            <w:t>Click or tap here to enter text.</w:t>
          </w:r>
        </w:p>
      </w:sdtContent>
    </w:sdt>
    <w:p w14:paraId="3C23743C" w14:textId="77777777" w:rsidR="00C1596D" w:rsidRDefault="00C1596D" w:rsidP="00C1596D"/>
    <w:p w14:paraId="372EFD83" w14:textId="5EECF3C0" w:rsidR="00C1596D" w:rsidRDefault="00C1596D" w:rsidP="00C1596D">
      <w:r w:rsidRPr="000102DD">
        <w:rPr>
          <w:highlight w:val="green"/>
        </w:rPr>
        <w:t>Feature Limits / Consumption</w:t>
      </w:r>
    </w:p>
    <w:p w14:paraId="4F554B1F" w14:textId="20C04AA8" w:rsidR="00C1596D" w:rsidRDefault="00C1596D" w:rsidP="00C1596D">
      <w:r>
        <w:t xml:space="preserve">&lt;&lt;SDT: </w:t>
      </w:r>
      <w:proofErr w:type="spellStart"/>
      <w:r>
        <w:t>LNV.Lenovo.DE.System</w:t>
      </w:r>
      <w:proofErr w:type="spellEnd"/>
      <w:r>
        <w:t>[</w:t>
      </w:r>
      <w:proofErr w:type="spellStart"/>
      <w:r>
        <w:t>ArrayName</w:t>
      </w:r>
      <w:proofErr w:type="spellEnd"/>
      <w:proofErr w:type="gramStart"/>
      <w:r>
        <w:t>].</w:t>
      </w:r>
      <w:proofErr w:type="spellStart"/>
      <w:r>
        <w:t>Tables.CapabilitiesLimits</w:t>
      </w:r>
      <w:proofErr w:type="spellEnd"/>
      <w:proofErr w:type="gramEnd"/>
      <w:r>
        <w:t>&gt;&gt;</w:t>
      </w:r>
    </w:p>
    <w:sdt>
      <w:sdtPr>
        <w:alias w:val="LNV.Lenovo.DE.System[ArrayName].Tables.CapabilitiesLimits"/>
        <w:tag w:val="LNV.Lenovo.DE.System[ArrayName].Tables.CapabilitiesLimits"/>
        <w:id w:val="-1593768449"/>
        <w:placeholder>
          <w:docPart w:val="0C89245618E54BE28B8A1AE11365E888"/>
        </w:placeholder>
        <w:showingPlcHdr/>
        <w15:appearance w15:val="tags"/>
      </w:sdtPr>
      <w:sdtContent>
        <w:p w14:paraId="286322EA" w14:textId="77777777" w:rsidR="000102DD" w:rsidRDefault="000102DD" w:rsidP="000102DD">
          <w:r w:rsidRPr="00F0115C">
            <w:rPr>
              <w:rStyle w:val="PlaceholderText"/>
            </w:rPr>
            <w:t>Click or tap here to enter text.</w:t>
          </w:r>
        </w:p>
      </w:sdtContent>
    </w:sdt>
    <w:p w14:paraId="5D5CE9C5" w14:textId="77777777" w:rsidR="000102DD" w:rsidRDefault="000102DD" w:rsidP="00C1596D"/>
    <w:p w14:paraId="01F11A49" w14:textId="48A25057" w:rsidR="0060278E" w:rsidRDefault="0060278E" w:rsidP="00482790">
      <w:pPr>
        <w:pStyle w:val="LNVHeading2"/>
      </w:pPr>
      <w:r>
        <w:t>Data Protection</w:t>
      </w:r>
      <w:bookmarkEnd w:id="22"/>
    </w:p>
    <w:p w14:paraId="198A16BF" w14:textId="77777777" w:rsidR="0060278E" w:rsidRDefault="0060278E" w:rsidP="0060278E">
      <w:r>
        <w:rPr>
          <w:i/>
        </w:rPr>
        <w:t>Describe snapshot groups, remote mirroring and replication configuration.</w:t>
      </w:r>
    </w:p>
    <w:p w14:paraId="61976804" w14:textId="77777777" w:rsidR="0060278E" w:rsidRDefault="0060278E" w:rsidP="0060278E">
      <w:r>
        <w:t xml:space="preserve">&lt;&lt;SDT: </w:t>
      </w:r>
      <w:proofErr w:type="spellStart"/>
      <w:r>
        <w:t>LNV.Lenovo.DE.System</w:t>
      </w:r>
      <w:proofErr w:type="spellEnd"/>
      <w:r>
        <w:t>[</w:t>
      </w:r>
      <w:proofErr w:type="spellStart"/>
      <w:r>
        <w:t>ArrayName</w:t>
      </w:r>
      <w:proofErr w:type="spellEnd"/>
      <w:proofErr w:type="gramStart"/>
      <w:r>
        <w:t>].</w:t>
      </w:r>
      <w:proofErr w:type="spellStart"/>
      <w:r>
        <w:t>Tables.Snapshots</w:t>
      </w:r>
      <w:proofErr w:type="spellEnd"/>
      <w:proofErr w:type="gramEnd"/>
      <w:r>
        <w:t>&gt;&gt;</w:t>
      </w:r>
    </w:p>
    <w:p w14:paraId="087E4F01" w14:textId="77777777" w:rsidR="0060278E" w:rsidRDefault="0060278E" w:rsidP="0060278E">
      <w:r>
        <w:t xml:space="preserve">&lt;&lt;SDT: </w:t>
      </w:r>
      <w:proofErr w:type="spellStart"/>
      <w:r>
        <w:t>LNV.Lenovo.DE.System</w:t>
      </w:r>
      <w:proofErr w:type="spellEnd"/>
      <w:r>
        <w:t>[</w:t>
      </w:r>
      <w:proofErr w:type="spellStart"/>
      <w:r>
        <w:t>ArrayName</w:t>
      </w:r>
      <w:proofErr w:type="spellEnd"/>
      <w:proofErr w:type="gramStart"/>
      <w:r>
        <w:t>].</w:t>
      </w:r>
      <w:proofErr w:type="spellStart"/>
      <w:r>
        <w:t>Tables.Replication</w:t>
      </w:r>
      <w:proofErr w:type="spellEnd"/>
      <w:proofErr w:type="gramEnd"/>
      <w:r>
        <w:t>&gt;&gt;</w:t>
      </w:r>
    </w:p>
    <w:p w14:paraId="70A97BE7" w14:textId="55316B2F" w:rsidR="0060278E" w:rsidRDefault="0060278E" w:rsidP="00482790">
      <w:pPr>
        <w:pStyle w:val="LNVHeading1"/>
      </w:pPr>
      <w:bookmarkStart w:id="23" w:name="_Toc224652330"/>
      <w:r>
        <w:t>Operational Behaviour (Day-2)</w:t>
      </w:r>
      <w:bookmarkEnd w:id="23"/>
    </w:p>
    <w:p w14:paraId="31034302" w14:textId="77777777" w:rsidR="0060278E" w:rsidRDefault="0060278E" w:rsidP="0060278E">
      <w:r>
        <w:rPr>
          <w:i/>
        </w:rPr>
        <w:t>Describe expected system behaviour. Do not include procedural instructions.</w:t>
      </w:r>
    </w:p>
    <w:p w14:paraId="652E6164" w14:textId="67D03F98" w:rsidR="0060278E" w:rsidRDefault="0060278E" w:rsidP="00482790">
      <w:pPr>
        <w:pStyle w:val="LNVHeading2"/>
      </w:pPr>
      <w:bookmarkStart w:id="24" w:name="_Toc224652331"/>
      <w:r>
        <w:lastRenderedPageBreak/>
        <w:t>Access Model</w:t>
      </w:r>
      <w:bookmarkEnd w:id="24"/>
    </w:p>
    <w:p w14:paraId="3F5B25F9" w14:textId="61D47C93" w:rsidR="0060278E" w:rsidRDefault="0060278E" w:rsidP="00482790">
      <w:pPr>
        <w:pStyle w:val="LNVHeading2"/>
      </w:pPr>
      <w:bookmarkStart w:id="25" w:name="_Toc224652332"/>
      <w:r>
        <w:t>Monitoring &amp; Alert Flow</w:t>
      </w:r>
      <w:bookmarkEnd w:id="25"/>
    </w:p>
    <w:p w14:paraId="46F848EA" w14:textId="709E3601" w:rsidR="005A442D" w:rsidRPr="005A442D" w:rsidRDefault="005A442D" w:rsidP="005A442D">
      <w:pPr>
        <w:rPr>
          <w:i/>
          <w:iCs/>
        </w:rPr>
      </w:pPr>
      <w:r w:rsidRPr="005A442D">
        <w:rPr>
          <w:i/>
          <w:iCs/>
        </w:rPr>
        <w:t xml:space="preserve">Describe how alerts are surfaced from the array, including </w:t>
      </w:r>
      <w:proofErr w:type="spellStart"/>
      <w:r w:rsidRPr="005A442D">
        <w:rPr>
          <w:i/>
          <w:iCs/>
        </w:rPr>
        <w:t>AutoSupport</w:t>
      </w:r>
      <w:proofErr w:type="spellEnd"/>
      <w:r w:rsidRPr="005A442D">
        <w:rPr>
          <w:i/>
          <w:iCs/>
        </w:rPr>
        <w:t>, email, SNMP, or external monitoring integrations.</w:t>
      </w:r>
    </w:p>
    <w:p w14:paraId="26CCA9D6" w14:textId="56072A33" w:rsidR="0060278E" w:rsidRDefault="0060278E" w:rsidP="00482790">
      <w:pPr>
        <w:pStyle w:val="LNVHeading2"/>
      </w:pPr>
      <w:bookmarkStart w:id="26" w:name="_Toc224652333"/>
      <w:r>
        <w:t>Firmware Lifecycle</w:t>
      </w:r>
      <w:bookmarkEnd w:id="26"/>
    </w:p>
    <w:p w14:paraId="149C2B32" w14:textId="5C291677" w:rsidR="0060278E" w:rsidRDefault="0060278E" w:rsidP="00482790">
      <w:pPr>
        <w:pStyle w:val="LNVHeading2"/>
      </w:pPr>
      <w:bookmarkStart w:id="27" w:name="_Toc224652334"/>
      <w:r>
        <w:t>Failure Scenarios</w:t>
      </w:r>
      <w:bookmarkEnd w:id="27"/>
    </w:p>
    <w:p w14:paraId="4631D656" w14:textId="2742FE7C" w:rsidR="0060278E" w:rsidRDefault="00482790" w:rsidP="00482790">
      <w:pPr>
        <w:pStyle w:val="LNVHeading3"/>
      </w:pPr>
      <w:r>
        <w:t>C</w:t>
      </w:r>
      <w:r w:rsidR="0060278E">
        <w:t>ontroller Failure</w:t>
      </w:r>
    </w:p>
    <w:p w14:paraId="00F86B6D" w14:textId="117BBD28" w:rsidR="0060278E" w:rsidRDefault="0060278E" w:rsidP="00482790">
      <w:pPr>
        <w:pStyle w:val="LNVHeading3"/>
      </w:pPr>
      <w:r>
        <w:t>Disk Failure</w:t>
      </w:r>
    </w:p>
    <w:p w14:paraId="553DE154" w14:textId="3A767EA7" w:rsidR="0060278E" w:rsidRDefault="0060278E" w:rsidP="00482790">
      <w:pPr>
        <w:pStyle w:val="LNVHeading3"/>
      </w:pPr>
      <w:r>
        <w:t>Shelf Failure</w:t>
      </w:r>
    </w:p>
    <w:p w14:paraId="41FA3E37" w14:textId="231875F3" w:rsidR="0060278E" w:rsidRDefault="0060278E" w:rsidP="00482790">
      <w:pPr>
        <w:pStyle w:val="LNVHeading2"/>
      </w:pPr>
      <w:bookmarkStart w:id="28" w:name="_Toc224652335"/>
      <w:r>
        <w:t>Recovery Expectations</w:t>
      </w:r>
      <w:bookmarkEnd w:id="28"/>
    </w:p>
    <w:p w14:paraId="38319C19" w14:textId="4AF2D9F1" w:rsidR="0060278E" w:rsidRDefault="0060278E" w:rsidP="00482790">
      <w:pPr>
        <w:pStyle w:val="LNVHeading2"/>
      </w:pPr>
      <w:bookmarkStart w:id="29" w:name="_Toc224652336"/>
      <w:r>
        <w:t>Shutdown / Startup Expectations</w:t>
      </w:r>
      <w:bookmarkEnd w:id="29"/>
    </w:p>
    <w:p w14:paraId="623E35EF" w14:textId="77777777" w:rsidR="0060278E" w:rsidRDefault="0060278E" w:rsidP="0060278E">
      <w:r>
        <w:rPr>
          <w:i/>
        </w:rPr>
        <w:t>Detailed procedures are documented in Appendix 7.5.</w:t>
      </w:r>
    </w:p>
    <w:p w14:paraId="07A7FD46" w14:textId="49BEB205" w:rsidR="0060278E" w:rsidRDefault="0060278E" w:rsidP="00482790">
      <w:pPr>
        <w:pStyle w:val="LNVHeading1"/>
      </w:pPr>
      <w:bookmarkStart w:id="30" w:name="_Toc224652337"/>
      <w:r>
        <w:t>Constraints &amp; Assumptions</w:t>
      </w:r>
      <w:bookmarkEnd w:id="30"/>
    </w:p>
    <w:p w14:paraId="52AC2C0A" w14:textId="77777777" w:rsidR="0060278E" w:rsidRDefault="0060278E" w:rsidP="0060278E">
      <w:r>
        <w:rPr>
          <w:i/>
        </w:rPr>
        <w:t>Document environmental boundaries and design trade-offs.</w:t>
      </w:r>
    </w:p>
    <w:p w14:paraId="32224BA8" w14:textId="5F996975" w:rsidR="0060278E" w:rsidRDefault="0060278E" w:rsidP="00482790">
      <w:pPr>
        <w:pStyle w:val="LNVHeading2"/>
      </w:pPr>
      <w:bookmarkStart w:id="31" w:name="_Toc224652338"/>
      <w:r>
        <w:t>Capacity Thresholds</w:t>
      </w:r>
      <w:bookmarkEnd w:id="31"/>
    </w:p>
    <w:p w14:paraId="68BD4592" w14:textId="6931D365" w:rsidR="0060278E" w:rsidRDefault="0060278E" w:rsidP="00482790">
      <w:pPr>
        <w:pStyle w:val="LNVHeading2"/>
      </w:pPr>
      <w:bookmarkStart w:id="32" w:name="_Toc224652339"/>
      <w:r>
        <w:t>Environmental Dependencies</w:t>
      </w:r>
      <w:bookmarkEnd w:id="32"/>
    </w:p>
    <w:p w14:paraId="4022CE34" w14:textId="05BE9B9A" w:rsidR="0060278E" w:rsidRDefault="0060278E" w:rsidP="00482790">
      <w:pPr>
        <w:pStyle w:val="LNVHeading2"/>
      </w:pPr>
      <w:bookmarkStart w:id="33" w:name="_Toc224652340"/>
      <w:r>
        <w:t>Design Trade-offs</w:t>
      </w:r>
      <w:bookmarkEnd w:id="33"/>
    </w:p>
    <w:p w14:paraId="124D6467" w14:textId="28ED85B0" w:rsidR="0060278E" w:rsidRDefault="0060278E" w:rsidP="00482790">
      <w:pPr>
        <w:pStyle w:val="LNVHeading1"/>
      </w:pPr>
      <w:bookmarkStart w:id="34" w:name="_Toc224652341"/>
      <w:r>
        <w:t>Appendices</w:t>
      </w:r>
      <w:bookmarkEnd w:id="34"/>
    </w:p>
    <w:p w14:paraId="3E119025" w14:textId="59154DF2" w:rsidR="0060278E" w:rsidRDefault="0060278E" w:rsidP="00482790">
      <w:pPr>
        <w:pStyle w:val="LNVHeading2"/>
      </w:pPr>
      <w:bookmarkStart w:id="35" w:name="_Toc224652342"/>
      <w:r>
        <w:t>Detailed Inventory</w:t>
      </w:r>
      <w:bookmarkEnd w:id="35"/>
    </w:p>
    <w:p w14:paraId="42D3B548" w14:textId="77777777" w:rsidR="0060278E" w:rsidRDefault="0060278E" w:rsidP="0060278E">
      <w:r>
        <w:t xml:space="preserve">&lt;&lt;SDT: </w:t>
      </w:r>
      <w:proofErr w:type="spellStart"/>
      <w:r>
        <w:t>LNV.Lenovo.DE.Drive</w:t>
      </w:r>
      <w:proofErr w:type="spellEnd"/>
      <w:r>
        <w:t>[</w:t>
      </w:r>
      <w:proofErr w:type="spellStart"/>
      <w:r>
        <w:t>DriveID</w:t>
      </w:r>
      <w:proofErr w:type="spellEnd"/>
      <w:proofErr w:type="gramStart"/>
      <w:r>
        <w:t>].</w:t>
      </w:r>
      <w:proofErr w:type="spellStart"/>
      <w:r>
        <w:t>Tables.Inventory</w:t>
      </w:r>
      <w:proofErr w:type="spellEnd"/>
      <w:proofErr w:type="gramEnd"/>
      <w:r>
        <w:t>&gt;&gt;</w:t>
      </w:r>
    </w:p>
    <w:p w14:paraId="4EDE5CD4" w14:textId="476DD50A" w:rsidR="0060278E" w:rsidRDefault="0060278E" w:rsidP="00482790">
      <w:pPr>
        <w:pStyle w:val="LNVHeading2"/>
      </w:pPr>
      <w:bookmarkStart w:id="36" w:name="_Toc224652343"/>
      <w:r>
        <w:t>Version Summary</w:t>
      </w:r>
      <w:bookmarkEnd w:id="36"/>
    </w:p>
    <w:p w14:paraId="439C0A68" w14:textId="77777777" w:rsidR="0060278E" w:rsidRDefault="0060278E" w:rsidP="0060278E">
      <w:r>
        <w:t xml:space="preserve">&lt;&lt;SDT: </w:t>
      </w:r>
      <w:proofErr w:type="spellStart"/>
      <w:r>
        <w:t>LNV.Lenovo.DE.System</w:t>
      </w:r>
      <w:proofErr w:type="spellEnd"/>
      <w:r>
        <w:t>[</w:t>
      </w:r>
      <w:proofErr w:type="spellStart"/>
      <w:r>
        <w:t>ArrayName</w:t>
      </w:r>
      <w:proofErr w:type="spellEnd"/>
      <w:proofErr w:type="gramStart"/>
      <w:r>
        <w:t>].</w:t>
      </w:r>
      <w:proofErr w:type="spellStart"/>
      <w:r>
        <w:t>Tables.Version</w:t>
      </w:r>
      <w:proofErr w:type="spellEnd"/>
      <w:proofErr w:type="gramEnd"/>
      <w:r>
        <w:t>&gt;&gt;</w:t>
      </w:r>
    </w:p>
    <w:p w14:paraId="54480601" w14:textId="5C3DB417" w:rsidR="0060278E" w:rsidRDefault="0060278E" w:rsidP="00482790">
      <w:pPr>
        <w:pStyle w:val="LNVHeading2"/>
      </w:pPr>
      <w:bookmarkStart w:id="37" w:name="_Toc224652344"/>
      <w:r>
        <w:t>Configuration Exports</w:t>
      </w:r>
      <w:bookmarkEnd w:id="37"/>
    </w:p>
    <w:p w14:paraId="6A1B467A" w14:textId="77777777" w:rsidR="0060278E" w:rsidRDefault="0060278E" w:rsidP="0060278E">
      <w:r>
        <w:t xml:space="preserve">&lt;&lt;SDT: </w:t>
      </w:r>
      <w:proofErr w:type="spellStart"/>
      <w:r>
        <w:t>LNV.Lenovo.DE.System</w:t>
      </w:r>
      <w:proofErr w:type="spellEnd"/>
      <w:r>
        <w:t>[</w:t>
      </w:r>
      <w:proofErr w:type="spellStart"/>
      <w:r>
        <w:t>ArrayName</w:t>
      </w:r>
      <w:proofErr w:type="spellEnd"/>
      <w:proofErr w:type="gramStart"/>
      <w:r>
        <w:t>].</w:t>
      </w:r>
      <w:proofErr w:type="spellStart"/>
      <w:r>
        <w:t>Evidence.Placeholder</w:t>
      </w:r>
      <w:proofErr w:type="spellEnd"/>
      <w:proofErr w:type="gramEnd"/>
      <w:r>
        <w:t>&gt;&gt;</w:t>
      </w:r>
    </w:p>
    <w:p w14:paraId="336BA8A9" w14:textId="06049DDF" w:rsidR="0060278E" w:rsidRDefault="0060278E" w:rsidP="00482790">
      <w:pPr>
        <w:pStyle w:val="LNVHeading2"/>
      </w:pPr>
      <w:bookmarkStart w:id="38" w:name="_Toc224652345"/>
      <w:r>
        <w:lastRenderedPageBreak/>
        <w:t>SAN Fabric Detail (Conditional)</w:t>
      </w:r>
      <w:bookmarkEnd w:id="38"/>
    </w:p>
    <w:p w14:paraId="44323C47" w14:textId="77777777" w:rsidR="0060278E" w:rsidRDefault="0060278E" w:rsidP="0060278E">
      <w:r>
        <w:t xml:space="preserve">&lt;&lt;SDT: </w:t>
      </w:r>
      <w:proofErr w:type="spellStart"/>
      <w:proofErr w:type="gramStart"/>
      <w:r>
        <w:t>LNV.Lenovo.SAN.Fabric.Fabric</w:t>
      </w:r>
      <w:proofErr w:type="spellEnd"/>
      <w:proofErr w:type="gramEnd"/>
      <w:r>
        <w:t>[</w:t>
      </w:r>
      <w:proofErr w:type="spellStart"/>
      <w:r>
        <w:t>FabricName</w:t>
      </w:r>
      <w:proofErr w:type="spellEnd"/>
      <w:r>
        <w:t>].</w:t>
      </w:r>
      <w:proofErr w:type="spellStart"/>
      <w:r>
        <w:t>Tables.Zones</w:t>
      </w:r>
      <w:proofErr w:type="spellEnd"/>
      <w:r>
        <w:t>&gt;&gt;</w:t>
      </w:r>
    </w:p>
    <w:p w14:paraId="563F4450" w14:textId="452F90BF" w:rsidR="0060278E" w:rsidRDefault="0060278E" w:rsidP="00482790">
      <w:pPr>
        <w:pStyle w:val="LNVHeading2"/>
      </w:pPr>
      <w:bookmarkStart w:id="39" w:name="_Toc224652346"/>
      <w:r>
        <w:t>Operational Procedures</w:t>
      </w:r>
      <w:bookmarkEnd w:id="39"/>
    </w:p>
    <w:p w14:paraId="542C86B4" w14:textId="5F6EA036" w:rsidR="0060278E" w:rsidRDefault="0060278E" w:rsidP="00482790">
      <w:pPr>
        <w:pStyle w:val="LNVHeading3"/>
      </w:pPr>
      <w:r>
        <w:t>Planned Shutdown</w:t>
      </w:r>
    </w:p>
    <w:p w14:paraId="4B3898D5" w14:textId="30B5ADDD" w:rsidR="0060278E" w:rsidRDefault="0060278E" w:rsidP="00482790">
      <w:pPr>
        <w:pStyle w:val="LNVHeading3"/>
      </w:pPr>
      <w:r>
        <w:t>Planned Startup</w:t>
      </w:r>
    </w:p>
    <w:p w14:paraId="554BFD5E" w14:textId="118E84D3" w:rsidR="0060278E" w:rsidRDefault="0060278E" w:rsidP="00482790">
      <w:pPr>
        <w:pStyle w:val="LNVHeading3"/>
      </w:pPr>
      <w:r>
        <w:t>Emergency Shutdown</w:t>
      </w:r>
    </w:p>
    <w:p w14:paraId="5F43DEC1" w14:textId="7A53A8BC" w:rsidR="0060278E" w:rsidRDefault="0060278E" w:rsidP="00482790">
      <w:pPr>
        <w:pStyle w:val="LNVHeading2"/>
      </w:pPr>
      <w:bookmarkStart w:id="40" w:name="_Toc224652347"/>
      <w:r>
        <w:t>Firmware &amp; Component Inventory (XCC)</w:t>
      </w:r>
      <w:bookmarkEnd w:id="40"/>
    </w:p>
    <w:p w14:paraId="49C589A0" w14:textId="77777777" w:rsidR="0060278E" w:rsidRDefault="0060278E" w:rsidP="0060278E">
      <w:r>
        <w:t xml:space="preserve">&lt;&lt;SDT: </w:t>
      </w:r>
      <w:proofErr w:type="spellStart"/>
      <w:r>
        <w:t>LNV.Lenovo.XCC.Node</w:t>
      </w:r>
      <w:proofErr w:type="spellEnd"/>
      <w:r>
        <w:t>[</w:t>
      </w:r>
      <w:proofErr w:type="spellStart"/>
      <w:r>
        <w:t>NodeName</w:t>
      </w:r>
      <w:proofErr w:type="spellEnd"/>
      <w:proofErr w:type="gramStart"/>
      <w:r>
        <w:t>].</w:t>
      </w:r>
      <w:proofErr w:type="spellStart"/>
      <w:r>
        <w:t>Tables.FirmwareInventory</w:t>
      </w:r>
      <w:proofErr w:type="spellEnd"/>
      <w:proofErr w:type="gramEnd"/>
      <w:r>
        <w:t>&gt;&gt;</w:t>
      </w:r>
    </w:p>
    <w:p w14:paraId="3A3D8E1A" w14:textId="18E31A77" w:rsidR="0060278E" w:rsidRDefault="0060278E" w:rsidP="00482790">
      <w:pPr>
        <w:pStyle w:val="LNVHeading2"/>
      </w:pPr>
      <w:bookmarkStart w:id="41" w:name="_Toc224652348"/>
      <w:r>
        <w:t>Node-Level Driver Alignment (Critical Components)</w:t>
      </w:r>
      <w:bookmarkEnd w:id="41"/>
    </w:p>
    <w:p w14:paraId="66814027" w14:textId="77777777" w:rsidR="0060278E" w:rsidRDefault="0060278E" w:rsidP="0060278E">
      <w:r>
        <w:t xml:space="preserve">&lt;&lt;SDT: </w:t>
      </w:r>
      <w:proofErr w:type="gramStart"/>
      <w:r>
        <w:t>LNV.Microsoft.WindowsS2D.Node</w:t>
      </w:r>
      <w:proofErr w:type="gramEnd"/>
      <w:r>
        <w:t>[</w:t>
      </w:r>
      <w:proofErr w:type="spellStart"/>
      <w:r>
        <w:t>NodeName</w:t>
      </w:r>
      <w:proofErr w:type="spellEnd"/>
      <w:r>
        <w:t>].</w:t>
      </w:r>
      <w:proofErr w:type="spellStart"/>
      <w:r>
        <w:t>Tables.CriticalDrivers</w:t>
      </w:r>
      <w:proofErr w:type="spellEnd"/>
      <w:r>
        <w:t>&gt;&gt;</w:t>
      </w:r>
    </w:p>
    <w:p w14:paraId="078707AA" w14:textId="77777777" w:rsidR="0060278E" w:rsidRDefault="0060278E" w:rsidP="0060278E">
      <w:r>
        <w:t xml:space="preserve">&lt;&lt;SDT: </w:t>
      </w:r>
      <w:proofErr w:type="spellStart"/>
      <w:proofErr w:type="gramStart"/>
      <w:r>
        <w:t>LNV.VMware.vSphere.Host</w:t>
      </w:r>
      <w:proofErr w:type="spellEnd"/>
      <w:proofErr w:type="gramEnd"/>
      <w:r>
        <w:t>[</w:t>
      </w:r>
      <w:proofErr w:type="spellStart"/>
      <w:r>
        <w:t>HostFQDN</w:t>
      </w:r>
      <w:proofErr w:type="spellEnd"/>
      <w:r>
        <w:t>].</w:t>
      </w:r>
      <w:proofErr w:type="spellStart"/>
      <w:r>
        <w:t>Tables.CriticalDrivers</w:t>
      </w:r>
      <w:proofErr w:type="spellEnd"/>
      <w:r>
        <w:t>&gt;&gt;</w:t>
      </w:r>
    </w:p>
    <w:p w14:paraId="1D75E2E2" w14:textId="3D8CE897" w:rsidR="00FA6678" w:rsidRDefault="00FA6678" w:rsidP="00C708B9">
      <w:pPr>
        <w:pStyle w:val="LNVHeading2"/>
      </w:pPr>
      <w:bookmarkStart w:id="42" w:name="_Toc224652349"/>
      <w:r>
        <w:t>References</w:t>
      </w:r>
      <w:bookmarkEnd w:id="42"/>
    </w:p>
    <w:p w14:paraId="2ECA631D" w14:textId="77777777" w:rsidR="003D20F5" w:rsidRDefault="003D20F5" w:rsidP="00553FCA"/>
    <w:p w14:paraId="4129FFCE" w14:textId="53DCA5DB" w:rsidR="005A442D" w:rsidRDefault="005A442D" w:rsidP="005A442D">
      <w:pPr>
        <w:pStyle w:val="LNVHeading2"/>
      </w:pPr>
      <w:bookmarkStart w:id="43" w:name="_Toc224652350"/>
      <w:r>
        <w:t>SDT REF {{REMOVE SECTION}}</w:t>
      </w:r>
      <w:bookmarkEnd w:id="43"/>
    </w:p>
    <w:p w14:paraId="1E31A38D" w14:textId="77777777" w:rsidR="005A442D" w:rsidRDefault="005A442D" w:rsidP="00553FCA"/>
    <w:p w14:paraId="5C5CFE25" w14:textId="77777777" w:rsidR="005A442D" w:rsidRPr="005A442D" w:rsidRDefault="005A442D" w:rsidP="005A442D">
      <w:pPr>
        <w:pStyle w:val="LNVHeading3"/>
        <w:numPr>
          <w:ilvl w:val="2"/>
          <w:numId w:val="40"/>
        </w:numPr>
        <w:rPr>
          <w:lang w:val="en-US"/>
        </w:rPr>
      </w:pPr>
      <w:r w:rsidRPr="005A442D">
        <w:rPr>
          <w:lang w:val="en-US"/>
        </w:rPr>
        <w:t>System Domain</w:t>
      </w:r>
    </w:p>
    <w:p w14:paraId="768EC6DA" w14:textId="77777777" w:rsidR="005A442D" w:rsidRPr="005A442D" w:rsidRDefault="005A442D" w:rsidP="005A442D">
      <w:pPr>
        <w:rPr>
          <w:lang w:val="en-US"/>
        </w:rPr>
      </w:pPr>
      <w:proofErr w:type="spellStart"/>
      <w:r w:rsidRPr="005A442D">
        <w:rPr>
          <w:lang w:val="en-US"/>
        </w:rPr>
        <w:t>LNV.Lenovo.DE.System</w:t>
      </w:r>
      <w:proofErr w:type="spellEnd"/>
      <w:r w:rsidRPr="005A442D">
        <w:rPr>
          <w:lang w:val="en-US"/>
        </w:rPr>
        <w:t>[</w:t>
      </w:r>
      <w:proofErr w:type="spellStart"/>
      <w:r w:rsidRPr="005A442D">
        <w:rPr>
          <w:lang w:val="en-US"/>
        </w:rPr>
        <w:t>ArrayName</w:t>
      </w:r>
      <w:proofErr w:type="spellEnd"/>
      <w:r w:rsidRPr="005A442D">
        <w:rPr>
          <w:lang w:val="en-US"/>
        </w:rPr>
        <w:t>].Summary</w:t>
      </w:r>
      <w:r w:rsidRPr="005A442D">
        <w:rPr>
          <w:lang w:val="en-US"/>
        </w:rPr>
        <w:br/>
      </w:r>
      <w:proofErr w:type="spellStart"/>
      <w:r w:rsidRPr="005A442D">
        <w:rPr>
          <w:lang w:val="en-US"/>
        </w:rPr>
        <w:t>LNV.Lenovo.DE.System</w:t>
      </w:r>
      <w:proofErr w:type="spellEnd"/>
      <w:r w:rsidRPr="005A442D">
        <w:rPr>
          <w:lang w:val="en-US"/>
        </w:rPr>
        <w:t>[</w:t>
      </w:r>
      <w:proofErr w:type="spellStart"/>
      <w:r w:rsidRPr="005A442D">
        <w:rPr>
          <w:lang w:val="en-US"/>
        </w:rPr>
        <w:t>ArrayName</w:t>
      </w:r>
      <w:proofErr w:type="spellEnd"/>
      <w:r w:rsidRPr="005A442D">
        <w:rPr>
          <w:lang w:val="en-US"/>
        </w:rPr>
        <w:t>].Config</w:t>
      </w:r>
      <w:r w:rsidRPr="005A442D">
        <w:rPr>
          <w:lang w:val="en-US"/>
        </w:rPr>
        <w:br/>
      </w:r>
      <w:proofErr w:type="spellStart"/>
      <w:r w:rsidRPr="005A442D">
        <w:rPr>
          <w:lang w:val="en-US"/>
        </w:rPr>
        <w:t>LNV.Lenovo.DE.System</w:t>
      </w:r>
      <w:proofErr w:type="spellEnd"/>
      <w:r w:rsidRPr="005A442D">
        <w:rPr>
          <w:lang w:val="en-US"/>
        </w:rPr>
        <w:t>[</w:t>
      </w:r>
      <w:proofErr w:type="spellStart"/>
      <w:r w:rsidRPr="005A442D">
        <w:rPr>
          <w:lang w:val="en-US"/>
        </w:rPr>
        <w:t>ArrayName</w:t>
      </w:r>
      <w:proofErr w:type="spellEnd"/>
      <w:r w:rsidRPr="005A442D">
        <w:rPr>
          <w:lang w:val="en-US"/>
        </w:rPr>
        <w:t>].</w:t>
      </w:r>
      <w:proofErr w:type="spellStart"/>
      <w:r w:rsidRPr="005A442D">
        <w:rPr>
          <w:lang w:val="en-US"/>
        </w:rPr>
        <w:t>Tables.Version</w:t>
      </w:r>
      <w:proofErr w:type="spellEnd"/>
      <w:r w:rsidRPr="005A442D">
        <w:rPr>
          <w:lang w:val="en-US"/>
        </w:rPr>
        <w:br/>
      </w:r>
      <w:proofErr w:type="spellStart"/>
      <w:r w:rsidRPr="005A442D">
        <w:rPr>
          <w:lang w:val="en-US"/>
        </w:rPr>
        <w:t>LNV.Lenovo.DE.System</w:t>
      </w:r>
      <w:proofErr w:type="spellEnd"/>
      <w:r w:rsidRPr="005A442D">
        <w:rPr>
          <w:lang w:val="en-US"/>
        </w:rPr>
        <w:t>[</w:t>
      </w:r>
      <w:proofErr w:type="spellStart"/>
      <w:r w:rsidRPr="005A442D">
        <w:rPr>
          <w:lang w:val="en-US"/>
        </w:rPr>
        <w:t>ArrayName</w:t>
      </w:r>
      <w:proofErr w:type="spellEnd"/>
      <w:r w:rsidRPr="005A442D">
        <w:rPr>
          <w:lang w:val="en-US"/>
        </w:rPr>
        <w:t>].</w:t>
      </w:r>
      <w:proofErr w:type="spellStart"/>
      <w:r w:rsidRPr="005A442D">
        <w:rPr>
          <w:lang w:val="en-US"/>
        </w:rPr>
        <w:t>Tables.IdentitySources</w:t>
      </w:r>
      <w:proofErr w:type="spellEnd"/>
      <w:r w:rsidRPr="005A442D">
        <w:rPr>
          <w:lang w:val="en-US"/>
        </w:rPr>
        <w:br/>
      </w:r>
      <w:proofErr w:type="spellStart"/>
      <w:r w:rsidRPr="005A442D">
        <w:rPr>
          <w:lang w:val="en-US"/>
        </w:rPr>
        <w:t>LNV.Lenovo.DE.System</w:t>
      </w:r>
      <w:proofErr w:type="spellEnd"/>
      <w:r w:rsidRPr="005A442D">
        <w:rPr>
          <w:lang w:val="en-US"/>
        </w:rPr>
        <w:t>[</w:t>
      </w:r>
      <w:proofErr w:type="spellStart"/>
      <w:r w:rsidRPr="005A442D">
        <w:rPr>
          <w:lang w:val="en-US"/>
        </w:rPr>
        <w:t>ArrayName</w:t>
      </w:r>
      <w:proofErr w:type="spellEnd"/>
      <w:r w:rsidRPr="005A442D">
        <w:rPr>
          <w:lang w:val="en-US"/>
        </w:rPr>
        <w:t>].</w:t>
      </w:r>
      <w:proofErr w:type="spellStart"/>
      <w:r w:rsidRPr="005A442D">
        <w:rPr>
          <w:lang w:val="en-US"/>
        </w:rPr>
        <w:t>Tables.Roles</w:t>
      </w:r>
      <w:proofErr w:type="spellEnd"/>
      <w:r w:rsidRPr="005A442D">
        <w:rPr>
          <w:lang w:val="en-US"/>
        </w:rPr>
        <w:br/>
      </w:r>
      <w:proofErr w:type="spellStart"/>
      <w:r w:rsidRPr="005A442D">
        <w:rPr>
          <w:lang w:val="en-US"/>
        </w:rPr>
        <w:t>LNV.Lenovo.DE.System</w:t>
      </w:r>
      <w:proofErr w:type="spellEnd"/>
      <w:r w:rsidRPr="005A442D">
        <w:rPr>
          <w:lang w:val="en-US"/>
        </w:rPr>
        <w:t>[</w:t>
      </w:r>
      <w:proofErr w:type="spellStart"/>
      <w:r w:rsidRPr="005A442D">
        <w:rPr>
          <w:lang w:val="en-US"/>
        </w:rPr>
        <w:t>ArrayName</w:t>
      </w:r>
      <w:proofErr w:type="spellEnd"/>
      <w:r w:rsidRPr="005A442D">
        <w:rPr>
          <w:lang w:val="en-US"/>
        </w:rPr>
        <w:t>].</w:t>
      </w:r>
      <w:proofErr w:type="spellStart"/>
      <w:r w:rsidRPr="005A442D">
        <w:rPr>
          <w:lang w:val="en-US"/>
        </w:rPr>
        <w:t>Tables.Certificates</w:t>
      </w:r>
      <w:proofErr w:type="spellEnd"/>
      <w:r w:rsidRPr="005A442D">
        <w:rPr>
          <w:lang w:val="en-US"/>
        </w:rPr>
        <w:br/>
      </w:r>
      <w:proofErr w:type="spellStart"/>
      <w:r w:rsidRPr="005A442D">
        <w:rPr>
          <w:lang w:val="en-US"/>
        </w:rPr>
        <w:t>LNV.Lenovo.DE.System</w:t>
      </w:r>
      <w:proofErr w:type="spellEnd"/>
      <w:r w:rsidRPr="005A442D">
        <w:rPr>
          <w:lang w:val="en-US"/>
        </w:rPr>
        <w:t>[</w:t>
      </w:r>
      <w:proofErr w:type="spellStart"/>
      <w:r w:rsidRPr="005A442D">
        <w:rPr>
          <w:lang w:val="en-US"/>
        </w:rPr>
        <w:t>ArrayName</w:t>
      </w:r>
      <w:proofErr w:type="spellEnd"/>
      <w:r w:rsidRPr="005A442D">
        <w:rPr>
          <w:lang w:val="en-US"/>
        </w:rPr>
        <w:t>].</w:t>
      </w:r>
      <w:proofErr w:type="spellStart"/>
      <w:r w:rsidRPr="005A442D">
        <w:rPr>
          <w:lang w:val="en-US"/>
        </w:rPr>
        <w:t>Tables.Snapshots</w:t>
      </w:r>
      <w:proofErr w:type="spellEnd"/>
      <w:r w:rsidRPr="005A442D">
        <w:rPr>
          <w:lang w:val="en-US"/>
        </w:rPr>
        <w:br/>
      </w:r>
      <w:proofErr w:type="spellStart"/>
      <w:r w:rsidRPr="005A442D">
        <w:rPr>
          <w:lang w:val="en-US"/>
        </w:rPr>
        <w:t>LNV.Lenovo.DE.System</w:t>
      </w:r>
      <w:proofErr w:type="spellEnd"/>
      <w:r w:rsidRPr="005A442D">
        <w:rPr>
          <w:lang w:val="en-US"/>
        </w:rPr>
        <w:t>[</w:t>
      </w:r>
      <w:proofErr w:type="spellStart"/>
      <w:r w:rsidRPr="005A442D">
        <w:rPr>
          <w:lang w:val="en-US"/>
        </w:rPr>
        <w:t>ArrayName</w:t>
      </w:r>
      <w:proofErr w:type="spellEnd"/>
      <w:r w:rsidRPr="005A442D">
        <w:rPr>
          <w:lang w:val="en-US"/>
        </w:rPr>
        <w:t>].</w:t>
      </w:r>
      <w:proofErr w:type="spellStart"/>
      <w:r w:rsidRPr="005A442D">
        <w:rPr>
          <w:lang w:val="en-US"/>
        </w:rPr>
        <w:t>Tables.Replication</w:t>
      </w:r>
      <w:proofErr w:type="spellEnd"/>
      <w:r w:rsidRPr="005A442D">
        <w:rPr>
          <w:lang w:val="en-US"/>
        </w:rPr>
        <w:br/>
      </w:r>
      <w:proofErr w:type="spellStart"/>
      <w:r w:rsidRPr="005A442D">
        <w:rPr>
          <w:lang w:val="en-US"/>
        </w:rPr>
        <w:t>LNV.Lenovo.DE.System</w:t>
      </w:r>
      <w:proofErr w:type="spellEnd"/>
      <w:r w:rsidRPr="005A442D">
        <w:rPr>
          <w:lang w:val="en-US"/>
        </w:rPr>
        <w:t>[</w:t>
      </w:r>
      <w:proofErr w:type="spellStart"/>
      <w:r w:rsidRPr="005A442D">
        <w:rPr>
          <w:lang w:val="en-US"/>
        </w:rPr>
        <w:t>ArrayName</w:t>
      </w:r>
      <w:proofErr w:type="spellEnd"/>
      <w:r w:rsidRPr="005A442D">
        <w:rPr>
          <w:lang w:val="en-US"/>
        </w:rPr>
        <w:t>].</w:t>
      </w:r>
      <w:proofErr w:type="spellStart"/>
      <w:r w:rsidRPr="005A442D">
        <w:rPr>
          <w:lang w:val="en-US"/>
        </w:rPr>
        <w:t>Tables.Cache</w:t>
      </w:r>
      <w:proofErr w:type="spellEnd"/>
      <w:r w:rsidRPr="005A442D">
        <w:rPr>
          <w:lang w:val="en-US"/>
        </w:rPr>
        <w:br/>
      </w:r>
      <w:proofErr w:type="spellStart"/>
      <w:r w:rsidRPr="005A442D">
        <w:rPr>
          <w:lang w:val="en-US"/>
        </w:rPr>
        <w:t>LNV.Lenovo.DE.System</w:t>
      </w:r>
      <w:proofErr w:type="spellEnd"/>
      <w:r w:rsidRPr="005A442D">
        <w:rPr>
          <w:lang w:val="en-US"/>
        </w:rPr>
        <w:t>[</w:t>
      </w:r>
      <w:proofErr w:type="spellStart"/>
      <w:r w:rsidRPr="005A442D">
        <w:rPr>
          <w:lang w:val="en-US"/>
        </w:rPr>
        <w:t>ArrayName</w:t>
      </w:r>
      <w:proofErr w:type="spellEnd"/>
      <w:r w:rsidRPr="005A442D">
        <w:rPr>
          <w:lang w:val="en-US"/>
        </w:rPr>
        <w:t>].</w:t>
      </w:r>
      <w:proofErr w:type="spellStart"/>
      <w:r w:rsidRPr="005A442D">
        <w:rPr>
          <w:lang w:val="en-US"/>
        </w:rPr>
        <w:t>Tables.AutoSupport</w:t>
      </w:r>
      <w:proofErr w:type="spellEnd"/>
      <w:r w:rsidRPr="005A442D">
        <w:rPr>
          <w:lang w:val="en-US"/>
        </w:rPr>
        <w:br/>
      </w:r>
      <w:proofErr w:type="spellStart"/>
      <w:r w:rsidRPr="005A442D">
        <w:rPr>
          <w:lang w:val="en-US"/>
        </w:rPr>
        <w:t>LNV.Lenovo.DE.System</w:t>
      </w:r>
      <w:proofErr w:type="spellEnd"/>
      <w:r w:rsidRPr="005A442D">
        <w:rPr>
          <w:lang w:val="en-US"/>
        </w:rPr>
        <w:t>[</w:t>
      </w:r>
      <w:proofErr w:type="spellStart"/>
      <w:r w:rsidRPr="005A442D">
        <w:rPr>
          <w:lang w:val="en-US"/>
        </w:rPr>
        <w:t>ArrayName</w:t>
      </w:r>
      <w:proofErr w:type="spellEnd"/>
      <w:r w:rsidRPr="005A442D">
        <w:rPr>
          <w:lang w:val="en-US"/>
        </w:rPr>
        <w:t>].</w:t>
      </w:r>
      <w:proofErr w:type="spellStart"/>
      <w:r w:rsidRPr="005A442D">
        <w:rPr>
          <w:lang w:val="en-US"/>
        </w:rPr>
        <w:t>Tables.Alerts</w:t>
      </w:r>
      <w:proofErr w:type="spellEnd"/>
      <w:r w:rsidRPr="005A442D">
        <w:rPr>
          <w:lang w:val="en-US"/>
        </w:rPr>
        <w:br/>
      </w:r>
      <w:proofErr w:type="spellStart"/>
      <w:r w:rsidRPr="005A442D">
        <w:rPr>
          <w:lang w:val="en-US"/>
        </w:rPr>
        <w:t>LNV.Lenovo.DE.System</w:t>
      </w:r>
      <w:proofErr w:type="spellEnd"/>
      <w:r w:rsidRPr="005A442D">
        <w:rPr>
          <w:lang w:val="en-US"/>
        </w:rPr>
        <w:t>[</w:t>
      </w:r>
      <w:proofErr w:type="spellStart"/>
      <w:r w:rsidRPr="005A442D">
        <w:rPr>
          <w:lang w:val="en-US"/>
        </w:rPr>
        <w:t>ArrayName</w:t>
      </w:r>
      <w:proofErr w:type="spellEnd"/>
      <w:r w:rsidRPr="005A442D">
        <w:rPr>
          <w:lang w:val="en-US"/>
        </w:rPr>
        <w:t>].</w:t>
      </w:r>
      <w:proofErr w:type="spellStart"/>
      <w:r w:rsidRPr="005A442D">
        <w:rPr>
          <w:lang w:val="en-US"/>
        </w:rPr>
        <w:t>Evidence.Placeholder</w:t>
      </w:r>
      <w:proofErr w:type="spellEnd"/>
    </w:p>
    <w:p w14:paraId="5E6F8B3C" w14:textId="77777777" w:rsidR="005A442D" w:rsidRPr="005A442D" w:rsidRDefault="00000000" w:rsidP="005A442D">
      <w:pPr>
        <w:rPr>
          <w:lang w:val="en-US"/>
        </w:rPr>
      </w:pPr>
      <w:r>
        <w:rPr>
          <w:lang w:val="en-US"/>
        </w:rPr>
        <w:pict w14:anchorId="62E057D0">
          <v:rect id="_x0000_i1025" style="width:0;height:1.5pt" o:hralign="center" o:hrstd="t" o:hr="t" fillcolor="#a0a0a0" stroked="f"/>
        </w:pict>
      </w:r>
    </w:p>
    <w:p w14:paraId="783D6851" w14:textId="34921F1C" w:rsidR="005A442D" w:rsidRPr="005A442D" w:rsidRDefault="005A442D" w:rsidP="005A442D">
      <w:pPr>
        <w:pStyle w:val="LNVHeading3"/>
        <w:rPr>
          <w:bCs/>
          <w:lang w:val="en-US"/>
        </w:rPr>
      </w:pPr>
      <w:r w:rsidRPr="005A442D">
        <w:rPr>
          <w:bCs/>
          <w:lang w:val="en-US"/>
        </w:rPr>
        <w:t xml:space="preserve">Controller </w:t>
      </w:r>
      <w:r w:rsidRPr="005A442D">
        <w:rPr>
          <w:lang w:val="en-US"/>
        </w:rPr>
        <w:t>Domain</w:t>
      </w:r>
    </w:p>
    <w:p w14:paraId="66D7DE5D" w14:textId="77777777" w:rsidR="005A442D" w:rsidRPr="005A442D" w:rsidRDefault="005A442D" w:rsidP="005A442D">
      <w:pPr>
        <w:rPr>
          <w:lang w:val="en-US"/>
        </w:rPr>
      </w:pPr>
      <w:proofErr w:type="spellStart"/>
      <w:r w:rsidRPr="005A442D">
        <w:rPr>
          <w:lang w:val="en-US"/>
        </w:rPr>
        <w:t>LNV.Lenovo.DE.Controller</w:t>
      </w:r>
      <w:proofErr w:type="spellEnd"/>
      <w:r w:rsidRPr="005A442D">
        <w:rPr>
          <w:lang w:val="en-US"/>
        </w:rPr>
        <w:t>[</w:t>
      </w:r>
      <w:proofErr w:type="spellStart"/>
      <w:r w:rsidRPr="005A442D">
        <w:rPr>
          <w:lang w:val="en-US"/>
        </w:rPr>
        <w:t>ControllerID</w:t>
      </w:r>
      <w:proofErr w:type="spellEnd"/>
      <w:r w:rsidRPr="005A442D">
        <w:rPr>
          <w:lang w:val="en-US"/>
        </w:rPr>
        <w:t>].Summary</w:t>
      </w:r>
      <w:r w:rsidRPr="005A442D">
        <w:rPr>
          <w:lang w:val="en-US"/>
        </w:rPr>
        <w:br/>
      </w:r>
      <w:proofErr w:type="spellStart"/>
      <w:r w:rsidRPr="005A442D">
        <w:rPr>
          <w:lang w:val="en-US"/>
        </w:rPr>
        <w:t>LNV.Lenovo.DE.Controller</w:t>
      </w:r>
      <w:proofErr w:type="spellEnd"/>
      <w:r w:rsidRPr="005A442D">
        <w:rPr>
          <w:lang w:val="en-US"/>
        </w:rPr>
        <w:t>[</w:t>
      </w:r>
      <w:proofErr w:type="spellStart"/>
      <w:r w:rsidRPr="005A442D">
        <w:rPr>
          <w:lang w:val="en-US"/>
        </w:rPr>
        <w:t>ControllerID</w:t>
      </w:r>
      <w:proofErr w:type="spellEnd"/>
      <w:proofErr w:type="gramStart"/>
      <w:r w:rsidRPr="005A442D">
        <w:rPr>
          <w:lang w:val="en-US"/>
        </w:rPr>
        <w:t>].</w:t>
      </w:r>
      <w:proofErr w:type="spellStart"/>
      <w:r w:rsidRPr="005A442D">
        <w:rPr>
          <w:lang w:val="en-US"/>
        </w:rPr>
        <w:t>Tables.Inventory</w:t>
      </w:r>
      <w:proofErr w:type="spellEnd"/>
      <w:proofErr w:type="gramEnd"/>
      <w:r w:rsidRPr="005A442D">
        <w:rPr>
          <w:lang w:val="en-US"/>
        </w:rPr>
        <w:br/>
      </w:r>
      <w:proofErr w:type="spellStart"/>
      <w:r w:rsidRPr="005A442D">
        <w:rPr>
          <w:lang w:val="en-US"/>
        </w:rPr>
        <w:t>LNV.Lenovo.DE.Controller</w:t>
      </w:r>
      <w:proofErr w:type="spellEnd"/>
      <w:r w:rsidRPr="005A442D">
        <w:rPr>
          <w:lang w:val="en-US"/>
        </w:rPr>
        <w:t>[</w:t>
      </w:r>
      <w:proofErr w:type="spellStart"/>
      <w:r w:rsidRPr="005A442D">
        <w:rPr>
          <w:lang w:val="en-US"/>
        </w:rPr>
        <w:t>ControllerID</w:t>
      </w:r>
      <w:proofErr w:type="spellEnd"/>
      <w:r w:rsidRPr="005A442D">
        <w:rPr>
          <w:lang w:val="en-US"/>
        </w:rPr>
        <w:t>].</w:t>
      </w:r>
      <w:proofErr w:type="spellStart"/>
      <w:r w:rsidRPr="005A442D">
        <w:rPr>
          <w:lang w:val="en-US"/>
        </w:rPr>
        <w:t>Tables.NetworkInterfaces</w:t>
      </w:r>
      <w:proofErr w:type="spellEnd"/>
      <w:r w:rsidRPr="005A442D">
        <w:rPr>
          <w:lang w:val="en-US"/>
        </w:rPr>
        <w:br/>
      </w:r>
      <w:proofErr w:type="spellStart"/>
      <w:r w:rsidRPr="005A442D">
        <w:rPr>
          <w:lang w:val="en-US"/>
        </w:rPr>
        <w:lastRenderedPageBreak/>
        <w:t>LNV.Lenovo.DE.Controller</w:t>
      </w:r>
      <w:proofErr w:type="spellEnd"/>
      <w:r w:rsidRPr="005A442D">
        <w:rPr>
          <w:lang w:val="en-US"/>
        </w:rPr>
        <w:t>[</w:t>
      </w:r>
      <w:proofErr w:type="spellStart"/>
      <w:r w:rsidRPr="005A442D">
        <w:rPr>
          <w:lang w:val="en-US"/>
        </w:rPr>
        <w:t>ControllerID</w:t>
      </w:r>
      <w:proofErr w:type="spellEnd"/>
      <w:r w:rsidRPr="005A442D">
        <w:rPr>
          <w:lang w:val="en-US"/>
        </w:rPr>
        <w:t>].</w:t>
      </w:r>
      <w:proofErr w:type="spellStart"/>
      <w:r w:rsidRPr="005A442D">
        <w:rPr>
          <w:lang w:val="en-US"/>
        </w:rPr>
        <w:t>Tables.HostPorts</w:t>
      </w:r>
      <w:proofErr w:type="spellEnd"/>
      <w:r w:rsidRPr="005A442D">
        <w:rPr>
          <w:lang w:val="en-US"/>
        </w:rPr>
        <w:br/>
      </w:r>
      <w:proofErr w:type="spellStart"/>
      <w:r w:rsidRPr="005A442D">
        <w:rPr>
          <w:lang w:val="en-US"/>
        </w:rPr>
        <w:t>LNV.Lenovo.DE.Controller</w:t>
      </w:r>
      <w:proofErr w:type="spellEnd"/>
      <w:r w:rsidRPr="005A442D">
        <w:rPr>
          <w:lang w:val="en-US"/>
        </w:rPr>
        <w:t>[</w:t>
      </w:r>
      <w:proofErr w:type="spellStart"/>
      <w:r w:rsidRPr="005A442D">
        <w:rPr>
          <w:lang w:val="en-US"/>
        </w:rPr>
        <w:t>ControllerID</w:t>
      </w:r>
      <w:proofErr w:type="spellEnd"/>
      <w:r w:rsidRPr="005A442D">
        <w:rPr>
          <w:lang w:val="en-US"/>
        </w:rPr>
        <w:t>].</w:t>
      </w:r>
      <w:proofErr w:type="spellStart"/>
      <w:r w:rsidRPr="005A442D">
        <w:rPr>
          <w:lang w:val="en-US"/>
        </w:rPr>
        <w:t>Tables.HostInterfaces</w:t>
      </w:r>
      <w:proofErr w:type="spellEnd"/>
      <w:r w:rsidRPr="005A442D">
        <w:rPr>
          <w:lang w:val="en-US"/>
        </w:rPr>
        <w:br/>
      </w:r>
      <w:proofErr w:type="spellStart"/>
      <w:r w:rsidRPr="005A442D">
        <w:rPr>
          <w:lang w:val="en-US"/>
        </w:rPr>
        <w:t>LNV.Lenovo.DE.Controller</w:t>
      </w:r>
      <w:proofErr w:type="spellEnd"/>
      <w:r w:rsidRPr="005A442D">
        <w:rPr>
          <w:lang w:val="en-US"/>
        </w:rPr>
        <w:t>[</w:t>
      </w:r>
      <w:proofErr w:type="spellStart"/>
      <w:r w:rsidRPr="005A442D">
        <w:rPr>
          <w:lang w:val="en-US"/>
        </w:rPr>
        <w:t>ControllerID</w:t>
      </w:r>
      <w:proofErr w:type="spellEnd"/>
      <w:r w:rsidRPr="005A442D">
        <w:rPr>
          <w:lang w:val="en-US"/>
        </w:rPr>
        <w:t>].</w:t>
      </w:r>
      <w:proofErr w:type="spellStart"/>
      <w:r w:rsidRPr="005A442D">
        <w:rPr>
          <w:lang w:val="en-US"/>
        </w:rPr>
        <w:t>Tables.Firmware</w:t>
      </w:r>
      <w:proofErr w:type="spellEnd"/>
      <w:r w:rsidRPr="005A442D">
        <w:rPr>
          <w:lang w:val="en-US"/>
        </w:rPr>
        <w:br/>
      </w:r>
      <w:proofErr w:type="spellStart"/>
      <w:r w:rsidRPr="005A442D">
        <w:rPr>
          <w:lang w:val="en-US"/>
        </w:rPr>
        <w:t>LNV.Lenovo.DE.Controller</w:t>
      </w:r>
      <w:proofErr w:type="spellEnd"/>
      <w:r w:rsidRPr="005A442D">
        <w:rPr>
          <w:lang w:val="en-US"/>
        </w:rPr>
        <w:t>[</w:t>
      </w:r>
      <w:proofErr w:type="spellStart"/>
      <w:r w:rsidRPr="005A442D">
        <w:rPr>
          <w:lang w:val="en-US"/>
        </w:rPr>
        <w:t>ControllerID</w:t>
      </w:r>
      <w:proofErr w:type="spellEnd"/>
      <w:r w:rsidRPr="005A442D">
        <w:rPr>
          <w:lang w:val="en-US"/>
        </w:rPr>
        <w:t>].</w:t>
      </w:r>
      <w:proofErr w:type="spellStart"/>
      <w:r w:rsidRPr="005A442D">
        <w:rPr>
          <w:lang w:val="en-US"/>
        </w:rPr>
        <w:t>Tables.Pathing</w:t>
      </w:r>
      <w:proofErr w:type="spellEnd"/>
    </w:p>
    <w:p w14:paraId="027A8834" w14:textId="77777777" w:rsidR="005A442D" w:rsidRPr="005A442D" w:rsidRDefault="00000000" w:rsidP="005A442D">
      <w:pPr>
        <w:rPr>
          <w:lang w:val="en-US"/>
        </w:rPr>
      </w:pPr>
      <w:r>
        <w:rPr>
          <w:lang w:val="en-US"/>
        </w:rPr>
        <w:pict w14:anchorId="5395A246">
          <v:rect id="_x0000_i1026" style="width:0;height:1.5pt" o:hralign="center" o:hrstd="t" o:hr="t" fillcolor="#a0a0a0" stroked="f"/>
        </w:pict>
      </w:r>
    </w:p>
    <w:p w14:paraId="31C7F461" w14:textId="72F4A76A" w:rsidR="005A442D" w:rsidRPr="005A442D" w:rsidRDefault="005A442D" w:rsidP="005A442D">
      <w:pPr>
        <w:pStyle w:val="LNVHeading3"/>
        <w:rPr>
          <w:bCs/>
          <w:lang w:val="en-US"/>
        </w:rPr>
      </w:pPr>
      <w:r w:rsidRPr="005A442D">
        <w:rPr>
          <w:bCs/>
          <w:lang w:val="en-US"/>
        </w:rPr>
        <w:t xml:space="preserve">Pool </w:t>
      </w:r>
      <w:r w:rsidRPr="005A442D">
        <w:rPr>
          <w:lang w:val="en-US"/>
        </w:rPr>
        <w:t>Domain</w:t>
      </w:r>
    </w:p>
    <w:p w14:paraId="5EF6FDA3" w14:textId="77777777" w:rsidR="005A442D" w:rsidRPr="005A442D" w:rsidRDefault="005A442D" w:rsidP="005A442D">
      <w:pPr>
        <w:rPr>
          <w:lang w:val="en-US"/>
        </w:rPr>
      </w:pPr>
      <w:proofErr w:type="spellStart"/>
      <w:r w:rsidRPr="005A442D">
        <w:rPr>
          <w:lang w:val="en-US"/>
        </w:rPr>
        <w:t>LNV.Lenovo.DE.Pool</w:t>
      </w:r>
      <w:proofErr w:type="spellEnd"/>
      <w:r w:rsidRPr="005A442D">
        <w:rPr>
          <w:lang w:val="en-US"/>
        </w:rPr>
        <w:t>[</w:t>
      </w:r>
      <w:proofErr w:type="spellStart"/>
      <w:r w:rsidRPr="005A442D">
        <w:rPr>
          <w:lang w:val="en-US"/>
        </w:rPr>
        <w:t>PoolName</w:t>
      </w:r>
      <w:proofErr w:type="spellEnd"/>
      <w:proofErr w:type="gramStart"/>
      <w:r w:rsidRPr="005A442D">
        <w:rPr>
          <w:lang w:val="en-US"/>
        </w:rPr>
        <w:t>].</w:t>
      </w:r>
      <w:proofErr w:type="spellStart"/>
      <w:r w:rsidRPr="005A442D">
        <w:rPr>
          <w:lang w:val="en-US"/>
        </w:rPr>
        <w:t>Tables.Inventory</w:t>
      </w:r>
      <w:proofErr w:type="spellEnd"/>
      <w:proofErr w:type="gramEnd"/>
      <w:r w:rsidRPr="005A442D">
        <w:rPr>
          <w:lang w:val="en-US"/>
        </w:rPr>
        <w:br/>
      </w:r>
      <w:proofErr w:type="spellStart"/>
      <w:r w:rsidRPr="005A442D">
        <w:rPr>
          <w:lang w:val="en-US"/>
        </w:rPr>
        <w:t>LNV.Lenovo.DE.Pool</w:t>
      </w:r>
      <w:proofErr w:type="spellEnd"/>
      <w:r w:rsidRPr="005A442D">
        <w:rPr>
          <w:lang w:val="en-US"/>
        </w:rPr>
        <w:t>[</w:t>
      </w:r>
      <w:proofErr w:type="spellStart"/>
      <w:r w:rsidRPr="005A442D">
        <w:rPr>
          <w:lang w:val="en-US"/>
        </w:rPr>
        <w:t>PoolName</w:t>
      </w:r>
      <w:proofErr w:type="spellEnd"/>
      <w:r w:rsidRPr="005A442D">
        <w:rPr>
          <w:lang w:val="en-US"/>
        </w:rPr>
        <w:t>].</w:t>
      </w:r>
      <w:proofErr w:type="spellStart"/>
      <w:r w:rsidRPr="005A442D">
        <w:rPr>
          <w:lang w:val="en-US"/>
        </w:rPr>
        <w:t>Tables.Capacity</w:t>
      </w:r>
      <w:proofErr w:type="spellEnd"/>
    </w:p>
    <w:p w14:paraId="446D433C" w14:textId="77777777" w:rsidR="005A442D" w:rsidRPr="005A442D" w:rsidRDefault="00000000" w:rsidP="005A442D">
      <w:pPr>
        <w:rPr>
          <w:lang w:val="en-US"/>
        </w:rPr>
      </w:pPr>
      <w:r>
        <w:rPr>
          <w:lang w:val="en-US"/>
        </w:rPr>
        <w:pict w14:anchorId="2E7F3DDC">
          <v:rect id="_x0000_i1027" style="width:0;height:1.5pt" o:hralign="center" o:hrstd="t" o:hr="t" fillcolor="#a0a0a0" stroked="f"/>
        </w:pict>
      </w:r>
    </w:p>
    <w:p w14:paraId="2EB939A7" w14:textId="59241193" w:rsidR="005A442D" w:rsidRPr="005A442D" w:rsidRDefault="005A442D" w:rsidP="005A442D">
      <w:pPr>
        <w:pStyle w:val="LNVHeading3"/>
        <w:rPr>
          <w:bCs/>
          <w:lang w:val="en-US"/>
        </w:rPr>
      </w:pPr>
      <w:r w:rsidRPr="005A442D">
        <w:rPr>
          <w:bCs/>
          <w:lang w:val="en-US"/>
        </w:rPr>
        <w:t xml:space="preserve">Volume </w:t>
      </w:r>
      <w:r w:rsidRPr="005A442D">
        <w:rPr>
          <w:lang w:val="en-US"/>
        </w:rPr>
        <w:t>Domain</w:t>
      </w:r>
    </w:p>
    <w:p w14:paraId="12E581E1" w14:textId="77777777" w:rsidR="005A442D" w:rsidRPr="005A442D" w:rsidRDefault="005A442D" w:rsidP="005A442D">
      <w:pPr>
        <w:rPr>
          <w:lang w:val="en-US"/>
        </w:rPr>
      </w:pPr>
      <w:proofErr w:type="spellStart"/>
      <w:r w:rsidRPr="005A442D">
        <w:rPr>
          <w:lang w:val="en-US"/>
        </w:rPr>
        <w:t>LNV.Lenovo.DE.Volume</w:t>
      </w:r>
      <w:proofErr w:type="spellEnd"/>
      <w:r w:rsidRPr="005A442D">
        <w:rPr>
          <w:lang w:val="en-US"/>
        </w:rPr>
        <w:t>[</w:t>
      </w:r>
      <w:proofErr w:type="spellStart"/>
      <w:r w:rsidRPr="005A442D">
        <w:rPr>
          <w:lang w:val="en-US"/>
        </w:rPr>
        <w:t>VolumeName</w:t>
      </w:r>
      <w:proofErr w:type="spellEnd"/>
      <w:proofErr w:type="gramStart"/>
      <w:r w:rsidRPr="005A442D">
        <w:rPr>
          <w:lang w:val="en-US"/>
        </w:rPr>
        <w:t>].</w:t>
      </w:r>
      <w:proofErr w:type="spellStart"/>
      <w:r w:rsidRPr="005A442D">
        <w:rPr>
          <w:lang w:val="en-US"/>
        </w:rPr>
        <w:t>Tables.Inventory</w:t>
      </w:r>
      <w:proofErr w:type="spellEnd"/>
      <w:proofErr w:type="gramEnd"/>
      <w:r w:rsidRPr="005A442D">
        <w:rPr>
          <w:lang w:val="en-US"/>
        </w:rPr>
        <w:br/>
      </w:r>
      <w:proofErr w:type="spellStart"/>
      <w:r w:rsidRPr="005A442D">
        <w:rPr>
          <w:lang w:val="en-US"/>
        </w:rPr>
        <w:t>LNV.Lenovo.DE.Volume</w:t>
      </w:r>
      <w:proofErr w:type="spellEnd"/>
      <w:r w:rsidRPr="005A442D">
        <w:rPr>
          <w:lang w:val="en-US"/>
        </w:rPr>
        <w:t>[</w:t>
      </w:r>
      <w:proofErr w:type="spellStart"/>
      <w:r w:rsidRPr="005A442D">
        <w:rPr>
          <w:lang w:val="en-US"/>
        </w:rPr>
        <w:t>VolumeName</w:t>
      </w:r>
      <w:proofErr w:type="spellEnd"/>
      <w:r w:rsidRPr="005A442D">
        <w:rPr>
          <w:lang w:val="en-US"/>
        </w:rPr>
        <w:t>].</w:t>
      </w:r>
      <w:proofErr w:type="spellStart"/>
      <w:r w:rsidRPr="005A442D">
        <w:rPr>
          <w:lang w:val="en-US"/>
        </w:rPr>
        <w:t>Tables.CachePolicy</w:t>
      </w:r>
      <w:proofErr w:type="spellEnd"/>
    </w:p>
    <w:p w14:paraId="09B44FC9" w14:textId="77777777" w:rsidR="005A442D" w:rsidRPr="005A442D" w:rsidRDefault="00000000" w:rsidP="005A442D">
      <w:pPr>
        <w:rPr>
          <w:lang w:val="en-US"/>
        </w:rPr>
      </w:pPr>
      <w:r>
        <w:rPr>
          <w:lang w:val="en-US"/>
        </w:rPr>
        <w:pict w14:anchorId="6274E002">
          <v:rect id="_x0000_i1028" style="width:0;height:1.5pt" o:hralign="center" o:hrstd="t" o:hr="t" fillcolor="#a0a0a0" stroked="f"/>
        </w:pict>
      </w:r>
    </w:p>
    <w:p w14:paraId="65658A97" w14:textId="25426EA3" w:rsidR="005A442D" w:rsidRPr="005A442D" w:rsidRDefault="005A442D" w:rsidP="005A442D">
      <w:pPr>
        <w:pStyle w:val="LNVHeading3"/>
        <w:rPr>
          <w:bCs/>
          <w:lang w:val="en-US"/>
        </w:rPr>
      </w:pPr>
      <w:r w:rsidRPr="005A442D">
        <w:rPr>
          <w:bCs/>
          <w:lang w:val="en-US"/>
        </w:rPr>
        <w:t xml:space="preserve">Drive </w:t>
      </w:r>
      <w:r w:rsidRPr="005A442D">
        <w:rPr>
          <w:lang w:val="en-US"/>
        </w:rPr>
        <w:t>Domain</w:t>
      </w:r>
    </w:p>
    <w:p w14:paraId="0382A205" w14:textId="77777777" w:rsidR="005A442D" w:rsidRPr="005A442D" w:rsidRDefault="005A442D" w:rsidP="005A442D">
      <w:pPr>
        <w:rPr>
          <w:lang w:val="en-US"/>
        </w:rPr>
      </w:pPr>
      <w:proofErr w:type="spellStart"/>
      <w:r w:rsidRPr="005A442D">
        <w:rPr>
          <w:lang w:val="en-US"/>
        </w:rPr>
        <w:t>LNV.Lenovo.DE.Drive</w:t>
      </w:r>
      <w:proofErr w:type="spellEnd"/>
      <w:r w:rsidRPr="005A442D">
        <w:rPr>
          <w:lang w:val="en-US"/>
        </w:rPr>
        <w:t>[</w:t>
      </w:r>
      <w:proofErr w:type="spellStart"/>
      <w:r w:rsidRPr="005A442D">
        <w:rPr>
          <w:lang w:val="en-US"/>
        </w:rPr>
        <w:t>DriveID</w:t>
      </w:r>
      <w:proofErr w:type="spellEnd"/>
      <w:proofErr w:type="gramStart"/>
      <w:r w:rsidRPr="005A442D">
        <w:rPr>
          <w:lang w:val="en-US"/>
        </w:rPr>
        <w:t>].</w:t>
      </w:r>
      <w:proofErr w:type="spellStart"/>
      <w:r w:rsidRPr="005A442D">
        <w:rPr>
          <w:lang w:val="en-US"/>
        </w:rPr>
        <w:t>Tables.Inventory</w:t>
      </w:r>
      <w:proofErr w:type="spellEnd"/>
      <w:proofErr w:type="gramEnd"/>
    </w:p>
    <w:p w14:paraId="458E4127" w14:textId="77777777" w:rsidR="005A442D" w:rsidRPr="005A442D" w:rsidRDefault="00000000" w:rsidP="005A442D">
      <w:pPr>
        <w:rPr>
          <w:lang w:val="en-US"/>
        </w:rPr>
      </w:pPr>
      <w:r>
        <w:rPr>
          <w:lang w:val="en-US"/>
        </w:rPr>
        <w:pict w14:anchorId="38C2AAAF">
          <v:rect id="_x0000_i1029" style="width:0;height:1.5pt" o:hralign="center" o:hrstd="t" o:hr="t" fillcolor="#a0a0a0" stroked="f"/>
        </w:pict>
      </w:r>
    </w:p>
    <w:p w14:paraId="7D665CDE" w14:textId="00C27153" w:rsidR="005A442D" w:rsidRPr="005A442D" w:rsidRDefault="005A442D" w:rsidP="005A442D">
      <w:pPr>
        <w:pStyle w:val="LNVHeading3"/>
        <w:rPr>
          <w:bCs/>
          <w:lang w:val="en-US"/>
        </w:rPr>
      </w:pPr>
      <w:r w:rsidRPr="005A442D">
        <w:rPr>
          <w:bCs/>
          <w:lang w:val="en-US"/>
        </w:rPr>
        <w:t xml:space="preserve">Host </w:t>
      </w:r>
      <w:r w:rsidRPr="005A442D">
        <w:rPr>
          <w:lang w:val="en-US"/>
        </w:rPr>
        <w:t>Connectivity</w:t>
      </w:r>
      <w:r w:rsidRPr="005A442D">
        <w:rPr>
          <w:bCs/>
          <w:lang w:val="en-US"/>
        </w:rPr>
        <w:t xml:space="preserve"> Domain</w:t>
      </w:r>
    </w:p>
    <w:p w14:paraId="5B059979" w14:textId="77777777" w:rsidR="005A442D" w:rsidRPr="005A442D" w:rsidRDefault="005A442D" w:rsidP="005A442D">
      <w:pPr>
        <w:rPr>
          <w:lang w:val="en-US"/>
        </w:rPr>
      </w:pPr>
      <w:proofErr w:type="spellStart"/>
      <w:r w:rsidRPr="005A442D">
        <w:rPr>
          <w:lang w:val="en-US"/>
        </w:rPr>
        <w:t>LNV.Lenovo.DE.Host</w:t>
      </w:r>
      <w:proofErr w:type="spellEnd"/>
      <w:r w:rsidRPr="005A442D">
        <w:rPr>
          <w:lang w:val="en-US"/>
        </w:rPr>
        <w:t>[</w:t>
      </w:r>
      <w:proofErr w:type="spellStart"/>
      <w:r w:rsidRPr="005A442D">
        <w:rPr>
          <w:lang w:val="en-US"/>
        </w:rPr>
        <w:t>HostName</w:t>
      </w:r>
      <w:proofErr w:type="spellEnd"/>
      <w:proofErr w:type="gramStart"/>
      <w:r w:rsidRPr="005A442D">
        <w:rPr>
          <w:lang w:val="en-US"/>
        </w:rPr>
        <w:t>].</w:t>
      </w:r>
      <w:proofErr w:type="spellStart"/>
      <w:r w:rsidRPr="005A442D">
        <w:rPr>
          <w:lang w:val="en-US"/>
        </w:rPr>
        <w:t>Tables.Mappings</w:t>
      </w:r>
      <w:proofErr w:type="spellEnd"/>
      <w:proofErr w:type="gramEnd"/>
      <w:r w:rsidRPr="005A442D">
        <w:rPr>
          <w:lang w:val="en-US"/>
        </w:rPr>
        <w:br/>
      </w:r>
      <w:proofErr w:type="spellStart"/>
      <w:r w:rsidRPr="005A442D">
        <w:rPr>
          <w:lang w:val="en-US"/>
        </w:rPr>
        <w:t>LNV.Lenovo.DE.Host</w:t>
      </w:r>
      <w:proofErr w:type="spellEnd"/>
      <w:r w:rsidRPr="005A442D">
        <w:rPr>
          <w:lang w:val="en-US"/>
        </w:rPr>
        <w:t>[</w:t>
      </w:r>
      <w:proofErr w:type="spellStart"/>
      <w:r w:rsidRPr="005A442D">
        <w:rPr>
          <w:lang w:val="en-US"/>
        </w:rPr>
        <w:t>HostName</w:t>
      </w:r>
      <w:proofErr w:type="spellEnd"/>
      <w:r w:rsidRPr="005A442D">
        <w:rPr>
          <w:lang w:val="en-US"/>
        </w:rPr>
        <w:t>].</w:t>
      </w:r>
      <w:proofErr w:type="spellStart"/>
      <w:r w:rsidRPr="005A442D">
        <w:rPr>
          <w:lang w:val="en-US"/>
        </w:rPr>
        <w:t>Tables.HostType</w:t>
      </w:r>
      <w:proofErr w:type="spellEnd"/>
      <w:r w:rsidRPr="005A442D">
        <w:rPr>
          <w:lang w:val="en-US"/>
        </w:rPr>
        <w:br/>
      </w:r>
      <w:proofErr w:type="spellStart"/>
      <w:r w:rsidRPr="005A442D">
        <w:rPr>
          <w:lang w:val="en-US"/>
        </w:rPr>
        <w:t>LNV.Lenovo.DE.HostGroup</w:t>
      </w:r>
      <w:proofErr w:type="spellEnd"/>
      <w:r w:rsidRPr="005A442D">
        <w:rPr>
          <w:lang w:val="en-US"/>
        </w:rPr>
        <w:t>[</w:t>
      </w:r>
      <w:proofErr w:type="spellStart"/>
      <w:r w:rsidRPr="005A442D">
        <w:rPr>
          <w:lang w:val="en-US"/>
        </w:rPr>
        <w:t>GroupName</w:t>
      </w:r>
      <w:proofErr w:type="spellEnd"/>
      <w:r w:rsidRPr="005A442D">
        <w:rPr>
          <w:lang w:val="en-US"/>
        </w:rPr>
        <w:t>].</w:t>
      </w:r>
      <w:proofErr w:type="spellStart"/>
      <w:r w:rsidRPr="005A442D">
        <w:rPr>
          <w:lang w:val="en-US"/>
        </w:rPr>
        <w:t>Tables.Inventory</w:t>
      </w:r>
      <w:proofErr w:type="spellEnd"/>
    </w:p>
    <w:p w14:paraId="00DD954C" w14:textId="77777777" w:rsidR="005A442D" w:rsidRPr="005A442D" w:rsidRDefault="00000000" w:rsidP="005A442D">
      <w:pPr>
        <w:rPr>
          <w:lang w:val="en-US"/>
        </w:rPr>
      </w:pPr>
      <w:r>
        <w:rPr>
          <w:lang w:val="en-US"/>
        </w:rPr>
        <w:pict w14:anchorId="1F1ABC04">
          <v:rect id="_x0000_i1030" style="width:0;height:1.5pt" o:hralign="center" o:hrstd="t" o:hr="t" fillcolor="#a0a0a0" stroked="f"/>
        </w:pict>
      </w:r>
    </w:p>
    <w:p w14:paraId="4FB52C05" w14:textId="119D2937" w:rsidR="005A442D" w:rsidRPr="005A442D" w:rsidRDefault="005A442D" w:rsidP="005A442D">
      <w:pPr>
        <w:pStyle w:val="LNVHeading3"/>
        <w:rPr>
          <w:bCs/>
          <w:lang w:val="en-US"/>
        </w:rPr>
      </w:pPr>
      <w:r w:rsidRPr="005A442D">
        <w:rPr>
          <w:bCs/>
          <w:lang w:val="en-US"/>
        </w:rPr>
        <w:t xml:space="preserve">SAN </w:t>
      </w:r>
      <w:r w:rsidRPr="005A442D">
        <w:rPr>
          <w:lang w:val="en-US"/>
        </w:rPr>
        <w:t>Fabric</w:t>
      </w:r>
      <w:r w:rsidRPr="005A442D">
        <w:rPr>
          <w:bCs/>
          <w:lang w:val="en-US"/>
        </w:rPr>
        <w:t xml:space="preserve"> Domain (Conditional)</w:t>
      </w:r>
    </w:p>
    <w:p w14:paraId="7466AA7C" w14:textId="77777777" w:rsidR="005A442D" w:rsidRPr="005A442D" w:rsidRDefault="005A442D" w:rsidP="005A442D">
      <w:pPr>
        <w:rPr>
          <w:lang w:val="en-US"/>
        </w:rPr>
      </w:pPr>
      <w:proofErr w:type="spellStart"/>
      <w:proofErr w:type="gramStart"/>
      <w:r w:rsidRPr="005A442D">
        <w:rPr>
          <w:lang w:val="en-US"/>
        </w:rPr>
        <w:t>LNV.Lenovo.SAN.Fabric.Fabric</w:t>
      </w:r>
      <w:proofErr w:type="spellEnd"/>
      <w:proofErr w:type="gramEnd"/>
      <w:r w:rsidRPr="005A442D">
        <w:rPr>
          <w:lang w:val="en-US"/>
        </w:rPr>
        <w:t>[</w:t>
      </w:r>
      <w:proofErr w:type="spellStart"/>
      <w:r w:rsidRPr="005A442D">
        <w:rPr>
          <w:lang w:val="en-US"/>
        </w:rPr>
        <w:t>FabricName</w:t>
      </w:r>
      <w:proofErr w:type="spellEnd"/>
      <w:r w:rsidRPr="005A442D">
        <w:rPr>
          <w:lang w:val="en-US"/>
        </w:rPr>
        <w:t>].Summary</w:t>
      </w:r>
      <w:r w:rsidRPr="005A442D">
        <w:rPr>
          <w:lang w:val="en-US"/>
        </w:rPr>
        <w:br/>
      </w:r>
      <w:proofErr w:type="spellStart"/>
      <w:r w:rsidRPr="005A442D">
        <w:rPr>
          <w:lang w:val="en-US"/>
        </w:rPr>
        <w:t>LNV.Lenovo.SAN.Fabric.Fabric</w:t>
      </w:r>
      <w:proofErr w:type="spellEnd"/>
      <w:r w:rsidRPr="005A442D">
        <w:rPr>
          <w:lang w:val="en-US"/>
        </w:rPr>
        <w:t>[</w:t>
      </w:r>
      <w:proofErr w:type="spellStart"/>
      <w:r w:rsidRPr="005A442D">
        <w:rPr>
          <w:lang w:val="en-US"/>
        </w:rPr>
        <w:t>FabricName</w:t>
      </w:r>
      <w:proofErr w:type="spellEnd"/>
      <w:r w:rsidRPr="005A442D">
        <w:rPr>
          <w:lang w:val="en-US"/>
        </w:rPr>
        <w:t>].</w:t>
      </w:r>
      <w:proofErr w:type="spellStart"/>
      <w:r w:rsidRPr="005A442D">
        <w:rPr>
          <w:lang w:val="en-US"/>
        </w:rPr>
        <w:t>Tables.Zones</w:t>
      </w:r>
      <w:proofErr w:type="spellEnd"/>
    </w:p>
    <w:p w14:paraId="21A74737" w14:textId="77777777" w:rsidR="005A442D" w:rsidRPr="005A442D" w:rsidRDefault="00000000" w:rsidP="005A442D">
      <w:pPr>
        <w:rPr>
          <w:lang w:val="en-US"/>
        </w:rPr>
      </w:pPr>
      <w:r>
        <w:rPr>
          <w:lang w:val="en-US"/>
        </w:rPr>
        <w:pict w14:anchorId="5FABA105">
          <v:rect id="_x0000_i1031" style="width:0;height:1.5pt" o:hralign="center" o:hrstd="t" o:hr="t" fillcolor="#a0a0a0" stroked="f"/>
        </w:pict>
      </w:r>
    </w:p>
    <w:p w14:paraId="2963DFAD" w14:textId="2E16D0D1" w:rsidR="005A442D" w:rsidRPr="005A442D" w:rsidRDefault="005A442D" w:rsidP="005A442D">
      <w:pPr>
        <w:pStyle w:val="LNVHeading3"/>
        <w:rPr>
          <w:bCs/>
          <w:lang w:val="en-US"/>
        </w:rPr>
      </w:pPr>
      <w:r w:rsidRPr="005A442D">
        <w:rPr>
          <w:bCs/>
          <w:lang w:val="en-US"/>
        </w:rPr>
        <w:t xml:space="preserve">Lenovo </w:t>
      </w:r>
      <w:r w:rsidRPr="005A442D">
        <w:rPr>
          <w:lang w:val="en-US"/>
        </w:rPr>
        <w:t>XCC</w:t>
      </w:r>
      <w:r w:rsidRPr="005A442D">
        <w:rPr>
          <w:bCs/>
          <w:lang w:val="en-US"/>
        </w:rPr>
        <w:t xml:space="preserve"> Domain</w:t>
      </w:r>
    </w:p>
    <w:p w14:paraId="7788A964" w14:textId="77777777" w:rsidR="005A442D" w:rsidRPr="005A442D" w:rsidRDefault="005A442D" w:rsidP="005A442D">
      <w:pPr>
        <w:rPr>
          <w:lang w:val="en-US"/>
        </w:rPr>
      </w:pPr>
      <w:proofErr w:type="spellStart"/>
      <w:r w:rsidRPr="005A442D">
        <w:rPr>
          <w:lang w:val="en-US"/>
        </w:rPr>
        <w:t>LNV.Lenovo.XCC.Node</w:t>
      </w:r>
      <w:proofErr w:type="spellEnd"/>
      <w:r w:rsidRPr="005A442D">
        <w:rPr>
          <w:lang w:val="en-US"/>
        </w:rPr>
        <w:t>[</w:t>
      </w:r>
      <w:proofErr w:type="spellStart"/>
      <w:r w:rsidRPr="005A442D">
        <w:rPr>
          <w:lang w:val="en-US"/>
        </w:rPr>
        <w:t>NodeName</w:t>
      </w:r>
      <w:proofErr w:type="spellEnd"/>
      <w:proofErr w:type="gramStart"/>
      <w:r w:rsidRPr="005A442D">
        <w:rPr>
          <w:lang w:val="en-US"/>
        </w:rPr>
        <w:t>].</w:t>
      </w:r>
      <w:proofErr w:type="spellStart"/>
      <w:r w:rsidRPr="005A442D">
        <w:rPr>
          <w:lang w:val="en-US"/>
        </w:rPr>
        <w:t>Tables.Hardware</w:t>
      </w:r>
      <w:proofErr w:type="spellEnd"/>
      <w:proofErr w:type="gramEnd"/>
      <w:r w:rsidRPr="005A442D">
        <w:rPr>
          <w:lang w:val="en-US"/>
        </w:rPr>
        <w:br/>
      </w:r>
      <w:proofErr w:type="spellStart"/>
      <w:r w:rsidRPr="005A442D">
        <w:rPr>
          <w:lang w:val="en-US"/>
        </w:rPr>
        <w:t>LNV.Lenovo.XCC.Node</w:t>
      </w:r>
      <w:proofErr w:type="spellEnd"/>
      <w:r w:rsidRPr="005A442D">
        <w:rPr>
          <w:lang w:val="en-US"/>
        </w:rPr>
        <w:t>[</w:t>
      </w:r>
      <w:proofErr w:type="spellStart"/>
      <w:r w:rsidRPr="005A442D">
        <w:rPr>
          <w:lang w:val="en-US"/>
        </w:rPr>
        <w:t>NodeName</w:t>
      </w:r>
      <w:proofErr w:type="spellEnd"/>
      <w:r w:rsidRPr="005A442D">
        <w:rPr>
          <w:lang w:val="en-US"/>
        </w:rPr>
        <w:t>].</w:t>
      </w:r>
      <w:proofErr w:type="spellStart"/>
      <w:r w:rsidRPr="005A442D">
        <w:rPr>
          <w:lang w:val="en-US"/>
        </w:rPr>
        <w:t>Tables.FirmwareInventory</w:t>
      </w:r>
      <w:proofErr w:type="spellEnd"/>
    </w:p>
    <w:p w14:paraId="50D74E59" w14:textId="77777777" w:rsidR="005A442D" w:rsidRPr="005A442D" w:rsidRDefault="00000000" w:rsidP="005A442D">
      <w:pPr>
        <w:rPr>
          <w:lang w:val="en-US"/>
        </w:rPr>
      </w:pPr>
      <w:r>
        <w:rPr>
          <w:lang w:val="en-US"/>
        </w:rPr>
        <w:pict w14:anchorId="564D262A">
          <v:rect id="_x0000_i1032" style="width:0;height:1.5pt" o:hralign="center" o:hrstd="t" o:hr="t" fillcolor="#a0a0a0" stroked="f"/>
        </w:pict>
      </w:r>
    </w:p>
    <w:p w14:paraId="6EE59142" w14:textId="3D901CB7" w:rsidR="005A442D" w:rsidRPr="005A442D" w:rsidRDefault="005A442D" w:rsidP="005A442D">
      <w:pPr>
        <w:pStyle w:val="LNVHeading3"/>
        <w:rPr>
          <w:bCs/>
          <w:lang w:val="en-US"/>
        </w:rPr>
      </w:pPr>
      <w:r w:rsidRPr="005A442D">
        <w:rPr>
          <w:bCs/>
          <w:lang w:val="en-US"/>
        </w:rPr>
        <w:t xml:space="preserve">OS / </w:t>
      </w:r>
      <w:r w:rsidRPr="005A442D">
        <w:rPr>
          <w:lang w:val="en-US"/>
        </w:rPr>
        <w:t>Drivers</w:t>
      </w:r>
      <w:r w:rsidRPr="005A442D">
        <w:rPr>
          <w:bCs/>
          <w:lang w:val="en-US"/>
        </w:rPr>
        <w:t xml:space="preserve"> Domain (Conditional)</w:t>
      </w:r>
    </w:p>
    <w:p w14:paraId="78028483" w14:textId="77777777" w:rsidR="005A442D" w:rsidRPr="005A442D" w:rsidRDefault="005A442D" w:rsidP="005A442D">
      <w:pPr>
        <w:rPr>
          <w:lang w:val="en-US"/>
        </w:rPr>
      </w:pPr>
      <w:proofErr w:type="gramStart"/>
      <w:r w:rsidRPr="005A442D">
        <w:rPr>
          <w:lang w:val="en-US"/>
        </w:rPr>
        <w:t>LNV.Microsoft.WindowsS2D.Node</w:t>
      </w:r>
      <w:proofErr w:type="gramEnd"/>
      <w:r w:rsidRPr="005A442D">
        <w:rPr>
          <w:lang w:val="en-US"/>
        </w:rPr>
        <w:t>[</w:t>
      </w:r>
      <w:proofErr w:type="spellStart"/>
      <w:r w:rsidRPr="005A442D">
        <w:rPr>
          <w:lang w:val="en-US"/>
        </w:rPr>
        <w:t>NodeName</w:t>
      </w:r>
      <w:proofErr w:type="spellEnd"/>
      <w:r w:rsidRPr="005A442D">
        <w:rPr>
          <w:lang w:val="en-US"/>
        </w:rPr>
        <w:t>].</w:t>
      </w:r>
      <w:proofErr w:type="spellStart"/>
      <w:r w:rsidRPr="005A442D">
        <w:rPr>
          <w:lang w:val="en-US"/>
        </w:rPr>
        <w:t>Tables.CriticalDrivers</w:t>
      </w:r>
      <w:proofErr w:type="spellEnd"/>
      <w:r w:rsidRPr="005A442D">
        <w:rPr>
          <w:lang w:val="en-US"/>
        </w:rPr>
        <w:br/>
      </w:r>
      <w:proofErr w:type="spellStart"/>
      <w:r w:rsidRPr="005A442D">
        <w:rPr>
          <w:lang w:val="en-US"/>
        </w:rPr>
        <w:t>LNV.VMware.vSphere.Host</w:t>
      </w:r>
      <w:proofErr w:type="spellEnd"/>
      <w:r w:rsidRPr="005A442D">
        <w:rPr>
          <w:lang w:val="en-US"/>
        </w:rPr>
        <w:t>[</w:t>
      </w:r>
      <w:proofErr w:type="spellStart"/>
      <w:r w:rsidRPr="005A442D">
        <w:rPr>
          <w:lang w:val="en-US"/>
        </w:rPr>
        <w:t>HostFQDN</w:t>
      </w:r>
      <w:proofErr w:type="spellEnd"/>
      <w:r w:rsidRPr="005A442D">
        <w:rPr>
          <w:lang w:val="en-US"/>
        </w:rPr>
        <w:t>].</w:t>
      </w:r>
      <w:proofErr w:type="spellStart"/>
      <w:r w:rsidRPr="005A442D">
        <w:rPr>
          <w:lang w:val="en-US"/>
        </w:rPr>
        <w:t>Tables.CriticalDrivers</w:t>
      </w:r>
      <w:proofErr w:type="spellEnd"/>
    </w:p>
    <w:p w14:paraId="13A29964" w14:textId="77777777" w:rsidR="005A442D" w:rsidRPr="005A442D" w:rsidRDefault="00000000" w:rsidP="005A442D">
      <w:pPr>
        <w:rPr>
          <w:lang w:val="en-US"/>
        </w:rPr>
      </w:pPr>
      <w:r>
        <w:rPr>
          <w:lang w:val="en-US"/>
        </w:rPr>
        <w:pict w14:anchorId="68BE01EE">
          <v:rect id="_x0000_i1033" style="width:0;height:1.5pt" o:hralign="center" o:hrstd="t" o:hr="t" fillcolor="#a0a0a0" stroked="f"/>
        </w:pict>
      </w:r>
    </w:p>
    <w:p w14:paraId="5FE35849" w14:textId="77777777" w:rsidR="005A442D" w:rsidRPr="005A442D" w:rsidRDefault="005A442D" w:rsidP="005A442D">
      <w:pPr>
        <w:pStyle w:val="LNVHeading3"/>
        <w:rPr>
          <w:bCs/>
          <w:lang w:val="en-US"/>
        </w:rPr>
      </w:pPr>
      <w:r w:rsidRPr="005A442D">
        <w:rPr>
          <w:bCs/>
          <w:lang w:val="en-US"/>
        </w:rPr>
        <w:lastRenderedPageBreak/>
        <w:t>Summary Count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980"/>
      </w:tblGrid>
      <w:tr w:rsidR="005A442D" w:rsidRPr="005A442D" w14:paraId="7AA9F857" w14:textId="77777777" w:rsidTr="005A44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EC2E2" w14:textId="77777777" w:rsidR="005A442D" w:rsidRPr="005A442D" w:rsidRDefault="005A442D" w:rsidP="005A442D">
            <w:pPr>
              <w:rPr>
                <w:b/>
                <w:lang w:val="en-US"/>
              </w:rPr>
            </w:pPr>
            <w:r w:rsidRPr="005A442D">
              <w:rPr>
                <w:b/>
                <w:lang w:val="en-US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44473430" w14:textId="77777777" w:rsidR="005A442D" w:rsidRPr="005A442D" w:rsidRDefault="005A442D" w:rsidP="005A442D">
            <w:pPr>
              <w:rPr>
                <w:b/>
                <w:lang w:val="en-US"/>
              </w:rPr>
            </w:pPr>
            <w:r w:rsidRPr="005A442D">
              <w:rPr>
                <w:b/>
                <w:lang w:val="en-US"/>
              </w:rPr>
              <w:t>Count</w:t>
            </w:r>
          </w:p>
        </w:tc>
      </w:tr>
      <w:tr w:rsidR="005A442D" w:rsidRPr="005A442D" w14:paraId="19082865" w14:textId="77777777" w:rsidTr="005A44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918D0" w14:textId="77777777" w:rsidR="005A442D" w:rsidRPr="005A442D" w:rsidRDefault="005A442D" w:rsidP="005A442D">
            <w:pPr>
              <w:rPr>
                <w:lang w:val="en-US"/>
              </w:rPr>
            </w:pPr>
            <w:r w:rsidRPr="005A442D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2329E378" w14:textId="77777777" w:rsidR="005A442D" w:rsidRPr="005A442D" w:rsidRDefault="005A442D" w:rsidP="005A442D">
            <w:pPr>
              <w:rPr>
                <w:lang w:val="en-US"/>
              </w:rPr>
            </w:pPr>
            <w:r w:rsidRPr="005A442D">
              <w:rPr>
                <w:lang w:val="en-US"/>
              </w:rPr>
              <w:t>12</w:t>
            </w:r>
          </w:p>
        </w:tc>
      </w:tr>
      <w:tr w:rsidR="005A442D" w:rsidRPr="005A442D" w14:paraId="5027C03D" w14:textId="77777777" w:rsidTr="005A44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26E33" w14:textId="77777777" w:rsidR="005A442D" w:rsidRPr="005A442D" w:rsidRDefault="005A442D" w:rsidP="005A442D">
            <w:pPr>
              <w:rPr>
                <w:lang w:val="en-US"/>
              </w:rPr>
            </w:pPr>
            <w:r w:rsidRPr="005A442D">
              <w:rPr>
                <w:lang w:val="en-US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1D4A8D9F" w14:textId="77777777" w:rsidR="005A442D" w:rsidRPr="005A442D" w:rsidRDefault="005A442D" w:rsidP="005A442D">
            <w:pPr>
              <w:rPr>
                <w:lang w:val="en-US"/>
              </w:rPr>
            </w:pPr>
            <w:r w:rsidRPr="005A442D">
              <w:rPr>
                <w:lang w:val="en-US"/>
              </w:rPr>
              <w:t>7</w:t>
            </w:r>
          </w:p>
        </w:tc>
      </w:tr>
      <w:tr w:rsidR="005A442D" w:rsidRPr="005A442D" w14:paraId="436AA4CB" w14:textId="77777777" w:rsidTr="005A44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6B5D6" w14:textId="77777777" w:rsidR="005A442D" w:rsidRPr="005A442D" w:rsidRDefault="005A442D" w:rsidP="005A442D">
            <w:pPr>
              <w:rPr>
                <w:lang w:val="en-US"/>
              </w:rPr>
            </w:pPr>
            <w:r w:rsidRPr="005A442D">
              <w:rPr>
                <w:lang w:val="en-US"/>
              </w:rPr>
              <w:t>Pool</w:t>
            </w:r>
          </w:p>
        </w:tc>
        <w:tc>
          <w:tcPr>
            <w:tcW w:w="0" w:type="auto"/>
            <w:vAlign w:val="center"/>
            <w:hideMark/>
          </w:tcPr>
          <w:p w14:paraId="3C7A85C5" w14:textId="77777777" w:rsidR="005A442D" w:rsidRPr="005A442D" w:rsidRDefault="005A442D" w:rsidP="005A442D">
            <w:pPr>
              <w:rPr>
                <w:lang w:val="en-US"/>
              </w:rPr>
            </w:pPr>
            <w:r w:rsidRPr="005A442D">
              <w:rPr>
                <w:lang w:val="en-US"/>
              </w:rPr>
              <w:t>2</w:t>
            </w:r>
          </w:p>
        </w:tc>
      </w:tr>
      <w:tr w:rsidR="005A442D" w:rsidRPr="005A442D" w14:paraId="47975E5A" w14:textId="77777777" w:rsidTr="005A44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0CB7F" w14:textId="77777777" w:rsidR="005A442D" w:rsidRPr="005A442D" w:rsidRDefault="005A442D" w:rsidP="005A442D">
            <w:pPr>
              <w:rPr>
                <w:lang w:val="en-US"/>
              </w:rPr>
            </w:pPr>
            <w:r w:rsidRPr="005A442D">
              <w:rPr>
                <w:lang w:val="en-US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69CBB97A" w14:textId="77777777" w:rsidR="005A442D" w:rsidRPr="005A442D" w:rsidRDefault="005A442D" w:rsidP="005A442D">
            <w:pPr>
              <w:rPr>
                <w:lang w:val="en-US"/>
              </w:rPr>
            </w:pPr>
            <w:r w:rsidRPr="005A442D">
              <w:rPr>
                <w:lang w:val="en-US"/>
              </w:rPr>
              <w:t>2</w:t>
            </w:r>
          </w:p>
        </w:tc>
      </w:tr>
      <w:tr w:rsidR="005A442D" w:rsidRPr="005A442D" w14:paraId="77A30ADD" w14:textId="77777777" w:rsidTr="005A44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B8527" w14:textId="77777777" w:rsidR="005A442D" w:rsidRPr="005A442D" w:rsidRDefault="005A442D" w:rsidP="005A442D">
            <w:pPr>
              <w:rPr>
                <w:lang w:val="en-US"/>
              </w:rPr>
            </w:pPr>
            <w:r w:rsidRPr="005A442D">
              <w:rPr>
                <w:lang w:val="en-US"/>
              </w:rPr>
              <w:t>Drive</w:t>
            </w:r>
          </w:p>
        </w:tc>
        <w:tc>
          <w:tcPr>
            <w:tcW w:w="0" w:type="auto"/>
            <w:vAlign w:val="center"/>
            <w:hideMark/>
          </w:tcPr>
          <w:p w14:paraId="75FFF691" w14:textId="77777777" w:rsidR="005A442D" w:rsidRPr="005A442D" w:rsidRDefault="005A442D" w:rsidP="005A442D">
            <w:pPr>
              <w:rPr>
                <w:lang w:val="en-US"/>
              </w:rPr>
            </w:pPr>
            <w:r w:rsidRPr="005A442D">
              <w:rPr>
                <w:lang w:val="en-US"/>
              </w:rPr>
              <w:t>1</w:t>
            </w:r>
          </w:p>
        </w:tc>
      </w:tr>
      <w:tr w:rsidR="005A442D" w:rsidRPr="005A442D" w14:paraId="3C83C9F3" w14:textId="77777777" w:rsidTr="005A44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4B998" w14:textId="77777777" w:rsidR="005A442D" w:rsidRPr="005A442D" w:rsidRDefault="005A442D" w:rsidP="005A442D">
            <w:pPr>
              <w:rPr>
                <w:lang w:val="en-US"/>
              </w:rPr>
            </w:pPr>
            <w:r w:rsidRPr="005A442D">
              <w:rPr>
                <w:lang w:val="en-US"/>
              </w:rPr>
              <w:t>Host Connectivity</w:t>
            </w:r>
          </w:p>
        </w:tc>
        <w:tc>
          <w:tcPr>
            <w:tcW w:w="0" w:type="auto"/>
            <w:vAlign w:val="center"/>
            <w:hideMark/>
          </w:tcPr>
          <w:p w14:paraId="15B0D90F" w14:textId="77777777" w:rsidR="005A442D" w:rsidRPr="005A442D" w:rsidRDefault="005A442D" w:rsidP="005A442D">
            <w:pPr>
              <w:rPr>
                <w:lang w:val="en-US"/>
              </w:rPr>
            </w:pPr>
            <w:r w:rsidRPr="005A442D">
              <w:rPr>
                <w:lang w:val="en-US"/>
              </w:rPr>
              <w:t>3</w:t>
            </w:r>
          </w:p>
        </w:tc>
      </w:tr>
      <w:tr w:rsidR="005A442D" w:rsidRPr="005A442D" w14:paraId="3654C0B4" w14:textId="77777777" w:rsidTr="005A44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73D48" w14:textId="77777777" w:rsidR="005A442D" w:rsidRPr="005A442D" w:rsidRDefault="005A442D" w:rsidP="005A442D">
            <w:pPr>
              <w:rPr>
                <w:lang w:val="en-US"/>
              </w:rPr>
            </w:pPr>
            <w:r w:rsidRPr="005A442D">
              <w:rPr>
                <w:lang w:val="en-US"/>
              </w:rPr>
              <w:t>SAN Fabric</w:t>
            </w:r>
          </w:p>
        </w:tc>
        <w:tc>
          <w:tcPr>
            <w:tcW w:w="0" w:type="auto"/>
            <w:vAlign w:val="center"/>
            <w:hideMark/>
          </w:tcPr>
          <w:p w14:paraId="1026AA02" w14:textId="77777777" w:rsidR="005A442D" w:rsidRPr="005A442D" w:rsidRDefault="005A442D" w:rsidP="005A442D">
            <w:pPr>
              <w:rPr>
                <w:lang w:val="en-US"/>
              </w:rPr>
            </w:pPr>
            <w:r w:rsidRPr="005A442D">
              <w:rPr>
                <w:lang w:val="en-US"/>
              </w:rPr>
              <w:t>2</w:t>
            </w:r>
          </w:p>
        </w:tc>
      </w:tr>
      <w:tr w:rsidR="005A442D" w:rsidRPr="005A442D" w14:paraId="5C7362A2" w14:textId="77777777" w:rsidTr="005A44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19926" w14:textId="77777777" w:rsidR="005A442D" w:rsidRPr="005A442D" w:rsidRDefault="005A442D" w:rsidP="005A442D">
            <w:pPr>
              <w:rPr>
                <w:lang w:val="en-US"/>
              </w:rPr>
            </w:pPr>
            <w:r w:rsidRPr="005A442D">
              <w:rPr>
                <w:lang w:val="en-US"/>
              </w:rPr>
              <w:t>XCC</w:t>
            </w:r>
          </w:p>
        </w:tc>
        <w:tc>
          <w:tcPr>
            <w:tcW w:w="0" w:type="auto"/>
            <w:vAlign w:val="center"/>
            <w:hideMark/>
          </w:tcPr>
          <w:p w14:paraId="5D0D25E3" w14:textId="77777777" w:rsidR="005A442D" w:rsidRPr="005A442D" w:rsidRDefault="005A442D" w:rsidP="005A442D">
            <w:pPr>
              <w:rPr>
                <w:lang w:val="en-US"/>
              </w:rPr>
            </w:pPr>
            <w:r w:rsidRPr="005A442D">
              <w:rPr>
                <w:lang w:val="en-US"/>
              </w:rPr>
              <w:t>2</w:t>
            </w:r>
          </w:p>
        </w:tc>
      </w:tr>
      <w:tr w:rsidR="005A442D" w:rsidRPr="005A442D" w14:paraId="12958C71" w14:textId="77777777" w:rsidTr="005A44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BD3A4" w14:textId="77777777" w:rsidR="005A442D" w:rsidRPr="005A442D" w:rsidRDefault="005A442D" w:rsidP="005A442D">
            <w:pPr>
              <w:rPr>
                <w:lang w:val="en-US"/>
              </w:rPr>
            </w:pPr>
            <w:r w:rsidRPr="005A442D">
              <w:rPr>
                <w:lang w:val="en-US"/>
              </w:rPr>
              <w:t>OS / Drivers</w:t>
            </w:r>
          </w:p>
        </w:tc>
        <w:tc>
          <w:tcPr>
            <w:tcW w:w="0" w:type="auto"/>
            <w:vAlign w:val="center"/>
            <w:hideMark/>
          </w:tcPr>
          <w:p w14:paraId="62131EE8" w14:textId="77777777" w:rsidR="005A442D" w:rsidRPr="005A442D" w:rsidRDefault="005A442D" w:rsidP="005A442D">
            <w:pPr>
              <w:rPr>
                <w:lang w:val="en-US"/>
              </w:rPr>
            </w:pPr>
            <w:r w:rsidRPr="005A442D">
              <w:rPr>
                <w:lang w:val="en-US"/>
              </w:rPr>
              <w:t>2</w:t>
            </w:r>
          </w:p>
        </w:tc>
      </w:tr>
      <w:tr w:rsidR="005A442D" w:rsidRPr="005A442D" w14:paraId="49F4CEB6" w14:textId="77777777" w:rsidTr="005A44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97C95" w14:textId="77777777" w:rsidR="005A442D" w:rsidRPr="005A442D" w:rsidRDefault="005A442D" w:rsidP="005A442D">
            <w:pPr>
              <w:rPr>
                <w:lang w:val="en-US"/>
              </w:rPr>
            </w:pPr>
            <w:r w:rsidRPr="005A442D">
              <w:rPr>
                <w:b/>
                <w:lang w:val="en-US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E6D1614" w14:textId="77777777" w:rsidR="005A442D" w:rsidRPr="005A442D" w:rsidRDefault="005A442D" w:rsidP="005A442D">
            <w:pPr>
              <w:rPr>
                <w:lang w:val="en-US"/>
              </w:rPr>
            </w:pPr>
            <w:r w:rsidRPr="005A442D">
              <w:rPr>
                <w:b/>
                <w:lang w:val="en-US"/>
              </w:rPr>
              <w:t>33</w:t>
            </w:r>
          </w:p>
        </w:tc>
      </w:tr>
    </w:tbl>
    <w:p w14:paraId="77A630BE" w14:textId="77777777" w:rsidR="005A442D" w:rsidRPr="00553FCA" w:rsidRDefault="005A442D" w:rsidP="00553FCA"/>
    <w:sectPr w:rsidR="005A442D" w:rsidRPr="00553FCA" w:rsidSect="008567C6">
      <w:headerReference w:type="default" r:id="rId14"/>
      <w:footerReference w:type="default" r:id="rId15"/>
      <w:pgSz w:w="11906" w:h="16838" w:code="9"/>
      <w:pgMar w:top="1134" w:right="1247" w:bottom="1134" w:left="1247" w:header="56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F0110" w14:textId="77777777" w:rsidR="0045687E" w:rsidRDefault="0045687E" w:rsidP="00CE05A3">
      <w:r>
        <w:separator/>
      </w:r>
    </w:p>
  </w:endnote>
  <w:endnote w:type="continuationSeparator" w:id="0">
    <w:p w14:paraId="24A12E4D" w14:textId="77777777" w:rsidR="0045687E" w:rsidRDefault="0045687E" w:rsidP="00CE05A3">
      <w:r>
        <w:continuationSeparator/>
      </w:r>
    </w:p>
  </w:endnote>
  <w:endnote w:type="continuationNotice" w:id="1">
    <w:p w14:paraId="20FBA340" w14:textId="77777777" w:rsidR="0045687E" w:rsidRDefault="0045687E" w:rsidP="00CE05A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utura Bk">
    <w:altName w:val="Segoe U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Lenovo Do Regular">
    <w:altName w:val="Corbel"/>
    <w:panose1 w:val="00000000000000000000"/>
    <w:charset w:val="00"/>
    <w:family w:val="modern"/>
    <w:notTrueType/>
    <w:pitch w:val="variable"/>
    <w:sig w:usb0="00000001" w:usb1="5000207B" w:usb2="00000000" w:usb3="00000000" w:csb0="00000093" w:csb1="00000000"/>
  </w:font>
  <w:font w:name="Lenovo Do Medium">
    <w:altName w:val="Trebuchet MS"/>
    <w:panose1 w:val="00000000000000000000"/>
    <w:charset w:val="00"/>
    <w:family w:val="modern"/>
    <w:notTrueType/>
    <w:pitch w:val="variable"/>
    <w:sig w:usb0="A00000AF" w:usb1="5000207B" w:usb2="00000000" w:usb3="00000000" w:csb0="00000093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dras Regular">
    <w:altName w:val="Arial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46ED8" w14:textId="62DDCE16" w:rsidR="00553FCA" w:rsidRPr="00AB6699" w:rsidRDefault="00DB7807" w:rsidP="00DB7807">
    <w:pPr>
      <w:tabs>
        <w:tab w:val="center" w:pos="4678"/>
        <w:tab w:val="right" w:pos="10206"/>
      </w:tabs>
      <w:ind w:left="142"/>
    </w:pPr>
    <w:r w:rsidRPr="004B2CB5">
      <w:rPr>
        <w:b/>
        <w:noProof/>
        <w:color w:val="4ABFE0"/>
        <w:sz w:val="32"/>
        <w:szCs w:val="32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5647DF0" wp14:editId="3B403AA0">
              <wp:simplePos x="0" y="0"/>
              <wp:positionH relativeFrom="column">
                <wp:posOffset>93133</wp:posOffset>
              </wp:positionH>
              <wp:positionV relativeFrom="paragraph">
                <wp:posOffset>-110490</wp:posOffset>
              </wp:positionV>
              <wp:extent cx="6545369" cy="0"/>
              <wp:effectExtent l="0" t="0" r="0" b="0"/>
              <wp:wrapNone/>
              <wp:docPr id="854253115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545369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57E9C2" id="Straight Connector 1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35pt,-8.7pt" to="522.75pt,-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" strokecolor="black [3213]"/>
          </w:pict>
        </mc:Fallback>
      </mc:AlternateContent>
    </w:r>
    <w:r>
      <w:fldChar w:fldCharType="begin"/>
    </w:r>
    <w:r>
      <w:instrText>DOCPROPERTY  DocumentReference  \* MERGEFORMAT</w:instrText>
    </w:r>
    <w:r>
      <w:fldChar w:fldCharType="separate"/>
    </w:r>
    <w:proofErr w:type="spellStart"/>
    <w:r>
      <w:t>Docref</w:t>
    </w:r>
    <w:proofErr w:type="spellEnd"/>
    <w:r>
      <w:fldChar w:fldCharType="end"/>
    </w:r>
    <w:r>
      <w:ptab w:relativeTo="margin" w:alignment="center" w:leader="none"/>
    </w:r>
    <w:r>
      <w:t xml:space="preserve">Classification: </w:t>
    </w:r>
    <w:fldSimple w:instr=" DOCPROPERTY  ClassificationContentMarkingHeaderText  \* MERGEFORMAT ">
      <w:r>
        <w:t>PROTECTED</w:t>
      </w:r>
    </w:fldSimple>
    <w:r>
      <w:t xml:space="preserve"> </w:t>
    </w:r>
    <w:r>
      <w:ptab w:relativeTo="margin" w:alignment="right" w:leader="none"/>
    </w:r>
    <w:r w:rsidRPr="009E494E">
      <w:t xml:space="preserve"> </w:t>
    </w:r>
    <w:sdt>
      <w:sdtPr>
        <w:id w:val="-495651222"/>
        <w:docPartObj>
          <w:docPartGallery w:val="Page Numbers (Top of Page)"/>
          <w:docPartUnique/>
        </w:docPartObj>
      </w:sdtPr>
      <w:sdtContent>
        <w:r w:rsidRPr="005E4C69">
          <w:t xml:space="preserve">Page </w:t>
        </w:r>
        <w:r>
          <w:fldChar w:fldCharType="begin"/>
        </w:r>
        <w:r>
          <w:instrText xml:space="preserve"> PAGE </w:instrText>
        </w:r>
        <w:r>
          <w:fldChar w:fldCharType="separate"/>
        </w:r>
        <w:r>
          <w:t>28</w:t>
        </w:r>
        <w:r>
          <w:rPr>
            <w:noProof/>
          </w:rPr>
          <w:fldChar w:fldCharType="end"/>
        </w:r>
        <w:r w:rsidRPr="005E4C69">
          <w:t xml:space="preserve"> of </w:t>
        </w:r>
        <w:r>
          <w:rPr>
            <w:noProof/>
          </w:rPr>
          <w:fldChar w:fldCharType="begin"/>
        </w:r>
        <w:r>
          <w:rPr>
            <w:noProof/>
          </w:rPr>
          <w:instrText xml:space="preserve"> NUMPAGES  </w:instrText>
        </w:r>
        <w:r>
          <w:rPr>
            <w:noProof/>
          </w:rPr>
          <w:fldChar w:fldCharType="separate"/>
        </w:r>
        <w:r>
          <w:rPr>
            <w:noProof/>
          </w:rPr>
          <w:t>122</w:t>
        </w:r>
        <w:r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6F404" w14:textId="6FE2EA6A" w:rsidR="00BC6E9A" w:rsidRDefault="008567C6" w:rsidP="001F6899">
    <w:pPr>
      <w:tabs>
        <w:tab w:val="center" w:pos="4678"/>
        <w:tab w:val="right" w:pos="10206"/>
      </w:tabs>
      <w:ind w:left="142"/>
    </w:pPr>
    <w:r w:rsidRPr="004B2CB5">
      <w:rPr>
        <w:b/>
        <w:noProof/>
        <w:color w:val="4ABFE0"/>
        <w:sz w:val="32"/>
        <w:szCs w:val="32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1B71FA1F" wp14:editId="17302A5D">
              <wp:simplePos x="0" y="0"/>
              <wp:positionH relativeFrom="column">
                <wp:posOffset>93980</wp:posOffset>
              </wp:positionH>
              <wp:positionV relativeFrom="paragraph">
                <wp:posOffset>-101600</wp:posOffset>
              </wp:positionV>
              <wp:extent cx="5915025" cy="0"/>
              <wp:effectExtent l="0" t="0" r="0" b="0"/>
              <wp:wrapNone/>
              <wp:docPr id="64353206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15025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EB607E6" id="Straight Connector 1" o:spid="_x0000_s1026" style="position:absolute;flip:y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4pt,-8pt" to="473.15pt,-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" strokecolor="black [3213]"/>
          </w:pict>
        </mc:Fallback>
      </mc:AlternateContent>
    </w:r>
    <w:fldSimple w:instr="DOCPROPERTY  DocumentReference  \* MERGEFORMAT">
      <w:r w:rsidR="008806BE">
        <w:t>Lenovo ThinkAgile HX</w:t>
      </w:r>
    </w:fldSimple>
    <w:r>
      <w:ptab w:relativeTo="margin" w:alignment="center" w:leader="none"/>
    </w:r>
    <w:r>
      <w:t xml:space="preserve">Classification: </w:t>
    </w:r>
    <w:fldSimple w:instr=" DOCPROPERTY  ClassificationContentMarkingHeaderText  \* MERGEFORMAT ">
      <w:r w:rsidR="009925A1">
        <w:t>PROTECTED</w:t>
      </w:r>
    </w:fldSimple>
    <w:r>
      <w:t xml:space="preserve"> </w:t>
    </w:r>
    <w:r>
      <w:ptab w:relativeTo="margin" w:alignment="right" w:leader="none"/>
    </w:r>
    <w:r w:rsidRPr="009E494E">
      <w:t xml:space="preserve"> </w:t>
    </w:r>
    <w:sdt>
      <w:sdtPr>
        <w:id w:val="-497505328"/>
        <w:docPartObj>
          <w:docPartGallery w:val="Page Numbers (Top of Page)"/>
          <w:docPartUnique/>
        </w:docPartObj>
      </w:sdtPr>
      <w:sdtContent>
        <w:r w:rsidRPr="005E4C69">
          <w:t xml:space="preserve">Page </w:t>
        </w:r>
        <w:r>
          <w:fldChar w:fldCharType="begin"/>
        </w:r>
        <w:r>
          <w:instrText xml:space="preserve"> PAGE </w:instrText>
        </w:r>
        <w:r>
          <w:fldChar w:fldCharType="separate"/>
        </w:r>
        <w:r>
          <w:t>28</w:t>
        </w:r>
        <w:r>
          <w:rPr>
            <w:noProof/>
          </w:rPr>
          <w:fldChar w:fldCharType="end"/>
        </w:r>
        <w:r w:rsidRPr="005E4C69">
          <w:t xml:space="preserve"> of </w:t>
        </w:r>
        <w:r>
          <w:rPr>
            <w:noProof/>
          </w:rPr>
          <w:fldChar w:fldCharType="begin"/>
        </w:r>
        <w:r>
          <w:rPr>
            <w:noProof/>
          </w:rPr>
          <w:instrText xml:space="preserve"> NUMPAGES  </w:instrText>
        </w:r>
        <w:r>
          <w:rPr>
            <w:noProof/>
          </w:rPr>
          <w:fldChar w:fldCharType="separate"/>
        </w:r>
        <w:r>
          <w:rPr>
            <w:noProof/>
          </w:rPr>
          <w:t>122</w:t>
        </w:r>
        <w:r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2F7D3" w14:textId="77777777" w:rsidR="0045687E" w:rsidRDefault="0045687E" w:rsidP="00CE05A3">
      <w:r>
        <w:separator/>
      </w:r>
    </w:p>
  </w:footnote>
  <w:footnote w:type="continuationSeparator" w:id="0">
    <w:p w14:paraId="10E943EE" w14:textId="77777777" w:rsidR="0045687E" w:rsidRDefault="0045687E" w:rsidP="00CE05A3">
      <w:r>
        <w:continuationSeparator/>
      </w:r>
    </w:p>
  </w:footnote>
  <w:footnote w:type="continuationNotice" w:id="1">
    <w:p w14:paraId="24E244B7" w14:textId="77777777" w:rsidR="0045687E" w:rsidRDefault="0045687E" w:rsidP="00CE05A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0E7C1" w14:textId="184D3EB0" w:rsidR="008211A8" w:rsidRPr="00E72DA4" w:rsidRDefault="008211A8" w:rsidP="00FC6866">
    <w:pPr>
      <w:pStyle w:val="Header-Subheading"/>
      <w:spacing w:line="240" w:lineRule="auto"/>
      <w:ind w:left="142"/>
    </w:pPr>
    <w:r>
      <w:rPr>
        <w:noProof/>
      </w:rPr>
      <w:drawing>
        <wp:anchor distT="0" distB="0" distL="114300" distR="114300" simplePos="0" relativeHeight="251658244" behindDoc="0" locked="0" layoutInCell="1" allowOverlap="1" wp14:anchorId="23E7C1F7" wp14:editId="0D08D4F5">
          <wp:simplePos x="0" y="0"/>
          <wp:positionH relativeFrom="column">
            <wp:posOffset>5721985</wp:posOffset>
          </wp:positionH>
          <wp:positionV relativeFrom="paragraph">
            <wp:posOffset>-116840</wp:posOffset>
          </wp:positionV>
          <wp:extent cx="853440" cy="283210"/>
          <wp:effectExtent l="0" t="0" r="3810" b="2540"/>
          <wp:wrapNone/>
          <wp:docPr id="539611858" name="Picture 4" descr="A red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95079" name="Picture 160595079" descr="A red and white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3440" cy="283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B2CB5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26DE85A2" wp14:editId="41B96E65">
              <wp:simplePos x="0" y="0"/>
              <wp:positionH relativeFrom="margin">
                <wp:posOffset>0</wp:posOffset>
              </wp:positionH>
              <wp:positionV relativeFrom="page">
                <wp:posOffset>628650</wp:posOffset>
              </wp:positionV>
              <wp:extent cx="6638925" cy="0"/>
              <wp:effectExtent l="0" t="0" r="0" b="0"/>
              <wp:wrapNone/>
              <wp:docPr id="1782863687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3892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49FDB27" id="Straight Connector 5" o:spid="_x0000_s1026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0,49.5pt" to="522.75pt,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" strokecolor="black [3213]" strokeweight="1.5pt">
              <w10:wrap anchorx="margin" anchory="page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58243" behindDoc="0" locked="0" layoutInCell="1" allowOverlap="1" wp14:anchorId="01CCEAAB" wp14:editId="2D534AA9">
          <wp:simplePos x="0" y="0"/>
          <wp:positionH relativeFrom="column">
            <wp:posOffset>7780020</wp:posOffset>
          </wp:positionH>
          <wp:positionV relativeFrom="paragraph">
            <wp:posOffset>5080</wp:posOffset>
          </wp:positionV>
          <wp:extent cx="853440" cy="283261"/>
          <wp:effectExtent l="0" t="0" r="3810" b="2540"/>
          <wp:wrapNone/>
          <wp:docPr id="189858458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3440" cy="2832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fldChar w:fldCharType="begin"/>
    </w:r>
    <w:r>
      <w:instrText>DOCPROPERTY  Title  \* MERGEFORMAT</w:instrText>
    </w:r>
    <w:r>
      <w:fldChar w:fldCharType="separate"/>
    </w:r>
    <w:proofErr w:type="spellStart"/>
    <w:r>
      <w:t>AZlocal_Title</w:t>
    </w:r>
    <w:proofErr w:type="spellEnd"/>
    <w:r>
      <w:fldChar w:fldCharType="end"/>
    </w:r>
  </w:p>
  <w:p w14:paraId="705815AA" w14:textId="526A8C9B" w:rsidR="00553FCA" w:rsidRPr="007323B5" w:rsidRDefault="00553FCA" w:rsidP="00DB7807">
    <w:pPr>
      <w:pStyle w:val="Header-Subheading"/>
      <w:spacing w:line="240" w:lineRule="auto"/>
      <w:ind w:left="14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EFF7D" w14:textId="5E7EF075" w:rsidR="00DB7807" w:rsidRPr="007323B5" w:rsidRDefault="00D97B9C" w:rsidP="00D97B9C">
    <w:pPr>
      <w:pStyle w:val="Header-Subheading"/>
      <w:spacing w:line="240" w:lineRule="auto"/>
    </w:pPr>
    <w:r w:rsidRPr="004B2CB5"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3BDD65AA" wp14:editId="488FC89D">
              <wp:simplePos x="0" y="0"/>
              <wp:positionH relativeFrom="margin">
                <wp:posOffset>-1269</wp:posOffset>
              </wp:positionH>
              <wp:positionV relativeFrom="page">
                <wp:posOffset>628650</wp:posOffset>
              </wp:positionV>
              <wp:extent cx="6073140" cy="0"/>
              <wp:effectExtent l="0" t="0" r="0" b="0"/>
              <wp:wrapNone/>
              <wp:docPr id="656577103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7314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FE829C8" id="Straight Connector 5" o:spid="_x0000_s1026" style="position:absolute;z-index:25165824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.1pt,49.5pt" to="478.1pt,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" strokecolor="black [3213]" strokeweight="1.5pt">
              <w10:wrap anchorx="margin" anchory="page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58247" behindDoc="0" locked="0" layoutInCell="1" allowOverlap="1" wp14:anchorId="5937BE82" wp14:editId="75D14829">
          <wp:simplePos x="0" y="0"/>
          <wp:positionH relativeFrom="column">
            <wp:posOffset>5217160</wp:posOffset>
          </wp:positionH>
          <wp:positionV relativeFrom="paragraph">
            <wp:posOffset>-116840</wp:posOffset>
          </wp:positionV>
          <wp:extent cx="853440" cy="283210"/>
          <wp:effectExtent l="0" t="0" r="3810" b="2540"/>
          <wp:wrapNone/>
          <wp:docPr id="713073535" name="Picture 4" descr="A red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95079" name="Picture 160595079" descr="A red and white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3440" cy="283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6" behindDoc="0" locked="0" layoutInCell="1" allowOverlap="1" wp14:anchorId="748E385E" wp14:editId="0F156763">
          <wp:simplePos x="0" y="0"/>
          <wp:positionH relativeFrom="column">
            <wp:posOffset>7780020</wp:posOffset>
          </wp:positionH>
          <wp:positionV relativeFrom="paragraph">
            <wp:posOffset>5080</wp:posOffset>
          </wp:positionV>
          <wp:extent cx="853440" cy="283261"/>
          <wp:effectExtent l="0" t="0" r="3810" b="2540"/>
          <wp:wrapNone/>
          <wp:docPr id="104166983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3440" cy="2832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fldSimple w:instr="DOCPROPERTY  Title  \* MERGEFORMAT">
      <w:r w:rsidR="00723759">
        <w:t>Solution Name [Lenovo DE]</w:t>
      </w:r>
    </w:fldSimple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ABF8C1C6"/>
    <w:lvl w:ilvl="0">
      <w:start w:val="1"/>
      <w:numFmt w:val="lowerLetter"/>
      <w:pStyle w:val="ListNumber2"/>
      <w:lvlText w:val="%1."/>
      <w:lvlJc w:val="left"/>
      <w:pPr>
        <w:ind w:left="720" w:hanging="360"/>
      </w:pPr>
    </w:lvl>
  </w:abstractNum>
  <w:abstractNum w:abstractNumId="1" w15:restartNumberingAfterBreak="0">
    <w:nsid w:val="FFFFFF83"/>
    <w:multiLevelType w:val="singleLevel"/>
    <w:tmpl w:val="BA40B79E"/>
    <w:lvl w:ilvl="0">
      <w:start w:val="1"/>
      <w:numFmt w:val="bullet"/>
      <w:pStyle w:val="ListBullet2"/>
      <w:lvlText w:val="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3AC896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00A991"/>
    <w:multiLevelType w:val="multilevel"/>
    <w:tmpl w:val="1A442C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11B162B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04AC8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572188"/>
    <w:multiLevelType w:val="multilevel"/>
    <w:tmpl w:val="1F0EC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B82382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C45D9C"/>
    <w:multiLevelType w:val="multilevel"/>
    <w:tmpl w:val="C964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91E01"/>
    <w:multiLevelType w:val="multilevel"/>
    <w:tmpl w:val="9246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D60DE9"/>
    <w:multiLevelType w:val="multilevel"/>
    <w:tmpl w:val="B9E03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3D745D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667E0F"/>
    <w:multiLevelType w:val="multilevel"/>
    <w:tmpl w:val="912E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9F0782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E75E13"/>
    <w:multiLevelType w:val="multilevel"/>
    <w:tmpl w:val="9E62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E80CC0"/>
    <w:multiLevelType w:val="multilevel"/>
    <w:tmpl w:val="CD0C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167B0E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D8722C"/>
    <w:multiLevelType w:val="hybridMultilevel"/>
    <w:tmpl w:val="54305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FD1948"/>
    <w:multiLevelType w:val="multilevel"/>
    <w:tmpl w:val="120A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361E70"/>
    <w:multiLevelType w:val="multilevel"/>
    <w:tmpl w:val="D2E0633C"/>
    <w:lvl w:ilvl="0">
      <w:start w:val="1"/>
      <w:numFmt w:val="bullet"/>
      <w:pStyle w:val="Contractclauselist"/>
      <w:lvlText w:val="•"/>
      <w:lvlJc w:val="left"/>
      <w:pPr>
        <w:ind w:left="720" w:hanging="360"/>
      </w:pPr>
      <w:rPr>
        <w:rFonts w:ascii="Times New Roman" w:eastAsia="Times New Roman" w:hAnsi="Times New Roman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imes New Roman" w:eastAsia="Times New Roman" w:hAnsi="Times New Roman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Times New Roman" w:eastAsia="Times New Roman" w:hAnsi="Times New Roman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Times New Roman" w:eastAsia="Times New Roman" w:hAnsi="Times New Roman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imes New Roman" w:eastAsia="Times New Roman" w:hAnsi="Times New Roman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Times New Roman" w:eastAsia="Times New Roman" w:hAnsi="Times New Roman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Times New Roman" w:eastAsia="Times New Roman" w:hAnsi="Times New Roman"/>
      </w:rPr>
    </w:lvl>
  </w:abstractNum>
  <w:abstractNum w:abstractNumId="20" w15:restartNumberingAfterBreak="0">
    <w:nsid w:val="05606B32"/>
    <w:multiLevelType w:val="hybridMultilevel"/>
    <w:tmpl w:val="020E3B9A"/>
    <w:lvl w:ilvl="0" w:tplc="23DE7138">
      <w:start w:val="1"/>
      <w:numFmt w:val="bullet"/>
      <w:pStyle w:val="Bullet1-Optus"/>
      <w:lvlText w:val=""/>
      <w:lvlJc w:val="left"/>
      <w:pPr>
        <w:ind w:left="717" w:hanging="360"/>
      </w:pPr>
      <w:rPr>
        <w:rFonts w:ascii="Symbol" w:hAnsi="Symbol" w:hint="default"/>
        <w:b/>
        <w:i w:val="0"/>
        <w:color w:val="000000" w:themeColor="text1"/>
        <w:sz w:val="18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5A941F6"/>
    <w:multiLevelType w:val="multilevel"/>
    <w:tmpl w:val="9E9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0C28FF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3D0AFE"/>
    <w:multiLevelType w:val="hybridMultilevel"/>
    <w:tmpl w:val="A4C81AB8"/>
    <w:name w:val="GPT_HeadingML_LNV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74B7CCA"/>
    <w:multiLevelType w:val="multilevel"/>
    <w:tmpl w:val="4FD61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8985396"/>
    <w:multiLevelType w:val="multilevel"/>
    <w:tmpl w:val="C02C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0B0ECD"/>
    <w:multiLevelType w:val="multilevel"/>
    <w:tmpl w:val="18B0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716DC4"/>
    <w:multiLevelType w:val="multilevel"/>
    <w:tmpl w:val="84BA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E9560C"/>
    <w:multiLevelType w:val="multilevel"/>
    <w:tmpl w:val="359ADA06"/>
    <w:styleLink w:val="TableNumbered"/>
    <w:lvl w:ilvl="0">
      <w:start w:val="1"/>
      <w:numFmt w:val="decimal"/>
      <w:lvlText w:val="%1."/>
      <w:lvlJc w:val="left"/>
      <w:pPr>
        <w:ind w:left="216" w:hanging="216"/>
      </w:pPr>
      <w:rPr>
        <w:rFonts w:ascii="Arial" w:hAnsi="Arial" w:hint="default"/>
        <w:sz w:val="19"/>
      </w:rPr>
    </w:lvl>
    <w:lvl w:ilvl="1">
      <w:start w:val="1"/>
      <w:numFmt w:val="lowerLetter"/>
      <w:lvlText w:val="%2)"/>
      <w:lvlJc w:val="left"/>
      <w:pPr>
        <w:ind w:left="216" w:hanging="216"/>
      </w:pPr>
      <w:rPr>
        <w:rFonts w:hint="default"/>
        <w:sz w:val="19"/>
      </w:rPr>
    </w:lvl>
    <w:lvl w:ilvl="2">
      <w:start w:val="1"/>
      <w:numFmt w:val="lowerRoman"/>
      <w:lvlText w:val="%3)"/>
      <w:lvlJc w:val="left"/>
      <w:pPr>
        <w:ind w:left="216" w:hanging="216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" w:hanging="216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" w:hanging="216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" w:hanging="216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6" w:hanging="216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6" w:hanging="216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16" w:hanging="216"/>
      </w:pPr>
      <w:rPr>
        <w:rFonts w:hint="default"/>
      </w:rPr>
    </w:lvl>
  </w:abstractNum>
  <w:abstractNum w:abstractNumId="29" w15:restartNumberingAfterBreak="0">
    <w:nsid w:val="09EE1380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093C6B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464E36"/>
    <w:multiLevelType w:val="multilevel"/>
    <w:tmpl w:val="C3866F1E"/>
    <w:name w:val="GPT_HeadingML_LNV222222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4A4043"/>
    <w:multiLevelType w:val="multilevel"/>
    <w:tmpl w:val="3436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561188"/>
    <w:multiLevelType w:val="multilevel"/>
    <w:tmpl w:val="920A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893A83"/>
    <w:multiLevelType w:val="multilevel"/>
    <w:tmpl w:val="F79C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C35CEA"/>
    <w:multiLevelType w:val="hybridMultilevel"/>
    <w:tmpl w:val="9A3ED800"/>
    <w:name w:val="GPT_HeadingML_LNV2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0BC35FC5"/>
    <w:multiLevelType w:val="multilevel"/>
    <w:tmpl w:val="8A62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5D7F7A"/>
    <w:multiLevelType w:val="hybridMultilevel"/>
    <w:tmpl w:val="6C2C3B00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8" w15:restartNumberingAfterBreak="0">
    <w:nsid w:val="0DAB1E6E"/>
    <w:multiLevelType w:val="hybridMultilevel"/>
    <w:tmpl w:val="ED4283A2"/>
    <w:lvl w:ilvl="0" w:tplc="49B897AA">
      <w:start w:val="1"/>
      <w:numFmt w:val="bullet"/>
      <w:pStyle w:val="L1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FCAD4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592BF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6412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4C5F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99A12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60E2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5C7E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FBEA0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E101C24"/>
    <w:multiLevelType w:val="hybridMultilevel"/>
    <w:tmpl w:val="8BC20B72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40" w15:restartNumberingAfterBreak="0">
    <w:nsid w:val="0E300591"/>
    <w:multiLevelType w:val="hybridMultilevel"/>
    <w:tmpl w:val="45B6D3C4"/>
    <w:lvl w:ilvl="0" w:tplc="C70A3EF0">
      <w:start w:val="1"/>
      <w:numFmt w:val="bullet"/>
      <w:pStyle w:val="D3ListBullet1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  <w:color w:val="auto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E690AF7"/>
    <w:multiLevelType w:val="multilevel"/>
    <w:tmpl w:val="88C6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167765"/>
    <w:multiLevelType w:val="multilevel"/>
    <w:tmpl w:val="8A707444"/>
    <w:styleLink w:val="AppendixHeadingmaster"/>
    <w:lvl w:ilvl="0">
      <w:start w:val="1"/>
      <w:numFmt w:val="upperLetter"/>
      <w:pStyle w:val="AppendixHeading1"/>
      <w:lvlText w:val="Appendix %1"/>
      <w:lvlJc w:val="left"/>
      <w:pPr>
        <w:ind w:left="360" w:hanging="360"/>
      </w:pPr>
      <w:rPr>
        <w:rFonts w:ascii="Tahoma" w:hAnsi="Tahoma" w:hint="default"/>
        <w:b w:val="0"/>
        <w:i w:val="0"/>
        <w:color w:val="003C71"/>
        <w:sz w:val="40"/>
      </w:rPr>
    </w:lvl>
    <w:lvl w:ilvl="1">
      <w:start w:val="1"/>
      <w:numFmt w:val="decimal"/>
      <w:pStyle w:val="AppendixHeading2"/>
      <w:lvlText w:val="%1.%2"/>
      <w:lvlJc w:val="left"/>
      <w:pPr>
        <w:ind w:left="1021" w:hanging="1021"/>
      </w:pPr>
      <w:rPr>
        <w:rFonts w:ascii="Tahoma" w:hAnsi="Tahoma" w:hint="default"/>
        <w:b/>
        <w:i w:val="0"/>
        <w:color w:val="00A3E0"/>
        <w:sz w:val="28"/>
      </w:rPr>
    </w:lvl>
    <w:lvl w:ilvl="2">
      <w:start w:val="1"/>
      <w:numFmt w:val="none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0F4C1306"/>
    <w:multiLevelType w:val="multilevel"/>
    <w:tmpl w:val="EA7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A01CDC"/>
    <w:multiLevelType w:val="hybridMultilevel"/>
    <w:tmpl w:val="999A1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FF96368"/>
    <w:multiLevelType w:val="multilevel"/>
    <w:tmpl w:val="9430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1E01C5"/>
    <w:multiLevelType w:val="multilevel"/>
    <w:tmpl w:val="215C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40131B"/>
    <w:multiLevelType w:val="multilevel"/>
    <w:tmpl w:val="47DC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5376F4"/>
    <w:multiLevelType w:val="multilevel"/>
    <w:tmpl w:val="5B30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606433"/>
    <w:multiLevelType w:val="multilevel"/>
    <w:tmpl w:val="8ED2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791393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16E5FB0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D12A5C"/>
    <w:multiLevelType w:val="multilevel"/>
    <w:tmpl w:val="6838A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27E1F19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C75F9E"/>
    <w:multiLevelType w:val="multilevel"/>
    <w:tmpl w:val="C3866F1E"/>
    <w:name w:val="GPT_HeadingML_LNV222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41E7785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163087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54E09D3"/>
    <w:multiLevelType w:val="multilevel"/>
    <w:tmpl w:val="4CD8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5533B08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5C60E28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5D676BB"/>
    <w:multiLevelType w:val="hybridMultilevel"/>
    <w:tmpl w:val="8F86B358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61" w15:restartNumberingAfterBreak="0">
    <w:nsid w:val="161424FB"/>
    <w:multiLevelType w:val="hybridMultilevel"/>
    <w:tmpl w:val="E78441E0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62" w15:restartNumberingAfterBreak="0">
    <w:nsid w:val="16A14EAC"/>
    <w:multiLevelType w:val="multilevel"/>
    <w:tmpl w:val="C74A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7C50346"/>
    <w:multiLevelType w:val="multilevel"/>
    <w:tmpl w:val="665E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81E6639"/>
    <w:multiLevelType w:val="multilevel"/>
    <w:tmpl w:val="DCA8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8967676"/>
    <w:multiLevelType w:val="multilevel"/>
    <w:tmpl w:val="BA40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97677D3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A1F402D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A5013FD"/>
    <w:multiLevelType w:val="multilevel"/>
    <w:tmpl w:val="2E1C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A753D77"/>
    <w:multiLevelType w:val="multilevel"/>
    <w:tmpl w:val="CFFCB21E"/>
    <w:styleLink w:val="Headingsmaster"/>
    <w:lvl w:ilvl="0">
      <w:start w:val="1"/>
      <w:numFmt w:val="decimal"/>
      <w:lvlText w:val="%1."/>
      <w:lvlJc w:val="left"/>
      <w:pPr>
        <w:tabs>
          <w:tab w:val="num" w:pos="2268"/>
        </w:tabs>
        <w:ind w:left="2268" w:hanging="2268"/>
      </w:pPr>
    </w:lvl>
    <w:lvl w:ilvl="1">
      <w:start w:val="1"/>
      <w:numFmt w:val="decimal"/>
      <w:lvlText w:val="%1.%2.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0" w15:restartNumberingAfterBreak="0">
    <w:nsid w:val="1A7B2026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A9B59DA"/>
    <w:multiLevelType w:val="multilevel"/>
    <w:tmpl w:val="B39A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E27BD9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B3869F3"/>
    <w:multiLevelType w:val="multilevel"/>
    <w:tmpl w:val="A316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093E6F"/>
    <w:multiLevelType w:val="hybridMultilevel"/>
    <w:tmpl w:val="F4DC3DA4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75" w15:restartNumberingAfterBreak="0">
    <w:nsid w:val="1D46361B"/>
    <w:multiLevelType w:val="multilevel"/>
    <w:tmpl w:val="AF14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DA73834"/>
    <w:multiLevelType w:val="multilevel"/>
    <w:tmpl w:val="E134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E8F0834"/>
    <w:multiLevelType w:val="multilevel"/>
    <w:tmpl w:val="A8D0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F082FEE"/>
    <w:multiLevelType w:val="multilevel"/>
    <w:tmpl w:val="532E9E16"/>
    <w:styleLink w:val="TableListNumbermaster"/>
    <w:lvl w:ilvl="0">
      <w:start w:val="1"/>
      <w:numFmt w:val="decimal"/>
      <w:pStyle w:val="TableListNumber"/>
      <w:lvlText w:val="%1"/>
      <w:lvlJc w:val="left"/>
      <w:pPr>
        <w:ind w:left="360" w:hanging="360"/>
      </w:pPr>
      <w:rPr>
        <w:rFonts w:hint="default"/>
        <w:color w:val="00A3E0"/>
      </w:rPr>
    </w:lvl>
    <w:lvl w:ilvl="1">
      <w:start w:val="1"/>
      <w:numFmt w:val="lowerLetter"/>
      <w:pStyle w:val="TableListNumber2"/>
      <w:lvlText w:val="%2"/>
      <w:lvlJc w:val="left"/>
      <w:pPr>
        <w:ind w:left="720" w:hanging="360"/>
      </w:pPr>
      <w:rPr>
        <w:rFonts w:hint="default"/>
        <w:color w:val="00A3E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9" w15:restartNumberingAfterBreak="0">
    <w:nsid w:val="1F605EBE"/>
    <w:multiLevelType w:val="multilevel"/>
    <w:tmpl w:val="E5F4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0120022"/>
    <w:multiLevelType w:val="multilevel"/>
    <w:tmpl w:val="C3866F1E"/>
    <w:name w:val="GPT_HeadingML_LNV2222222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06E42B7"/>
    <w:multiLevelType w:val="multilevel"/>
    <w:tmpl w:val="60C0F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0772715"/>
    <w:multiLevelType w:val="multilevel"/>
    <w:tmpl w:val="15FA6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07A14F7"/>
    <w:multiLevelType w:val="multilevel"/>
    <w:tmpl w:val="13AE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0BD1C47"/>
    <w:multiLevelType w:val="multilevel"/>
    <w:tmpl w:val="EF74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0E11BAB"/>
    <w:multiLevelType w:val="multilevel"/>
    <w:tmpl w:val="2F94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0FE7736"/>
    <w:multiLevelType w:val="multilevel"/>
    <w:tmpl w:val="4CC20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13A5AD1"/>
    <w:multiLevelType w:val="hybridMultilevel"/>
    <w:tmpl w:val="16DEABF2"/>
    <w:lvl w:ilvl="0" w:tplc="74902D48">
      <w:start w:val="1"/>
      <w:numFmt w:val="bullet"/>
      <w:pStyle w:val="TblB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EC5836">
      <w:numFmt w:val="bullet"/>
      <w:pStyle w:val="L2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3952753E">
      <w:numFmt w:val="bullet"/>
      <w:lvlText w:val=""/>
      <w:lvlJc w:val="left"/>
      <w:pPr>
        <w:ind w:left="2340" w:hanging="360"/>
      </w:pPr>
      <w:rPr>
        <w:rFonts w:ascii="Wingdings" w:eastAsiaTheme="majorEastAsia" w:hAnsi="Wingdings" w:cstheme="minorHAnsi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21421B6D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457E8B"/>
    <w:multiLevelType w:val="multilevel"/>
    <w:tmpl w:val="F3A4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8C1EFC"/>
    <w:multiLevelType w:val="multilevel"/>
    <w:tmpl w:val="A89A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A85806"/>
    <w:multiLevelType w:val="multilevel"/>
    <w:tmpl w:val="3A7C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2024C7B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26D620F"/>
    <w:multiLevelType w:val="multilevel"/>
    <w:tmpl w:val="6248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2CB79DC"/>
    <w:multiLevelType w:val="multilevel"/>
    <w:tmpl w:val="7834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2E84DDC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34C49B8"/>
    <w:multiLevelType w:val="multilevel"/>
    <w:tmpl w:val="9AE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3873117"/>
    <w:multiLevelType w:val="multilevel"/>
    <w:tmpl w:val="0640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42839DB"/>
    <w:multiLevelType w:val="multilevel"/>
    <w:tmpl w:val="312CD05C"/>
    <w:styleLink w:val="ListLegalmaster"/>
    <w:lvl w:ilvl="0">
      <w:start w:val="1"/>
      <w:numFmt w:val="decimal"/>
      <w:pStyle w:val="ListLegal"/>
      <w:lvlText w:val="%1."/>
      <w:lvlJc w:val="left"/>
      <w:pPr>
        <w:ind w:left="357" w:hanging="357"/>
      </w:pPr>
      <w:rPr>
        <w:rFonts w:ascii="Arial" w:hAnsi="Arial" w:hint="default"/>
        <w:b w:val="0"/>
        <w:i w:val="0"/>
        <w:color w:val="auto"/>
        <w:sz w:val="20"/>
      </w:rPr>
    </w:lvl>
    <w:lvl w:ilvl="1">
      <w:start w:val="1"/>
      <w:numFmt w:val="lowerLetter"/>
      <w:pStyle w:val="ListLegal2"/>
      <w:lvlText w:val="%1.%2."/>
      <w:lvlJc w:val="left"/>
      <w:pPr>
        <w:tabs>
          <w:tab w:val="num" w:pos="720"/>
        </w:tabs>
        <w:ind w:left="1077" w:hanging="720"/>
      </w:pPr>
      <w:rPr>
        <w:rFonts w:ascii="Arial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ListLegal3"/>
      <w:lvlText w:val="%1.%2.%3."/>
      <w:lvlJc w:val="left"/>
      <w:pPr>
        <w:ind w:left="1797" w:hanging="720"/>
      </w:pPr>
      <w:rPr>
        <w:rFonts w:ascii="Arial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9" w15:restartNumberingAfterBreak="0">
    <w:nsid w:val="25707902"/>
    <w:multiLevelType w:val="multilevel"/>
    <w:tmpl w:val="4D8C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5AC6971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5B24BAC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60E2037"/>
    <w:multiLevelType w:val="multilevel"/>
    <w:tmpl w:val="0964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6A67580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6C22841"/>
    <w:multiLevelType w:val="multilevel"/>
    <w:tmpl w:val="1CB80A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6D328D4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6FD63AD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76468CF"/>
    <w:multiLevelType w:val="multilevel"/>
    <w:tmpl w:val="466C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807592E"/>
    <w:multiLevelType w:val="multilevel"/>
    <w:tmpl w:val="E912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8921B66"/>
    <w:multiLevelType w:val="hybridMultilevel"/>
    <w:tmpl w:val="1F0C5A88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10" w15:restartNumberingAfterBreak="0">
    <w:nsid w:val="2996142C"/>
    <w:multiLevelType w:val="hybridMultilevel"/>
    <w:tmpl w:val="885A53E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2A105DA1"/>
    <w:multiLevelType w:val="multilevel"/>
    <w:tmpl w:val="56B0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A9D7522"/>
    <w:multiLevelType w:val="multilevel"/>
    <w:tmpl w:val="B5E8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B144FC0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B6041C3"/>
    <w:multiLevelType w:val="multilevel"/>
    <w:tmpl w:val="DB3C10D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 w:val="0"/>
        <w:bCs w:val="0"/>
        <w:i w:val="0"/>
        <w:iCs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Times New Roman" w:eastAsia="Times New Roman" w:hAnsi="Times New Roman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Times New Roman" w:eastAsia="Times New Roman" w:hAnsi="Times New Roman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Times New Roman" w:eastAsia="Times New Roman" w:hAnsi="Times New Roman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Times New Roman" w:eastAsia="Times New Roman" w:hAnsi="Times New Roman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Times New Roman" w:eastAsia="Times New Roman" w:hAnsi="Times New Roman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Times New Roman" w:eastAsia="Times New Roman" w:hAnsi="Times New Roman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Times New Roman" w:eastAsia="Times New Roman" w:hAnsi="Times New Roman"/>
      </w:rPr>
    </w:lvl>
  </w:abstractNum>
  <w:abstractNum w:abstractNumId="115" w15:restartNumberingAfterBreak="0">
    <w:nsid w:val="2BC84D44"/>
    <w:multiLevelType w:val="multilevel"/>
    <w:tmpl w:val="E962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CC13623"/>
    <w:multiLevelType w:val="multilevel"/>
    <w:tmpl w:val="5C9E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CEC0CD8"/>
    <w:multiLevelType w:val="multilevel"/>
    <w:tmpl w:val="EB14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D9328E2"/>
    <w:multiLevelType w:val="multilevel"/>
    <w:tmpl w:val="0DBAD9C8"/>
    <w:styleLink w:val="ListNumbermaster"/>
    <w:lvl w:ilvl="0">
      <w:start w:val="1"/>
      <w:numFmt w:val="decimal"/>
      <w:lvlText w:val="%1"/>
      <w:lvlJc w:val="left"/>
      <w:pPr>
        <w:ind w:left="360" w:hanging="360"/>
      </w:pPr>
      <w:rPr>
        <w:rFonts w:ascii="Tahoma" w:hAnsi="Tahoma" w:hint="default"/>
        <w:color w:val="00A3E0"/>
        <w:sz w:val="22"/>
      </w:rPr>
    </w:lvl>
    <w:lvl w:ilvl="1">
      <w:start w:val="1"/>
      <w:numFmt w:val="lowerLetter"/>
      <w:lvlText w:val="%2"/>
      <w:lvlJc w:val="left"/>
      <w:pPr>
        <w:ind w:left="720" w:hanging="360"/>
      </w:pPr>
      <w:rPr>
        <w:rFonts w:ascii="Tahoma" w:hAnsi="Tahoma" w:hint="default"/>
        <w:color w:val="00A3E0"/>
        <w:sz w:val="22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rFonts w:ascii="Tahoma" w:hAnsi="Tahoma" w:hint="default"/>
        <w:color w:val="00A3E0"/>
        <w:sz w:val="22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ascii="Tahoma" w:hAnsi="Tahoma" w:hint="default"/>
        <w:color w:val="00A3E0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9" w15:restartNumberingAfterBreak="0">
    <w:nsid w:val="2DAE19FC"/>
    <w:multiLevelType w:val="hybridMultilevel"/>
    <w:tmpl w:val="0F3CE1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0" w15:restartNumberingAfterBreak="0">
    <w:nsid w:val="2DB954D3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E036C77"/>
    <w:multiLevelType w:val="multilevel"/>
    <w:tmpl w:val="DA2E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E065340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E081D90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F004CE7"/>
    <w:multiLevelType w:val="multilevel"/>
    <w:tmpl w:val="20C2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F162208"/>
    <w:multiLevelType w:val="multilevel"/>
    <w:tmpl w:val="AD20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F7259E8"/>
    <w:multiLevelType w:val="hybridMultilevel"/>
    <w:tmpl w:val="B6FA2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2F905912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FA16CB8"/>
    <w:multiLevelType w:val="multilevel"/>
    <w:tmpl w:val="3478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0625A0B"/>
    <w:multiLevelType w:val="multilevel"/>
    <w:tmpl w:val="29A6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0654A88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09B78E4"/>
    <w:multiLevelType w:val="hybridMultilevel"/>
    <w:tmpl w:val="B9B6EFE4"/>
    <w:lvl w:ilvl="0" w:tplc="264A2EBC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hint="default"/>
      </w:rPr>
    </w:lvl>
    <w:lvl w:ilvl="1" w:tplc="2C004D64">
      <w:start w:val="1"/>
      <w:numFmt w:val="bullet"/>
      <w:lvlText w:val=""/>
      <w:lvlJc w:val="left"/>
      <w:rPr>
        <w:rFonts w:hint="default"/>
      </w:rPr>
    </w:lvl>
    <w:lvl w:ilvl="2" w:tplc="59964C64">
      <w:start w:val="1"/>
      <w:numFmt w:val="bullet"/>
      <w:lvlText w:val=""/>
      <w:lvlJc w:val="left"/>
      <w:rPr>
        <w:rFonts w:hint="default"/>
      </w:rPr>
    </w:lvl>
    <w:lvl w:ilvl="3" w:tplc="0546A3F2">
      <w:start w:val="1"/>
      <w:numFmt w:val="bullet"/>
      <w:lvlText w:val=""/>
      <w:lvlJc w:val="left"/>
      <w:rPr>
        <w:rFonts w:hint="default"/>
      </w:rPr>
    </w:lvl>
    <w:lvl w:ilvl="4" w:tplc="011CDEE2">
      <w:start w:val="1"/>
      <w:numFmt w:val="bullet"/>
      <w:lvlText w:val=""/>
      <w:lvlJc w:val="left"/>
      <w:rPr>
        <w:rFonts w:hint="default"/>
      </w:rPr>
    </w:lvl>
    <w:lvl w:ilvl="5" w:tplc="34C28632">
      <w:start w:val="1"/>
      <w:numFmt w:val="bullet"/>
      <w:lvlText w:val=""/>
      <w:lvlJc w:val="left"/>
      <w:rPr>
        <w:rFonts w:hint="default"/>
      </w:rPr>
    </w:lvl>
    <w:lvl w:ilvl="6" w:tplc="BE9AA7C2">
      <w:start w:val="1"/>
      <w:numFmt w:val="bullet"/>
      <w:lvlText w:val=""/>
      <w:lvlJc w:val="left"/>
      <w:rPr>
        <w:rFonts w:hint="default"/>
      </w:rPr>
    </w:lvl>
    <w:lvl w:ilvl="7" w:tplc="51A2367C">
      <w:start w:val="1"/>
      <w:numFmt w:val="bullet"/>
      <w:lvlText w:val=""/>
      <w:lvlJc w:val="left"/>
      <w:rPr>
        <w:rFonts w:hint="default"/>
      </w:rPr>
    </w:lvl>
    <w:lvl w:ilvl="8" w:tplc="902A1542">
      <w:start w:val="1"/>
      <w:numFmt w:val="bullet"/>
      <w:lvlText w:val=""/>
      <w:lvlJc w:val="left"/>
      <w:rPr>
        <w:rFonts w:hint="default"/>
      </w:rPr>
    </w:lvl>
  </w:abstractNum>
  <w:abstractNum w:abstractNumId="132" w15:restartNumberingAfterBreak="0">
    <w:nsid w:val="30CF31CB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1705770"/>
    <w:multiLevelType w:val="multilevel"/>
    <w:tmpl w:val="48DC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1C0470E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2291B6C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290057C"/>
    <w:multiLevelType w:val="multilevel"/>
    <w:tmpl w:val="065C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2AF1C3C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2FE6C14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3E925EA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415519F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42121B9"/>
    <w:multiLevelType w:val="hybridMultilevel"/>
    <w:tmpl w:val="C78618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2" w15:restartNumberingAfterBreak="0">
    <w:nsid w:val="34DA5480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4EF6B67"/>
    <w:multiLevelType w:val="multilevel"/>
    <w:tmpl w:val="1EA2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147EE1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52A51B1"/>
    <w:multiLevelType w:val="multilevel"/>
    <w:tmpl w:val="5C74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5A10EE4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5C32D3E"/>
    <w:multiLevelType w:val="multilevel"/>
    <w:tmpl w:val="C324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683013E"/>
    <w:multiLevelType w:val="multilevel"/>
    <w:tmpl w:val="A552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6DB2BAB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7E92520"/>
    <w:multiLevelType w:val="multilevel"/>
    <w:tmpl w:val="F9EA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8717811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8736217"/>
    <w:multiLevelType w:val="multilevel"/>
    <w:tmpl w:val="AEE2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92E5072"/>
    <w:multiLevelType w:val="multilevel"/>
    <w:tmpl w:val="D7603D40"/>
    <w:lvl w:ilvl="0">
      <w:start w:val="1"/>
      <w:numFmt w:val="lowerLetter"/>
      <w:pStyle w:val="Numberedblocktext"/>
      <w:lvlText w:val="%1)"/>
      <w:lvlJc w:val="left"/>
      <w:pPr>
        <w:ind w:left="144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54" w15:restartNumberingAfterBreak="0">
    <w:nsid w:val="39565DED"/>
    <w:multiLevelType w:val="multilevel"/>
    <w:tmpl w:val="2F0C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96A4925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9F812E2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A337E95"/>
    <w:multiLevelType w:val="hybridMultilevel"/>
    <w:tmpl w:val="885A53E4"/>
    <w:lvl w:ilvl="0" w:tplc="5D7240E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3A3F3AE0"/>
    <w:multiLevelType w:val="multilevel"/>
    <w:tmpl w:val="C334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7D1B6A"/>
    <w:multiLevelType w:val="multilevel"/>
    <w:tmpl w:val="2B84DAD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Restart w:val="0"/>
      <w:pStyle w:val="Note"/>
      <w:lvlText w:val="Note:"/>
      <w:lvlJc w:val="left"/>
      <w:pPr>
        <w:ind w:left="720" w:hanging="720"/>
      </w:pPr>
      <w:rPr>
        <w:rFonts w:hint="default"/>
        <w:b/>
        <w:i w:val="0"/>
      </w:rPr>
    </w:lvl>
  </w:abstractNum>
  <w:abstractNum w:abstractNumId="160" w15:restartNumberingAfterBreak="0">
    <w:nsid w:val="3ABB63B7"/>
    <w:multiLevelType w:val="multilevel"/>
    <w:tmpl w:val="73FE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AF0451F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BF44BAC"/>
    <w:multiLevelType w:val="multilevel"/>
    <w:tmpl w:val="946C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BFC6739"/>
    <w:multiLevelType w:val="multilevel"/>
    <w:tmpl w:val="7F18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C111C6D"/>
    <w:multiLevelType w:val="multilevel"/>
    <w:tmpl w:val="7766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C50027A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CC50323"/>
    <w:multiLevelType w:val="multilevel"/>
    <w:tmpl w:val="EBEE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2500CC"/>
    <w:multiLevelType w:val="multilevel"/>
    <w:tmpl w:val="6D7E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D6E54B6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D8E3BE1"/>
    <w:multiLevelType w:val="hybridMultilevel"/>
    <w:tmpl w:val="3A764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3DFB156B"/>
    <w:multiLevelType w:val="multilevel"/>
    <w:tmpl w:val="9C8E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E82378F"/>
    <w:multiLevelType w:val="multilevel"/>
    <w:tmpl w:val="C3866F1E"/>
    <w:name w:val="GPT_HeadingML_LNV2222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FFA1BA0"/>
    <w:multiLevelType w:val="multilevel"/>
    <w:tmpl w:val="1D46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0762C75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0B363B0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0DE5359"/>
    <w:multiLevelType w:val="multilevel"/>
    <w:tmpl w:val="6776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1010A4D"/>
    <w:multiLevelType w:val="hybridMultilevel"/>
    <w:tmpl w:val="36941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1714F23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1B165C3"/>
    <w:multiLevelType w:val="multilevel"/>
    <w:tmpl w:val="F72E3112"/>
    <w:lvl w:ilvl="0">
      <w:start w:val="1"/>
      <w:numFmt w:val="none"/>
      <w:pStyle w:val="TableNote"/>
      <w:lvlText w:val="%1Note:"/>
      <w:lvlJc w:val="left"/>
      <w:pPr>
        <w:ind w:left="0" w:firstLine="0"/>
      </w:pPr>
      <w:rPr>
        <w:rFonts w:ascii="Arial" w:hAnsi="Arial" w:hint="default"/>
        <w:b/>
        <w:i w:val="0"/>
        <w:color w:val="000000" w:themeColor="text1"/>
        <w:sz w:val="19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79" w15:restartNumberingAfterBreak="0">
    <w:nsid w:val="41C868E3"/>
    <w:multiLevelType w:val="multilevel"/>
    <w:tmpl w:val="4BBE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2197B1C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23419FA"/>
    <w:multiLevelType w:val="hybridMultilevel"/>
    <w:tmpl w:val="75387A5E"/>
    <w:lvl w:ilvl="0" w:tplc="261E9A44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02475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A6C28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90EB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12DA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8281E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C605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BC71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4A72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26C7E75"/>
    <w:multiLevelType w:val="hybridMultilevel"/>
    <w:tmpl w:val="169A60AC"/>
    <w:lvl w:ilvl="0" w:tplc="18085F66">
      <w:start w:val="1"/>
      <w:numFmt w:val="bullet"/>
      <w:pStyle w:val="BulletList1"/>
      <w:lvlText w:val=""/>
      <w:lvlJc w:val="left"/>
      <w:pPr>
        <w:ind w:left="720" w:hanging="360"/>
      </w:pPr>
      <w:rPr>
        <w:rFonts w:ascii="Symbol" w:hAnsi="Symbol" w:hint="default"/>
        <w:color w:val="4F81BD" w:themeColor="accent1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432A740D"/>
    <w:multiLevelType w:val="multilevel"/>
    <w:tmpl w:val="ECAA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3450234"/>
    <w:multiLevelType w:val="multilevel"/>
    <w:tmpl w:val="77F4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3C10A08"/>
    <w:multiLevelType w:val="multilevel"/>
    <w:tmpl w:val="1754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3D514D7"/>
    <w:multiLevelType w:val="multilevel"/>
    <w:tmpl w:val="5942C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43D62431"/>
    <w:multiLevelType w:val="hybridMultilevel"/>
    <w:tmpl w:val="429EFB98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88" w15:restartNumberingAfterBreak="0">
    <w:nsid w:val="43DD4540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4AA6A5F"/>
    <w:multiLevelType w:val="hybridMultilevel"/>
    <w:tmpl w:val="014E68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44AC3169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5C152DA"/>
    <w:multiLevelType w:val="multilevel"/>
    <w:tmpl w:val="9A72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5E80B86"/>
    <w:multiLevelType w:val="hybridMultilevel"/>
    <w:tmpl w:val="51EC6164"/>
    <w:lvl w:ilvl="0" w:tplc="5D7240E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46172FA0"/>
    <w:multiLevelType w:val="multilevel"/>
    <w:tmpl w:val="72D2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635147F"/>
    <w:multiLevelType w:val="multilevel"/>
    <w:tmpl w:val="DCD0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67A097A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6B8523F"/>
    <w:multiLevelType w:val="multilevel"/>
    <w:tmpl w:val="ECD8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6C35DD1"/>
    <w:multiLevelType w:val="multilevel"/>
    <w:tmpl w:val="A8EE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70F4546"/>
    <w:multiLevelType w:val="multilevel"/>
    <w:tmpl w:val="A7BC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77D419C"/>
    <w:multiLevelType w:val="multilevel"/>
    <w:tmpl w:val="98E4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79D1BBA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7A8422B"/>
    <w:multiLevelType w:val="multilevel"/>
    <w:tmpl w:val="6F40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7BF3D0A"/>
    <w:multiLevelType w:val="multilevel"/>
    <w:tmpl w:val="E268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7CF2078"/>
    <w:multiLevelType w:val="multilevel"/>
    <w:tmpl w:val="BB6C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7D50479"/>
    <w:multiLevelType w:val="multilevel"/>
    <w:tmpl w:val="28E66356"/>
    <w:styleLink w:val="ListAlphanumericmaster"/>
    <w:lvl w:ilvl="0">
      <w:start w:val="1"/>
      <w:numFmt w:val="lowerLetter"/>
      <w:lvlText w:val="%1)"/>
      <w:lvlJc w:val="left"/>
      <w:pPr>
        <w:ind w:left="357" w:hanging="357"/>
      </w:pPr>
      <w:rPr>
        <w:rFonts w:hint="default"/>
      </w:rPr>
    </w:lvl>
    <w:lvl w:ilvl="1">
      <w:start w:val="1"/>
      <w:numFmt w:val="lowerRoman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(%3)"/>
      <w:lvlJc w:val="left"/>
      <w:pPr>
        <w:ind w:left="1361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5" w15:restartNumberingAfterBreak="0">
    <w:nsid w:val="47F36938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8535230"/>
    <w:multiLevelType w:val="multilevel"/>
    <w:tmpl w:val="9AB2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865116B"/>
    <w:multiLevelType w:val="multilevel"/>
    <w:tmpl w:val="BE009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489710B8"/>
    <w:multiLevelType w:val="multilevel"/>
    <w:tmpl w:val="51CE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89A6D9D"/>
    <w:multiLevelType w:val="multilevel"/>
    <w:tmpl w:val="AEA466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upperLetter"/>
      <w:lvlText w:val="Appendix %6 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Restart w:val="1"/>
      <w:pStyle w:val="Heading7"/>
      <w:lvlText w:val="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10" w15:restartNumberingAfterBreak="0">
    <w:nsid w:val="4956309C"/>
    <w:multiLevelType w:val="multilevel"/>
    <w:tmpl w:val="C3866F1E"/>
    <w:name w:val="GPT_HeadingML_LNV22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9D95C2D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A2E0528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B182EBF"/>
    <w:multiLevelType w:val="hybridMultilevel"/>
    <w:tmpl w:val="45A89D72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14" w15:restartNumberingAfterBreak="0">
    <w:nsid w:val="4BE30B46"/>
    <w:multiLevelType w:val="hybridMultilevel"/>
    <w:tmpl w:val="3ABEFC12"/>
    <w:name w:val="GPT_HeadingML_LNV222222222"/>
    <w:lvl w:ilvl="0" w:tplc="FFFFFFFF">
      <w:start w:val="1"/>
      <w:numFmt w:val="decimal"/>
      <w:lvlText w:val="%1."/>
      <w:lvlJc w:val="left"/>
      <w:pPr>
        <w:ind w:left="717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15" w15:restartNumberingAfterBreak="0">
    <w:nsid w:val="4D267169"/>
    <w:multiLevelType w:val="multilevel"/>
    <w:tmpl w:val="1186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D2F59AF"/>
    <w:multiLevelType w:val="multilevel"/>
    <w:tmpl w:val="CCB4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E28161E"/>
    <w:multiLevelType w:val="multilevel"/>
    <w:tmpl w:val="82DA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E892224"/>
    <w:multiLevelType w:val="multilevel"/>
    <w:tmpl w:val="DB3C10D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 w:val="0"/>
        <w:bCs w:val="0"/>
        <w:i w:val="0"/>
        <w:iCs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Times New Roman" w:eastAsia="Times New Roman" w:hAnsi="Times New Roman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Times New Roman" w:eastAsia="Times New Roman" w:hAnsi="Times New Roman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Times New Roman" w:eastAsia="Times New Roman" w:hAnsi="Times New Roman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Times New Roman" w:eastAsia="Times New Roman" w:hAnsi="Times New Roman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Times New Roman" w:eastAsia="Times New Roman" w:hAnsi="Times New Roman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Times New Roman" w:eastAsia="Times New Roman" w:hAnsi="Times New Roman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Times New Roman" w:eastAsia="Times New Roman" w:hAnsi="Times New Roman"/>
      </w:rPr>
    </w:lvl>
  </w:abstractNum>
  <w:abstractNum w:abstractNumId="219" w15:restartNumberingAfterBreak="0">
    <w:nsid w:val="4E8F03BE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ED33866"/>
    <w:multiLevelType w:val="multilevel"/>
    <w:tmpl w:val="A56A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F11062A"/>
    <w:multiLevelType w:val="hybridMultilevel"/>
    <w:tmpl w:val="51E2DC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4F80384C"/>
    <w:multiLevelType w:val="multilevel"/>
    <w:tmpl w:val="D65E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F8E4557"/>
    <w:multiLevelType w:val="multilevel"/>
    <w:tmpl w:val="CDC2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FA81C26"/>
    <w:multiLevelType w:val="hybridMultilevel"/>
    <w:tmpl w:val="9784130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B2826C">
      <w:numFmt w:val="bullet"/>
      <w:pStyle w:val="BulletL2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4FD42FF0"/>
    <w:multiLevelType w:val="multilevel"/>
    <w:tmpl w:val="33CEAE46"/>
    <w:lvl w:ilvl="0">
      <w:start w:val="1"/>
      <w:numFmt w:val="decimal"/>
      <w:pStyle w:val="TableNumber"/>
      <w:lvlText w:val="%1."/>
      <w:lvlJc w:val="left"/>
      <w:pPr>
        <w:ind w:left="216" w:hanging="216"/>
      </w:pPr>
      <w:rPr>
        <w:rFonts w:hint="default"/>
        <w:sz w:val="19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6" w15:restartNumberingAfterBreak="0">
    <w:nsid w:val="50650589"/>
    <w:multiLevelType w:val="hybridMultilevel"/>
    <w:tmpl w:val="A3184D2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DA5F40">
      <w:numFmt w:val="bullet"/>
      <w:pStyle w:val="BulletAltL2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50B161B2"/>
    <w:multiLevelType w:val="multilevel"/>
    <w:tmpl w:val="5EFA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1446239"/>
    <w:multiLevelType w:val="multilevel"/>
    <w:tmpl w:val="0660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18D52D1"/>
    <w:multiLevelType w:val="multilevel"/>
    <w:tmpl w:val="A8C8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19A37E5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20D12D5"/>
    <w:multiLevelType w:val="multilevel"/>
    <w:tmpl w:val="614E63DE"/>
    <w:lvl w:ilvl="0">
      <w:start w:val="1"/>
      <w:numFmt w:val="bullet"/>
      <w:lvlText w:val="●"/>
      <w:lvlJc w:val="left"/>
      <w:pPr>
        <w:ind w:left="624" w:hanging="267"/>
      </w:pPr>
      <w:rPr>
        <w:rFonts w:ascii="Noto Sans Symbols" w:eastAsia="Times New Roman" w:hAnsi="Noto Sans Symbols"/>
      </w:rPr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232" w15:restartNumberingAfterBreak="0">
    <w:nsid w:val="5317549C"/>
    <w:multiLevelType w:val="hybridMultilevel"/>
    <w:tmpl w:val="72EC5F86"/>
    <w:lvl w:ilvl="0" w:tplc="283014A4">
      <w:start w:val="1"/>
      <w:numFmt w:val="bullet"/>
      <w:pStyle w:val="CVBullets"/>
      <w:lvlText w:val=""/>
      <w:lvlJc w:val="left"/>
      <w:pPr>
        <w:ind w:left="360" w:hanging="360"/>
      </w:pPr>
      <w:rPr>
        <w:rFonts w:ascii="Wingdings" w:hAnsi="Wingdings" w:hint="default"/>
        <w:color w:val="C4BC96" w:themeColor="background2" w:themeShade="BF"/>
        <w:sz w:val="20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53581DCA"/>
    <w:multiLevelType w:val="multilevel"/>
    <w:tmpl w:val="1C4AC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35F3C80"/>
    <w:multiLevelType w:val="multilevel"/>
    <w:tmpl w:val="6996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3760C0D"/>
    <w:multiLevelType w:val="multilevel"/>
    <w:tmpl w:val="0850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42978F0"/>
    <w:multiLevelType w:val="multilevel"/>
    <w:tmpl w:val="E3B4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47561FD"/>
    <w:multiLevelType w:val="multilevel"/>
    <w:tmpl w:val="C55A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52F268F"/>
    <w:multiLevelType w:val="multilevel"/>
    <w:tmpl w:val="0694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5A31C68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65F4350"/>
    <w:multiLevelType w:val="multilevel"/>
    <w:tmpl w:val="3C2A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6F128F6"/>
    <w:multiLevelType w:val="hybridMultilevel"/>
    <w:tmpl w:val="62E68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570647A6"/>
    <w:multiLevelType w:val="multilevel"/>
    <w:tmpl w:val="D4A6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7830390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7A51FC2"/>
    <w:multiLevelType w:val="hybridMultilevel"/>
    <w:tmpl w:val="0C928138"/>
    <w:styleLink w:val="TableListBulletmaster"/>
    <w:lvl w:ilvl="0" w:tplc="9432C58E">
      <w:start w:val="1"/>
      <w:numFmt w:val="bullet"/>
      <w:pStyle w:val="TableListBullet"/>
      <w:lvlText w:val=""/>
      <w:lvlJc w:val="left"/>
      <w:pPr>
        <w:ind w:left="340" w:hanging="283"/>
      </w:pPr>
      <w:rPr>
        <w:rFonts w:ascii="Symbol" w:hAnsi="Symbol" w:hint="default"/>
        <w:color w:val="00A3E0"/>
      </w:rPr>
    </w:lvl>
    <w:lvl w:ilvl="1" w:tplc="5ED2F41C">
      <w:start w:val="1"/>
      <w:numFmt w:val="bullet"/>
      <w:pStyle w:val="TableListBullet2"/>
      <w:lvlText w:val=""/>
      <w:lvlJc w:val="left"/>
      <w:pPr>
        <w:ind w:left="567" w:hanging="227"/>
      </w:pPr>
      <w:rPr>
        <w:rFonts w:ascii="Symbol" w:hAnsi="Symbol" w:hint="default"/>
        <w:color w:val="003C71"/>
      </w:rPr>
    </w:lvl>
    <w:lvl w:ilvl="2" w:tplc="75026AAE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 w:tplc="335A76B6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A9D60BB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BA525A14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2D822448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2126238A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A98CE1A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5" w15:restartNumberingAfterBreak="0">
    <w:nsid w:val="58707D7C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8D22BA7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8DF3595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8EC2E24"/>
    <w:multiLevelType w:val="multilevel"/>
    <w:tmpl w:val="8A707444"/>
    <w:numStyleLink w:val="AppendixHeadingmaster"/>
  </w:abstractNum>
  <w:abstractNum w:abstractNumId="249" w15:restartNumberingAfterBreak="0">
    <w:nsid w:val="595E231A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96C52E0"/>
    <w:multiLevelType w:val="multilevel"/>
    <w:tmpl w:val="5870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9BA0B9A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9D916D0"/>
    <w:multiLevelType w:val="multilevel"/>
    <w:tmpl w:val="D9BA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A5D629E"/>
    <w:multiLevelType w:val="multilevel"/>
    <w:tmpl w:val="0BD6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AA77A49"/>
    <w:multiLevelType w:val="multilevel"/>
    <w:tmpl w:val="2AAA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B186FAC"/>
    <w:multiLevelType w:val="multilevel"/>
    <w:tmpl w:val="E9BA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BB27374"/>
    <w:multiLevelType w:val="multilevel"/>
    <w:tmpl w:val="0D46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C753716"/>
    <w:multiLevelType w:val="multilevel"/>
    <w:tmpl w:val="2D34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CAB4D8A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D5D74C6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DB35F7E"/>
    <w:multiLevelType w:val="multilevel"/>
    <w:tmpl w:val="7B18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E2610F2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E3C605E"/>
    <w:multiLevelType w:val="multilevel"/>
    <w:tmpl w:val="4C942146"/>
    <w:lvl w:ilvl="0">
      <w:start w:val="1"/>
      <w:numFmt w:val="decimal"/>
      <w:lvlRestart w:val="0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432"/>
        </w:tabs>
        <w:ind w:left="432" w:hanging="432"/>
      </w:pPr>
    </w:lvl>
    <w:lvl w:ilvl="2">
      <w:start w:val="1"/>
      <w:numFmt w:val="decimal"/>
      <w:lvlRestart w:val="1"/>
      <w:lvlText w:val="%1.%2.%3"/>
      <w:lvlJc w:val="left"/>
      <w:pPr>
        <w:tabs>
          <w:tab w:val="num" w:pos="432"/>
        </w:tabs>
        <w:ind w:left="432" w:hanging="432"/>
      </w:pPr>
    </w:lvl>
    <w:lvl w:ilvl="3">
      <w:start w:val="1"/>
      <w:numFmt w:val="decimal"/>
      <w:lvlRestart w:val="1"/>
      <w:lvlText w:val="%1.%2.%3.%4"/>
      <w:lvlJc w:val="left"/>
      <w:pPr>
        <w:tabs>
          <w:tab w:val="num" w:pos="432"/>
        </w:tabs>
        <w:ind w:left="432" w:hanging="432"/>
      </w:pPr>
    </w:lvl>
    <w:lvl w:ilvl="4">
      <w:start w:val="1"/>
      <w:numFmt w:val="decimal"/>
      <w:lvlRestart w:val="1"/>
      <w:lvlText w:val="%1.%2.%3.%4.%5"/>
      <w:lvlJc w:val="left"/>
      <w:pPr>
        <w:tabs>
          <w:tab w:val="num" w:pos="432"/>
        </w:tabs>
        <w:ind w:left="432" w:hanging="432"/>
      </w:pPr>
    </w:lvl>
    <w:lvl w:ilvl="5">
      <w:start w:val="1"/>
      <w:numFmt w:val="decimal"/>
      <w:lvlRestart w:val="1"/>
      <w:lvlText w:val="%1.%2.%3.%4.%5.%6"/>
      <w:lvlJc w:val="left"/>
      <w:pPr>
        <w:tabs>
          <w:tab w:val="num" w:pos="432"/>
        </w:tabs>
        <w:ind w:left="432" w:hanging="432"/>
      </w:pPr>
    </w:lvl>
    <w:lvl w:ilvl="6">
      <w:start w:val="1"/>
      <w:numFmt w:val="decimal"/>
      <w:lvlRestart w:val="1"/>
      <w:lvlText w:val="%1.%2.%3.%4.%5.%6.%7"/>
      <w:lvlJc w:val="left"/>
      <w:pPr>
        <w:tabs>
          <w:tab w:val="num" w:pos="432"/>
        </w:tabs>
        <w:ind w:left="432" w:hanging="432"/>
      </w:pPr>
    </w:lvl>
    <w:lvl w:ilvl="7">
      <w:start w:val="1"/>
      <w:numFmt w:val="decimal"/>
      <w:lvlRestart w:val="1"/>
      <w:lvlText w:val="%1.%2.%3.%4.%5.%6.%7.%8"/>
      <w:lvlJc w:val="left"/>
      <w:pPr>
        <w:tabs>
          <w:tab w:val="num" w:pos="432"/>
        </w:tabs>
        <w:ind w:left="432" w:hanging="432"/>
      </w:pPr>
    </w:lvl>
    <w:lvl w:ilvl="8">
      <w:start w:val="1"/>
      <w:numFmt w:val="decimal"/>
      <w:lvlRestart w:val="1"/>
      <w:lvlText w:val="%1.%2.%3.%4.%5.%6.%7.%8.%9"/>
      <w:lvlJc w:val="left"/>
      <w:pPr>
        <w:tabs>
          <w:tab w:val="num" w:pos="432"/>
        </w:tabs>
        <w:ind w:left="432" w:hanging="432"/>
      </w:pPr>
    </w:lvl>
  </w:abstractNum>
  <w:abstractNum w:abstractNumId="263" w15:restartNumberingAfterBreak="0">
    <w:nsid w:val="5EAE7A75"/>
    <w:multiLevelType w:val="multilevel"/>
    <w:tmpl w:val="5DD2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ED96FFA"/>
    <w:multiLevelType w:val="multilevel"/>
    <w:tmpl w:val="50FA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F12010C"/>
    <w:multiLevelType w:val="multilevel"/>
    <w:tmpl w:val="C518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F712A2F"/>
    <w:multiLevelType w:val="multilevel"/>
    <w:tmpl w:val="F0BC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F9D48D3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FE22783"/>
    <w:multiLevelType w:val="multilevel"/>
    <w:tmpl w:val="1BFC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FF20F69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03A5111"/>
    <w:multiLevelType w:val="multilevel"/>
    <w:tmpl w:val="8346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0C124CF"/>
    <w:multiLevelType w:val="multilevel"/>
    <w:tmpl w:val="C3866F1E"/>
    <w:name w:val="GPT_HeadingML_LNV2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16101C5"/>
    <w:multiLevelType w:val="multilevel"/>
    <w:tmpl w:val="06E8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26E67EB"/>
    <w:multiLevelType w:val="multilevel"/>
    <w:tmpl w:val="EE7E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27859B6"/>
    <w:multiLevelType w:val="multilevel"/>
    <w:tmpl w:val="D130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2BD421A"/>
    <w:multiLevelType w:val="multilevel"/>
    <w:tmpl w:val="51DC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31D1CD9"/>
    <w:multiLevelType w:val="multilevel"/>
    <w:tmpl w:val="B360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3C71000"/>
    <w:multiLevelType w:val="multilevel"/>
    <w:tmpl w:val="1454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3CD0AA0"/>
    <w:multiLevelType w:val="multilevel"/>
    <w:tmpl w:val="7656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3DA6FF4"/>
    <w:multiLevelType w:val="multilevel"/>
    <w:tmpl w:val="5B42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4834B25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48E6CBA"/>
    <w:multiLevelType w:val="hybridMultilevel"/>
    <w:tmpl w:val="BB80B36C"/>
    <w:styleLink w:val="ListBulletmaster"/>
    <w:lvl w:ilvl="0" w:tplc="16CA9EC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A3E0"/>
      </w:rPr>
    </w:lvl>
    <w:lvl w:ilvl="1" w:tplc="AF106806">
      <w:start w:val="1"/>
      <w:numFmt w:val="bullet"/>
      <w:lvlText w:val="•"/>
      <w:lvlJc w:val="left"/>
      <w:pPr>
        <w:ind w:left="714" w:hanging="357"/>
      </w:pPr>
      <w:rPr>
        <w:rFonts w:ascii="Calibri" w:hAnsi="Calibri" w:hint="default"/>
        <w:color w:val="003C71"/>
      </w:rPr>
    </w:lvl>
    <w:lvl w:ilvl="2" w:tplc="164A8B34">
      <w:start w:val="1"/>
      <w:numFmt w:val="bullet"/>
      <w:lvlText w:val=""/>
      <w:lvlJc w:val="left"/>
      <w:pPr>
        <w:ind w:left="1072" w:hanging="358"/>
      </w:pPr>
      <w:rPr>
        <w:rFonts w:ascii="Symbol" w:hAnsi="Symbol" w:hint="default"/>
        <w:color w:val="auto"/>
      </w:rPr>
    </w:lvl>
    <w:lvl w:ilvl="3" w:tplc="ABE28534">
      <w:start w:val="1"/>
      <w:numFmt w:val="bullet"/>
      <w:lvlText w:val=""/>
      <w:lvlJc w:val="left"/>
      <w:pPr>
        <w:ind w:left="1429" w:hanging="357"/>
      </w:pPr>
      <w:rPr>
        <w:rFonts w:ascii="Symbol" w:hAnsi="Symbol" w:hint="default"/>
      </w:rPr>
    </w:lvl>
    <w:lvl w:ilvl="4" w:tplc="BB96F15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2C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F0D5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48887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46A0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64AB4E60"/>
    <w:multiLevelType w:val="hybridMultilevel"/>
    <w:tmpl w:val="FC866500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83" w15:restartNumberingAfterBreak="0">
    <w:nsid w:val="64D51C2D"/>
    <w:multiLevelType w:val="multilevel"/>
    <w:tmpl w:val="573E3B8A"/>
    <w:lvl w:ilvl="0">
      <w:start w:val="1"/>
      <w:numFmt w:val="decimal"/>
      <w:pStyle w:val="2-BulletText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84" w15:restartNumberingAfterBreak="0">
    <w:nsid w:val="650A6F07"/>
    <w:multiLevelType w:val="multilevel"/>
    <w:tmpl w:val="6514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5110BA2"/>
    <w:multiLevelType w:val="multilevel"/>
    <w:tmpl w:val="233C3EF2"/>
    <w:lvl w:ilvl="0">
      <w:start w:val="1"/>
      <w:numFmt w:val="decimal"/>
      <w:pStyle w:val="NumHeading1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pStyle w:val="NumHeading2"/>
      <w:lvlText w:val="%1.%2."/>
      <w:lvlJc w:val="left"/>
      <w:pPr>
        <w:ind w:left="567" w:hanging="567"/>
      </w:pPr>
      <w:rPr>
        <w:rFonts w:cs="Times New Roman" w:hint="default"/>
      </w:rPr>
    </w:lvl>
    <w:lvl w:ilvl="2">
      <w:start w:val="1"/>
      <w:numFmt w:val="decimal"/>
      <w:pStyle w:val="NumHeading3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286" w15:restartNumberingAfterBreak="0">
    <w:nsid w:val="6539183E"/>
    <w:multiLevelType w:val="multilevel"/>
    <w:tmpl w:val="8DA2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53B636A"/>
    <w:multiLevelType w:val="multilevel"/>
    <w:tmpl w:val="29BA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5815517"/>
    <w:multiLevelType w:val="multilevel"/>
    <w:tmpl w:val="3A900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65B1050B"/>
    <w:multiLevelType w:val="multilevel"/>
    <w:tmpl w:val="273C7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73A5721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78F241F"/>
    <w:multiLevelType w:val="multilevel"/>
    <w:tmpl w:val="E8EE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7C94C6A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873460C"/>
    <w:multiLevelType w:val="multilevel"/>
    <w:tmpl w:val="DE3E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8BD5CC1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9095D96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9482DFD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95948A9"/>
    <w:multiLevelType w:val="multilevel"/>
    <w:tmpl w:val="750C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965142F"/>
    <w:multiLevelType w:val="multilevel"/>
    <w:tmpl w:val="E8B2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A2673B3"/>
    <w:multiLevelType w:val="multilevel"/>
    <w:tmpl w:val="F870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A4357D8"/>
    <w:multiLevelType w:val="multilevel"/>
    <w:tmpl w:val="8D64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AC604AF"/>
    <w:multiLevelType w:val="multilevel"/>
    <w:tmpl w:val="AAE24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6AF21E97"/>
    <w:multiLevelType w:val="hybridMultilevel"/>
    <w:tmpl w:val="BB625270"/>
    <w:lvl w:ilvl="0" w:tplc="16F4D300">
      <w:start w:val="1"/>
      <w:numFmt w:val="decimal"/>
      <w:pStyle w:val="Lnv-Heading3"/>
      <w:lvlText w:val="%1.2.3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3" w15:restartNumberingAfterBreak="0">
    <w:nsid w:val="6BF567AC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C1823F0"/>
    <w:multiLevelType w:val="multilevel"/>
    <w:tmpl w:val="EB5A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C402FAA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CB6624F"/>
    <w:multiLevelType w:val="multilevel"/>
    <w:tmpl w:val="5C9A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CDC09DF"/>
    <w:multiLevelType w:val="hybridMultilevel"/>
    <w:tmpl w:val="CB38AEB2"/>
    <w:name w:val="GPT_HeadingML_LNV222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08" w15:restartNumberingAfterBreak="0">
    <w:nsid w:val="6CF65894"/>
    <w:multiLevelType w:val="multilevel"/>
    <w:tmpl w:val="9A6A5E4A"/>
    <w:lvl w:ilvl="0">
      <w:start w:val="1"/>
      <w:numFmt w:val="bullet"/>
      <w:pStyle w:val="1-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09" w15:restartNumberingAfterBreak="0">
    <w:nsid w:val="6D4957F7"/>
    <w:multiLevelType w:val="multilevel"/>
    <w:tmpl w:val="CCA8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D62115F"/>
    <w:multiLevelType w:val="multilevel"/>
    <w:tmpl w:val="5DEC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E6850AA"/>
    <w:multiLevelType w:val="multilevel"/>
    <w:tmpl w:val="857E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EC0032F"/>
    <w:multiLevelType w:val="hybridMultilevel"/>
    <w:tmpl w:val="83549F1A"/>
    <w:lvl w:ilvl="0" w:tplc="D4BE1110">
      <w:start w:val="1"/>
      <w:numFmt w:val="bullet"/>
      <w:pStyle w:val="BulletList1Inden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3" w15:restartNumberingAfterBreak="0">
    <w:nsid w:val="6EE175EA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F24139B"/>
    <w:multiLevelType w:val="multilevel"/>
    <w:tmpl w:val="0C928138"/>
    <w:numStyleLink w:val="TableListBulletmaster"/>
  </w:abstractNum>
  <w:abstractNum w:abstractNumId="315" w15:restartNumberingAfterBreak="0">
    <w:nsid w:val="6FB82CA7"/>
    <w:multiLevelType w:val="hybridMultilevel"/>
    <w:tmpl w:val="64B28A08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16" w15:restartNumberingAfterBreak="0">
    <w:nsid w:val="6FC82978"/>
    <w:multiLevelType w:val="multilevel"/>
    <w:tmpl w:val="4096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04A0816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074664B"/>
    <w:multiLevelType w:val="multilevel"/>
    <w:tmpl w:val="F14C8714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asciiTheme="minorHAnsi" w:hAnsiTheme="minorHAnsi" w:cstheme="minorHAnsi" w:hint="default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9" w15:restartNumberingAfterBreak="0">
    <w:nsid w:val="70791210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07B7385"/>
    <w:multiLevelType w:val="multilevel"/>
    <w:tmpl w:val="E832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08B42AB"/>
    <w:multiLevelType w:val="multilevel"/>
    <w:tmpl w:val="D130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1755795"/>
    <w:multiLevelType w:val="hybridMultilevel"/>
    <w:tmpl w:val="8E829984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23" w15:restartNumberingAfterBreak="0">
    <w:nsid w:val="71E24634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1F044F6"/>
    <w:multiLevelType w:val="multilevel"/>
    <w:tmpl w:val="C29A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24D3934"/>
    <w:multiLevelType w:val="multilevel"/>
    <w:tmpl w:val="8600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24E7490"/>
    <w:multiLevelType w:val="multilevel"/>
    <w:tmpl w:val="33C2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26F6946"/>
    <w:multiLevelType w:val="multilevel"/>
    <w:tmpl w:val="ED24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2D77D73"/>
    <w:multiLevelType w:val="multilevel"/>
    <w:tmpl w:val="F25E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2E63FAC"/>
    <w:multiLevelType w:val="multilevel"/>
    <w:tmpl w:val="DF1A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2FB4F67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36403DB"/>
    <w:multiLevelType w:val="multilevel"/>
    <w:tmpl w:val="4B5E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38C1FB3"/>
    <w:multiLevelType w:val="multilevel"/>
    <w:tmpl w:val="AB94E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73C35570"/>
    <w:multiLevelType w:val="multilevel"/>
    <w:tmpl w:val="F108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748A2537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4B21630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4E96815"/>
    <w:multiLevelType w:val="multilevel"/>
    <w:tmpl w:val="976E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53F48D1"/>
    <w:multiLevelType w:val="multilevel"/>
    <w:tmpl w:val="8404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58C53B3"/>
    <w:multiLevelType w:val="multilevel"/>
    <w:tmpl w:val="8FFE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5A33B3E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5CD1D5C"/>
    <w:multiLevelType w:val="multilevel"/>
    <w:tmpl w:val="F978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60332BA"/>
    <w:multiLevelType w:val="multilevel"/>
    <w:tmpl w:val="9D58C44E"/>
    <w:lvl w:ilvl="0">
      <w:start w:val="1"/>
      <w:numFmt w:val="none"/>
      <w:pStyle w:val="Note2"/>
      <w:lvlText w:val="%1Note: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2" w15:restartNumberingAfterBreak="0">
    <w:nsid w:val="764C1F6A"/>
    <w:multiLevelType w:val="multilevel"/>
    <w:tmpl w:val="BB14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695006B"/>
    <w:multiLevelType w:val="multilevel"/>
    <w:tmpl w:val="6CEA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6C70CE9"/>
    <w:multiLevelType w:val="multilevel"/>
    <w:tmpl w:val="16E0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7BE0718"/>
    <w:multiLevelType w:val="multilevel"/>
    <w:tmpl w:val="9D6C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7C63B58"/>
    <w:multiLevelType w:val="multilevel"/>
    <w:tmpl w:val="B336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7EA247F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80D603B"/>
    <w:multiLevelType w:val="multilevel"/>
    <w:tmpl w:val="FF6C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9090F35"/>
    <w:multiLevelType w:val="multilevel"/>
    <w:tmpl w:val="27A8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90F0607"/>
    <w:multiLevelType w:val="multilevel"/>
    <w:tmpl w:val="EB24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9F8707D"/>
    <w:multiLevelType w:val="multilevel"/>
    <w:tmpl w:val="312CD05C"/>
    <w:numStyleLink w:val="ListLegalmaster"/>
  </w:abstractNum>
  <w:abstractNum w:abstractNumId="352" w15:restartNumberingAfterBreak="0">
    <w:nsid w:val="7A0B59F9"/>
    <w:multiLevelType w:val="multilevel"/>
    <w:tmpl w:val="E68A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A0F7385"/>
    <w:multiLevelType w:val="multilevel"/>
    <w:tmpl w:val="21E0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A974699"/>
    <w:multiLevelType w:val="multilevel"/>
    <w:tmpl w:val="33E8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A9D373E"/>
    <w:multiLevelType w:val="multilevel"/>
    <w:tmpl w:val="E3B0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B2936AF"/>
    <w:multiLevelType w:val="multilevel"/>
    <w:tmpl w:val="8E028DAE"/>
    <w:name w:val="HeadingML_LNV"/>
    <w:lvl w:ilvl="0">
      <w:start w:val="1"/>
      <w:numFmt w:val="decimal"/>
      <w:lvlRestart w:val="0"/>
      <w:pStyle w:val="LNVHeading1"/>
      <w:lvlText w:val="%1"/>
      <w:lvlJc w:val="left"/>
      <w:pPr>
        <w:tabs>
          <w:tab w:val="num" w:pos="432"/>
        </w:tabs>
        <w:ind w:left="425" w:hanging="425"/>
      </w:pPr>
      <w:rPr>
        <w:rFonts w:hint="default"/>
      </w:rPr>
    </w:lvl>
    <w:lvl w:ilvl="1">
      <w:start w:val="1"/>
      <w:numFmt w:val="decimal"/>
      <w:pStyle w:val="LNVHeading2"/>
      <w:lvlText w:val="%1.%2"/>
      <w:lvlJc w:val="left"/>
      <w:pPr>
        <w:tabs>
          <w:tab w:val="num" w:pos="432"/>
        </w:tabs>
        <w:ind w:left="425" w:hanging="425"/>
      </w:pPr>
      <w:rPr>
        <w:rFonts w:hint="default"/>
      </w:rPr>
    </w:lvl>
    <w:lvl w:ilvl="2">
      <w:start w:val="1"/>
      <w:numFmt w:val="decimal"/>
      <w:lvlRestart w:val="1"/>
      <w:pStyle w:val="LNVHeading3"/>
      <w:lvlText w:val="%1.%2.%3"/>
      <w:lvlJc w:val="left"/>
      <w:pPr>
        <w:tabs>
          <w:tab w:val="num" w:pos="432"/>
        </w:tabs>
        <w:ind w:left="425" w:hanging="425"/>
      </w:pPr>
      <w:rPr>
        <w:rFonts w:hint="default"/>
      </w:rPr>
    </w:lvl>
    <w:lvl w:ilvl="3">
      <w:start w:val="1"/>
      <w:numFmt w:val="decimal"/>
      <w:lvlRestart w:val="1"/>
      <w:pStyle w:val="LNVHeading4"/>
      <w:lvlText w:val="%1.%2.%3.%4"/>
      <w:lvlJc w:val="left"/>
      <w:pPr>
        <w:tabs>
          <w:tab w:val="num" w:pos="432"/>
        </w:tabs>
        <w:ind w:left="425" w:hanging="425"/>
      </w:pPr>
      <w:rPr>
        <w:rFonts w:hint="default"/>
      </w:rPr>
    </w:lvl>
    <w:lvl w:ilvl="4">
      <w:start w:val="1"/>
      <w:numFmt w:val="decimal"/>
      <w:lvlRestart w:val="1"/>
      <w:pStyle w:val="LNVHeading5"/>
      <w:lvlText w:val="%1.%2.%3.%4.%5"/>
      <w:lvlJc w:val="left"/>
      <w:pPr>
        <w:tabs>
          <w:tab w:val="num" w:pos="432"/>
        </w:tabs>
        <w:ind w:left="425" w:hanging="425"/>
      </w:pPr>
      <w:rPr>
        <w:rFonts w:hint="default"/>
      </w:rPr>
    </w:lvl>
    <w:lvl w:ilvl="5">
      <w:start w:val="1"/>
      <w:numFmt w:val="decimal"/>
      <w:lvlRestart w:val="1"/>
      <w:pStyle w:val="LNVHeading6"/>
      <w:lvlText w:val="%1.%2.%3.%4.%5.%6"/>
      <w:lvlJc w:val="left"/>
      <w:pPr>
        <w:tabs>
          <w:tab w:val="num" w:pos="432"/>
        </w:tabs>
        <w:ind w:left="425" w:hanging="425"/>
      </w:pPr>
      <w:rPr>
        <w:rFonts w:hint="default"/>
      </w:rPr>
    </w:lvl>
    <w:lvl w:ilvl="6">
      <w:start w:val="1"/>
      <w:numFmt w:val="decimal"/>
      <w:lvlRestart w:val="1"/>
      <w:pStyle w:val="LNVHeading7"/>
      <w:lvlText w:val="%1.%2.%3.%4.%5.%6.%7"/>
      <w:lvlJc w:val="left"/>
      <w:pPr>
        <w:tabs>
          <w:tab w:val="num" w:pos="432"/>
        </w:tabs>
        <w:ind w:left="425" w:hanging="425"/>
      </w:pPr>
      <w:rPr>
        <w:rFonts w:hint="default"/>
      </w:rPr>
    </w:lvl>
    <w:lvl w:ilvl="7">
      <w:start w:val="1"/>
      <w:numFmt w:val="decimal"/>
      <w:lvlRestart w:val="1"/>
      <w:pStyle w:val="LNVHeading8"/>
      <w:lvlText w:val="%1.%2.%3.%4.%5.%6.%7.%8"/>
      <w:lvlJc w:val="left"/>
      <w:pPr>
        <w:tabs>
          <w:tab w:val="num" w:pos="432"/>
        </w:tabs>
        <w:ind w:left="425" w:hanging="425"/>
      </w:pPr>
      <w:rPr>
        <w:rFonts w:hint="default"/>
      </w:rPr>
    </w:lvl>
    <w:lvl w:ilvl="8">
      <w:start w:val="1"/>
      <w:numFmt w:val="decimal"/>
      <w:lvlRestart w:val="1"/>
      <w:pStyle w:val="LNVHeading9"/>
      <w:lvlText w:val="%1.%2.%3.%4.%5.%6.%7.%8.%9"/>
      <w:lvlJc w:val="left"/>
      <w:pPr>
        <w:tabs>
          <w:tab w:val="num" w:pos="432"/>
        </w:tabs>
        <w:ind w:left="425" w:hanging="425"/>
      </w:pPr>
      <w:rPr>
        <w:rFonts w:hint="default"/>
      </w:rPr>
    </w:lvl>
  </w:abstractNum>
  <w:abstractNum w:abstractNumId="357" w15:restartNumberingAfterBreak="0">
    <w:nsid w:val="7B3163E5"/>
    <w:multiLevelType w:val="multilevel"/>
    <w:tmpl w:val="2690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BDD13AA"/>
    <w:multiLevelType w:val="multilevel"/>
    <w:tmpl w:val="3B56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BF06766"/>
    <w:multiLevelType w:val="hybridMultilevel"/>
    <w:tmpl w:val="FDE28A32"/>
    <w:name w:val="GPT_HeadingML_LNV2222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60" w15:restartNumberingAfterBreak="0">
    <w:nsid w:val="7BFD6A5B"/>
    <w:multiLevelType w:val="multilevel"/>
    <w:tmpl w:val="0506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C0E66F3"/>
    <w:multiLevelType w:val="multilevel"/>
    <w:tmpl w:val="6472C4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CB04AAE"/>
    <w:multiLevelType w:val="multilevel"/>
    <w:tmpl w:val="98B6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CB87F1C"/>
    <w:multiLevelType w:val="multilevel"/>
    <w:tmpl w:val="66AA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CC1558B"/>
    <w:multiLevelType w:val="multilevel"/>
    <w:tmpl w:val="01AE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CE4053E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DBA2043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DE16FE0"/>
    <w:multiLevelType w:val="multilevel"/>
    <w:tmpl w:val="608C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DF734B6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E177F3C"/>
    <w:multiLevelType w:val="hybridMultilevel"/>
    <w:tmpl w:val="F91ADFEA"/>
    <w:styleLink w:val="ZZTableNumbered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7E9A26AE"/>
    <w:multiLevelType w:val="multilevel"/>
    <w:tmpl w:val="569C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EAC5E4C"/>
    <w:multiLevelType w:val="multilevel"/>
    <w:tmpl w:val="AB5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ECB0CEB"/>
    <w:multiLevelType w:val="multilevel"/>
    <w:tmpl w:val="6EC277E2"/>
    <w:lvl w:ilvl="0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7"/>
        </w:tabs>
        <w:ind w:left="323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7"/>
        </w:tabs>
        <w:ind w:left="395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7"/>
        </w:tabs>
        <w:ind w:left="539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7"/>
        </w:tabs>
        <w:ind w:left="611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F007D97"/>
    <w:multiLevelType w:val="multilevel"/>
    <w:tmpl w:val="E034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F925EEE"/>
    <w:multiLevelType w:val="multilevel"/>
    <w:tmpl w:val="4CD4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FA540CA"/>
    <w:multiLevelType w:val="multilevel"/>
    <w:tmpl w:val="B076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139944">
    <w:abstractNumId w:val="285"/>
  </w:num>
  <w:num w:numId="2" w16cid:durableId="1637176214">
    <w:abstractNumId w:val="318"/>
  </w:num>
  <w:num w:numId="3" w16cid:durableId="1535314487">
    <w:abstractNumId w:val="20"/>
  </w:num>
  <w:num w:numId="4" w16cid:durableId="1967344206">
    <w:abstractNumId w:val="369"/>
  </w:num>
  <w:num w:numId="5" w16cid:durableId="329259435">
    <w:abstractNumId w:val="226"/>
  </w:num>
  <w:num w:numId="6" w16cid:durableId="1871449657">
    <w:abstractNumId w:val="224"/>
  </w:num>
  <w:num w:numId="7" w16cid:durableId="289678131">
    <w:abstractNumId w:val="40"/>
  </w:num>
  <w:num w:numId="8" w16cid:durableId="987244190">
    <w:abstractNumId w:val="8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34297999">
    <w:abstractNumId w:val="38"/>
  </w:num>
  <w:num w:numId="10" w16cid:durableId="237523503">
    <w:abstractNumId w:val="182"/>
  </w:num>
  <w:num w:numId="11" w16cid:durableId="656958333">
    <w:abstractNumId w:val="312"/>
  </w:num>
  <w:num w:numId="12" w16cid:durableId="770979927">
    <w:abstractNumId w:val="1"/>
  </w:num>
  <w:num w:numId="13" w16cid:durableId="1863201063">
    <w:abstractNumId w:val="159"/>
  </w:num>
  <w:num w:numId="14" w16cid:durableId="623459368">
    <w:abstractNumId w:val="2"/>
  </w:num>
  <w:num w:numId="15" w16cid:durableId="647779755">
    <w:abstractNumId w:val="341"/>
  </w:num>
  <w:num w:numId="16" w16cid:durableId="1187597628">
    <w:abstractNumId w:val="0"/>
  </w:num>
  <w:num w:numId="17" w16cid:durableId="532041126">
    <w:abstractNumId w:val="209"/>
  </w:num>
  <w:num w:numId="18" w16cid:durableId="603656005">
    <w:abstractNumId w:val="181"/>
  </w:num>
  <w:num w:numId="19" w16cid:durableId="1367829679">
    <w:abstractNumId w:val="178"/>
  </w:num>
  <w:num w:numId="20" w16cid:durableId="259528149">
    <w:abstractNumId w:val="28"/>
  </w:num>
  <w:num w:numId="21" w16cid:durableId="948589189">
    <w:abstractNumId w:val="225"/>
  </w:num>
  <w:num w:numId="22" w16cid:durableId="958032258">
    <w:abstractNumId w:val="308"/>
  </w:num>
  <w:num w:numId="23" w16cid:durableId="1930579845">
    <w:abstractNumId w:val="283"/>
  </w:num>
  <w:num w:numId="24" w16cid:durableId="820081995">
    <w:abstractNumId w:val="42"/>
  </w:num>
  <w:num w:numId="25" w16cid:durableId="1206596530">
    <w:abstractNumId w:val="69"/>
  </w:num>
  <w:num w:numId="26" w16cid:durableId="1790735969">
    <w:abstractNumId w:val="281"/>
  </w:num>
  <w:num w:numId="27" w16cid:durableId="548952892">
    <w:abstractNumId w:val="118"/>
  </w:num>
  <w:num w:numId="28" w16cid:durableId="1494107003">
    <w:abstractNumId w:val="244"/>
  </w:num>
  <w:num w:numId="29" w16cid:durableId="1385324498">
    <w:abstractNumId w:val="78"/>
  </w:num>
  <w:num w:numId="30" w16cid:durableId="469593457">
    <w:abstractNumId w:val="204"/>
  </w:num>
  <w:num w:numId="31" w16cid:durableId="808859858">
    <w:abstractNumId w:val="98"/>
  </w:num>
  <w:num w:numId="32" w16cid:durableId="1479230373">
    <w:abstractNumId w:val="351"/>
  </w:num>
  <w:num w:numId="33" w16cid:durableId="1671525519">
    <w:abstractNumId w:val="314"/>
  </w:num>
  <w:num w:numId="34" w16cid:durableId="18816645">
    <w:abstractNumId w:val="248"/>
  </w:num>
  <w:num w:numId="35" w16cid:durableId="62068100">
    <w:abstractNumId w:val="232"/>
  </w:num>
  <w:num w:numId="36" w16cid:durableId="1904439076">
    <w:abstractNumId w:val="153"/>
  </w:num>
  <w:num w:numId="37" w16cid:durableId="377972197">
    <w:abstractNumId w:val="19"/>
  </w:num>
  <w:num w:numId="38" w16cid:durableId="1681273741">
    <w:abstractNumId w:val="302"/>
  </w:num>
  <w:num w:numId="39" w16cid:durableId="594635923">
    <w:abstractNumId w:val="356"/>
  </w:num>
  <w:num w:numId="40" w16cid:durableId="172189932">
    <w:abstractNumId w:val="3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013847623">
    <w:abstractNumId w:val="221"/>
  </w:num>
  <w:num w:numId="42" w16cid:durableId="1622882868">
    <w:abstractNumId w:val="189"/>
  </w:num>
  <w:num w:numId="43" w16cid:durableId="219294600">
    <w:abstractNumId w:val="131"/>
  </w:num>
  <w:num w:numId="44" w16cid:durableId="406879652">
    <w:abstractNumId w:val="114"/>
  </w:num>
  <w:num w:numId="45" w16cid:durableId="1748651512">
    <w:abstractNumId w:val="231"/>
  </w:num>
  <w:num w:numId="46" w16cid:durableId="997878025">
    <w:abstractNumId w:val="169"/>
  </w:num>
  <w:num w:numId="47" w16cid:durableId="1140222165">
    <w:abstractNumId w:val="194"/>
  </w:num>
  <w:num w:numId="48" w16cid:durableId="1768765522">
    <w:abstractNumId w:val="76"/>
  </w:num>
  <w:num w:numId="49" w16cid:durableId="842235158">
    <w:abstractNumId w:val="265"/>
  </w:num>
  <w:num w:numId="50" w16cid:durableId="1726828119">
    <w:abstractNumId w:val="364"/>
  </w:num>
  <w:num w:numId="51" w16cid:durableId="530458052">
    <w:abstractNumId w:val="286"/>
  </w:num>
  <w:num w:numId="52" w16cid:durableId="1430662467">
    <w:abstractNumId w:val="8"/>
  </w:num>
  <w:num w:numId="53" w16cid:durableId="165025597">
    <w:abstractNumId w:val="121"/>
  </w:num>
  <w:num w:numId="54" w16cid:durableId="756634383">
    <w:abstractNumId w:val="220"/>
  </w:num>
  <w:num w:numId="55" w16cid:durableId="233048482">
    <w:abstractNumId w:val="170"/>
  </w:num>
  <w:num w:numId="56" w16cid:durableId="380179398">
    <w:abstractNumId w:val="223"/>
  </w:num>
  <w:num w:numId="57" w16cid:durableId="1866484406">
    <w:abstractNumId w:val="48"/>
  </w:num>
  <w:num w:numId="58" w16cid:durableId="2146776890">
    <w:abstractNumId w:val="363"/>
  </w:num>
  <w:num w:numId="59" w16cid:durableId="216864555">
    <w:abstractNumId w:val="371"/>
  </w:num>
  <w:num w:numId="60" w16cid:durableId="283121372">
    <w:abstractNumId w:val="299"/>
  </w:num>
  <w:num w:numId="61" w16cid:durableId="285427612">
    <w:abstractNumId w:val="154"/>
  </w:num>
  <w:num w:numId="62" w16cid:durableId="1581868165">
    <w:abstractNumId w:val="257"/>
  </w:num>
  <w:num w:numId="63" w16cid:durableId="1752434763">
    <w:abstractNumId w:val="277"/>
  </w:num>
  <w:num w:numId="64" w16cid:durableId="715356307">
    <w:abstractNumId w:val="191"/>
  </w:num>
  <w:num w:numId="65" w16cid:durableId="1961841742">
    <w:abstractNumId w:val="93"/>
  </w:num>
  <w:num w:numId="66" w16cid:durableId="1123764903">
    <w:abstractNumId w:val="340"/>
  </w:num>
  <w:num w:numId="67" w16cid:durableId="583030444">
    <w:abstractNumId w:val="271"/>
  </w:num>
  <w:num w:numId="68" w16cid:durableId="1712730395">
    <w:abstractNumId w:val="203"/>
  </w:num>
  <w:num w:numId="69" w16cid:durableId="313336065">
    <w:abstractNumId w:val="3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1590121833">
    <w:abstractNumId w:val="3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553584241">
    <w:abstractNumId w:val="3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1693267313">
    <w:abstractNumId w:val="3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1549103060">
    <w:abstractNumId w:val="3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707610550">
    <w:abstractNumId w:val="3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1759673423">
    <w:abstractNumId w:val="3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1480656545">
    <w:abstractNumId w:val="3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1281303268">
    <w:abstractNumId w:val="3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1017345835">
    <w:abstractNumId w:val="3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303434157">
    <w:abstractNumId w:val="3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333654497">
    <w:abstractNumId w:val="3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980575711">
    <w:abstractNumId w:val="3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867184981">
    <w:abstractNumId w:val="3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56588628">
    <w:abstractNumId w:val="3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440490184">
    <w:abstractNumId w:val="3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275871037">
    <w:abstractNumId w:val="3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296108178">
    <w:abstractNumId w:val="157"/>
  </w:num>
  <w:num w:numId="87" w16cid:durableId="759184052">
    <w:abstractNumId w:val="192"/>
  </w:num>
  <w:num w:numId="88" w16cid:durableId="1483497452">
    <w:abstractNumId w:val="176"/>
  </w:num>
  <w:num w:numId="89" w16cid:durableId="764765321">
    <w:abstractNumId w:val="3"/>
  </w:num>
  <w:num w:numId="90" w16cid:durableId="1228033418">
    <w:abstractNumId w:val="240"/>
  </w:num>
  <w:num w:numId="91" w16cid:durableId="414130807">
    <w:abstractNumId w:val="57"/>
  </w:num>
  <w:num w:numId="92" w16cid:durableId="813332326">
    <w:abstractNumId w:val="3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 w16cid:durableId="1569803002">
    <w:abstractNumId w:val="44"/>
  </w:num>
  <w:num w:numId="94" w16cid:durableId="586425632">
    <w:abstractNumId w:val="17"/>
  </w:num>
  <w:num w:numId="95" w16cid:durableId="453132275">
    <w:abstractNumId w:val="110"/>
  </w:num>
  <w:num w:numId="96" w16cid:durableId="2030447849">
    <w:abstractNumId w:val="3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 w16cid:durableId="1807353042">
    <w:abstractNumId w:val="3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886527460">
    <w:abstractNumId w:val="210"/>
  </w:num>
  <w:num w:numId="99" w16cid:durableId="840118682">
    <w:abstractNumId w:val="80"/>
  </w:num>
  <w:num w:numId="100" w16cid:durableId="315645960">
    <w:abstractNumId w:val="282"/>
  </w:num>
  <w:num w:numId="101" w16cid:durableId="1222013984">
    <w:abstractNumId w:val="372"/>
  </w:num>
  <w:num w:numId="102" w16cid:durableId="1164973805">
    <w:abstractNumId w:val="109"/>
  </w:num>
  <w:num w:numId="103" w16cid:durableId="925112626">
    <w:abstractNumId w:val="361"/>
  </w:num>
  <w:num w:numId="104" w16cid:durableId="1697776062">
    <w:abstractNumId w:val="104"/>
  </w:num>
  <w:num w:numId="105" w16cid:durableId="557936073">
    <w:abstractNumId w:val="193"/>
  </w:num>
  <w:num w:numId="106" w16cid:durableId="1788810538">
    <w:abstractNumId w:val="21"/>
  </w:num>
  <w:num w:numId="107" w16cid:durableId="2087922272">
    <w:abstractNumId w:val="212"/>
  </w:num>
  <w:num w:numId="108" w16cid:durableId="1605308120">
    <w:abstractNumId w:val="146"/>
  </w:num>
  <w:num w:numId="109" w16cid:durableId="1514302813">
    <w:abstractNumId w:val="261"/>
  </w:num>
  <w:num w:numId="110" w16cid:durableId="1616668278">
    <w:abstractNumId w:val="269"/>
  </w:num>
  <w:num w:numId="111" w16cid:durableId="1456945113">
    <w:abstractNumId w:val="120"/>
  </w:num>
  <w:num w:numId="112" w16cid:durableId="977882706">
    <w:abstractNumId w:val="246"/>
  </w:num>
  <w:num w:numId="113" w16cid:durableId="1738554748">
    <w:abstractNumId w:val="142"/>
  </w:num>
  <w:num w:numId="114" w16cid:durableId="974725399">
    <w:abstractNumId w:val="138"/>
  </w:num>
  <w:num w:numId="115" w16cid:durableId="1057631116">
    <w:abstractNumId w:val="173"/>
  </w:num>
  <w:num w:numId="116" w16cid:durableId="1434789719">
    <w:abstractNumId w:val="243"/>
  </w:num>
  <w:num w:numId="117" w16cid:durableId="941644211">
    <w:abstractNumId w:val="292"/>
  </w:num>
  <w:num w:numId="118" w16cid:durableId="575165621">
    <w:abstractNumId w:val="4"/>
  </w:num>
  <w:num w:numId="119" w16cid:durableId="2056805447">
    <w:abstractNumId w:val="239"/>
  </w:num>
  <w:num w:numId="120" w16cid:durableId="1309088123">
    <w:abstractNumId w:val="113"/>
  </w:num>
  <w:num w:numId="121" w16cid:durableId="852764862">
    <w:abstractNumId w:val="180"/>
  </w:num>
  <w:num w:numId="122" w16cid:durableId="109595231">
    <w:abstractNumId w:val="247"/>
  </w:num>
  <w:num w:numId="123" w16cid:durableId="1147012854">
    <w:abstractNumId w:val="365"/>
  </w:num>
  <w:num w:numId="124" w16cid:durableId="494342836">
    <w:abstractNumId w:val="295"/>
  </w:num>
  <w:num w:numId="125" w16cid:durableId="2095011888">
    <w:abstractNumId w:val="149"/>
  </w:num>
  <w:num w:numId="126" w16cid:durableId="1736271858">
    <w:abstractNumId w:val="339"/>
  </w:num>
  <w:num w:numId="127" w16cid:durableId="1259019409">
    <w:abstractNumId w:val="37"/>
  </w:num>
  <w:num w:numId="128" w16cid:durableId="587274987">
    <w:abstractNumId w:val="241"/>
  </w:num>
  <w:num w:numId="129" w16cid:durableId="2096170774">
    <w:abstractNumId w:val="105"/>
  </w:num>
  <w:num w:numId="130" w16cid:durableId="597834901">
    <w:abstractNumId w:val="66"/>
  </w:num>
  <w:num w:numId="131" w16cid:durableId="1949778511">
    <w:abstractNumId w:val="60"/>
  </w:num>
  <w:num w:numId="132" w16cid:durableId="1473905357">
    <w:abstractNumId w:val="74"/>
  </w:num>
  <w:num w:numId="133" w16cid:durableId="1558395134">
    <w:abstractNumId w:val="155"/>
  </w:num>
  <w:num w:numId="134" w16cid:durableId="1373843378">
    <w:abstractNumId w:val="59"/>
  </w:num>
  <w:num w:numId="135" w16cid:durableId="2004968717">
    <w:abstractNumId w:val="334"/>
  </w:num>
  <w:num w:numId="136" w16cid:durableId="1076245928">
    <w:abstractNumId w:val="305"/>
  </w:num>
  <w:num w:numId="137" w16cid:durableId="426116230">
    <w:abstractNumId w:val="230"/>
  </w:num>
  <w:num w:numId="138" w16cid:durableId="1536850652">
    <w:abstractNumId w:val="205"/>
  </w:num>
  <w:num w:numId="139" w16cid:durableId="1251351484">
    <w:abstractNumId w:val="187"/>
  </w:num>
  <w:num w:numId="140" w16cid:durableId="940454918">
    <w:abstractNumId w:val="39"/>
  </w:num>
  <w:num w:numId="141" w16cid:durableId="1366754318">
    <w:abstractNumId w:val="88"/>
  </w:num>
  <w:num w:numId="142" w16cid:durableId="1613781489">
    <w:abstractNumId w:val="119"/>
  </w:num>
  <w:num w:numId="143" w16cid:durableId="542256190">
    <w:abstractNumId w:val="168"/>
  </w:num>
  <w:num w:numId="144" w16cid:durableId="1878154667">
    <w:abstractNumId w:val="56"/>
  </w:num>
  <w:num w:numId="145" w16cid:durableId="1491100591">
    <w:abstractNumId w:val="322"/>
  </w:num>
  <w:num w:numId="146" w16cid:durableId="1474709980">
    <w:abstractNumId w:val="213"/>
  </w:num>
  <w:num w:numId="147" w16cid:durableId="1872263020">
    <w:abstractNumId w:val="100"/>
  </w:num>
  <w:num w:numId="148" w16cid:durableId="1124813704">
    <w:abstractNumId w:val="290"/>
  </w:num>
  <w:num w:numId="149" w16cid:durableId="2139640899">
    <w:abstractNumId w:val="258"/>
  </w:num>
  <w:num w:numId="150" w16cid:durableId="515926929">
    <w:abstractNumId w:val="315"/>
  </w:num>
  <w:num w:numId="151" w16cid:durableId="100227862">
    <w:abstractNumId w:val="61"/>
  </w:num>
  <w:num w:numId="152" w16cid:durableId="1627467862">
    <w:abstractNumId w:val="137"/>
  </w:num>
  <w:num w:numId="153" w16cid:durableId="1779134799">
    <w:abstractNumId w:val="58"/>
  </w:num>
  <w:num w:numId="154" w16cid:durableId="268048331">
    <w:abstractNumId w:val="294"/>
  </w:num>
  <w:num w:numId="155" w16cid:durableId="1742865441">
    <w:abstractNumId w:val="22"/>
  </w:num>
  <w:num w:numId="156" w16cid:durableId="934361699">
    <w:abstractNumId w:val="190"/>
  </w:num>
  <w:num w:numId="157" w16cid:durableId="150099042">
    <w:abstractNumId w:val="132"/>
  </w:num>
  <w:num w:numId="158" w16cid:durableId="1802186352">
    <w:abstractNumId w:val="335"/>
  </w:num>
  <w:num w:numId="159" w16cid:durableId="234898295">
    <w:abstractNumId w:val="103"/>
  </w:num>
  <w:num w:numId="160" w16cid:durableId="2094742222">
    <w:abstractNumId w:val="7"/>
  </w:num>
  <w:num w:numId="161" w16cid:durableId="1948265993">
    <w:abstractNumId w:val="211"/>
  </w:num>
  <w:num w:numId="162" w16cid:durableId="2061400775">
    <w:abstractNumId w:val="188"/>
  </w:num>
  <w:num w:numId="163" w16cid:durableId="1246842665">
    <w:abstractNumId w:val="10"/>
  </w:num>
  <w:num w:numId="164" w16cid:durableId="1062411959">
    <w:abstractNumId w:val="288"/>
  </w:num>
  <w:num w:numId="165" w16cid:durableId="982389187">
    <w:abstractNumId w:val="81"/>
  </w:num>
  <w:num w:numId="166" w16cid:durableId="1537700052">
    <w:abstractNumId w:val="301"/>
  </w:num>
  <w:num w:numId="167" w16cid:durableId="153953744">
    <w:abstractNumId w:val="332"/>
  </w:num>
  <w:num w:numId="168" w16cid:durableId="1032002119">
    <w:abstractNumId w:val="233"/>
  </w:num>
  <w:num w:numId="169" w16cid:durableId="698891896">
    <w:abstractNumId w:val="207"/>
  </w:num>
  <w:num w:numId="170" w16cid:durableId="1169515160">
    <w:abstractNumId w:val="186"/>
  </w:num>
  <w:num w:numId="171" w16cid:durableId="1413744274">
    <w:abstractNumId w:val="249"/>
  </w:num>
  <w:num w:numId="172" w16cid:durableId="1629702024">
    <w:abstractNumId w:val="347"/>
  </w:num>
  <w:num w:numId="173" w16cid:durableId="1011569733">
    <w:abstractNumId w:val="126"/>
  </w:num>
  <w:num w:numId="174" w16cid:durableId="196816769">
    <w:abstractNumId w:val="141"/>
  </w:num>
  <w:num w:numId="175" w16cid:durableId="652954763">
    <w:abstractNumId w:val="156"/>
  </w:num>
  <w:num w:numId="176" w16cid:durableId="952397318">
    <w:abstractNumId w:val="13"/>
  </w:num>
  <w:num w:numId="177" w16cid:durableId="2076707984">
    <w:abstractNumId w:val="323"/>
  </w:num>
  <w:num w:numId="178" w16cid:durableId="596982797">
    <w:abstractNumId w:val="95"/>
  </w:num>
  <w:num w:numId="179" w16cid:durableId="353921689">
    <w:abstractNumId w:val="130"/>
  </w:num>
  <w:num w:numId="180" w16cid:durableId="575210823">
    <w:abstractNumId w:val="106"/>
  </w:num>
  <w:num w:numId="181" w16cid:durableId="918441254">
    <w:abstractNumId w:val="135"/>
  </w:num>
  <w:num w:numId="182" w16cid:durableId="1966504061">
    <w:abstractNumId w:val="313"/>
  </w:num>
  <w:num w:numId="183" w16cid:durableId="1340309202">
    <w:abstractNumId w:val="123"/>
  </w:num>
  <w:num w:numId="184" w16cid:durableId="980890936">
    <w:abstractNumId w:val="195"/>
  </w:num>
  <w:num w:numId="185" w16cid:durableId="2076077603">
    <w:abstractNumId w:val="303"/>
  </w:num>
  <w:num w:numId="186" w16cid:durableId="862011267">
    <w:abstractNumId w:val="219"/>
  </w:num>
  <w:num w:numId="187" w16cid:durableId="715740910">
    <w:abstractNumId w:val="174"/>
  </w:num>
  <w:num w:numId="188" w16cid:durableId="319621613">
    <w:abstractNumId w:val="140"/>
  </w:num>
  <w:num w:numId="189" w16cid:durableId="474105531">
    <w:abstractNumId w:val="267"/>
  </w:num>
  <w:num w:numId="190" w16cid:durableId="967128634">
    <w:abstractNumId w:val="29"/>
  </w:num>
  <w:num w:numId="191" w16cid:durableId="390419678">
    <w:abstractNumId w:val="72"/>
  </w:num>
  <w:num w:numId="192" w16cid:durableId="1098716591">
    <w:abstractNumId w:val="53"/>
  </w:num>
  <w:num w:numId="193" w16cid:durableId="772673586">
    <w:abstractNumId w:val="5"/>
  </w:num>
  <w:num w:numId="194" w16cid:durableId="165367597">
    <w:abstractNumId w:val="296"/>
  </w:num>
  <w:num w:numId="195" w16cid:durableId="2124106472">
    <w:abstractNumId w:val="151"/>
  </w:num>
  <w:num w:numId="196" w16cid:durableId="1338539304">
    <w:abstractNumId w:val="366"/>
  </w:num>
  <w:num w:numId="197" w16cid:durableId="1903828947">
    <w:abstractNumId w:val="161"/>
  </w:num>
  <w:num w:numId="198" w16cid:durableId="1344670703">
    <w:abstractNumId w:val="127"/>
  </w:num>
  <w:num w:numId="199" w16cid:durableId="1604259648">
    <w:abstractNumId w:val="330"/>
  </w:num>
  <w:num w:numId="200" w16cid:durableId="1682126834">
    <w:abstractNumId w:val="144"/>
  </w:num>
  <w:num w:numId="201" w16cid:durableId="1689595523">
    <w:abstractNumId w:val="3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" w16cid:durableId="277838862">
    <w:abstractNumId w:val="343"/>
  </w:num>
  <w:num w:numId="203" w16cid:durableId="1100683166">
    <w:abstractNumId w:val="32"/>
  </w:num>
  <w:num w:numId="204" w16cid:durableId="1594506850">
    <w:abstractNumId w:val="199"/>
  </w:num>
  <w:num w:numId="205" w16cid:durableId="278951090">
    <w:abstractNumId w:val="12"/>
  </w:num>
  <w:num w:numId="206" w16cid:durableId="1363360275">
    <w:abstractNumId w:val="259"/>
  </w:num>
  <w:num w:numId="207" w16cid:durableId="31341925">
    <w:abstractNumId w:val="77"/>
  </w:num>
  <w:num w:numId="208" w16cid:durableId="563491622">
    <w:abstractNumId w:val="115"/>
  </w:num>
  <w:num w:numId="209" w16cid:durableId="1476602615">
    <w:abstractNumId w:val="278"/>
  </w:num>
  <w:num w:numId="210" w16cid:durableId="2059742420">
    <w:abstractNumId w:val="346"/>
  </w:num>
  <w:num w:numId="211" w16cid:durableId="103963252">
    <w:abstractNumId w:val="345"/>
  </w:num>
  <w:num w:numId="212" w16cid:durableId="226571613">
    <w:abstractNumId w:val="254"/>
  </w:num>
  <w:num w:numId="213" w16cid:durableId="483012654">
    <w:abstractNumId w:val="82"/>
  </w:num>
  <w:num w:numId="214" w16cid:durableId="372659951">
    <w:abstractNumId w:val="52"/>
  </w:num>
  <w:num w:numId="215" w16cid:durableId="1587617005">
    <w:abstractNumId w:val="289"/>
  </w:num>
  <w:num w:numId="216" w16cid:durableId="1174880913">
    <w:abstractNumId w:val="67"/>
  </w:num>
  <w:num w:numId="217" w16cid:durableId="1787044398">
    <w:abstractNumId w:val="11"/>
  </w:num>
  <w:num w:numId="218" w16cid:durableId="1605645573">
    <w:abstractNumId w:val="368"/>
  </w:num>
  <w:num w:numId="219" w16cid:durableId="576210360">
    <w:abstractNumId w:val="165"/>
  </w:num>
  <w:num w:numId="220" w16cid:durableId="885873149">
    <w:abstractNumId w:val="251"/>
  </w:num>
  <w:num w:numId="221" w16cid:durableId="180360929">
    <w:abstractNumId w:val="30"/>
  </w:num>
  <w:num w:numId="222" w16cid:durableId="392044108">
    <w:abstractNumId w:val="70"/>
  </w:num>
  <w:num w:numId="223" w16cid:durableId="1441295728">
    <w:abstractNumId w:val="200"/>
  </w:num>
  <w:num w:numId="224" w16cid:durableId="198707231">
    <w:abstractNumId w:val="55"/>
  </w:num>
  <w:num w:numId="225" w16cid:durableId="362369862">
    <w:abstractNumId w:val="122"/>
  </w:num>
  <w:num w:numId="226" w16cid:durableId="1602251794">
    <w:abstractNumId w:val="245"/>
  </w:num>
  <w:num w:numId="227" w16cid:durableId="958150555">
    <w:abstractNumId w:val="177"/>
  </w:num>
  <w:num w:numId="228" w16cid:durableId="448167343">
    <w:abstractNumId w:val="319"/>
  </w:num>
  <w:num w:numId="229" w16cid:durableId="750927214">
    <w:abstractNumId w:val="16"/>
  </w:num>
  <w:num w:numId="230" w16cid:durableId="1612590019">
    <w:abstractNumId w:val="317"/>
  </w:num>
  <w:num w:numId="231" w16cid:durableId="633104682">
    <w:abstractNumId w:val="51"/>
  </w:num>
  <w:num w:numId="232" w16cid:durableId="1560088429">
    <w:abstractNumId w:val="3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" w16cid:durableId="1994481914">
    <w:abstractNumId w:val="18"/>
  </w:num>
  <w:num w:numId="234" w16cid:durableId="1570798416">
    <w:abstractNumId w:val="143"/>
  </w:num>
  <w:num w:numId="235" w16cid:durableId="1420367349">
    <w:abstractNumId w:val="310"/>
  </w:num>
  <w:num w:numId="236" w16cid:durableId="194929070">
    <w:abstractNumId w:val="375"/>
  </w:num>
  <w:num w:numId="237" w16cid:durableId="337194336">
    <w:abstractNumId w:val="102"/>
  </w:num>
  <w:num w:numId="238" w16cid:durableId="1884948933">
    <w:abstractNumId w:val="9"/>
  </w:num>
  <w:num w:numId="239" w16cid:durableId="894436730">
    <w:abstractNumId w:val="172"/>
  </w:num>
  <w:num w:numId="240" w16cid:durableId="1657956200">
    <w:abstractNumId w:val="150"/>
  </w:num>
  <w:num w:numId="241" w16cid:durableId="1762219903">
    <w:abstractNumId w:val="316"/>
  </w:num>
  <w:num w:numId="242" w16cid:durableId="1546138589">
    <w:abstractNumId w:val="250"/>
  </w:num>
  <w:num w:numId="243" w16cid:durableId="1310211705">
    <w:abstractNumId w:val="326"/>
  </w:num>
  <w:num w:numId="244" w16cid:durableId="1488283164">
    <w:abstractNumId w:val="160"/>
  </w:num>
  <w:num w:numId="245" w16cid:durableId="1699546788">
    <w:abstractNumId w:val="242"/>
  </w:num>
  <w:num w:numId="246" w16cid:durableId="1822844597">
    <w:abstractNumId w:val="270"/>
  </w:num>
  <w:num w:numId="247" w16cid:durableId="796264866">
    <w:abstractNumId w:val="338"/>
  </w:num>
  <w:num w:numId="248" w16cid:durableId="1382096397">
    <w:abstractNumId w:val="63"/>
  </w:num>
  <w:num w:numId="249" w16cid:durableId="1843936605">
    <w:abstractNumId w:val="73"/>
  </w:num>
  <w:num w:numId="250" w16cid:durableId="1684893710">
    <w:abstractNumId w:val="298"/>
  </w:num>
  <w:num w:numId="251" w16cid:durableId="1001153524">
    <w:abstractNumId w:val="27"/>
  </w:num>
  <w:num w:numId="252" w16cid:durableId="495072507">
    <w:abstractNumId w:val="274"/>
  </w:num>
  <w:num w:numId="253" w16cid:durableId="1974558903">
    <w:abstractNumId w:val="163"/>
  </w:num>
  <w:num w:numId="254" w16cid:durableId="7485161">
    <w:abstractNumId w:val="208"/>
  </w:num>
  <w:num w:numId="255" w16cid:durableId="623200098">
    <w:abstractNumId w:val="201"/>
  </w:num>
  <w:num w:numId="256" w16cid:durableId="401022036">
    <w:abstractNumId w:val="222"/>
  </w:num>
  <w:num w:numId="257" w16cid:durableId="1693454295">
    <w:abstractNumId w:val="253"/>
  </w:num>
  <w:num w:numId="258" w16cid:durableId="95752799">
    <w:abstractNumId w:val="300"/>
  </w:num>
  <w:num w:numId="259" w16cid:durableId="1185824515">
    <w:abstractNumId w:val="321"/>
  </w:num>
  <w:num w:numId="260" w16cid:durableId="1585528457">
    <w:abstractNumId w:val="36"/>
  </w:num>
  <w:num w:numId="261" w16cid:durableId="392511044">
    <w:abstractNumId w:val="183"/>
  </w:num>
  <w:num w:numId="262" w16cid:durableId="1689141447">
    <w:abstractNumId w:val="94"/>
  </w:num>
  <w:num w:numId="263" w16cid:durableId="995650301">
    <w:abstractNumId w:val="125"/>
  </w:num>
  <w:num w:numId="264" w16cid:durableId="253166971">
    <w:abstractNumId w:val="196"/>
  </w:num>
  <w:num w:numId="265" w16cid:durableId="1632787273">
    <w:abstractNumId w:val="228"/>
  </w:num>
  <w:num w:numId="266" w16cid:durableId="1922252747">
    <w:abstractNumId w:val="166"/>
  </w:num>
  <w:num w:numId="267" w16cid:durableId="732891679">
    <w:abstractNumId w:val="370"/>
  </w:num>
  <w:num w:numId="268" w16cid:durableId="78987518">
    <w:abstractNumId w:val="374"/>
  </w:num>
  <w:num w:numId="269" w16cid:durableId="332076707">
    <w:abstractNumId w:val="237"/>
  </w:num>
  <w:num w:numId="270" w16cid:durableId="1905867608">
    <w:abstractNumId w:val="64"/>
  </w:num>
  <w:num w:numId="271" w16cid:durableId="1114061869">
    <w:abstractNumId w:val="275"/>
  </w:num>
  <w:num w:numId="272" w16cid:durableId="1063404197">
    <w:abstractNumId w:val="152"/>
  </w:num>
  <w:num w:numId="273" w16cid:durableId="593786285">
    <w:abstractNumId w:val="329"/>
  </w:num>
  <w:num w:numId="274" w16cid:durableId="235016988">
    <w:abstractNumId w:val="304"/>
  </w:num>
  <w:num w:numId="275" w16cid:durableId="1484351136">
    <w:abstractNumId w:val="252"/>
  </w:num>
  <w:num w:numId="276" w16cid:durableId="50665304">
    <w:abstractNumId w:val="272"/>
  </w:num>
  <w:num w:numId="277" w16cid:durableId="995037433">
    <w:abstractNumId w:val="206"/>
  </w:num>
  <w:num w:numId="278" w16cid:durableId="1590190348">
    <w:abstractNumId w:val="26"/>
  </w:num>
  <w:num w:numId="279" w16cid:durableId="804280658">
    <w:abstractNumId w:val="229"/>
  </w:num>
  <w:num w:numId="280" w16cid:durableId="1802729580">
    <w:abstractNumId w:val="276"/>
  </w:num>
  <w:num w:numId="281" w16cid:durableId="689532424">
    <w:abstractNumId w:val="91"/>
  </w:num>
  <w:num w:numId="282" w16cid:durableId="1234006570">
    <w:abstractNumId w:val="373"/>
  </w:num>
  <w:num w:numId="283" w16cid:durableId="723527568">
    <w:abstractNumId w:val="331"/>
  </w:num>
  <w:num w:numId="284" w16cid:durableId="1903177513">
    <w:abstractNumId w:val="227"/>
  </w:num>
  <w:num w:numId="285" w16cid:durableId="2089577016">
    <w:abstractNumId w:val="279"/>
  </w:num>
  <w:num w:numId="286" w16cid:durableId="697043476">
    <w:abstractNumId w:val="164"/>
  </w:num>
  <w:num w:numId="287" w16cid:durableId="2076663844">
    <w:abstractNumId w:val="197"/>
  </w:num>
  <w:num w:numId="288" w16cid:durableId="880703215">
    <w:abstractNumId w:val="71"/>
  </w:num>
  <w:num w:numId="289" w16cid:durableId="1947351239">
    <w:abstractNumId w:val="47"/>
  </w:num>
  <w:num w:numId="290" w16cid:durableId="534272630">
    <w:abstractNumId w:val="268"/>
  </w:num>
  <w:num w:numId="291" w16cid:durableId="1216157119">
    <w:abstractNumId w:val="136"/>
  </w:num>
  <w:num w:numId="292" w16cid:durableId="91824786">
    <w:abstractNumId w:val="306"/>
  </w:num>
  <w:num w:numId="293" w16cid:durableId="908537397">
    <w:abstractNumId w:val="293"/>
  </w:num>
  <w:num w:numId="294" w16cid:durableId="67768924">
    <w:abstractNumId w:val="324"/>
  </w:num>
  <w:num w:numId="295" w16cid:durableId="1708725593">
    <w:abstractNumId w:val="33"/>
  </w:num>
  <w:num w:numId="296" w16cid:durableId="1187057050">
    <w:abstractNumId w:val="85"/>
  </w:num>
  <w:num w:numId="297" w16cid:durableId="925454722">
    <w:abstractNumId w:val="352"/>
  </w:num>
  <w:num w:numId="298" w16cid:durableId="842815388">
    <w:abstractNumId w:val="167"/>
  </w:num>
  <w:num w:numId="299" w16cid:durableId="393814997">
    <w:abstractNumId w:val="175"/>
  </w:num>
  <w:num w:numId="300" w16cid:durableId="1260524572">
    <w:abstractNumId w:val="291"/>
  </w:num>
  <w:num w:numId="301" w16cid:durableId="1993220391">
    <w:abstractNumId w:val="89"/>
  </w:num>
  <w:num w:numId="302" w16cid:durableId="321323427">
    <w:abstractNumId w:val="15"/>
  </w:num>
  <w:num w:numId="303" w16cid:durableId="966471044">
    <w:abstractNumId w:val="6"/>
  </w:num>
  <w:num w:numId="304" w16cid:durableId="324239307">
    <w:abstractNumId w:val="238"/>
  </w:num>
  <w:num w:numId="305" w16cid:durableId="1703629328">
    <w:abstractNumId w:val="263"/>
  </w:num>
  <w:num w:numId="306" w16cid:durableId="1980256795">
    <w:abstractNumId w:val="357"/>
  </w:num>
  <w:num w:numId="307" w16cid:durableId="1469545657">
    <w:abstractNumId w:val="112"/>
  </w:num>
  <w:num w:numId="308" w16cid:durableId="326054802">
    <w:abstractNumId w:val="90"/>
  </w:num>
  <w:num w:numId="309" w16cid:durableId="249047781">
    <w:abstractNumId w:val="99"/>
  </w:num>
  <w:num w:numId="310" w16cid:durableId="295721804">
    <w:abstractNumId w:val="236"/>
  </w:num>
  <w:num w:numId="311" w16cid:durableId="1300107021">
    <w:abstractNumId w:val="129"/>
  </w:num>
  <w:num w:numId="312" w16cid:durableId="1748649657">
    <w:abstractNumId w:val="83"/>
  </w:num>
  <w:num w:numId="313" w16cid:durableId="1169097383">
    <w:abstractNumId w:val="297"/>
  </w:num>
  <w:num w:numId="314" w16cid:durableId="334501224">
    <w:abstractNumId w:val="350"/>
  </w:num>
  <w:num w:numId="315" w16cid:durableId="2066562081">
    <w:abstractNumId w:val="355"/>
  </w:num>
  <w:num w:numId="316" w16cid:durableId="2045062140">
    <w:abstractNumId w:val="25"/>
  </w:num>
  <w:num w:numId="317" w16cid:durableId="290093236">
    <w:abstractNumId w:val="117"/>
  </w:num>
  <w:num w:numId="318" w16cid:durableId="69352815">
    <w:abstractNumId w:val="287"/>
  </w:num>
  <w:num w:numId="319" w16cid:durableId="540020496">
    <w:abstractNumId w:val="45"/>
  </w:num>
  <w:num w:numId="320" w16cid:durableId="2050180918">
    <w:abstractNumId w:val="215"/>
  </w:num>
  <w:num w:numId="321" w16cid:durableId="1324354630">
    <w:abstractNumId w:val="116"/>
  </w:num>
  <w:num w:numId="322" w16cid:durableId="1173453136">
    <w:abstractNumId w:val="34"/>
  </w:num>
  <w:num w:numId="323" w16cid:durableId="984698723">
    <w:abstractNumId w:val="217"/>
  </w:num>
  <w:num w:numId="324" w16cid:durableId="372463784">
    <w:abstractNumId w:val="184"/>
  </w:num>
  <w:num w:numId="325" w16cid:durableId="653921395">
    <w:abstractNumId w:val="367"/>
  </w:num>
  <w:num w:numId="326" w16cid:durableId="428429025">
    <w:abstractNumId w:val="145"/>
  </w:num>
  <w:num w:numId="327" w16cid:durableId="1457025034">
    <w:abstractNumId w:val="354"/>
  </w:num>
  <w:num w:numId="328" w16cid:durableId="241959078">
    <w:abstractNumId w:val="128"/>
  </w:num>
  <w:num w:numId="329" w16cid:durableId="101583034">
    <w:abstractNumId w:val="327"/>
  </w:num>
  <w:num w:numId="330" w16cid:durableId="224341288">
    <w:abstractNumId w:val="320"/>
  </w:num>
  <w:num w:numId="331" w16cid:durableId="59598337">
    <w:abstractNumId w:val="49"/>
  </w:num>
  <w:num w:numId="332" w16cid:durableId="115567956">
    <w:abstractNumId w:val="202"/>
  </w:num>
  <w:num w:numId="333" w16cid:durableId="549195802">
    <w:abstractNumId w:val="260"/>
  </w:num>
  <w:num w:numId="334" w16cid:durableId="776293742">
    <w:abstractNumId w:val="348"/>
  </w:num>
  <w:num w:numId="335" w16cid:durableId="238490020">
    <w:abstractNumId w:val="328"/>
  </w:num>
  <w:num w:numId="336" w16cid:durableId="1152209216">
    <w:abstractNumId w:val="360"/>
  </w:num>
  <w:num w:numId="337" w16cid:durableId="1877961473">
    <w:abstractNumId w:val="162"/>
  </w:num>
  <w:num w:numId="338" w16cid:durableId="474759809">
    <w:abstractNumId w:val="133"/>
  </w:num>
  <w:num w:numId="339" w16cid:durableId="210927200">
    <w:abstractNumId w:val="325"/>
  </w:num>
  <w:num w:numId="340" w16cid:durableId="1910847056">
    <w:abstractNumId w:val="198"/>
  </w:num>
  <w:num w:numId="341" w16cid:durableId="345644666">
    <w:abstractNumId w:val="353"/>
  </w:num>
  <w:num w:numId="342" w16cid:durableId="1546867839">
    <w:abstractNumId w:val="273"/>
  </w:num>
  <w:num w:numId="343" w16cid:durableId="1074353317">
    <w:abstractNumId w:val="266"/>
  </w:num>
  <w:num w:numId="344" w16cid:durableId="797141646">
    <w:abstractNumId w:val="75"/>
  </w:num>
  <w:num w:numId="345" w16cid:durableId="2017269056">
    <w:abstractNumId w:val="256"/>
  </w:num>
  <w:num w:numId="346" w16cid:durableId="651645330">
    <w:abstractNumId w:val="216"/>
  </w:num>
  <w:num w:numId="347" w16cid:durableId="1181776735">
    <w:abstractNumId w:val="46"/>
  </w:num>
  <w:num w:numId="348" w16cid:durableId="1592934517">
    <w:abstractNumId w:val="158"/>
  </w:num>
  <w:num w:numId="349" w16cid:durableId="1591887942">
    <w:abstractNumId w:val="349"/>
  </w:num>
  <w:num w:numId="350" w16cid:durableId="1316687496">
    <w:abstractNumId w:val="337"/>
  </w:num>
  <w:num w:numId="351" w16cid:durableId="1055857779">
    <w:abstractNumId w:val="362"/>
  </w:num>
  <w:num w:numId="352" w16cid:durableId="1697003967">
    <w:abstractNumId w:val="97"/>
  </w:num>
  <w:num w:numId="353" w16cid:durableId="1819878351">
    <w:abstractNumId w:val="65"/>
  </w:num>
  <w:num w:numId="354" w16cid:durableId="846676981">
    <w:abstractNumId w:val="311"/>
  </w:num>
  <w:num w:numId="355" w16cid:durableId="690959261">
    <w:abstractNumId w:val="234"/>
  </w:num>
  <w:num w:numId="356" w16cid:durableId="1478767201">
    <w:abstractNumId w:val="124"/>
  </w:num>
  <w:num w:numId="357" w16cid:durableId="1739594086">
    <w:abstractNumId w:val="79"/>
  </w:num>
  <w:num w:numId="358" w16cid:durableId="417139423">
    <w:abstractNumId w:val="358"/>
  </w:num>
  <w:num w:numId="359" w16cid:durableId="824708843">
    <w:abstractNumId w:val="148"/>
  </w:num>
  <w:num w:numId="360" w16cid:durableId="1379208995">
    <w:abstractNumId w:val="41"/>
  </w:num>
  <w:num w:numId="361" w16cid:durableId="1097752421">
    <w:abstractNumId w:val="235"/>
  </w:num>
  <w:num w:numId="362" w16cid:durableId="299117259">
    <w:abstractNumId w:val="179"/>
  </w:num>
  <w:num w:numId="363" w16cid:durableId="1422677510">
    <w:abstractNumId w:val="107"/>
  </w:num>
  <w:num w:numId="364" w16cid:durableId="1351293348">
    <w:abstractNumId w:val="264"/>
  </w:num>
  <w:num w:numId="365" w16cid:durableId="2085486986">
    <w:abstractNumId w:val="309"/>
  </w:num>
  <w:num w:numId="366" w16cid:durableId="2116632569">
    <w:abstractNumId w:val="336"/>
  </w:num>
  <w:num w:numId="367" w16cid:durableId="1132753401">
    <w:abstractNumId w:val="284"/>
  </w:num>
  <w:num w:numId="368" w16cid:durableId="330303233">
    <w:abstractNumId w:val="84"/>
  </w:num>
  <w:num w:numId="369" w16cid:durableId="1561476097">
    <w:abstractNumId w:val="255"/>
  </w:num>
  <w:num w:numId="370" w16cid:durableId="103303682">
    <w:abstractNumId w:val="62"/>
  </w:num>
  <w:num w:numId="371" w16cid:durableId="972716592">
    <w:abstractNumId w:val="3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2" w16cid:durableId="295256331">
    <w:abstractNumId w:val="3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3" w16cid:durableId="641081410">
    <w:abstractNumId w:val="3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4" w16cid:durableId="921719280">
    <w:abstractNumId w:val="3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5" w16cid:durableId="1150748439">
    <w:abstractNumId w:val="108"/>
  </w:num>
  <w:num w:numId="376" w16cid:durableId="1965230454">
    <w:abstractNumId w:val="147"/>
  </w:num>
  <w:num w:numId="377" w16cid:durableId="1894657317">
    <w:abstractNumId w:val="96"/>
  </w:num>
  <w:num w:numId="378" w16cid:durableId="426926703">
    <w:abstractNumId w:val="111"/>
  </w:num>
  <w:num w:numId="379" w16cid:durableId="38483328">
    <w:abstractNumId w:val="342"/>
  </w:num>
  <w:num w:numId="380" w16cid:durableId="116073145">
    <w:abstractNumId w:val="218"/>
  </w:num>
  <w:num w:numId="381" w16cid:durableId="1115902799">
    <w:abstractNumId w:val="134"/>
  </w:num>
  <w:num w:numId="382" w16cid:durableId="1805655455">
    <w:abstractNumId w:val="92"/>
  </w:num>
  <w:num w:numId="383" w16cid:durableId="77295358">
    <w:abstractNumId w:val="280"/>
  </w:num>
  <w:num w:numId="384" w16cid:durableId="1168985602">
    <w:abstractNumId w:val="139"/>
  </w:num>
  <w:num w:numId="385" w16cid:durableId="872038708">
    <w:abstractNumId w:val="50"/>
  </w:num>
  <w:num w:numId="386" w16cid:durableId="1473055524">
    <w:abstractNumId w:val="101"/>
  </w:num>
  <w:num w:numId="387" w16cid:durableId="1585334859">
    <w:abstractNumId w:val="86"/>
  </w:num>
  <w:num w:numId="388" w16cid:durableId="301077106">
    <w:abstractNumId w:val="43"/>
  </w:num>
  <w:num w:numId="389" w16cid:durableId="1480920748">
    <w:abstractNumId w:val="185"/>
  </w:num>
  <w:num w:numId="390" w16cid:durableId="951327961">
    <w:abstractNumId w:val="24"/>
  </w:num>
  <w:num w:numId="391" w16cid:durableId="1899629077">
    <w:abstractNumId w:val="344"/>
  </w:num>
  <w:num w:numId="392" w16cid:durableId="1109474731">
    <w:abstractNumId w:val="14"/>
  </w:num>
  <w:num w:numId="393" w16cid:durableId="113451487">
    <w:abstractNumId w:val="68"/>
  </w:num>
  <w:num w:numId="394" w16cid:durableId="1008679047">
    <w:abstractNumId w:val="333"/>
  </w:num>
  <w:num w:numId="395" w16cid:durableId="628049646">
    <w:abstractNumId w:val="262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formsDesign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trackedChanges" w:enforcement="0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02F"/>
    <w:rsid w:val="0000004B"/>
    <w:rsid w:val="00000462"/>
    <w:rsid w:val="00000977"/>
    <w:rsid w:val="00000AFA"/>
    <w:rsid w:val="00000ED0"/>
    <w:rsid w:val="000010CF"/>
    <w:rsid w:val="0000168A"/>
    <w:rsid w:val="00001A81"/>
    <w:rsid w:val="00001AA6"/>
    <w:rsid w:val="00001C09"/>
    <w:rsid w:val="00001D2B"/>
    <w:rsid w:val="00002077"/>
    <w:rsid w:val="00002212"/>
    <w:rsid w:val="00002990"/>
    <w:rsid w:val="00002C89"/>
    <w:rsid w:val="00002CDA"/>
    <w:rsid w:val="00002F30"/>
    <w:rsid w:val="00003361"/>
    <w:rsid w:val="000034F7"/>
    <w:rsid w:val="000038D6"/>
    <w:rsid w:val="00003BFF"/>
    <w:rsid w:val="00004647"/>
    <w:rsid w:val="00004952"/>
    <w:rsid w:val="00004A73"/>
    <w:rsid w:val="00004D85"/>
    <w:rsid w:val="00005071"/>
    <w:rsid w:val="0000519C"/>
    <w:rsid w:val="00005E30"/>
    <w:rsid w:val="00005E8D"/>
    <w:rsid w:val="000062B0"/>
    <w:rsid w:val="00006D8B"/>
    <w:rsid w:val="00006F58"/>
    <w:rsid w:val="00007069"/>
    <w:rsid w:val="00007C65"/>
    <w:rsid w:val="00007CE8"/>
    <w:rsid w:val="000100B7"/>
    <w:rsid w:val="00010283"/>
    <w:rsid w:val="000102DD"/>
    <w:rsid w:val="00010413"/>
    <w:rsid w:val="00010751"/>
    <w:rsid w:val="0001090B"/>
    <w:rsid w:val="00010A67"/>
    <w:rsid w:val="00011A22"/>
    <w:rsid w:val="00011B38"/>
    <w:rsid w:val="00012038"/>
    <w:rsid w:val="00012172"/>
    <w:rsid w:val="00012217"/>
    <w:rsid w:val="0001257B"/>
    <w:rsid w:val="000127F0"/>
    <w:rsid w:val="000128C3"/>
    <w:rsid w:val="00012BAF"/>
    <w:rsid w:val="00012BF2"/>
    <w:rsid w:val="00012EC1"/>
    <w:rsid w:val="000130B3"/>
    <w:rsid w:val="00013A32"/>
    <w:rsid w:val="00013A41"/>
    <w:rsid w:val="00013B0D"/>
    <w:rsid w:val="00013E9B"/>
    <w:rsid w:val="0001417B"/>
    <w:rsid w:val="00014556"/>
    <w:rsid w:val="00014870"/>
    <w:rsid w:val="00014F48"/>
    <w:rsid w:val="00015032"/>
    <w:rsid w:val="00015105"/>
    <w:rsid w:val="00015E54"/>
    <w:rsid w:val="00015EC2"/>
    <w:rsid w:val="0001645D"/>
    <w:rsid w:val="0001690B"/>
    <w:rsid w:val="00017294"/>
    <w:rsid w:val="0001763D"/>
    <w:rsid w:val="00017D3A"/>
    <w:rsid w:val="00020711"/>
    <w:rsid w:val="0002088C"/>
    <w:rsid w:val="00020951"/>
    <w:rsid w:val="00020B3F"/>
    <w:rsid w:val="00020C28"/>
    <w:rsid w:val="00021152"/>
    <w:rsid w:val="00022011"/>
    <w:rsid w:val="000223BA"/>
    <w:rsid w:val="00022497"/>
    <w:rsid w:val="000227EB"/>
    <w:rsid w:val="00022847"/>
    <w:rsid w:val="00022F68"/>
    <w:rsid w:val="000233C5"/>
    <w:rsid w:val="00023D2B"/>
    <w:rsid w:val="00024611"/>
    <w:rsid w:val="00024791"/>
    <w:rsid w:val="000248A7"/>
    <w:rsid w:val="00024973"/>
    <w:rsid w:val="00024978"/>
    <w:rsid w:val="00024A06"/>
    <w:rsid w:val="00024CB5"/>
    <w:rsid w:val="00024CE9"/>
    <w:rsid w:val="00024D44"/>
    <w:rsid w:val="00024F6A"/>
    <w:rsid w:val="0002575E"/>
    <w:rsid w:val="00025A82"/>
    <w:rsid w:val="00025CC4"/>
    <w:rsid w:val="00025E7C"/>
    <w:rsid w:val="00025F00"/>
    <w:rsid w:val="0002606C"/>
    <w:rsid w:val="00026666"/>
    <w:rsid w:val="00026A5C"/>
    <w:rsid w:val="00026E67"/>
    <w:rsid w:val="00027056"/>
    <w:rsid w:val="00027177"/>
    <w:rsid w:val="00027C29"/>
    <w:rsid w:val="00027F3D"/>
    <w:rsid w:val="000302BE"/>
    <w:rsid w:val="00030526"/>
    <w:rsid w:val="00030589"/>
    <w:rsid w:val="0003084B"/>
    <w:rsid w:val="000308AE"/>
    <w:rsid w:val="00031017"/>
    <w:rsid w:val="00031582"/>
    <w:rsid w:val="0003171E"/>
    <w:rsid w:val="00031A99"/>
    <w:rsid w:val="00031F54"/>
    <w:rsid w:val="00032023"/>
    <w:rsid w:val="00032042"/>
    <w:rsid w:val="0003208D"/>
    <w:rsid w:val="000323F3"/>
    <w:rsid w:val="00032438"/>
    <w:rsid w:val="0003247F"/>
    <w:rsid w:val="000325ED"/>
    <w:rsid w:val="00032D1E"/>
    <w:rsid w:val="00033470"/>
    <w:rsid w:val="0003348B"/>
    <w:rsid w:val="0003366C"/>
    <w:rsid w:val="00033A70"/>
    <w:rsid w:val="00033CB8"/>
    <w:rsid w:val="00033CEA"/>
    <w:rsid w:val="00033FAD"/>
    <w:rsid w:val="0003420E"/>
    <w:rsid w:val="000347BA"/>
    <w:rsid w:val="00034D77"/>
    <w:rsid w:val="0003547D"/>
    <w:rsid w:val="000356A4"/>
    <w:rsid w:val="0003576E"/>
    <w:rsid w:val="00035E76"/>
    <w:rsid w:val="00035E9A"/>
    <w:rsid w:val="0003609D"/>
    <w:rsid w:val="00036538"/>
    <w:rsid w:val="00036737"/>
    <w:rsid w:val="00036BC8"/>
    <w:rsid w:val="000378EA"/>
    <w:rsid w:val="00037B49"/>
    <w:rsid w:val="00037DC2"/>
    <w:rsid w:val="00037F15"/>
    <w:rsid w:val="000401DD"/>
    <w:rsid w:val="00040279"/>
    <w:rsid w:val="000402F2"/>
    <w:rsid w:val="000408EB"/>
    <w:rsid w:val="00040C19"/>
    <w:rsid w:val="00040EC0"/>
    <w:rsid w:val="00040F7C"/>
    <w:rsid w:val="00041393"/>
    <w:rsid w:val="000414C7"/>
    <w:rsid w:val="0004197A"/>
    <w:rsid w:val="000419BE"/>
    <w:rsid w:val="000422EB"/>
    <w:rsid w:val="000429E4"/>
    <w:rsid w:val="00042CBC"/>
    <w:rsid w:val="00043560"/>
    <w:rsid w:val="0004358F"/>
    <w:rsid w:val="00044467"/>
    <w:rsid w:val="000445F0"/>
    <w:rsid w:val="0004469F"/>
    <w:rsid w:val="000451F4"/>
    <w:rsid w:val="0004528B"/>
    <w:rsid w:val="000452F1"/>
    <w:rsid w:val="00045CE3"/>
    <w:rsid w:val="00046392"/>
    <w:rsid w:val="00046485"/>
    <w:rsid w:val="000464AD"/>
    <w:rsid w:val="00046A64"/>
    <w:rsid w:val="0005005C"/>
    <w:rsid w:val="0005093A"/>
    <w:rsid w:val="00050A85"/>
    <w:rsid w:val="00050B14"/>
    <w:rsid w:val="00050B95"/>
    <w:rsid w:val="00051B1A"/>
    <w:rsid w:val="00051FBE"/>
    <w:rsid w:val="00052118"/>
    <w:rsid w:val="000523F0"/>
    <w:rsid w:val="0005254F"/>
    <w:rsid w:val="00052B65"/>
    <w:rsid w:val="000533D1"/>
    <w:rsid w:val="000534F2"/>
    <w:rsid w:val="00053752"/>
    <w:rsid w:val="0005375C"/>
    <w:rsid w:val="00054597"/>
    <w:rsid w:val="000547B6"/>
    <w:rsid w:val="00054B3D"/>
    <w:rsid w:val="000550F2"/>
    <w:rsid w:val="00055382"/>
    <w:rsid w:val="000556E5"/>
    <w:rsid w:val="0005575A"/>
    <w:rsid w:val="00055A8C"/>
    <w:rsid w:val="00055C50"/>
    <w:rsid w:val="00055D11"/>
    <w:rsid w:val="00055DB0"/>
    <w:rsid w:val="00055ECA"/>
    <w:rsid w:val="00055FA1"/>
    <w:rsid w:val="00056270"/>
    <w:rsid w:val="00056307"/>
    <w:rsid w:val="00056A2B"/>
    <w:rsid w:val="00056F6F"/>
    <w:rsid w:val="0005712F"/>
    <w:rsid w:val="000601F2"/>
    <w:rsid w:val="00060912"/>
    <w:rsid w:val="00060E75"/>
    <w:rsid w:val="00061023"/>
    <w:rsid w:val="00061064"/>
    <w:rsid w:val="0006118E"/>
    <w:rsid w:val="00061620"/>
    <w:rsid w:val="00061A6C"/>
    <w:rsid w:val="0006220A"/>
    <w:rsid w:val="00062212"/>
    <w:rsid w:val="000625C0"/>
    <w:rsid w:val="0006268A"/>
    <w:rsid w:val="000633F7"/>
    <w:rsid w:val="000638A8"/>
    <w:rsid w:val="00064062"/>
    <w:rsid w:val="000645FB"/>
    <w:rsid w:val="000647D4"/>
    <w:rsid w:val="00064B86"/>
    <w:rsid w:val="00064DB7"/>
    <w:rsid w:val="00065C0D"/>
    <w:rsid w:val="00065EF5"/>
    <w:rsid w:val="00066025"/>
    <w:rsid w:val="00066046"/>
    <w:rsid w:val="00066052"/>
    <w:rsid w:val="000668B1"/>
    <w:rsid w:val="00066E20"/>
    <w:rsid w:val="00066ECE"/>
    <w:rsid w:val="0006707D"/>
    <w:rsid w:val="000674C4"/>
    <w:rsid w:val="000678A9"/>
    <w:rsid w:val="0007053A"/>
    <w:rsid w:val="000706DE"/>
    <w:rsid w:val="00071370"/>
    <w:rsid w:val="0007149D"/>
    <w:rsid w:val="000716BF"/>
    <w:rsid w:val="00071D1F"/>
    <w:rsid w:val="00071DAD"/>
    <w:rsid w:val="00071E5A"/>
    <w:rsid w:val="00071FF1"/>
    <w:rsid w:val="00072D8C"/>
    <w:rsid w:val="00072FE5"/>
    <w:rsid w:val="000732DD"/>
    <w:rsid w:val="00073411"/>
    <w:rsid w:val="000734D4"/>
    <w:rsid w:val="000738EA"/>
    <w:rsid w:val="00073CD9"/>
    <w:rsid w:val="0007432B"/>
    <w:rsid w:val="00074533"/>
    <w:rsid w:val="000747E6"/>
    <w:rsid w:val="000749E0"/>
    <w:rsid w:val="00074B9D"/>
    <w:rsid w:val="00074F05"/>
    <w:rsid w:val="00075CE7"/>
    <w:rsid w:val="00076002"/>
    <w:rsid w:val="000760F0"/>
    <w:rsid w:val="00076624"/>
    <w:rsid w:val="000772DA"/>
    <w:rsid w:val="0007769C"/>
    <w:rsid w:val="00077E99"/>
    <w:rsid w:val="00077F54"/>
    <w:rsid w:val="00080301"/>
    <w:rsid w:val="000803A6"/>
    <w:rsid w:val="000808F4"/>
    <w:rsid w:val="00080DB5"/>
    <w:rsid w:val="000816AD"/>
    <w:rsid w:val="000819A3"/>
    <w:rsid w:val="00081AD1"/>
    <w:rsid w:val="00081BE3"/>
    <w:rsid w:val="00081C80"/>
    <w:rsid w:val="00081D3C"/>
    <w:rsid w:val="000823BF"/>
    <w:rsid w:val="000823CB"/>
    <w:rsid w:val="0008278F"/>
    <w:rsid w:val="00082C99"/>
    <w:rsid w:val="00082CF3"/>
    <w:rsid w:val="00083041"/>
    <w:rsid w:val="0008306C"/>
    <w:rsid w:val="0008323E"/>
    <w:rsid w:val="00083ED1"/>
    <w:rsid w:val="00083FA5"/>
    <w:rsid w:val="00084097"/>
    <w:rsid w:val="00084395"/>
    <w:rsid w:val="00084D11"/>
    <w:rsid w:val="000852DA"/>
    <w:rsid w:val="000853C1"/>
    <w:rsid w:val="0008552D"/>
    <w:rsid w:val="0008559E"/>
    <w:rsid w:val="0008563B"/>
    <w:rsid w:val="00085F3F"/>
    <w:rsid w:val="00086004"/>
    <w:rsid w:val="00086436"/>
    <w:rsid w:val="00086978"/>
    <w:rsid w:val="00086DF4"/>
    <w:rsid w:val="00087ACD"/>
    <w:rsid w:val="000903DE"/>
    <w:rsid w:val="00090FC3"/>
    <w:rsid w:val="0009102A"/>
    <w:rsid w:val="000911BA"/>
    <w:rsid w:val="000912FC"/>
    <w:rsid w:val="000914D4"/>
    <w:rsid w:val="00091675"/>
    <w:rsid w:val="00091DDF"/>
    <w:rsid w:val="00091E19"/>
    <w:rsid w:val="00092028"/>
    <w:rsid w:val="00092186"/>
    <w:rsid w:val="0009254C"/>
    <w:rsid w:val="00092CB0"/>
    <w:rsid w:val="00092D97"/>
    <w:rsid w:val="00092E81"/>
    <w:rsid w:val="00092EA2"/>
    <w:rsid w:val="0009309E"/>
    <w:rsid w:val="00093516"/>
    <w:rsid w:val="0009380D"/>
    <w:rsid w:val="00093938"/>
    <w:rsid w:val="00093B37"/>
    <w:rsid w:val="00093FE4"/>
    <w:rsid w:val="0009410E"/>
    <w:rsid w:val="00094111"/>
    <w:rsid w:val="0009439F"/>
    <w:rsid w:val="000945B8"/>
    <w:rsid w:val="00094EE9"/>
    <w:rsid w:val="00094EFD"/>
    <w:rsid w:val="000953FB"/>
    <w:rsid w:val="00095657"/>
    <w:rsid w:val="00095BCC"/>
    <w:rsid w:val="00095DC4"/>
    <w:rsid w:val="00095DD5"/>
    <w:rsid w:val="0009632D"/>
    <w:rsid w:val="0009672E"/>
    <w:rsid w:val="000970CA"/>
    <w:rsid w:val="0009780E"/>
    <w:rsid w:val="000979DB"/>
    <w:rsid w:val="00097B4C"/>
    <w:rsid w:val="00097E0C"/>
    <w:rsid w:val="000A02C9"/>
    <w:rsid w:val="000A0946"/>
    <w:rsid w:val="000A0B20"/>
    <w:rsid w:val="000A0E83"/>
    <w:rsid w:val="000A0FA6"/>
    <w:rsid w:val="000A1115"/>
    <w:rsid w:val="000A136A"/>
    <w:rsid w:val="000A2217"/>
    <w:rsid w:val="000A22D8"/>
    <w:rsid w:val="000A25BC"/>
    <w:rsid w:val="000A3569"/>
    <w:rsid w:val="000A36A4"/>
    <w:rsid w:val="000A3767"/>
    <w:rsid w:val="000A43C9"/>
    <w:rsid w:val="000A463E"/>
    <w:rsid w:val="000A4AA9"/>
    <w:rsid w:val="000A4BCA"/>
    <w:rsid w:val="000A4CE6"/>
    <w:rsid w:val="000A4D4C"/>
    <w:rsid w:val="000A4D4F"/>
    <w:rsid w:val="000A5E05"/>
    <w:rsid w:val="000A67DD"/>
    <w:rsid w:val="000A69DF"/>
    <w:rsid w:val="000A69F4"/>
    <w:rsid w:val="000A6AB1"/>
    <w:rsid w:val="000A7305"/>
    <w:rsid w:val="000A7348"/>
    <w:rsid w:val="000A77C2"/>
    <w:rsid w:val="000A7B27"/>
    <w:rsid w:val="000B00B4"/>
    <w:rsid w:val="000B0458"/>
    <w:rsid w:val="000B04A1"/>
    <w:rsid w:val="000B0858"/>
    <w:rsid w:val="000B0909"/>
    <w:rsid w:val="000B0C7D"/>
    <w:rsid w:val="000B0CD2"/>
    <w:rsid w:val="000B0FFE"/>
    <w:rsid w:val="000B1349"/>
    <w:rsid w:val="000B1C0A"/>
    <w:rsid w:val="000B1C5C"/>
    <w:rsid w:val="000B24B6"/>
    <w:rsid w:val="000B2CBF"/>
    <w:rsid w:val="000B3305"/>
    <w:rsid w:val="000B3317"/>
    <w:rsid w:val="000B39C5"/>
    <w:rsid w:val="000B39CE"/>
    <w:rsid w:val="000B3D8C"/>
    <w:rsid w:val="000B3F6E"/>
    <w:rsid w:val="000B4110"/>
    <w:rsid w:val="000B490D"/>
    <w:rsid w:val="000B4DD2"/>
    <w:rsid w:val="000B4E72"/>
    <w:rsid w:val="000B5279"/>
    <w:rsid w:val="000B5886"/>
    <w:rsid w:val="000B5CEF"/>
    <w:rsid w:val="000B6A21"/>
    <w:rsid w:val="000B6CB8"/>
    <w:rsid w:val="000B7981"/>
    <w:rsid w:val="000B7AC1"/>
    <w:rsid w:val="000B7F77"/>
    <w:rsid w:val="000C06FE"/>
    <w:rsid w:val="000C0C59"/>
    <w:rsid w:val="000C10D8"/>
    <w:rsid w:val="000C131D"/>
    <w:rsid w:val="000C1479"/>
    <w:rsid w:val="000C149A"/>
    <w:rsid w:val="000C164D"/>
    <w:rsid w:val="000C1C03"/>
    <w:rsid w:val="000C2A2A"/>
    <w:rsid w:val="000C2A4F"/>
    <w:rsid w:val="000C3307"/>
    <w:rsid w:val="000C33FB"/>
    <w:rsid w:val="000C4537"/>
    <w:rsid w:val="000C48F2"/>
    <w:rsid w:val="000C4A16"/>
    <w:rsid w:val="000C4A5F"/>
    <w:rsid w:val="000C4FBF"/>
    <w:rsid w:val="000C508A"/>
    <w:rsid w:val="000C53BB"/>
    <w:rsid w:val="000C5EB8"/>
    <w:rsid w:val="000C79B3"/>
    <w:rsid w:val="000C7ADC"/>
    <w:rsid w:val="000C7C9B"/>
    <w:rsid w:val="000C7EF3"/>
    <w:rsid w:val="000C7FCF"/>
    <w:rsid w:val="000D0625"/>
    <w:rsid w:val="000D1088"/>
    <w:rsid w:val="000D10AE"/>
    <w:rsid w:val="000D11F5"/>
    <w:rsid w:val="000D1338"/>
    <w:rsid w:val="000D1671"/>
    <w:rsid w:val="000D1E11"/>
    <w:rsid w:val="000D1FEA"/>
    <w:rsid w:val="000D2449"/>
    <w:rsid w:val="000D282E"/>
    <w:rsid w:val="000D2A37"/>
    <w:rsid w:val="000D2DEA"/>
    <w:rsid w:val="000D2E21"/>
    <w:rsid w:val="000D3412"/>
    <w:rsid w:val="000D3A0F"/>
    <w:rsid w:val="000D3A3A"/>
    <w:rsid w:val="000D3A57"/>
    <w:rsid w:val="000D3A84"/>
    <w:rsid w:val="000D3B1A"/>
    <w:rsid w:val="000D4241"/>
    <w:rsid w:val="000D42CC"/>
    <w:rsid w:val="000D4483"/>
    <w:rsid w:val="000D47FE"/>
    <w:rsid w:val="000D4AD0"/>
    <w:rsid w:val="000D4D0A"/>
    <w:rsid w:val="000D4E3B"/>
    <w:rsid w:val="000D5353"/>
    <w:rsid w:val="000D55C8"/>
    <w:rsid w:val="000D6056"/>
    <w:rsid w:val="000D63A4"/>
    <w:rsid w:val="000D63F8"/>
    <w:rsid w:val="000D6428"/>
    <w:rsid w:val="000D6A62"/>
    <w:rsid w:val="000D70C3"/>
    <w:rsid w:val="000D7261"/>
    <w:rsid w:val="000D7529"/>
    <w:rsid w:val="000D77CA"/>
    <w:rsid w:val="000D7968"/>
    <w:rsid w:val="000D7FC0"/>
    <w:rsid w:val="000E0082"/>
    <w:rsid w:val="000E0127"/>
    <w:rsid w:val="000E051D"/>
    <w:rsid w:val="000E0AE6"/>
    <w:rsid w:val="000E0C50"/>
    <w:rsid w:val="000E0C6A"/>
    <w:rsid w:val="000E0C8D"/>
    <w:rsid w:val="000E0F40"/>
    <w:rsid w:val="000E1559"/>
    <w:rsid w:val="000E17BE"/>
    <w:rsid w:val="000E1923"/>
    <w:rsid w:val="000E1974"/>
    <w:rsid w:val="000E1AF0"/>
    <w:rsid w:val="000E1CC1"/>
    <w:rsid w:val="000E2103"/>
    <w:rsid w:val="000E24E7"/>
    <w:rsid w:val="000E2D99"/>
    <w:rsid w:val="000E355B"/>
    <w:rsid w:val="000E3A8E"/>
    <w:rsid w:val="000E40BF"/>
    <w:rsid w:val="000E41C8"/>
    <w:rsid w:val="000E4632"/>
    <w:rsid w:val="000E4668"/>
    <w:rsid w:val="000E4905"/>
    <w:rsid w:val="000E5A9F"/>
    <w:rsid w:val="000E5DB0"/>
    <w:rsid w:val="000E6265"/>
    <w:rsid w:val="000E62CD"/>
    <w:rsid w:val="000E63D9"/>
    <w:rsid w:val="000E646A"/>
    <w:rsid w:val="000E656E"/>
    <w:rsid w:val="000E68B8"/>
    <w:rsid w:val="000E6DD1"/>
    <w:rsid w:val="000E6E56"/>
    <w:rsid w:val="000E73B3"/>
    <w:rsid w:val="000F02FC"/>
    <w:rsid w:val="000F0D8F"/>
    <w:rsid w:val="000F0E55"/>
    <w:rsid w:val="000F0E63"/>
    <w:rsid w:val="000F13C3"/>
    <w:rsid w:val="000F1CCE"/>
    <w:rsid w:val="000F1EBE"/>
    <w:rsid w:val="000F21C2"/>
    <w:rsid w:val="000F278C"/>
    <w:rsid w:val="000F2B2B"/>
    <w:rsid w:val="000F2C84"/>
    <w:rsid w:val="000F2EB8"/>
    <w:rsid w:val="000F3505"/>
    <w:rsid w:val="000F3A61"/>
    <w:rsid w:val="000F3F41"/>
    <w:rsid w:val="000F41B4"/>
    <w:rsid w:val="000F4222"/>
    <w:rsid w:val="000F4B60"/>
    <w:rsid w:val="000F4EB9"/>
    <w:rsid w:val="000F5074"/>
    <w:rsid w:val="000F51C0"/>
    <w:rsid w:val="000F568A"/>
    <w:rsid w:val="000F597E"/>
    <w:rsid w:val="000F59F3"/>
    <w:rsid w:val="000F5B9A"/>
    <w:rsid w:val="000F620B"/>
    <w:rsid w:val="000F7037"/>
    <w:rsid w:val="000F7071"/>
    <w:rsid w:val="000F7167"/>
    <w:rsid w:val="000F71FF"/>
    <w:rsid w:val="000F74C4"/>
    <w:rsid w:val="000F75F4"/>
    <w:rsid w:val="000F7801"/>
    <w:rsid w:val="000F7BE8"/>
    <w:rsid w:val="00100170"/>
    <w:rsid w:val="001004BE"/>
    <w:rsid w:val="00100E70"/>
    <w:rsid w:val="00100E9A"/>
    <w:rsid w:val="00100FA5"/>
    <w:rsid w:val="001012B8"/>
    <w:rsid w:val="0010190E"/>
    <w:rsid w:val="00101AD0"/>
    <w:rsid w:val="00101DD1"/>
    <w:rsid w:val="00102072"/>
    <w:rsid w:val="0010245A"/>
    <w:rsid w:val="001024D6"/>
    <w:rsid w:val="001028BE"/>
    <w:rsid w:val="00102A63"/>
    <w:rsid w:val="00103274"/>
    <w:rsid w:val="0010367A"/>
    <w:rsid w:val="00104295"/>
    <w:rsid w:val="00104458"/>
    <w:rsid w:val="00104590"/>
    <w:rsid w:val="001045B4"/>
    <w:rsid w:val="001051E2"/>
    <w:rsid w:val="001059AF"/>
    <w:rsid w:val="00105A01"/>
    <w:rsid w:val="00105BF9"/>
    <w:rsid w:val="00105F41"/>
    <w:rsid w:val="00105F47"/>
    <w:rsid w:val="0010600C"/>
    <w:rsid w:val="00106370"/>
    <w:rsid w:val="001066BF"/>
    <w:rsid w:val="0010677A"/>
    <w:rsid w:val="00107E10"/>
    <w:rsid w:val="00107F5A"/>
    <w:rsid w:val="00110106"/>
    <w:rsid w:val="0011074E"/>
    <w:rsid w:val="0011084C"/>
    <w:rsid w:val="00110896"/>
    <w:rsid w:val="00110932"/>
    <w:rsid w:val="00110D3F"/>
    <w:rsid w:val="0011123B"/>
    <w:rsid w:val="00111907"/>
    <w:rsid w:val="001123A5"/>
    <w:rsid w:val="001124B9"/>
    <w:rsid w:val="00112891"/>
    <w:rsid w:val="001128EE"/>
    <w:rsid w:val="0011298B"/>
    <w:rsid w:val="00113539"/>
    <w:rsid w:val="00113670"/>
    <w:rsid w:val="00113A9C"/>
    <w:rsid w:val="00114682"/>
    <w:rsid w:val="00114D54"/>
    <w:rsid w:val="00114F03"/>
    <w:rsid w:val="001152BF"/>
    <w:rsid w:val="00115A8A"/>
    <w:rsid w:val="00116320"/>
    <w:rsid w:val="00116B6A"/>
    <w:rsid w:val="00117168"/>
    <w:rsid w:val="00120339"/>
    <w:rsid w:val="001203C6"/>
    <w:rsid w:val="0012116D"/>
    <w:rsid w:val="0012126B"/>
    <w:rsid w:val="00121944"/>
    <w:rsid w:val="001228C8"/>
    <w:rsid w:val="001229F5"/>
    <w:rsid w:val="001235DD"/>
    <w:rsid w:val="0012380E"/>
    <w:rsid w:val="00123DDE"/>
    <w:rsid w:val="00124194"/>
    <w:rsid w:val="00124425"/>
    <w:rsid w:val="001244BC"/>
    <w:rsid w:val="001244C7"/>
    <w:rsid w:val="001244EE"/>
    <w:rsid w:val="001248A8"/>
    <w:rsid w:val="00124F86"/>
    <w:rsid w:val="001250F3"/>
    <w:rsid w:val="0012550C"/>
    <w:rsid w:val="00125DEC"/>
    <w:rsid w:val="0012656E"/>
    <w:rsid w:val="0012666B"/>
    <w:rsid w:val="001266AA"/>
    <w:rsid w:val="0012678A"/>
    <w:rsid w:val="0012680D"/>
    <w:rsid w:val="00126D91"/>
    <w:rsid w:val="0012729C"/>
    <w:rsid w:val="001273B5"/>
    <w:rsid w:val="001276A3"/>
    <w:rsid w:val="00127914"/>
    <w:rsid w:val="00127B90"/>
    <w:rsid w:val="001300A7"/>
    <w:rsid w:val="001301B8"/>
    <w:rsid w:val="001302D6"/>
    <w:rsid w:val="00130D95"/>
    <w:rsid w:val="00131023"/>
    <w:rsid w:val="0013126D"/>
    <w:rsid w:val="00131698"/>
    <w:rsid w:val="00131747"/>
    <w:rsid w:val="00131C74"/>
    <w:rsid w:val="00131E49"/>
    <w:rsid w:val="0013252F"/>
    <w:rsid w:val="0013272D"/>
    <w:rsid w:val="00132E38"/>
    <w:rsid w:val="00132E5D"/>
    <w:rsid w:val="00133264"/>
    <w:rsid w:val="0013334F"/>
    <w:rsid w:val="0013355B"/>
    <w:rsid w:val="00133B37"/>
    <w:rsid w:val="00133E78"/>
    <w:rsid w:val="001340C4"/>
    <w:rsid w:val="001346E7"/>
    <w:rsid w:val="00134849"/>
    <w:rsid w:val="00134F2F"/>
    <w:rsid w:val="00135346"/>
    <w:rsid w:val="0013536F"/>
    <w:rsid w:val="001355F1"/>
    <w:rsid w:val="00135793"/>
    <w:rsid w:val="001359DC"/>
    <w:rsid w:val="00135EBE"/>
    <w:rsid w:val="001360A5"/>
    <w:rsid w:val="001362B0"/>
    <w:rsid w:val="00136FA2"/>
    <w:rsid w:val="001371F4"/>
    <w:rsid w:val="00137426"/>
    <w:rsid w:val="001376B6"/>
    <w:rsid w:val="00137B33"/>
    <w:rsid w:val="001400CB"/>
    <w:rsid w:val="00140904"/>
    <w:rsid w:val="0014091D"/>
    <w:rsid w:val="00140C08"/>
    <w:rsid w:val="00140EC1"/>
    <w:rsid w:val="00141122"/>
    <w:rsid w:val="00141350"/>
    <w:rsid w:val="00141435"/>
    <w:rsid w:val="00141479"/>
    <w:rsid w:val="001415E8"/>
    <w:rsid w:val="0014171E"/>
    <w:rsid w:val="00141E41"/>
    <w:rsid w:val="00142539"/>
    <w:rsid w:val="001425CF"/>
    <w:rsid w:val="00142856"/>
    <w:rsid w:val="00142C57"/>
    <w:rsid w:val="001436B6"/>
    <w:rsid w:val="0014399B"/>
    <w:rsid w:val="00144A01"/>
    <w:rsid w:val="00144A2E"/>
    <w:rsid w:val="00144C47"/>
    <w:rsid w:val="00144E65"/>
    <w:rsid w:val="00144FB1"/>
    <w:rsid w:val="0014504C"/>
    <w:rsid w:val="0014518B"/>
    <w:rsid w:val="00145343"/>
    <w:rsid w:val="00145731"/>
    <w:rsid w:val="00145915"/>
    <w:rsid w:val="00145B75"/>
    <w:rsid w:val="00145BE0"/>
    <w:rsid w:val="0014606B"/>
    <w:rsid w:val="00146326"/>
    <w:rsid w:val="001465F3"/>
    <w:rsid w:val="00146A4F"/>
    <w:rsid w:val="00146C61"/>
    <w:rsid w:val="00146CF5"/>
    <w:rsid w:val="001471F8"/>
    <w:rsid w:val="00150110"/>
    <w:rsid w:val="001503B8"/>
    <w:rsid w:val="0015057E"/>
    <w:rsid w:val="0015061C"/>
    <w:rsid w:val="001506EC"/>
    <w:rsid w:val="00150F3C"/>
    <w:rsid w:val="0015146C"/>
    <w:rsid w:val="0015149C"/>
    <w:rsid w:val="0015153F"/>
    <w:rsid w:val="00152077"/>
    <w:rsid w:val="001520E1"/>
    <w:rsid w:val="001520ED"/>
    <w:rsid w:val="00152136"/>
    <w:rsid w:val="001522D2"/>
    <w:rsid w:val="00152631"/>
    <w:rsid w:val="00152DD1"/>
    <w:rsid w:val="00152E13"/>
    <w:rsid w:val="001534D8"/>
    <w:rsid w:val="001536E0"/>
    <w:rsid w:val="00154093"/>
    <w:rsid w:val="00154860"/>
    <w:rsid w:val="00155388"/>
    <w:rsid w:val="0015544D"/>
    <w:rsid w:val="00155815"/>
    <w:rsid w:val="00155A23"/>
    <w:rsid w:val="00155D8C"/>
    <w:rsid w:val="00155DDD"/>
    <w:rsid w:val="00155F4E"/>
    <w:rsid w:val="00156094"/>
    <w:rsid w:val="00156211"/>
    <w:rsid w:val="0015628B"/>
    <w:rsid w:val="0015629C"/>
    <w:rsid w:val="0015647C"/>
    <w:rsid w:val="00156B65"/>
    <w:rsid w:val="001572BB"/>
    <w:rsid w:val="001575EF"/>
    <w:rsid w:val="001578B3"/>
    <w:rsid w:val="00157AD1"/>
    <w:rsid w:val="0016031B"/>
    <w:rsid w:val="001603F2"/>
    <w:rsid w:val="00160559"/>
    <w:rsid w:val="001609B7"/>
    <w:rsid w:val="00160CB2"/>
    <w:rsid w:val="00160D6A"/>
    <w:rsid w:val="00161285"/>
    <w:rsid w:val="0016136E"/>
    <w:rsid w:val="001613EA"/>
    <w:rsid w:val="001619A3"/>
    <w:rsid w:val="001624DA"/>
    <w:rsid w:val="0016257B"/>
    <w:rsid w:val="0016271C"/>
    <w:rsid w:val="001627BB"/>
    <w:rsid w:val="00162B2B"/>
    <w:rsid w:val="00162CAF"/>
    <w:rsid w:val="00162D07"/>
    <w:rsid w:val="00163703"/>
    <w:rsid w:val="00163898"/>
    <w:rsid w:val="001639C8"/>
    <w:rsid w:val="001644D9"/>
    <w:rsid w:val="00164693"/>
    <w:rsid w:val="00164AE0"/>
    <w:rsid w:val="00164D67"/>
    <w:rsid w:val="00164FF6"/>
    <w:rsid w:val="0016507B"/>
    <w:rsid w:val="00165209"/>
    <w:rsid w:val="00165397"/>
    <w:rsid w:val="001654CA"/>
    <w:rsid w:val="001656A6"/>
    <w:rsid w:val="001656B0"/>
    <w:rsid w:val="001658B2"/>
    <w:rsid w:val="00165C3F"/>
    <w:rsid w:val="00166020"/>
    <w:rsid w:val="0016631F"/>
    <w:rsid w:val="001667E0"/>
    <w:rsid w:val="00166AB4"/>
    <w:rsid w:val="00166B52"/>
    <w:rsid w:val="001671BB"/>
    <w:rsid w:val="0016729A"/>
    <w:rsid w:val="0016777D"/>
    <w:rsid w:val="001678D2"/>
    <w:rsid w:val="00167E62"/>
    <w:rsid w:val="001701F9"/>
    <w:rsid w:val="00170384"/>
    <w:rsid w:val="001703FE"/>
    <w:rsid w:val="00170498"/>
    <w:rsid w:val="001707D1"/>
    <w:rsid w:val="00170A1A"/>
    <w:rsid w:val="001715E5"/>
    <w:rsid w:val="0017162E"/>
    <w:rsid w:val="00171A7F"/>
    <w:rsid w:val="00171E41"/>
    <w:rsid w:val="00171F63"/>
    <w:rsid w:val="00171F6C"/>
    <w:rsid w:val="001720E3"/>
    <w:rsid w:val="00172294"/>
    <w:rsid w:val="001725A9"/>
    <w:rsid w:val="001726D3"/>
    <w:rsid w:val="00172B41"/>
    <w:rsid w:val="00172C5A"/>
    <w:rsid w:val="00172E6B"/>
    <w:rsid w:val="00172E9E"/>
    <w:rsid w:val="00172EC1"/>
    <w:rsid w:val="00173227"/>
    <w:rsid w:val="001737F0"/>
    <w:rsid w:val="001738B9"/>
    <w:rsid w:val="00173D10"/>
    <w:rsid w:val="001749DD"/>
    <w:rsid w:val="0017546E"/>
    <w:rsid w:val="0017552F"/>
    <w:rsid w:val="00175593"/>
    <w:rsid w:val="0017561C"/>
    <w:rsid w:val="00175961"/>
    <w:rsid w:val="00175EDE"/>
    <w:rsid w:val="00175F75"/>
    <w:rsid w:val="001767F4"/>
    <w:rsid w:val="00176840"/>
    <w:rsid w:val="00176D71"/>
    <w:rsid w:val="00176ECC"/>
    <w:rsid w:val="001770DB"/>
    <w:rsid w:val="001772A6"/>
    <w:rsid w:val="00177FF6"/>
    <w:rsid w:val="001800A4"/>
    <w:rsid w:val="0018030A"/>
    <w:rsid w:val="00180980"/>
    <w:rsid w:val="00180B7D"/>
    <w:rsid w:val="001810F5"/>
    <w:rsid w:val="001814A0"/>
    <w:rsid w:val="001815DD"/>
    <w:rsid w:val="00181772"/>
    <w:rsid w:val="00182378"/>
    <w:rsid w:val="00183233"/>
    <w:rsid w:val="00183344"/>
    <w:rsid w:val="001833BC"/>
    <w:rsid w:val="001839EA"/>
    <w:rsid w:val="00183EC0"/>
    <w:rsid w:val="00184858"/>
    <w:rsid w:val="00184977"/>
    <w:rsid w:val="0018513F"/>
    <w:rsid w:val="0018524D"/>
    <w:rsid w:val="00185AEF"/>
    <w:rsid w:val="00185D0A"/>
    <w:rsid w:val="00186791"/>
    <w:rsid w:val="001867DA"/>
    <w:rsid w:val="00186F1F"/>
    <w:rsid w:val="0018717B"/>
    <w:rsid w:val="00187234"/>
    <w:rsid w:val="0018787B"/>
    <w:rsid w:val="001878C9"/>
    <w:rsid w:val="00187974"/>
    <w:rsid w:val="00187DE0"/>
    <w:rsid w:val="00187E32"/>
    <w:rsid w:val="00187F17"/>
    <w:rsid w:val="0019059A"/>
    <w:rsid w:val="001908EC"/>
    <w:rsid w:val="00190CD7"/>
    <w:rsid w:val="00190FCF"/>
    <w:rsid w:val="0019259D"/>
    <w:rsid w:val="00192C48"/>
    <w:rsid w:val="0019354E"/>
    <w:rsid w:val="001935C7"/>
    <w:rsid w:val="00193603"/>
    <w:rsid w:val="0019372B"/>
    <w:rsid w:val="00193A0A"/>
    <w:rsid w:val="00193A46"/>
    <w:rsid w:val="00194543"/>
    <w:rsid w:val="0019521F"/>
    <w:rsid w:val="0019522E"/>
    <w:rsid w:val="00195635"/>
    <w:rsid w:val="0019586E"/>
    <w:rsid w:val="00195CE3"/>
    <w:rsid w:val="00195ED0"/>
    <w:rsid w:val="00196149"/>
    <w:rsid w:val="00196973"/>
    <w:rsid w:val="00196A86"/>
    <w:rsid w:val="00196CDA"/>
    <w:rsid w:val="00196D59"/>
    <w:rsid w:val="00196E45"/>
    <w:rsid w:val="00196ECD"/>
    <w:rsid w:val="0019708A"/>
    <w:rsid w:val="00197E8C"/>
    <w:rsid w:val="00197E90"/>
    <w:rsid w:val="001A01C4"/>
    <w:rsid w:val="001A0B1C"/>
    <w:rsid w:val="001A0BFE"/>
    <w:rsid w:val="001A1306"/>
    <w:rsid w:val="001A161B"/>
    <w:rsid w:val="001A205A"/>
    <w:rsid w:val="001A2132"/>
    <w:rsid w:val="001A25D6"/>
    <w:rsid w:val="001A28EC"/>
    <w:rsid w:val="001A363E"/>
    <w:rsid w:val="001A376F"/>
    <w:rsid w:val="001A3A3C"/>
    <w:rsid w:val="001A3C0A"/>
    <w:rsid w:val="001A3CF1"/>
    <w:rsid w:val="001A3D9E"/>
    <w:rsid w:val="001A4094"/>
    <w:rsid w:val="001A431C"/>
    <w:rsid w:val="001A4A77"/>
    <w:rsid w:val="001A4B25"/>
    <w:rsid w:val="001A4B67"/>
    <w:rsid w:val="001A524A"/>
    <w:rsid w:val="001A5A8D"/>
    <w:rsid w:val="001A5D2B"/>
    <w:rsid w:val="001A6274"/>
    <w:rsid w:val="001A6363"/>
    <w:rsid w:val="001A6AB3"/>
    <w:rsid w:val="001A7A26"/>
    <w:rsid w:val="001B006E"/>
    <w:rsid w:val="001B02B7"/>
    <w:rsid w:val="001B053F"/>
    <w:rsid w:val="001B0AAD"/>
    <w:rsid w:val="001B0C2D"/>
    <w:rsid w:val="001B0C83"/>
    <w:rsid w:val="001B0D69"/>
    <w:rsid w:val="001B0E3E"/>
    <w:rsid w:val="001B0E80"/>
    <w:rsid w:val="001B1010"/>
    <w:rsid w:val="001B14DA"/>
    <w:rsid w:val="001B1AE7"/>
    <w:rsid w:val="001B1D60"/>
    <w:rsid w:val="001B1FA8"/>
    <w:rsid w:val="001B291A"/>
    <w:rsid w:val="001B2CE3"/>
    <w:rsid w:val="001B2E1D"/>
    <w:rsid w:val="001B2E2D"/>
    <w:rsid w:val="001B3158"/>
    <w:rsid w:val="001B32EF"/>
    <w:rsid w:val="001B34E1"/>
    <w:rsid w:val="001B390C"/>
    <w:rsid w:val="001B3C8E"/>
    <w:rsid w:val="001B415A"/>
    <w:rsid w:val="001B42D0"/>
    <w:rsid w:val="001B448B"/>
    <w:rsid w:val="001B4DBF"/>
    <w:rsid w:val="001B4FA8"/>
    <w:rsid w:val="001B5273"/>
    <w:rsid w:val="001B5506"/>
    <w:rsid w:val="001B559C"/>
    <w:rsid w:val="001B574F"/>
    <w:rsid w:val="001B5B3E"/>
    <w:rsid w:val="001B5F55"/>
    <w:rsid w:val="001B61BF"/>
    <w:rsid w:val="001B63EF"/>
    <w:rsid w:val="001B681D"/>
    <w:rsid w:val="001B6C45"/>
    <w:rsid w:val="001B7025"/>
    <w:rsid w:val="001B70B3"/>
    <w:rsid w:val="001B78B2"/>
    <w:rsid w:val="001B7AAC"/>
    <w:rsid w:val="001B7BA3"/>
    <w:rsid w:val="001B7C8C"/>
    <w:rsid w:val="001B7D01"/>
    <w:rsid w:val="001B7D80"/>
    <w:rsid w:val="001C03A2"/>
    <w:rsid w:val="001C054C"/>
    <w:rsid w:val="001C075E"/>
    <w:rsid w:val="001C0B8C"/>
    <w:rsid w:val="001C123A"/>
    <w:rsid w:val="001C1B40"/>
    <w:rsid w:val="001C254E"/>
    <w:rsid w:val="001C270A"/>
    <w:rsid w:val="001C2C23"/>
    <w:rsid w:val="001C2EE0"/>
    <w:rsid w:val="001C2FB9"/>
    <w:rsid w:val="001C306F"/>
    <w:rsid w:val="001C33F8"/>
    <w:rsid w:val="001C38F6"/>
    <w:rsid w:val="001C4085"/>
    <w:rsid w:val="001C474E"/>
    <w:rsid w:val="001C4BFB"/>
    <w:rsid w:val="001C4CA6"/>
    <w:rsid w:val="001C5115"/>
    <w:rsid w:val="001C56D5"/>
    <w:rsid w:val="001C5961"/>
    <w:rsid w:val="001C59C5"/>
    <w:rsid w:val="001C5CBF"/>
    <w:rsid w:val="001C5DC5"/>
    <w:rsid w:val="001C6B72"/>
    <w:rsid w:val="001C6EAF"/>
    <w:rsid w:val="001C721B"/>
    <w:rsid w:val="001C72D6"/>
    <w:rsid w:val="001C73BA"/>
    <w:rsid w:val="001C75BC"/>
    <w:rsid w:val="001C7B24"/>
    <w:rsid w:val="001C7C39"/>
    <w:rsid w:val="001D028E"/>
    <w:rsid w:val="001D0ACC"/>
    <w:rsid w:val="001D1415"/>
    <w:rsid w:val="001D1713"/>
    <w:rsid w:val="001D1B8B"/>
    <w:rsid w:val="001D1D62"/>
    <w:rsid w:val="001D1E43"/>
    <w:rsid w:val="001D1FCF"/>
    <w:rsid w:val="001D2EC0"/>
    <w:rsid w:val="001D366E"/>
    <w:rsid w:val="001D36B1"/>
    <w:rsid w:val="001D36ED"/>
    <w:rsid w:val="001D37BD"/>
    <w:rsid w:val="001D381E"/>
    <w:rsid w:val="001D3F78"/>
    <w:rsid w:val="001D49DC"/>
    <w:rsid w:val="001D5136"/>
    <w:rsid w:val="001D5ABD"/>
    <w:rsid w:val="001D5C42"/>
    <w:rsid w:val="001D5E8D"/>
    <w:rsid w:val="001D6BFA"/>
    <w:rsid w:val="001D73E2"/>
    <w:rsid w:val="001D7812"/>
    <w:rsid w:val="001D7822"/>
    <w:rsid w:val="001D7D09"/>
    <w:rsid w:val="001D7E2C"/>
    <w:rsid w:val="001E0500"/>
    <w:rsid w:val="001E06FD"/>
    <w:rsid w:val="001E0ADD"/>
    <w:rsid w:val="001E0DF9"/>
    <w:rsid w:val="001E1DD1"/>
    <w:rsid w:val="001E1DE7"/>
    <w:rsid w:val="001E218E"/>
    <w:rsid w:val="001E21FF"/>
    <w:rsid w:val="001E225D"/>
    <w:rsid w:val="001E22F1"/>
    <w:rsid w:val="001E246C"/>
    <w:rsid w:val="001E26C0"/>
    <w:rsid w:val="001E2807"/>
    <w:rsid w:val="001E2B40"/>
    <w:rsid w:val="001E2ED0"/>
    <w:rsid w:val="001E2F0F"/>
    <w:rsid w:val="001E2FD9"/>
    <w:rsid w:val="001E30FB"/>
    <w:rsid w:val="001E32A9"/>
    <w:rsid w:val="001E32FA"/>
    <w:rsid w:val="001E3387"/>
    <w:rsid w:val="001E34DC"/>
    <w:rsid w:val="001E3922"/>
    <w:rsid w:val="001E3C79"/>
    <w:rsid w:val="001E3C96"/>
    <w:rsid w:val="001E3CE7"/>
    <w:rsid w:val="001E3F1A"/>
    <w:rsid w:val="001E41EA"/>
    <w:rsid w:val="001E4A2E"/>
    <w:rsid w:val="001E4AFC"/>
    <w:rsid w:val="001E4B90"/>
    <w:rsid w:val="001E5999"/>
    <w:rsid w:val="001E5EAB"/>
    <w:rsid w:val="001E630D"/>
    <w:rsid w:val="001E657D"/>
    <w:rsid w:val="001E693F"/>
    <w:rsid w:val="001E6CC6"/>
    <w:rsid w:val="001E6D69"/>
    <w:rsid w:val="001E6D77"/>
    <w:rsid w:val="001E7076"/>
    <w:rsid w:val="001E74B7"/>
    <w:rsid w:val="001E78ED"/>
    <w:rsid w:val="001F019E"/>
    <w:rsid w:val="001F02F5"/>
    <w:rsid w:val="001F0DC2"/>
    <w:rsid w:val="001F17C9"/>
    <w:rsid w:val="001F18A5"/>
    <w:rsid w:val="001F1997"/>
    <w:rsid w:val="001F1D6C"/>
    <w:rsid w:val="001F1FE0"/>
    <w:rsid w:val="001F226A"/>
    <w:rsid w:val="001F2342"/>
    <w:rsid w:val="001F2CD8"/>
    <w:rsid w:val="001F2DF3"/>
    <w:rsid w:val="001F3196"/>
    <w:rsid w:val="001F33B5"/>
    <w:rsid w:val="001F37E7"/>
    <w:rsid w:val="001F3A6D"/>
    <w:rsid w:val="001F3E9C"/>
    <w:rsid w:val="001F4206"/>
    <w:rsid w:val="001F45AB"/>
    <w:rsid w:val="001F47BB"/>
    <w:rsid w:val="001F4A61"/>
    <w:rsid w:val="001F4D63"/>
    <w:rsid w:val="001F4E50"/>
    <w:rsid w:val="001F5198"/>
    <w:rsid w:val="001F5919"/>
    <w:rsid w:val="001F5B56"/>
    <w:rsid w:val="001F5DBC"/>
    <w:rsid w:val="001F6312"/>
    <w:rsid w:val="001F63AE"/>
    <w:rsid w:val="001F6575"/>
    <w:rsid w:val="001F65FB"/>
    <w:rsid w:val="001F6899"/>
    <w:rsid w:val="001F697C"/>
    <w:rsid w:val="001F6BCC"/>
    <w:rsid w:val="001F7385"/>
    <w:rsid w:val="001F7579"/>
    <w:rsid w:val="001F75E3"/>
    <w:rsid w:val="00200238"/>
    <w:rsid w:val="0020023D"/>
    <w:rsid w:val="002003CA"/>
    <w:rsid w:val="0020049F"/>
    <w:rsid w:val="00200A5F"/>
    <w:rsid w:val="00200BD2"/>
    <w:rsid w:val="00201101"/>
    <w:rsid w:val="0020174C"/>
    <w:rsid w:val="00201918"/>
    <w:rsid w:val="00201991"/>
    <w:rsid w:val="0020225D"/>
    <w:rsid w:val="0020284A"/>
    <w:rsid w:val="00202CA8"/>
    <w:rsid w:val="00202D17"/>
    <w:rsid w:val="00203497"/>
    <w:rsid w:val="00203876"/>
    <w:rsid w:val="0020393E"/>
    <w:rsid w:val="00203CC8"/>
    <w:rsid w:val="00203D3C"/>
    <w:rsid w:val="00203EE6"/>
    <w:rsid w:val="0020447F"/>
    <w:rsid w:val="00204848"/>
    <w:rsid w:val="002049DB"/>
    <w:rsid w:val="0020510F"/>
    <w:rsid w:val="0020516F"/>
    <w:rsid w:val="002063FE"/>
    <w:rsid w:val="002066AC"/>
    <w:rsid w:val="00206B9E"/>
    <w:rsid w:val="002071EC"/>
    <w:rsid w:val="0020799A"/>
    <w:rsid w:val="00207BFA"/>
    <w:rsid w:val="00207DDA"/>
    <w:rsid w:val="00210000"/>
    <w:rsid w:val="00210259"/>
    <w:rsid w:val="00210804"/>
    <w:rsid w:val="00210F31"/>
    <w:rsid w:val="00210F8B"/>
    <w:rsid w:val="00212034"/>
    <w:rsid w:val="0021208D"/>
    <w:rsid w:val="002126F8"/>
    <w:rsid w:val="002136A9"/>
    <w:rsid w:val="00213B74"/>
    <w:rsid w:val="00213C10"/>
    <w:rsid w:val="00213EE6"/>
    <w:rsid w:val="00213F4F"/>
    <w:rsid w:val="00214AE6"/>
    <w:rsid w:val="00215094"/>
    <w:rsid w:val="0021527D"/>
    <w:rsid w:val="00215597"/>
    <w:rsid w:val="00215949"/>
    <w:rsid w:val="002159D4"/>
    <w:rsid w:val="00215BB0"/>
    <w:rsid w:val="002164AB"/>
    <w:rsid w:val="002165B3"/>
    <w:rsid w:val="00216A14"/>
    <w:rsid w:val="00216A8A"/>
    <w:rsid w:val="00217005"/>
    <w:rsid w:val="00217163"/>
    <w:rsid w:val="002204AC"/>
    <w:rsid w:val="00220667"/>
    <w:rsid w:val="002208CB"/>
    <w:rsid w:val="00220AF6"/>
    <w:rsid w:val="00220BCC"/>
    <w:rsid w:val="00220E13"/>
    <w:rsid w:val="00220FD3"/>
    <w:rsid w:val="00221A21"/>
    <w:rsid w:val="0022208F"/>
    <w:rsid w:val="002220DF"/>
    <w:rsid w:val="002229D4"/>
    <w:rsid w:val="00222F4F"/>
    <w:rsid w:val="00223119"/>
    <w:rsid w:val="00223207"/>
    <w:rsid w:val="0022322C"/>
    <w:rsid w:val="002232D2"/>
    <w:rsid w:val="002236A5"/>
    <w:rsid w:val="00223829"/>
    <w:rsid w:val="00223B4B"/>
    <w:rsid w:val="00223FE4"/>
    <w:rsid w:val="00224109"/>
    <w:rsid w:val="0022448C"/>
    <w:rsid w:val="002246A1"/>
    <w:rsid w:val="00224FFF"/>
    <w:rsid w:val="00225075"/>
    <w:rsid w:val="0022507B"/>
    <w:rsid w:val="00225090"/>
    <w:rsid w:val="00225BED"/>
    <w:rsid w:val="00225ED6"/>
    <w:rsid w:val="0022692C"/>
    <w:rsid w:val="00226AD0"/>
    <w:rsid w:val="00227079"/>
    <w:rsid w:val="002273F1"/>
    <w:rsid w:val="0022742A"/>
    <w:rsid w:val="00227BE0"/>
    <w:rsid w:val="00227D48"/>
    <w:rsid w:val="00227E29"/>
    <w:rsid w:val="002304BA"/>
    <w:rsid w:val="00230594"/>
    <w:rsid w:val="002306F0"/>
    <w:rsid w:val="00230BFC"/>
    <w:rsid w:val="00230E89"/>
    <w:rsid w:val="0023103F"/>
    <w:rsid w:val="002310C9"/>
    <w:rsid w:val="002318AD"/>
    <w:rsid w:val="00231EA4"/>
    <w:rsid w:val="0023206C"/>
    <w:rsid w:val="00232152"/>
    <w:rsid w:val="002324C7"/>
    <w:rsid w:val="002329FF"/>
    <w:rsid w:val="00232A64"/>
    <w:rsid w:val="00232C66"/>
    <w:rsid w:val="00232CE1"/>
    <w:rsid w:val="002331A2"/>
    <w:rsid w:val="00233CB1"/>
    <w:rsid w:val="0023433A"/>
    <w:rsid w:val="0023454E"/>
    <w:rsid w:val="00234617"/>
    <w:rsid w:val="00234938"/>
    <w:rsid w:val="00235143"/>
    <w:rsid w:val="0023551F"/>
    <w:rsid w:val="0023572D"/>
    <w:rsid w:val="0023578A"/>
    <w:rsid w:val="0023621E"/>
    <w:rsid w:val="00236398"/>
    <w:rsid w:val="002364E0"/>
    <w:rsid w:val="00236AD4"/>
    <w:rsid w:val="00236B4D"/>
    <w:rsid w:val="00237535"/>
    <w:rsid w:val="00237AC5"/>
    <w:rsid w:val="00237E6E"/>
    <w:rsid w:val="00240066"/>
    <w:rsid w:val="00240138"/>
    <w:rsid w:val="002401F1"/>
    <w:rsid w:val="002402BB"/>
    <w:rsid w:val="00240442"/>
    <w:rsid w:val="00240752"/>
    <w:rsid w:val="00240C3C"/>
    <w:rsid w:val="0024100D"/>
    <w:rsid w:val="002415DE"/>
    <w:rsid w:val="0024180A"/>
    <w:rsid w:val="002418FB"/>
    <w:rsid w:val="00241948"/>
    <w:rsid w:val="002419A7"/>
    <w:rsid w:val="00241BCF"/>
    <w:rsid w:val="00242309"/>
    <w:rsid w:val="00242713"/>
    <w:rsid w:val="00242BD7"/>
    <w:rsid w:val="00243582"/>
    <w:rsid w:val="00244240"/>
    <w:rsid w:val="0024426A"/>
    <w:rsid w:val="00244293"/>
    <w:rsid w:val="002443F4"/>
    <w:rsid w:val="00244A5E"/>
    <w:rsid w:val="00244B02"/>
    <w:rsid w:val="00244B34"/>
    <w:rsid w:val="00244B69"/>
    <w:rsid w:val="00244CE2"/>
    <w:rsid w:val="00244EB4"/>
    <w:rsid w:val="00245019"/>
    <w:rsid w:val="00245329"/>
    <w:rsid w:val="002453EC"/>
    <w:rsid w:val="00245644"/>
    <w:rsid w:val="002457C6"/>
    <w:rsid w:val="00245C10"/>
    <w:rsid w:val="00245DA5"/>
    <w:rsid w:val="00246307"/>
    <w:rsid w:val="00246702"/>
    <w:rsid w:val="0024697C"/>
    <w:rsid w:val="00247608"/>
    <w:rsid w:val="00250609"/>
    <w:rsid w:val="00250A73"/>
    <w:rsid w:val="00250D8A"/>
    <w:rsid w:val="00251812"/>
    <w:rsid w:val="00251AA8"/>
    <w:rsid w:val="00251C56"/>
    <w:rsid w:val="0025203E"/>
    <w:rsid w:val="002523B6"/>
    <w:rsid w:val="00252588"/>
    <w:rsid w:val="00252617"/>
    <w:rsid w:val="00252F42"/>
    <w:rsid w:val="002534F8"/>
    <w:rsid w:val="002537CF"/>
    <w:rsid w:val="00253FB0"/>
    <w:rsid w:val="00254866"/>
    <w:rsid w:val="00254DF7"/>
    <w:rsid w:val="002550CD"/>
    <w:rsid w:val="0025561A"/>
    <w:rsid w:val="00255BEA"/>
    <w:rsid w:val="002568E7"/>
    <w:rsid w:val="00256D48"/>
    <w:rsid w:val="00256D7B"/>
    <w:rsid w:val="00256E69"/>
    <w:rsid w:val="002571C4"/>
    <w:rsid w:val="002572A5"/>
    <w:rsid w:val="002573CD"/>
    <w:rsid w:val="00257D48"/>
    <w:rsid w:val="002606C2"/>
    <w:rsid w:val="00260CF5"/>
    <w:rsid w:val="00260E6D"/>
    <w:rsid w:val="002615A0"/>
    <w:rsid w:val="00261888"/>
    <w:rsid w:val="002618D3"/>
    <w:rsid w:val="00261A38"/>
    <w:rsid w:val="00261B49"/>
    <w:rsid w:val="00261F0F"/>
    <w:rsid w:val="00262268"/>
    <w:rsid w:val="00262902"/>
    <w:rsid w:val="00262E45"/>
    <w:rsid w:val="00262E5C"/>
    <w:rsid w:val="00263272"/>
    <w:rsid w:val="00263575"/>
    <w:rsid w:val="0026363B"/>
    <w:rsid w:val="002637E3"/>
    <w:rsid w:val="00263C82"/>
    <w:rsid w:val="00263CCD"/>
    <w:rsid w:val="00263EEE"/>
    <w:rsid w:val="00263F7C"/>
    <w:rsid w:val="002646C7"/>
    <w:rsid w:val="00264746"/>
    <w:rsid w:val="0026486B"/>
    <w:rsid w:val="0026516C"/>
    <w:rsid w:val="002653E0"/>
    <w:rsid w:val="00265510"/>
    <w:rsid w:val="002659CE"/>
    <w:rsid w:val="00265B12"/>
    <w:rsid w:val="00265BC8"/>
    <w:rsid w:val="00265EBD"/>
    <w:rsid w:val="002661B3"/>
    <w:rsid w:val="0026634C"/>
    <w:rsid w:val="00266378"/>
    <w:rsid w:val="002664B6"/>
    <w:rsid w:val="00266734"/>
    <w:rsid w:val="00266895"/>
    <w:rsid w:val="00266B0F"/>
    <w:rsid w:val="00266D4C"/>
    <w:rsid w:val="002671F0"/>
    <w:rsid w:val="00267241"/>
    <w:rsid w:val="0026744F"/>
    <w:rsid w:val="002678F5"/>
    <w:rsid w:val="00267DEA"/>
    <w:rsid w:val="0027027C"/>
    <w:rsid w:val="00270518"/>
    <w:rsid w:val="00270543"/>
    <w:rsid w:val="00270639"/>
    <w:rsid w:val="0027133B"/>
    <w:rsid w:val="0027164D"/>
    <w:rsid w:val="00271D14"/>
    <w:rsid w:val="00272285"/>
    <w:rsid w:val="00272C68"/>
    <w:rsid w:val="002732DB"/>
    <w:rsid w:val="002734E0"/>
    <w:rsid w:val="00273730"/>
    <w:rsid w:val="0027395F"/>
    <w:rsid w:val="00274332"/>
    <w:rsid w:val="00274C67"/>
    <w:rsid w:val="00274FC6"/>
    <w:rsid w:val="00274FF7"/>
    <w:rsid w:val="00275046"/>
    <w:rsid w:val="002760A7"/>
    <w:rsid w:val="00276852"/>
    <w:rsid w:val="00276B56"/>
    <w:rsid w:val="00276E23"/>
    <w:rsid w:val="00277220"/>
    <w:rsid w:val="0027726D"/>
    <w:rsid w:val="00277A27"/>
    <w:rsid w:val="00277AC6"/>
    <w:rsid w:val="00277B4C"/>
    <w:rsid w:val="00277CB0"/>
    <w:rsid w:val="00277D2E"/>
    <w:rsid w:val="00277DDA"/>
    <w:rsid w:val="00277E0D"/>
    <w:rsid w:val="00277E72"/>
    <w:rsid w:val="00280025"/>
    <w:rsid w:val="002804AB"/>
    <w:rsid w:val="002806EA"/>
    <w:rsid w:val="002808DC"/>
    <w:rsid w:val="00280AA8"/>
    <w:rsid w:val="00280B36"/>
    <w:rsid w:val="00280BC2"/>
    <w:rsid w:val="00280BF5"/>
    <w:rsid w:val="00280D6D"/>
    <w:rsid w:val="00280E95"/>
    <w:rsid w:val="002811C5"/>
    <w:rsid w:val="002816AB"/>
    <w:rsid w:val="00281DCC"/>
    <w:rsid w:val="002824B7"/>
    <w:rsid w:val="002825C4"/>
    <w:rsid w:val="00282B58"/>
    <w:rsid w:val="00282DF2"/>
    <w:rsid w:val="00283413"/>
    <w:rsid w:val="00283578"/>
    <w:rsid w:val="002838A1"/>
    <w:rsid w:val="00283958"/>
    <w:rsid w:val="00283CA9"/>
    <w:rsid w:val="002844A3"/>
    <w:rsid w:val="0028485A"/>
    <w:rsid w:val="00284F47"/>
    <w:rsid w:val="002851F7"/>
    <w:rsid w:val="002855EB"/>
    <w:rsid w:val="00285734"/>
    <w:rsid w:val="00285FEA"/>
    <w:rsid w:val="002864AA"/>
    <w:rsid w:val="002864D1"/>
    <w:rsid w:val="00286552"/>
    <w:rsid w:val="0028658C"/>
    <w:rsid w:val="00286B71"/>
    <w:rsid w:val="00286D48"/>
    <w:rsid w:val="00286ED6"/>
    <w:rsid w:val="00286FC2"/>
    <w:rsid w:val="0028739B"/>
    <w:rsid w:val="002879E9"/>
    <w:rsid w:val="00287BFF"/>
    <w:rsid w:val="00287C41"/>
    <w:rsid w:val="00287E27"/>
    <w:rsid w:val="002900FF"/>
    <w:rsid w:val="002905F3"/>
    <w:rsid w:val="00290CF5"/>
    <w:rsid w:val="00290ED3"/>
    <w:rsid w:val="00290F75"/>
    <w:rsid w:val="00291008"/>
    <w:rsid w:val="0029106C"/>
    <w:rsid w:val="002915D4"/>
    <w:rsid w:val="00291A6C"/>
    <w:rsid w:val="00292214"/>
    <w:rsid w:val="00292613"/>
    <w:rsid w:val="00292691"/>
    <w:rsid w:val="00292746"/>
    <w:rsid w:val="0029298C"/>
    <w:rsid w:val="00292A64"/>
    <w:rsid w:val="00292F73"/>
    <w:rsid w:val="00292F84"/>
    <w:rsid w:val="00292FD7"/>
    <w:rsid w:val="00293236"/>
    <w:rsid w:val="00293E73"/>
    <w:rsid w:val="00293F92"/>
    <w:rsid w:val="002946B4"/>
    <w:rsid w:val="00294904"/>
    <w:rsid w:val="00294C8C"/>
    <w:rsid w:val="002951D8"/>
    <w:rsid w:val="0029570B"/>
    <w:rsid w:val="002958FF"/>
    <w:rsid w:val="002961C5"/>
    <w:rsid w:val="002962CA"/>
    <w:rsid w:val="00296504"/>
    <w:rsid w:val="00296C2F"/>
    <w:rsid w:val="00296D6A"/>
    <w:rsid w:val="00296D80"/>
    <w:rsid w:val="00297513"/>
    <w:rsid w:val="00297592"/>
    <w:rsid w:val="0029766B"/>
    <w:rsid w:val="002976D0"/>
    <w:rsid w:val="0029775A"/>
    <w:rsid w:val="0029790A"/>
    <w:rsid w:val="0029797A"/>
    <w:rsid w:val="00297A37"/>
    <w:rsid w:val="00297DA7"/>
    <w:rsid w:val="002A0232"/>
    <w:rsid w:val="002A029F"/>
    <w:rsid w:val="002A02FD"/>
    <w:rsid w:val="002A055B"/>
    <w:rsid w:val="002A05DD"/>
    <w:rsid w:val="002A0DE1"/>
    <w:rsid w:val="002A0EE0"/>
    <w:rsid w:val="002A1A6D"/>
    <w:rsid w:val="002A1B67"/>
    <w:rsid w:val="002A219A"/>
    <w:rsid w:val="002A27EB"/>
    <w:rsid w:val="002A29B6"/>
    <w:rsid w:val="002A29FC"/>
    <w:rsid w:val="002A2E14"/>
    <w:rsid w:val="002A2EC1"/>
    <w:rsid w:val="002A384E"/>
    <w:rsid w:val="002A3C1A"/>
    <w:rsid w:val="002A3CFF"/>
    <w:rsid w:val="002A3FE9"/>
    <w:rsid w:val="002A41E7"/>
    <w:rsid w:val="002A499E"/>
    <w:rsid w:val="002A49D5"/>
    <w:rsid w:val="002A4E43"/>
    <w:rsid w:val="002A5B2C"/>
    <w:rsid w:val="002A5B95"/>
    <w:rsid w:val="002A5CBE"/>
    <w:rsid w:val="002A5FDD"/>
    <w:rsid w:val="002A6270"/>
    <w:rsid w:val="002A6413"/>
    <w:rsid w:val="002A6AB1"/>
    <w:rsid w:val="002A6C27"/>
    <w:rsid w:val="002A7017"/>
    <w:rsid w:val="002A7A22"/>
    <w:rsid w:val="002A7EFE"/>
    <w:rsid w:val="002B026F"/>
    <w:rsid w:val="002B03EE"/>
    <w:rsid w:val="002B0858"/>
    <w:rsid w:val="002B08B7"/>
    <w:rsid w:val="002B0A44"/>
    <w:rsid w:val="002B0C05"/>
    <w:rsid w:val="002B0CFA"/>
    <w:rsid w:val="002B0FFE"/>
    <w:rsid w:val="002B1023"/>
    <w:rsid w:val="002B13DE"/>
    <w:rsid w:val="002B1D5D"/>
    <w:rsid w:val="002B1E4E"/>
    <w:rsid w:val="002B200A"/>
    <w:rsid w:val="002B2820"/>
    <w:rsid w:val="002B287C"/>
    <w:rsid w:val="002B28C2"/>
    <w:rsid w:val="002B2907"/>
    <w:rsid w:val="002B2D78"/>
    <w:rsid w:val="002B2E9E"/>
    <w:rsid w:val="002B327C"/>
    <w:rsid w:val="002B34E7"/>
    <w:rsid w:val="002B374B"/>
    <w:rsid w:val="002B379F"/>
    <w:rsid w:val="002B39AD"/>
    <w:rsid w:val="002B39C5"/>
    <w:rsid w:val="002B3B8B"/>
    <w:rsid w:val="002B3CC4"/>
    <w:rsid w:val="002B3D74"/>
    <w:rsid w:val="002B3DC4"/>
    <w:rsid w:val="002B4254"/>
    <w:rsid w:val="002B43D4"/>
    <w:rsid w:val="002B47ED"/>
    <w:rsid w:val="002B5047"/>
    <w:rsid w:val="002B5127"/>
    <w:rsid w:val="002B561B"/>
    <w:rsid w:val="002B58EA"/>
    <w:rsid w:val="002B5F0D"/>
    <w:rsid w:val="002B74EE"/>
    <w:rsid w:val="002B75C5"/>
    <w:rsid w:val="002B7861"/>
    <w:rsid w:val="002B78FB"/>
    <w:rsid w:val="002C066A"/>
    <w:rsid w:val="002C0A6E"/>
    <w:rsid w:val="002C0F72"/>
    <w:rsid w:val="002C10CE"/>
    <w:rsid w:val="002C10FE"/>
    <w:rsid w:val="002C145A"/>
    <w:rsid w:val="002C1596"/>
    <w:rsid w:val="002C17B3"/>
    <w:rsid w:val="002C18D0"/>
    <w:rsid w:val="002C1BB7"/>
    <w:rsid w:val="002C1C58"/>
    <w:rsid w:val="002C205A"/>
    <w:rsid w:val="002C2085"/>
    <w:rsid w:val="002C2151"/>
    <w:rsid w:val="002C23AD"/>
    <w:rsid w:val="002C25FC"/>
    <w:rsid w:val="002C2867"/>
    <w:rsid w:val="002C305B"/>
    <w:rsid w:val="002C30DC"/>
    <w:rsid w:val="002C3760"/>
    <w:rsid w:val="002C38BC"/>
    <w:rsid w:val="002C4248"/>
    <w:rsid w:val="002C445F"/>
    <w:rsid w:val="002C45DA"/>
    <w:rsid w:val="002C4895"/>
    <w:rsid w:val="002C4B84"/>
    <w:rsid w:val="002C53D0"/>
    <w:rsid w:val="002C5541"/>
    <w:rsid w:val="002C55DE"/>
    <w:rsid w:val="002C5A09"/>
    <w:rsid w:val="002C5BF9"/>
    <w:rsid w:val="002C5CAF"/>
    <w:rsid w:val="002C5E4B"/>
    <w:rsid w:val="002C5F42"/>
    <w:rsid w:val="002C6293"/>
    <w:rsid w:val="002C63AF"/>
    <w:rsid w:val="002C6689"/>
    <w:rsid w:val="002C6808"/>
    <w:rsid w:val="002C6968"/>
    <w:rsid w:val="002C6982"/>
    <w:rsid w:val="002C6C6D"/>
    <w:rsid w:val="002C700A"/>
    <w:rsid w:val="002C70EA"/>
    <w:rsid w:val="002C7516"/>
    <w:rsid w:val="002C788B"/>
    <w:rsid w:val="002C7A08"/>
    <w:rsid w:val="002C7A0D"/>
    <w:rsid w:val="002C7DC4"/>
    <w:rsid w:val="002C7F3F"/>
    <w:rsid w:val="002D0AE1"/>
    <w:rsid w:val="002D0C65"/>
    <w:rsid w:val="002D0CAB"/>
    <w:rsid w:val="002D0D89"/>
    <w:rsid w:val="002D0F33"/>
    <w:rsid w:val="002D1954"/>
    <w:rsid w:val="002D19F3"/>
    <w:rsid w:val="002D1A29"/>
    <w:rsid w:val="002D1B06"/>
    <w:rsid w:val="002D1F48"/>
    <w:rsid w:val="002D1FE3"/>
    <w:rsid w:val="002D20B5"/>
    <w:rsid w:val="002D23A5"/>
    <w:rsid w:val="002D26DD"/>
    <w:rsid w:val="002D2B8F"/>
    <w:rsid w:val="002D31CB"/>
    <w:rsid w:val="002D336E"/>
    <w:rsid w:val="002D347B"/>
    <w:rsid w:val="002D3ADA"/>
    <w:rsid w:val="002D3CB0"/>
    <w:rsid w:val="002D3D69"/>
    <w:rsid w:val="002D3DB0"/>
    <w:rsid w:val="002D4A4D"/>
    <w:rsid w:val="002D511F"/>
    <w:rsid w:val="002D57E6"/>
    <w:rsid w:val="002D596F"/>
    <w:rsid w:val="002D609F"/>
    <w:rsid w:val="002D62E6"/>
    <w:rsid w:val="002D66EF"/>
    <w:rsid w:val="002D6975"/>
    <w:rsid w:val="002D6A6C"/>
    <w:rsid w:val="002D6BD8"/>
    <w:rsid w:val="002D6FDD"/>
    <w:rsid w:val="002D7268"/>
    <w:rsid w:val="002D7C0A"/>
    <w:rsid w:val="002E0698"/>
    <w:rsid w:val="002E1374"/>
    <w:rsid w:val="002E1754"/>
    <w:rsid w:val="002E1C40"/>
    <w:rsid w:val="002E1E87"/>
    <w:rsid w:val="002E207F"/>
    <w:rsid w:val="002E23A0"/>
    <w:rsid w:val="002E24A9"/>
    <w:rsid w:val="002E24DB"/>
    <w:rsid w:val="002E2621"/>
    <w:rsid w:val="002E28A1"/>
    <w:rsid w:val="002E2BC2"/>
    <w:rsid w:val="002E3055"/>
    <w:rsid w:val="002E33DA"/>
    <w:rsid w:val="002E3590"/>
    <w:rsid w:val="002E3710"/>
    <w:rsid w:val="002E3A77"/>
    <w:rsid w:val="002E3E60"/>
    <w:rsid w:val="002E41C2"/>
    <w:rsid w:val="002E46D5"/>
    <w:rsid w:val="002E4C1A"/>
    <w:rsid w:val="002E5117"/>
    <w:rsid w:val="002E5B43"/>
    <w:rsid w:val="002E6302"/>
    <w:rsid w:val="002E6565"/>
    <w:rsid w:val="002E6663"/>
    <w:rsid w:val="002E6762"/>
    <w:rsid w:val="002E68A3"/>
    <w:rsid w:val="002E6C40"/>
    <w:rsid w:val="002E6E2A"/>
    <w:rsid w:val="002E6F2B"/>
    <w:rsid w:val="002E74AD"/>
    <w:rsid w:val="002E77D5"/>
    <w:rsid w:val="002E7B6E"/>
    <w:rsid w:val="002E7F8B"/>
    <w:rsid w:val="002F0137"/>
    <w:rsid w:val="002F0235"/>
    <w:rsid w:val="002F0461"/>
    <w:rsid w:val="002F10EC"/>
    <w:rsid w:val="002F1110"/>
    <w:rsid w:val="002F11B2"/>
    <w:rsid w:val="002F1204"/>
    <w:rsid w:val="002F143F"/>
    <w:rsid w:val="002F1656"/>
    <w:rsid w:val="002F24F3"/>
    <w:rsid w:val="002F2532"/>
    <w:rsid w:val="002F2B7B"/>
    <w:rsid w:val="002F2DC2"/>
    <w:rsid w:val="002F3326"/>
    <w:rsid w:val="002F43A7"/>
    <w:rsid w:val="002F4523"/>
    <w:rsid w:val="002F478E"/>
    <w:rsid w:val="002F47C9"/>
    <w:rsid w:val="002F496E"/>
    <w:rsid w:val="002F49E3"/>
    <w:rsid w:val="002F4F46"/>
    <w:rsid w:val="002F53A7"/>
    <w:rsid w:val="002F53DA"/>
    <w:rsid w:val="002F5E68"/>
    <w:rsid w:val="002F65CF"/>
    <w:rsid w:val="002F66FE"/>
    <w:rsid w:val="002F6975"/>
    <w:rsid w:val="002F6CC2"/>
    <w:rsid w:val="002F6F0E"/>
    <w:rsid w:val="002F7517"/>
    <w:rsid w:val="002F75DA"/>
    <w:rsid w:val="002F7B57"/>
    <w:rsid w:val="003009B8"/>
    <w:rsid w:val="00300C5E"/>
    <w:rsid w:val="00300D36"/>
    <w:rsid w:val="00300D64"/>
    <w:rsid w:val="00300DB5"/>
    <w:rsid w:val="003011A4"/>
    <w:rsid w:val="003014EB"/>
    <w:rsid w:val="00301A02"/>
    <w:rsid w:val="00302714"/>
    <w:rsid w:val="00302BE4"/>
    <w:rsid w:val="00302D18"/>
    <w:rsid w:val="00302D56"/>
    <w:rsid w:val="00302E47"/>
    <w:rsid w:val="00302F2E"/>
    <w:rsid w:val="00303787"/>
    <w:rsid w:val="003037A2"/>
    <w:rsid w:val="00303FD0"/>
    <w:rsid w:val="00304000"/>
    <w:rsid w:val="0030414B"/>
    <w:rsid w:val="00304A61"/>
    <w:rsid w:val="00304E85"/>
    <w:rsid w:val="0030586B"/>
    <w:rsid w:val="003065D7"/>
    <w:rsid w:val="003067C2"/>
    <w:rsid w:val="00306BB2"/>
    <w:rsid w:val="00306E89"/>
    <w:rsid w:val="003071A9"/>
    <w:rsid w:val="0030720E"/>
    <w:rsid w:val="00307291"/>
    <w:rsid w:val="00307619"/>
    <w:rsid w:val="00307C18"/>
    <w:rsid w:val="00310018"/>
    <w:rsid w:val="003101D3"/>
    <w:rsid w:val="0031026B"/>
    <w:rsid w:val="00310DA1"/>
    <w:rsid w:val="00310E52"/>
    <w:rsid w:val="00310FF8"/>
    <w:rsid w:val="003113E7"/>
    <w:rsid w:val="0031177F"/>
    <w:rsid w:val="0031208E"/>
    <w:rsid w:val="00312268"/>
    <w:rsid w:val="00313917"/>
    <w:rsid w:val="00313D9D"/>
    <w:rsid w:val="00313DCC"/>
    <w:rsid w:val="00313DF4"/>
    <w:rsid w:val="00313ED9"/>
    <w:rsid w:val="00314B39"/>
    <w:rsid w:val="00314BDB"/>
    <w:rsid w:val="00314C29"/>
    <w:rsid w:val="00314EAB"/>
    <w:rsid w:val="00314EEE"/>
    <w:rsid w:val="00315075"/>
    <w:rsid w:val="003152DB"/>
    <w:rsid w:val="00315501"/>
    <w:rsid w:val="00315571"/>
    <w:rsid w:val="0031575D"/>
    <w:rsid w:val="00315AF2"/>
    <w:rsid w:val="003165AC"/>
    <w:rsid w:val="00316997"/>
    <w:rsid w:val="003169E0"/>
    <w:rsid w:val="00317903"/>
    <w:rsid w:val="00317C20"/>
    <w:rsid w:val="0032006D"/>
    <w:rsid w:val="003206B8"/>
    <w:rsid w:val="003208A3"/>
    <w:rsid w:val="00320AF7"/>
    <w:rsid w:val="00320BEB"/>
    <w:rsid w:val="00321EA0"/>
    <w:rsid w:val="0032214D"/>
    <w:rsid w:val="00322385"/>
    <w:rsid w:val="00322513"/>
    <w:rsid w:val="00322AC8"/>
    <w:rsid w:val="003231CD"/>
    <w:rsid w:val="00323A43"/>
    <w:rsid w:val="00323EA3"/>
    <w:rsid w:val="00324458"/>
    <w:rsid w:val="00324DE7"/>
    <w:rsid w:val="00324E5B"/>
    <w:rsid w:val="00325B57"/>
    <w:rsid w:val="0032618B"/>
    <w:rsid w:val="003264E3"/>
    <w:rsid w:val="003265F5"/>
    <w:rsid w:val="00326901"/>
    <w:rsid w:val="00327345"/>
    <w:rsid w:val="0032792A"/>
    <w:rsid w:val="00327E7C"/>
    <w:rsid w:val="0033010F"/>
    <w:rsid w:val="0033052F"/>
    <w:rsid w:val="003309BD"/>
    <w:rsid w:val="00330B54"/>
    <w:rsid w:val="00330B6E"/>
    <w:rsid w:val="00331074"/>
    <w:rsid w:val="003314C9"/>
    <w:rsid w:val="00331539"/>
    <w:rsid w:val="0033170B"/>
    <w:rsid w:val="00331D56"/>
    <w:rsid w:val="003320DB"/>
    <w:rsid w:val="003324B9"/>
    <w:rsid w:val="0033272C"/>
    <w:rsid w:val="0033286E"/>
    <w:rsid w:val="00332965"/>
    <w:rsid w:val="00332C42"/>
    <w:rsid w:val="00332EFD"/>
    <w:rsid w:val="003339D7"/>
    <w:rsid w:val="003340D1"/>
    <w:rsid w:val="003344C2"/>
    <w:rsid w:val="003345F2"/>
    <w:rsid w:val="0033464B"/>
    <w:rsid w:val="00334A30"/>
    <w:rsid w:val="00334B82"/>
    <w:rsid w:val="00334CA6"/>
    <w:rsid w:val="0033563A"/>
    <w:rsid w:val="00335897"/>
    <w:rsid w:val="003359E0"/>
    <w:rsid w:val="00335FCD"/>
    <w:rsid w:val="003365E5"/>
    <w:rsid w:val="00336A8F"/>
    <w:rsid w:val="00336ED0"/>
    <w:rsid w:val="00337029"/>
    <w:rsid w:val="00337063"/>
    <w:rsid w:val="003371F7"/>
    <w:rsid w:val="00337214"/>
    <w:rsid w:val="0033772B"/>
    <w:rsid w:val="00337B40"/>
    <w:rsid w:val="00337DE8"/>
    <w:rsid w:val="00337EA1"/>
    <w:rsid w:val="00340337"/>
    <w:rsid w:val="00340ED7"/>
    <w:rsid w:val="0034115F"/>
    <w:rsid w:val="00341436"/>
    <w:rsid w:val="00341B37"/>
    <w:rsid w:val="00341C0B"/>
    <w:rsid w:val="00341C0E"/>
    <w:rsid w:val="00341F25"/>
    <w:rsid w:val="00342317"/>
    <w:rsid w:val="0034239C"/>
    <w:rsid w:val="003423DE"/>
    <w:rsid w:val="003426FA"/>
    <w:rsid w:val="00342732"/>
    <w:rsid w:val="00342844"/>
    <w:rsid w:val="003428BD"/>
    <w:rsid w:val="00342AEC"/>
    <w:rsid w:val="0034332F"/>
    <w:rsid w:val="003433DD"/>
    <w:rsid w:val="00343C14"/>
    <w:rsid w:val="00343E7A"/>
    <w:rsid w:val="00343F94"/>
    <w:rsid w:val="00345050"/>
    <w:rsid w:val="003450DD"/>
    <w:rsid w:val="00345142"/>
    <w:rsid w:val="003452BB"/>
    <w:rsid w:val="00345985"/>
    <w:rsid w:val="0034621A"/>
    <w:rsid w:val="0034635C"/>
    <w:rsid w:val="003465DB"/>
    <w:rsid w:val="003465DC"/>
    <w:rsid w:val="003466D2"/>
    <w:rsid w:val="003466D3"/>
    <w:rsid w:val="0034671B"/>
    <w:rsid w:val="0034689D"/>
    <w:rsid w:val="00346A28"/>
    <w:rsid w:val="003470B7"/>
    <w:rsid w:val="0034774D"/>
    <w:rsid w:val="0034775D"/>
    <w:rsid w:val="00347CA3"/>
    <w:rsid w:val="00347ED7"/>
    <w:rsid w:val="00347FF6"/>
    <w:rsid w:val="0035001D"/>
    <w:rsid w:val="00350187"/>
    <w:rsid w:val="003501B3"/>
    <w:rsid w:val="0035048F"/>
    <w:rsid w:val="00350570"/>
    <w:rsid w:val="003505BE"/>
    <w:rsid w:val="003506D6"/>
    <w:rsid w:val="0035074F"/>
    <w:rsid w:val="00350CC4"/>
    <w:rsid w:val="0035169D"/>
    <w:rsid w:val="003516AE"/>
    <w:rsid w:val="00351750"/>
    <w:rsid w:val="00351A35"/>
    <w:rsid w:val="00351AD2"/>
    <w:rsid w:val="003520B0"/>
    <w:rsid w:val="00353A32"/>
    <w:rsid w:val="00353B6B"/>
    <w:rsid w:val="00353EC6"/>
    <w:rsid w:val="0035489A"/>
    <w:rsid w:val="003548AC"/>
    <w:rsid w:val="00354C8D"/>
    <w:rsid w:val="00354E31"/>
    <w:rsid w:val="00354F4F"/>
    <w:rsid w:val="00355275"/>
    <w:rsid w:val="003554B1"/>
    <w:rsid w:val="0035595C"/>
    <w:rsid w:val="00355DCD"/>
    <w:rsid w:val="0035642B"/>
    <w:rsid w:val="00356695"/>
    <w:rsid w:val="00356877"/>
    <w:rsid w:val="0035690E"/>
    <w:rsid w:val="00356A51"/>
    <w:rsid w:val="0035719C"/>
    <w:rsid w:val="003575A7"/>
    <w:rsid w:val="00357B59"/>
    <w:rsid w:val="00357C88"/>
    <w:rsid w:val="00357E82"/>
    <w:rsid w:val="0036020F"/>
    <w:rsid w:val="0036050A"/>
    <w:rsid w:val="003605DF"/>
    <w:rsid w:val="00360653"/>
    <w:rsid w:val="0036109B"/>
    <w:rsid w:val="0036122B"/>
    <w:rsid w:val="00361EAF"/>
    <w:rsid w:val="00362256"/>
    <w:rsid w:val="003626BC"/>
    <w:rsid w:val="00362B64"/>
    <w:rsid w:val="00362F71"/>
    <w:rsid w:val="003630BF"/>
    <w:rsid w:val="00363395"/>
    <w:rsid w:val="003635B2"/>
    <w:rsid w:val="00363B12"/>
    <w:rsid w:val="00363BB1"/>
    <w:rsid w:val="00363F33"/>
    <w:rsid w:val="003645FF"/>
    <w:rsid w:val="0036460B"/>
    <w:rsid w:val="0036477B"/>
    <w:rsid w:val="00364A9F"/>
    <w:rsid w:val="00364CB5"/>
    <w:rsid w:val="00365239"/>
    <w:rsid w:val="0036537D"/>
    <w:rsid w:val="00365547"/>
    <w:rsid w:val="00365E12"/>
    <w:rsid w:val="00365F07"/>
    <w:rsid w:val="00365FB4"/>
    <w:rsid w:val="00366351"/>
    <w:rsid w:val="00366790"/>
    <w:rsid w:val="00366B3A"/>
    <w:rsid w:val="00366B69"/>
    <w:rsid w:val="00366E77"/>
    <w:rsid w:val="00366FC3"/>
    <w:rsid w:val="00367A28"/>
    <w:rsid w:val="00367EB6"/>
    <w:rsid w:val="00370035"/>
    <w:rsid w:val="00370404"/>
    <w:rsid w:val="0037065E"/>
    <w:rsid w:val="00370774"/>
    <w:rsid w:val="003707D0"/>
    <w:rsid w:val="003709AF"/>
    <w:rsid w:val="00370C26"/>
    <w:rsid w:val="0037115A"/>
    <w:rsid w:val="0037178F"/>
    <w:rsid w:val="00371AF1"/>
    <w:rsid w:val="0037225D"/>
    <w:rsid w:val="00372F70"/>
    <w:rsid w:val="003733F1"/>
    <w:rsid w:val="00373527"/>
    <w:rsid w:val="003735FC"/>
    <w:rsid w:val="00373666"/>
    <w:rsid w:val="0037368E"/>
    <w:rsid w:val="003737FE"/>
    <w:rsid w:val="003749D6"/>
    <w:rsid w:val="00374BE7"/>
    <w:rsid w:val="003751FD"/>
    <w:rsid w:val="003753A4"/>
    <w:rsid w:val="00375AB3"/>
    <w:rsid w:val="00375C01"/>
    <w:rsid w:val="00375E2D"/>
    <w:rsid w:val="00376011"/>
    <w:rsid w:val="003765AE"/>
    <w:rsid w:val="00376B92"/>
    <w:rsid w:val="00376C54"/>
    <w:rsid w:val="003772B8"/>
    <w:rsid w:val="00377383"/>
    <w:rsid w:val="003775D4"/>
    <w:rsid w:val="00377938"/>
    <w:rsid w:val="0037793B"/>
    <w:rsid w:val="003779E5"/>
    <w:rsid w:val="003800E6"/>
    <w:rsid w:val="0038021E"/>
    <w:rsid w:val="00380732"/>
    <w:rsid w:val="00380A5E"/>
    <w:rsid w:val="003814E0"/>
    <w:rsid w:val="003815BC"/>
    <w:rsid w:val="00381601"/>
    <w:rsid w:val="003816B5"/>
    <w:rsid w:val="003817D6"/>
    <w:rsid w:val="00381840"/>
    <w:rsid w:val="00381D11"/>
    <w:rsid w:val="0038235F"/>
    <w:rsid w:val="00382626"/>
    <w:rsid w:val="00382B07"/>
    <w:rsid w:val="00382E16"/>
    <w:rsid w:val="00383011"/>
    <w:rsid w:val="003830DC"/>
    <w:rsid w:val="00383405"/>
    <w:rsid w:val="00383BBF"/>
    <w:rsid w:val="003840E4"/>
    <w:rsid w:val="0038442F"/>
    <w:rsid w:val="003848D1"/>
    <w:rsid w:val="00385350"/>
    <w:rsid w:val="00385AB9"/>
    <w:rsid w:val="00385C71"/>
    <w:rsid w:val="00385F12"/>
    <w:rsid w:val="00386006"/>
    <w:rsid w:val="00386E88"/>
    <w:rsid w:val="00387839"/>
    <w:rsid w:val="00387985"/>
    <w:rsid w:val="00387AC6"/>
    <w:rsid w:val="00390064"/>
    <w:rsid w:val="00390170"/>
    <w:rsid w:val="003909F2"/>
    <w:rsid w:val="00390AF1"/>
    <w:rsid w:val="00390C93"/>
    <w:rsid w:val="00390CBC"/>
    <w:rsid w:val="00391209"/>
    <w:rsid w:val="003912F7"/>
    <w:rsid w:val="00391D62"/>
    <w:rsid w:val="00391EAB"/>
    <w:rsid w:val="00391EAF"/>
    <w:rsid w:val="0039212F"/>
    <w:rsid w:val="003927D2"/>
    <w:rsid w:val="003927EA"/>
    <w:rsid w:val="003927EC"/>
    <w:rsid w:val="00392AFD"/>
    <w:rsid w:val="00392B4E"/>
    <w:rsid w:val="00392C9E"/>
    <w:rsid w:val="00392FF9"/>
    <w:rsid w:val="00393476"/>
    <w:rsid w:val="00393519"/>
    <w:rsid w:val="003937A9"/>
    <w:rsid w:val="00393E41"/>
    <w:rsid w:val="00394045"/>
    <w:rsid w:val="0039409D"/>
    <w:rsid w:val="0039421F"/>
    <w:rsid w:val="00394283"/>
    <w:rsid w:val="00394B51"/>
    <w:rsid w:val="0039510A"/>
    <w:rsid w:val="0039569E"/>
    <w:rsid w:val="00395760"/>
    <w:rsid w:val="00395D72"/>
    <w:rsid w:val="00395DF9"/>
    <w:rsid w:val="00396E4F"/>
    <w:rsid w:val="00396F28"/>
    <w:rsid w:val="0039717A"/>
    <w:rsid w:val="003972CB"/>
    <w:rsid w:val="0039745C"/>
    <w:rsid w:val="003A040D"/>
    <w:rsid w:val="003A0665"/>
    <w:rsid w:val="003A0CAF"/>
    <w:rsid w:val="003A0CE1"/>
    <w:rsid w:val="003A0F25"/>
    <w:rsid w:val="003A1252"/>
    <w:rsid w:val="003A1685"/>
    <w:rsid w:val="003A1710"/>
    <w:rsid w:val="003A1759"/>
    <w:rsid w:val="003A1767"/>
    <w:rsid w:val="003A189C"/>
    <w:rsid w:val="003A19B8"/>
    <w:rsid w:val="003A1E57"/>
    <w:rsid w:val="003A20CC"/>
    <w:rsid w:val="003A2B2A"/>
    <w:rsid w:val="003A2DFC"/>
    <w:rsid w:val="003A2EDC"/>
    <w:rsid w:val="003A2F31"/>
    <w:rsid w:val="003A30A1"/>
    <w:rsid w:val="003A37F6"/>
    <w:rsid w:val="003A44B3"/>
    <w:rsid w:val="003A49ED"/>
    <w:rsid w:val="003A57A0"/>
    <w:rsid w:val="003A5BE4"/>
    <w:rsid w:val="003A5D67"/>
    <w:rsid w:val="003A69F2"/>
    <w:rsid w:val="003A6E08"/>
    <w:rsid w:val="003A7933"/>
    <w:rsid w:val="003A7B25"/>
    <w:rsid w:val="003A7BC2"/>
    <w:rsid w:val="003B018F"/>
    <w:rsid w:val="003B01A5"/>
    <w:rsid w:val="003B0239"/>
    <w:rsid w:val="003B04E0"/>
    <w:rsid w:val="003B0950"/>
    <w:rsid w:val="003B0AF4"/>
    <w:rsid w:val="003B103B"/>
    <w:rsid w:val="003B114D"/>
    <w:rsid w:val="003B143D"/>
    <w:rsid w:val="003B192B"/>
    <w:rsid w:val="003B1DAA"/>
    <w:rsid w:val="003B2356"/>
    <w:rsid w:val="003B24F7"/>
    <w:rsid w:val="003B25D4"/>
    <w:rsid w:val="003B27C1"/>
    <w:rsid w:val="003B2868"/>
    <w:rsid w:val="003B2B2A"/>
    <w:rsid w:val="003B2C61"/>
    <w:rsid w:val="003B334F"/>
    <w:rsid w:val="003B3475"/>
    <w:rsid w:val="003B34C3"/>
    <w:rsid w:val="003B3D5F"/>
    <w:rsid w:val="003B46AF"/>
    <w:rsid w:val="003B47C2"/>
    <w:rsid w:val="003B5775"/>
    <w:rsid w:val="003B577A"/>
    <w:rsid w:val="003B581D"/>
    <w:rsid w:val="003B59EF"/>
    <w:rsid w:val="003B5A38"/>
    <w:rsid w:val="003B5BB9"/>
    <w:rsid w:val="003B5C89"/>
    <w:rsid w:val="003B65CC"/>
    <w:rsid w:val="003B6A55"/>
    <w:rsid w:val="003B6E22"/>
    <w:rsid w:val="003B719F"/>
    <w:rsid w:val="003B770F"/>
    <w:rsid w:val="003B78D7"/>
    <w:rsid w:val="003B7C4F"/>
    <w:rsid w:val="003B7D6B"/>
    <w:rsid w:val="003C0887"/>
    <w:rsid w:val="003C0F1C"/>
    <w:rsid w:val="003C133D"/>
    <w:rsid w:val="003C23E2"/>
    <w:rsid w:val="003C3183"/>
    <w:rsid w:val="003C3488"/>
    <w:rsid w:val="003C34A6"/>
    <w:rsid w:val="003C34F4"/>
    <w:rsid w:val="003C3564"/>
    <w:rsid w:val="003C3D4E"/>
    <w:rsid w:val="003C42B0"/>
    <w:rsid w:val="003C42F9"/>
    <w:rsid w:val="003C432B"/>
    <w:rsid w:val="003C483F"/>
    <w:rsid w:val="003C51CD"/>
    <w:rsid w:val="003C5E52"/>
    <w:rsid w:val="003C604C"/>
    <w:rsid w:val="003C6099"/>
    <w:rsid w:val="003C60AD"/>
    <w:rsid w:val="003C66BB"/>
    <w:rsid w:val="003C6738"/>
    <w:rsid w:val="003C69DA"/>
    <w:rsid w:val="003C6BCE"/>
    <w:rsid w:val="003C708C"/>
    <w:rsid w:val="003C7523"/>
    <w:rsid w:val="003C7828"/>
    <w:rsid w:val="003D02D3"/>
    <w:rsid w:val="003D0776"/>
    <w:rsid w:val="003D084D"/>
    <w:rsid w:val="003D0BEA"/>
    <w:rsid w:val="003D0CFE"/>
    <w:rsid w:val="003D15E2"/>
    <w:rsid w:val="003D1C77"/>
    <w:rsid w:val="003D1C95"/>
    <w:rsid w:val="003D1E28"/>
    <w:rsid w:val="003D20F5"/>
    <w:rsid w:val="003D22C7"/>
    <w:rsid w:val="003D27AD"/>
    <w:rsid w:val="003D2BBA"/>
    <w:rsid w:val="003D2BBB"/>
    <w:rsid w:val="003D2E1F"/>
    <w:rsid w:val="003D3341"/>
    <w:rsid w:val="003D335C"/>
    <w:rsid w:val="003D339C"/>
    <w:rsid w:val="003D3492"/>
    <w:rsid w:val="003D36EF"/>
    <w:rsid w:val="003D378B"/>
    <w:rsid w:val="003D3A7E"/>
    <w:rsid w:val="003D3B9A"/>
    <w:rsid w:val="003D3C50"/>
    <w:rsid w:val="003D44F3"/>
    <w:rsid w:val="003D4C41"/>
    <w:rsid w:val="003D56E4"/>
    <w:rsid w:val="003D5C38"/>
    <w:rsid w:val="003D5CE3"/>
    <w:rsid w:val="003D5EE5"/>
    <w:rsid w:val="003D5FAF"/>
    <w:rsid w:val="003D63D2"/>
    <w:rsid w:val="003D67CF"/>
    <w:rsid w:val="003D680E"/>
    <w:rsid w:val="003D6A38"/>
    <w:rsid w:val="003D6BD8"/>
    <w:rsid w:val="003D7483"/>
    <w:rsid w:val="003D7508"/>
    <w:rsid w:val="003D7B43"/>
    <w:rsid w:val="003D7FD9"/>
    <w:rsid w:val="003E01A6"/>
    <w:rsid w:val="003E024F"/>
    <w:rsid w:val="003E06B3"/>
    <w:rsid w:val="003E0BAC"/>
    <w:rsid w:val="003E1050"/>
    <w:rsid w:val="003E11CE"/>
    <w:rsid w:val="003E13A1"/>
    <w:rsid w:val="003E146D"/>
    <w:rsid w:val="003E1623"/>
    <w:rsid w:val="003E1ABE"/>
    <w:rsid w:val="003E1AEF"/>
    <w:rsid w:val="003E26EB"/>
    <w:rsid w:val="003E2AB6"/>
    <w:rsid w:val="003E2B2A"/>
    <w:rsid w:val="003E2FDE"/>
    <w:rsid w:val="003E345C"/>
    <w:rsid w:val="003E377E"/>
    <w:rsid w:val="003E392F"/>
    <w:rsid w:val="003E3BDE"/>
    <w:rsid w:val="003E446C"/>
    <w:rsid w:val="003E48F0"/>
    <w:rsid w:val="003E4BE7"/>
    <w:rsid w:val="003E4D41"/>
    <w:rsid w:val="003E4D70"/>
    <w:rsid w:val="003E5074"/>
    <w:rsid w:val="003E54D1"/>
    <w:rsid w:val="003E5898"/>
    <w:rsid w:val="003E595F"/>
    <w:rsid w:val="003E59BA"/>
    <w:rsid w:val="003E5A93"/>
    <w:rsid w:val="003E5FCD"/>
    <w:rsid w:val="003E62C4"/>
    <w:rsid w:val="003E6345"/>
    <w:rsid w:val="003E646A"/>
    <w:rsid w:val="003E654B"/>
    <w:rsid w:val="003E7034"/>
    <w:rsid w:val="003E7228"/>
    <w:rsid w:val="003E72D1"/>
    <w:rsid w:val="003E7598"/>
    <w:rsid w:val="003E7912"/>
    <w:rsid w:val="003E7BBD"/>
    <w:rsid w:val="003F01A9"/>
    <w:rsid w:val="003F0890"/>
    <w:rsid w:val="003F0C7E"/>
    <w:rsid w:val="003F1167"/>
    <w:rsid w:val="003F1522"/>
    <w:rsid w:val="003F199F"/>
    <w:rsid w:val="003F1DD1"/>
    <w:rsid w:val="003F208F"/>
    <w:rsid w:val="003F238C"/>
    <w:rsid w:val="003F271D"/>
    <w:rsid w:val="003F2909"/>
    <w:rsid w:val="003F2D0E"/>
    <w:rsid w:val="003F30F4"/>
    <w:rsid w:val="003F38D7"/>
    <w:rsid w:val="003F3B93"/>
    <w:rsid w:val="003F44C2"/>
    <w:rsid w:val="003F44F5"/>
    <w:rsid w:val="003F4B0F"/>
    <w:rsid w:val="003F53D2"/>
    <w:rsid w:val="003F54B5"/>
    <w:rsid w:val="003F5514"/>
    <w:rsid w:val="003F6680"/>
    <w:rsid w:val="003F6EE1"/>
    <w:rsid w:val="003F72A1"/>
    <w:rsid w:val="003F799D"/>
    <w:rsid w:val="00400480"/>
    <w:rsid w:val="004005E4"/>
    <w:rsid w:val="004007B0"/>
    <w:rsid w:val="00400A29"/>
    <w:rsid w:val="00400BE0"/>
    <w:rsid w:val="00400CE8"/>
    <w:rsid w:val="00400F05"/>
    <w:rsid w:val="004017AE"/>
    <w:rsid w:val="00401971"/>
    <w:rsid w:val="00401C28"/>
    <w:rsid w:val="00401DC4"/>
    <w:rsid w:val="00401EB9"/>
    <w:rsid w:val="00401F65"/>
    <w:rsid w:val="0040226A"/>
    <w:rsid w:val="00402565"/>
    <w:rsid w:val="00402B46"/>
    <w:rsid w:val="00403052"/>
    <w:rsid w:val="004033BF"/>
    <w:rsid w:val="0040395F"/>
    <w:rsid w:val="00403A5B"/>
    <w:rsid w:val="00403B78"/>
    <w:rsid w:val="00403C04"/>
    <w:rsid w:val="00403CF2"/>
    <w:rsid w:val="00403D3B"/>
    <w:rsid w:val="00403DED"/>
    <w:rsid w:val="00403E9B"/>
    <w:rsid w:val="004040BB"/>
    <w:rsid w:val="00404502"/>
    <w:rsid w:val="004046BD"/>
    <w:rsid w:val="0040476F"/>
    <w:rsid w:val="00404ED2"/>
    <w:rsid w:val="00404F82"/>
    <w:rsid w:val="00405544"/>
    <w:rsid w:val="004056F4"/>
    <w:rsid w:val="0040585A"/>
    <w:rsid w:val="00405944"/>
    <w:rsid w:val="00406700"/>
    <w:rsid w:val="0040677E"/>
    <w:rsid w:val="004068E4"/>
    <w:rsid w:val="00407E3C"/>
    <w:rsid w:val="00410276"/>
    <w:rsid w:val="00410A6C"/>
    <w:rsid w:val="00410E38"/>
    <w:rsid w:val="004111CC"/>
    <w:rsid w:val="004111F7"/>
    <w:rsid w:val="0041133C"/>
    <w:rsid w:val="00411CBB"/>
    <w:rsid w:val="0041224C"/>
    <w:rsid w:val="004126FC"/>
    <w:rsid w:val="00412ADE"/>
    <w:rsid w:val="00412D92"/>
    <w:rsid w:val="00413038"/>
    <w:rsid w:val="00413598"/>
    <w:rsid w:val="004139BF"/>
    <w:rsid w:val="00413A4D"/>
    <w:rsid w:val="00413A59"/>
    <w:rsid w:val="00414274"/>
    <w:rsid w:val="00414829"/>
    <w:rsid w:val="0041484F"/>
    <w:rsid w:val="00414B67"/>
    <w:rsid w:val="00415397"/>
    <w:rsid w:val="00415544"/>
    <w:rsid w:val="004157F4"/>
    <w:rsid w:val="00415984"/>
    <w:rsid w:val="004159A5"/>
    <w:rsid w:val="00416391"/>
    <w:rsid w:val="0041648B"/>
    <w:rsid w:val="0041649F"/>
    <w:rsid w:val="00416AAB"/>
    <w:rsid w:val="00416D2B"/>
    <w:rsid w:val="00416D7A"/>
    <w:rsid w:val="00416F8D"/>
    <w:rsid w:val="00417224"/>
    <w:rsid w:val="00417876"/>
    <w:rsid w:val="004178F9"/>
    <w:rsid w:val="00417986"/>
    <w:rsid w:val="00417A52"/>
    <w:rsid w:val="00417DBC"/>
    <w:rsid w:val="004203AC"/>
    <w:rsid w:val="00420B52"/>
    <w:rsid w:val="00420B92"/>
    <w:rsid w:val="00420C33"/>
    <w:rsid w:val="00420CF4"/>
    <w:rsid w:val="004216CF"/>
    <w:rsid w:val="00421C6D"/>
    <w:rsid w:val="00421DB8"/>
    <w:rsid w:val="00422483"/>
    <w:rsid w:val="004227B6"/>
    <w:rsid w:val="0042298C"/>
    <w:rsid w:val="00422B2D"/>
    <w:rsid w:val="00422CED"/>
    <w:rsid w:val="00423CE0"/>
    <w:rsid w:val="00423FD2"/>
    <w:rsid w:val="00424759"/>
    <w:rsid w:val="0042596F"/>
    <w:rsid w:val="00425FD2"/>
    <w:rsid w:val="00426454"/>
    <w:rsid w:val="004264A2"/>
    <w:rsid w:val="00426C69"/>
    <w:rsid w:val="00426E20"/>
    <w:rsid w:val="00427318"/>
    <w:rsid w:val="0042741C"/>
    <w:rsid w:val="004275F3"/>
    <w:rsid w:val="00427C9B"/>
    <w:rsid w:val="00427DD8"/>
    <w:rsid w:val="00427E43"/>
    <w:rsid w:val="0043017F"/>
    <w:rsid w:val="0043094C"/>
    <w:rsid w:val="00430FD1"/>
    <w:rsid w:val="00431043"/>
    <w:rsid w:val="004311BE"/>
    <w:rsid w:val="00431973"/>
    <w:rsid w:val="00431AA5"/>
    <w:rsid w:val="00431B64"/>
    <w:rsid w:val="00432577"/>
    <w:rsid w:val="00432DAC"/>
    <w:rsid w:val="00432F26"/>
    <w:rsid w:val="00432F81"/>
    <w:rsid w:val="0043305A"/>
    <w:rsid w:val="00433701"/>
    <w:rsid w:val="00433981"/>
    <w:rsid w:val="004339E4"/>
    <w:rsid w:val="00433BC6"/>
    <w:rsid w:val="00433E77"/>
    <w:rsid w:val="00433FDC"/>
    <w:rsid w:val="0043473B"/>
    <w:rsid w:val="0043477F"/>
    <w:rsid w:val="00434823"/>
    <w:rsid w:val="004349D1"/>
    <w:rsid w:val="00434A6C"/>
    <w:rsid w:val="00434DBE"/>
    <w:rsid w:val="00435429"/>
    <w:rsid w:val="004356C8"/>
    <w:rsid w:val="004357F5"/>
    <w:rsid w:val="00435B83"/>
    <w:rsid w:val="00435F8E"/>
    <w:rsid w:val="004365FB"/>
    <w:rsid w:val="0043693C"/>
    <w:rsid w:val="00436EE2"/>
    <w:rsid w:val="00437646"/>
    <w:rsid w:val="00437683"/>
    <w:rsid w:val="00440010"/>
    <w:rsid w:val="00440349"/>
    <w:rsid w:val="00440A0D"/>
    <w:rsid w:val="00440A4A"/>
    <w:rsid w:val="00441A88"/>
    <w:rsid w:val="00441D46"/>
    <w:rsid w:val="00441D55"/>
    <w:rsid w:val="00442445"/>
    <w:rsid w:val="00442B0A"/>
    <w:rsid w:val="00444159"/>
    <w:rsid w:val="004441C1"/>
    <w:rsid w:val="004442F8"/>
    <w:rsid w:val="004443C7"/>
    <w:rsid w:val="004443C9"/>
    <w:rsid w:val="00444A3D"/>
    <w:rsid w:val="00444B36"/>
    <w:rsid w:val="00444C51"/>
    <w:rsid w:val="00444C8C"/>
    <w:rsid w:val="00444FB0"/>
    <w:rsid w:val="00445777"/>
    <w:rsid w:val="004459D6"/>
    <w:rsid w:val="0044618F"/>
    <w:rsid w:val="004461B7"/>
    <w:rsid w:val="004468F8"/>
    <w:rsid w:val="00446B56"/>
    <w:rsid w:val="00446B9E"/>
    <w:rsid w:val="00446E97"/>
    <w:rsid w:val="00446FAE"/>
    <w:rsid w:val="00446FDD"/>
    <w:rsid w:val="004475AD"/>
    <w:rsid w:val="0044778F"/>
    <w:rsid w:val="00447F6B"/>
    <w:rsid w:val="00447F8E"/>
    <w:rsid w:val="00447FEE"/>
    <w:rsid w:val="00450092"/>
    <w:rsid w:val="004501C7"/>
    <w:rsid w:val="004504A8"/>
    <w:rsid w:val="004509CE"/>
    <w:rsid w:val="00450A5F"/>
    <w:rsid w:val="00450DE2"/>
    <w:rsid w:val="00451000"/>
    <w:rsid w:val="004511BD"/>
    <w:rsid w:val="004517BF"/>
    <w:rsid w:val="00452003"/>
    <w:rsid w:val="00452082"/>
    <w:rsid w:val="00452270"/>
    <w:rsid w:val="0045251A"/>
    <w:rsid w:val="00452B85"/>
    <w:rsid w:val="00452BAD"/>
    <w:rsid w:val="00452BFD"/>
    <w:rsid w:val="00452F62"/>
    <w:rsid w:val="00453DF6"/>
    <w:rsid w:val="00453E00"/>
    <w:rsid w:val="00454315"/>
    <w:rsid w:val="004547A3"/>
    <w:rsid w:val="0045482C"/>
    <w:rsid w:val="0045492E"/>
    <w:rsid w:val="00454F59"/>
    <w:rsid w:val="004553A8"/>
    <w:rsid w:val="004553C0"/>
    <w:rsid w:val="004555C8"/>
    <w:rsid w:val="0045565D"/>
    <w:rsid w:val="004556E3"/>
    <w:rsid w:val="00455B06"/>
    <w:rsid w:val="00455E07"/>
    <w:rsid w:val="004563CD"/>
    <w:rsid w:val="004564B2"/>
    <w:rsid w:val="00456629"/>
    <w:rsid w:val="0045687E"/>
    <w:rsid w:val="00456D34"/>
    <w:rsid w:val="00456E64"/>
    <w:rsid w:val="004577E7"/>
    <w:rsid w:val="00457C05"/>
    <w:rsid w:val="00460288"/>
    <w:rsid w:val="00460367"/>
    <w:rsid w:val="00460838"/>
    <w:rsid w:val="004608F5"/>
    <w:rsid w:val="004613A9"/>
    <w:rsid w:val="0046171A"/>
    <w:rsid w:val="00461939"/>
    <w:rsid w:val="00461D22"/>
    <w:rsid w:val="00461E21"/>
    <w:rsid w:val="00461EC0"/>
    <w:rsid w:val="004625C3"/>
    <w:rsid w:val="004634CE"/>
    <w:rsid w:val="004638D4"/>
    <w:rsid w:val="0046394B"/>
    <w:rsid w:val="00463ACB"/>
    <w:rsid w:val="004640D9"/>
    <w:rsid w:val="0046423A"/>
    <w:rsid w:val="00464B7F"/>
    <w:rsid w:val="00465550"/>
    <w:rsid w:val="0046622B"/>
    <w:rsid w:val="00466577"/>
    <w:rsid w:val="00466AAB"/>
    <w:rsid w:val="004672F7"/>
    <w:rsid w:val="00467851"/>
    <w:rsid w:val="004678AD"/>
    <w:rsid w:val="00467D2C"/>
    <w:rsid w:val="00467E5B"/>
    <w:rsid w:val="00467FDE"/>
    <w:rsid w:val="00470067"/>
    <w:rsid w:val="004713BC"/>
    <w:rsid w:val="004716CC"/>
    <w:rsid w:val="0047198E"/>
    <w:rsid w:val="00472238"/>
    <w:rsid w:val="004722CB"/>
    <w:rsid w:val="004723BF"/>
    <w:rsid w:val="00472B07"/>
    <w:rsid w:val="00472E9A"/>
    <w:rsid w:val="004735E3"/>
    <w:rsid w:val="004737BC"/>
    <w:rsid w:val="00473F06"/>
    <w:rsid w:val="004747A7"/>
    <w:rsid w:val="00474BE4"/>
    <w:rsid w:val="00474D31"/>
    <w:rsid w:val="00474D5A"/>
    <w:rsid w:val="00474DFB"/>
    <w:rsid w:val="00474F78"/>
    <w:rsid w:val="0047503D"/>
    <w:rsid w:val="00475166"/>
    <w:rsid w:val="004751C3"/>
    <w:rsid w:val="00475482"/>
    <w:rsid w:val="00475D80"/>
    <w:rsid w:val="00476600"/>
    <w:rsid w:val="004767D8"/>
    <w:rsid w:val="00476C3E"/>
    <w:rsid w:val="004770A0"/>
    <w:rsid w:val="00477369"/>
    <w:rsid w:val="004779AA"/>
    <w:rsid w:val="004779E2"/>
    <w:rsid w:val="00477DAA"/>
    <w:rsid w:val="00477F29"/>
    <w:rsid w:val="00480051"/>
    <w:rsid w:val="0048005C"/>
    <w:rsid w:val="0048037F"/>
    <w:rsid w:val="0048058A"/>
    <w:rsid w:val="0048114C"/>
    <w:rsid w:val="004815A4"/>
    <w:rsid w:val="00481A00"/>
    <w:rsid w:val="00481B5F"/>
    <w:rsid w:val="00481CE6"/>
    <w:rsid w:val="00481CF8"/>
    <w:rsid w:val="00481D45"/>
    <w:rsid w:val="0048208F"/>
    <w:rsid w:val="004822C4"/>
    <w:rsid w:val="0048266E"/>
    <w:rsid w:val="00482790"/>
    <w:rsid w:val="00482AB0"/>
    <w:rsid w:val="00482F6F"/>
    <w:rsid w:val="00482FE6"/>
    <w:rsid w:val="00483419"/>
    <w:rsid w:val="0048425E"/>
    <w:rsid w:val="004842C3"/>
    <w:rsid w:val="004843EC"/>
    <w:rsid w:val="00484715"/>
    <w:rsid w:val="0048486E"/>
    <w:rsid w:val="00484A73"/>
    <w:rsid w:val="00484AB4"/>
    <w:rsid w:val="00484EAA"/>
    <w:rsid w:val="004851B4"/>
    <w:rsid w:val="004852D2"/>
    <w:rsid w:val="004856B2"/>
    <w:rsid w:val="004856FD"/>
    <w:rsid w:val="00485C48"/>
    <w:rsid w:val="00485EA0"/>
    <w:rsid w:val="00485F95"/>
    <w:rsid w:val="00486A34"/>
    <w:rsid w:val="00486B28"/>
    <w:rsid w:val="00486D4E"/>
    <w:rsid w:val="00486E9D"/>
    <w:rsid w:val="00486EC0"/>
    <w:rsid w:val="00487244"/>
    <w:rsid w:val="00487266"/>
    <w:rsid w:val="00487287"/>
    <w:rsid w:val="004873F4"/>
    <w:rsid w:val="00487642"/>
    <w:rsid w:val="004878CB"/>
    <w:rsid w:val="00487955"/>
    <w:rsid w:val="00487C97"/>
    <w:rsid w:val="004904BE"/>
    <w:rsid w:val="00490D39"/>
    <w:rsid w:val="00491006"/>
    <w:rsid w:val="004912C5"/>
    <w:rsid w:val="004912E1"/>
    <w:rsid w:val="00491510"/>
    <w:rsid w:val="004915F5"/>
    <w:rsid w:val="00491837"/>
    <w:rsid w:val="00491840"/>
    <w:rsid w:val="00491A81"/>
    <w:rsid w:val="00491AA6"/>
    <w:rsid w:val="00491FB9"/>
    <w:rsid w:val="0049234B"/>
    <w:rsid w:val="004924B5"/>
    <w:rsid w:val="00492DED"/>
    <w:rsid w:val="00493049"/>
    <w:rsid w:val="00493299"/>
    <w:rsid w:val="0049353E"/>
    <w:rsid w:val="0049359B"/>
    <w:rsid w:val="00493919"/>
    <w:rsid w:val="00493940"/>
    <w:rsid w:val="004939D5"/>
    <w:rsid w:val="00493D39"/>
    <w:rsid w:val="00494941"/>
    <w:rsid w:val="00494C21"/>
    <w:rsid w:val="00494E35"/>
    <w:rsid w:val="00494EA4"/>
    <w:rsid w:val="00494EEC"/>
    <w:rsid w:val="00494F20"/>
    <w:rsid w:val="0049520B"/>
    <w:rsid w:val="004957DC"/>
    <w:rsid w:val="00495DA0"/>
    <w:rsid w:val="004960D9"/>
    <w:rsid w:val="00496C6E"/>
    <w:rsid w:val="004971E6"/>
    <w:rsid w:val="00497DCE"/>
    <w:rsid w:val="004A09F5"/>
    <w:rsid w:val="004A10CF"/>
    <w:rsid w:val="004A1119"/>
    <w:rsid w:val="004A1421"/>
    <w:rsid w:val="004A14CB"/>
    <w:rsid w:val="004A1829"/>
    <w:rsid w:val="004A1AFE"/>
    <w:rsid w:val="004A1F78"/>
    <w:rsid w:val="004A257B"/>
    <w:rsid w:val="004A2686"/>
    <w:rsid w:val="004A2CDF"/>
    <w:rsid w:val="004A2E04"/>
    <w:rsid w:val="004A3296"/>
    <w:rsid w:val="004A3FD8"/>
    <w:rsid w:val="004A4D14"/>
    <w:rsid w:val="004A4D25"/>
    <w:rsid w:val="004A4EF7"/>
    <w:rsid w:val="004A4F20"/>
    <w:rsid w:val="004A5170"/>
    <w:rsid w:val="004A546E"/>
    <w:rsid w:val="004A564E"/>
    <w:rsid w:val="004A5B88"/>
    <w:rsid w:val="004A5BC2"/>
    <w:rsid w:val="004A5F5F"/>
    <w:rsid w:val="004A5FF9"/>
    <w:rsid w:val="004A657E"/>
    <w:rsid w:val="004A662B"/>
    <w:rsid w:val="004A6AF1"/>
    <w:rsid w:val="004A7775"/>
    <w:rsid w:val="004A78DB"/>
    <w:rsid w:val="004A7A24"/>
    <w:rsid w:val="004A7D18"/>
    <w:rsid w:val="004B04C9"/>
    <w:rsid w:val="004B04E7"/>
    <w:rsid w:val="004B0549"/>
    <w:rsid w:val="004B17D7"/>
    <w:rsid w:val="004B1936"/>
    <w:rsid w:val="004B1CCB"/>
    <w:rsid w:val="004B1EC4"/>
    <w:rsid w:val="004B1F09"/>
    <w:rsid w:val="004B2247"/>
    <w:rsid w:val="004B22C2"/>
    <w:rsid w:val="004B2ADB"/>
    <w:rsid w:val="004B2B5D"/>
    <w:rsid w:val="004B2B8B"/>
    <w:rsid w:val="004B2CB5"/>
    <w:rsid w:val="004B2D46"/>
    <w:rsid w:val="004B309C"/>
    <w:rsid w:val="004B3391"/>
    <w:rsid w:val="004B392B"/>
    <w:rsid w:val="004B4558"/>
    <w:rsid w:val="004B46C3"/>
    <w:rsid w:val="004B46D4"/>
    <w:rsid w:val="004B47C8"/>
    <w:rsid w:val="004B49DB"/>
    <w:rsid w:val="004B4E56"/>
    <w:rsid w:val="004B5C79"/>
    <w:rsid w:val="004B658A"/>
    <w:rsid w:val="004B6701"/>
    <w:rsid w:val="004B675D"/>
    <w:rsid w:val="004B68BA"/>
    <w:rsid w:val="004B69CB"/>
    <w:rsid w:val="004B6B3F"/>
    <w:rsid w:val="004B7651"/>
    <w:rsid w:val="004C00A6"/>
    <w:rsid w:val="004C06EE"/>
    <w:rsid w:val="004C071E"/>
    <w:rsid w:val="004C0CD4"/>
    <w:rsid w:val="004C0DC7"/>
    <w:rsid w:val="004C19F7"/>
    <w:rsid w:val="004C1C0A"/>
    <w:rsid w:val="004C1C0E"/>
    <w:rsid w:val="004C1F95"/>
    <w:rsid w:val="004C20B0"/>
    <w:rsid w:val="004C23D3"/>
    <w:rsid w:val="004C279E"/>
    <w:rsid w:val="004C2AF2"/>
    <w:rsid w:val="004C2D5E"/>
    <w:rsid w:val="004C31E9"/>
    <w:rsid w:val="004C3C7D"/>
    <w:rsid w:val="004C4516"/>
    <w:rsid w:val="004C4688"/>
    <w:rsid w:val="004C497A"/>
    <w:rsid w:val="004C4B08"/>
    <w:rsid w:val="004C4CE9"/>
    <w:rsid w:val="004C4D06"/>
    <w:rsid w:val="004C4D0B"/>
    <w:rsid w:val="004C5721"/>
    <w:rsid w:val="004C57FD"/>
    <w:rsid w:val="004C5B50"/>
    <w:rsid w:val="004C5E19"/>
    <w:rsid w:val="004C61C7"/>
    <w:rsid w:val="004C63C1"/>
    <w:rsid w:val="004C6423"/>
    <w:rsid w:val="004C7201"/>
    <w:rsid w:val="004C7233"/>
    <w:rsid w:val="004C7694"/>
    <w:rsid w:val="004C76F0"/>
    <w:rsid w:val="004C7DFC"/>
    <w:rsid w:val="004D1038"/>
    <w:rsid w:val="004D17BF"/>
    <w:rsid w:val="004D21BB"/>
    <w:rsid w:val="004D241A"/>
    <w:rsid w:val="004D253C"/>
    <w:rsid w:val="004D2796"/>
    <w:rsid w:val="004D27FF"/>
    <w:rsid w:val="004D296A"/>
    <w:rsid w:val="004D3331"/>
    <w:rsid w:val="004D3405"/>
    <w:rsid w:val="004D3511"/>
    <w:rsid w:val="004D38A6"/>
    <w:rsid w:val="004D3A8A"/>
    <w:rsid w:val="004D43CB"/>
    <w:rsid w:val="004D46D9"/>
    <w:rsid w:val="004D4717"/>
    <w:rsid w:val="004D47E6"/>
    <w:rsid w:val="004D4866"/>
    <w:rsid w:val="004D4892"/>
    <w:rsid w:val="004D4F2D"/>
    <w:rsid w:val="004D4FE5"/>
    <w:rsid w:val="004D54EE"/>
    <w:rsid w:val="004D5795"/>
    <w:rsid w:val="004D5E8C"/>
    <w:rsid w:val="004D5EAE"/>
    <w:rsid w:val="004D5F5B"/>
    <w:rsid w:val="004D61BD"/>
    <w:rsid w:val="004D65BB"/>
    <w:rsid w:val="004D6696"/>
    <w:rsid w:val="004D67C7"/>
    <w:rsid w:val="004D752D"/>
    <w:rsid w:val="004D7A96"/>
    <w:rsid w:val="004D7B90"/>
    <w:rsid w:val="004D7D5E"/>
    <w:rsid w:val="004D7FC7"/>
    <w:rsid w:val="004E0E37"/>
    <w:rsid w:val="004E0ECE"/>
    <w:rsid w:val="004E10F7"/>
    <w:rsid w:val="004E12B2"/>
    <w:rsid w:val="004E15CB"/>
    <w:rsid w:val="004E1B8B"/>
    <w:rsid w:val="004E2097"/>
    <w:rsid w:val="004E23D8"/>
    <w:rsid w:val="004E2807"/>
    <w:rsid w:val="004E3407"/>
    <w:rsid w:val="004E4315"/>
    <w:rsid w:val="004E43A2"/>
    <w:rsid w:val="004E54BF"/>
    <w:rsid w:val="004E6326"/>
    <w:rsid w:val="004E6367"/>
    <w:rsid w:val="004E698D"/>
    <w:rsid w:val="004E70D8"/>
    <w:rsid w:val="004E70DF"/>
    <w:rsid w:val="004E78DC"/>
    <w:rsid w:val="004E7985"/>
    <w:rsid w:val="004E7987"/>
    <w:rsid w:val="004E7EA9"/>
    <w:rsid w:val="004F077F"/>
    <w:rsid w:val="004F0E63"/>
    <w:rsid w:val="004F0E6E"/>
    <w:rsid w:val="004F174B"/>
    <w:rsid w:val="004F1982"/>
    <w:rsid w:val="004F21B9"/>
    <w:rsid w:val="004F2FCE"/>
    <w:rsid w:val="004F32CE"/>
    <w:rsid w:val="004F3E18"/>
    <w:rsid w:val="004F3E7B"/>
    <w:rsid w:val="004F45AB"/>
    <w:rsid w:val="004F470B"/>
    <w:rsid w:val="004F4900"/>
    <w:rsid w:val="004F4B0C"/>
    <w:rsid w:val="004F4EF0"/>
    <w:rsid w:val="004F51BE"/>
    <w:rsid w:val="004F5BCA"/>
    <w:rsid w:val="004F5C90"/>
    <w:rsid w:val="004F5D8B"/>
    <w:rsid w:val="004F5E88"/>
    <w:rsid w:val="004F5EC2"/>
    <w:rsid w:val="004F5F44"/>
    <w:rsid w:val="004F5F50"/>
    <w:rsid w:val="004F63B0"/>
    <w:rsid w:val="004F69E9"/>
    <w:rsid w:val="004F6C4C"/>
    <w:rsid w:val="004F6E5C"/>
    <w:rsid w:val="004F6FDB"/>
    <w:rsid w:val="004F7222"/>
    <w:rsid w:val="004F74A5"/>
    <w:rsid w:val="004F754A"/>
    <w:rsid w:val="004F7863"/>
    <w:rsid w:val="004F7D9F"/>
    <w:rsid w:val="005001B7"/>
    <w:rsid w:val="00500491"/>
    <w:rsid w:val="00500885"/>
    <w:rsid w:val="005008DD"/>
    <w:rsid w:val="00500C5D"/>
    <w:rsid w:val="005012DF"/>
    <w:rsid w:val="0050138F"/>
    <w:rsid w:val="00501BC3"/>
    <w:rsid w:val="00501CA7"/>
    <w:rsid w:val="00501E96"/>
    <w:rsid w:val="0050202D"/>
    <w:rsid w:val="00502378"/>
    <w:rsid w:val="005027EF"/>
    <w:rsid w:val="00502AA2"/>
    <w:rsid w:val="005033C4"/>
    <w:rsid w:val="0050342A"/>
    <w:rsid w:val="005035FE"/>
    <w:rsid w:val="0050374A"/>
    <w:rsid w:val="00503A5E"/>
    <w:rsid w:val="00504263"/>
    <w:rsid w:val="005047B9"/>
    <w:rsid w:val="005049DF"/>
    <w:rsid w:val="00504A09"/>
    <w:rsid w:val="00504A6F"/>
    <w:rsid w:val="00504E1C"/>
    <w:rsid w:val="00505597"/>
    <w:rsid w:val="0050573F"/>
    <w:rsid w:val="00505A15"/>
    <w:rsid w:val="00506284"/>
    <w:rsid w:val="00506C0F"/>
    <w:rsid w:val="00506ED3"/>
    <w:rsid w:val="00507022"/>
    <w:rsid w:val="0050753C"/>
    <w:rsid w:val="00507F18"/>
    <w:rsid w:val="005102D6"/>
    <w:rsid w:val="00510604"/>
    <w:rsid w:val="005108B6"/>
    <w:rsid w:val="00510957"/>
    <w:rsid w:val="005124E1"/>
    <w:rsid w:val="005126A7"/>
    <w:rsid w:val="00512872"/>
    <w:rsid w:val="0051292B"/>
    <w:rsid w:val="00512A5D"/>
    <w:rsid w:val="00512D47"/>
    <w:rsid w:val="00513146"/>
    <w:rsid w:val="0051347A"/>
    <w:rsid w:val="00513612"/>
    <w:rsid w:val="00513693"/>
    <w:rsid w:val="00513B0A"/>
    <w:rsid w:val="005146B4"/>
    <w:rsid w:val="005148E8"/>
    <w:rsid w:val="00514B44"/>
    <w:rsid w:val="0051536E"/>
    <w:rsid w:val="00515A2A"/>
    <w:rsid w:val="00515AE5"/>
    <w:rsid w:val="00515C16"/>
    <w:rsid w:val="00515D02"/>
    <w:rsid w:val="00515EC3"/>
    <w:rsid w:val="005164D1"/>
    <w:rsid w:val="00516821"/>
    <w:rsid w:val="00516C92"/>
    <w:rsid w:val="00517253"/>
    <w:rsid w:val="0051725B"/>
    <w:rsid w:val="005174C8"/>
    <w:rsid w:val="00517AA5"/>
    <w:rsid w:val="00517C0C"/>
    <w:rsid w:val="00517CC7"/>
    <w:rsid w:val="0052052F"/>
    <w:rsid w:val="0052061D"/>
    <w:rsid w:val="00520BEA"/>
    <w:rsid w:val="00520D11"/>
    <w:rsid w:val="005218DE"/>
    <w:rsid w:val="00521B8B"/>
    <w:rsid w:val="00521ED0"/>
    <w:rsid w:val="0052220E"/>
    <w:rsid w:val="00522279"/>
    <w:rsid w:val="005222F9"/>
    <w:rsid w:val="00522460"/>
    <w:rsid w:val="005227B8"/>
    <w:rsid w:val="005229DE"/>
    <w:rsid w:val="00522B28"/>
    <w:rsid w:val="00522B43"/>
    <w:rsid w:val="00522C8F"/>
    <w:rsid w:val="0052338B"/>
    <w:rsid w:val="00524713"/>
    <w:rsid w:val="00524782"/>
    <w:rsid w:val="00524790"/>
    <w:rsid w:val="0052511E"/>
    <w:rsid w:val="00525171"/>
    <w:rsid w:val="00525350"/>
    <w:rsid w:val="00525499"/>
    <w:rsid w:val="00525A0C"/>
    <w:rsid w:val="00525EAC"/>
    <w:rsid w:val="005260CF"/>
    <w:rsid w:val="005264E5"/>
    <w:rsid w:val="0052696D"/>
    <w:rsid w:val="0052705C"/>
    <w:rsid w:val="00527268"/>
    <w:rsid w:val="00527952"/>
    <w:rsid w:val="005305CE"/>
    <w:rsid w:val="005307F3"/>
    <w:rsid w:val="00530DD9"/>
    <w:rsid w:val="00530E9B"/>
    <w:rsid w:val="00530F1E"/>
    <w:rsid w:val="0053123B"/>
    <w:rsid w:val="00531672"/>
    <w:rsid w:val="005320A4"/>
    <w:rsid w:val="005322B4"/>
    <w:rsid w:val="00532324"/>
    <w:rsid w:val="0053248A"/>
    <w:rsid w:val="00532601"/>
    <w:rsid w:val="0053282D"/>
    <w:rsid w:val="00532CEB"/>
    <w:rsid w:val="00533685"/>
    <w:rsid w:val="00533A49"/>
    <w:rsid w:val="00533EAE"/>
    <w:rsid w:val="00533F3D"/>
    <w:rsid w:val="00534E6F"/>
    <w:rsid w:val="0053563D"/>
    <w:rsid w:val="00535C43"/>
    <w:rsid w:val="00535E51"/>
    <w:rsid w:val="005366CE"/>
    <w:rsid w:val="00536965"/>
    <w:rsid w:val="0053717C"/>
    <w:rsid w:val="00537656"/>
    <w:rsid w:val="00540AA8"/>
    <w:rsid w:val="00540BEF"/>
    <w:rsid w:val="00540F64"/>
    <w:rsid w:val="0054142E"/>
    <w:rsid w:val="00542265"/>
    <w:rsid w:val="00542587"/>
    <w:rsid w:val="00542DA8"/>
    <w:rsid w:val="00542EE5"/>
    <w:rsid w:val="00542F26"/>
    <w:rsid w:val="005438C7"/>
    <w:rsid w:val="00543E14"/>
    <w:rsid w:val="00543E71"/>
    <w:rsid w:val="005447F2"/>
    <w:rsid w:val="00544A60"/>
    <w:rsid w:val="00544AAB"/>
    <w:rsid w:val="00544C68"/>
    <w:rsid w:val="00544F81"/>
    <w:rsid w:val="005450A7"/>
    <w:rsid w:val="0054534D"/>
    <w:rsid w:val="00545430"/>
    <w:rsid w:val="00545774"/>
    <w:rsid w:val="00545C54"/>
    <w:rsid w:val="00546A93"/>
    <w:rsid w:val="00546D27"/>
    <w:rsid w:val="00547699"/>
    <w:rsid w:val="00550386"/>
    <w:rsid w:val="005504D4"/>
    <w:rsid w:val="0055081B"/>
    <w:rsid w:val="00550842"/>
    <w:rsid w:val="005509A3"/>
    <w:rsid w:val="00550A57"/>
    <w:rsid w:val="00551090"/>
    <w:rsid w:val="005510E9"/>
    <w:rsid w:val="005511CF"/>
    <w:rsid w:val="00551699"/>
    <w:rsid w:val="00551782"/>
    <w:rsid w:val="00551C8A"/>
    <w:rsid w:val="0055212B"/>
    <w:rsid w:val="00552197"/>
    <w:rsid w:val="00552497"/>
    <w:rsid w:val="00552499"/>
    <w:rsid w:val="005524A6"/>
    <w:rsid w:val="005525D2"/>
    <w:rsid w:val="00552640"/>
    <w:rsid w:val="00552C28"/>
    <w:rsid w:val="00552DBB"/>
    <w:rsid w:val="00553197"/>
    <w:rsid w:val="00553FCA"/>
    <w:rsid w:val="00554249"/>
    <w:rsid w:val="005542AA"/>
    <w:rsid w:val="005542B7"/>
    <w:rsid w:val="00554704"/>
    <w:rsid w:val="005549A9"/>
    <w:rsid w:val="00554A58"/>
    <w:rsid w:val="00554BE2"/>
    <w:rsid w:val="005551EB"/>
    <w:rsid w:val="0055551F"/>
    <w:rsid w:val="005555A8"/>
    <w:rsid w:val="00555A8F"/>
    <w:rsid w:val="005561CA"/>
    <w:rsid w:val="005564CA"/>
    <w:rsid w:val="00556C8B"/>
    <w:rsid w:val="0055707D"/>
    <w:rsid w:val="005572BD"/>
    <w:rsid w:val="0055760B"/>
    <w:rsid w:val="005576B7"/>
    <w:rsid w:val="00557725"/>
    <w:rsid w:val="0056020F"/>
    <w:rsid w:val="00560311"/>
    <w:rsid w:val="00560448"/>
    <w:rsid w:val="00560585"/>
    <w:rsid w:val="005608AB"/>
    <w:rsid w:val="00560F14"/>
    <w:rsid w:val="00560FAD"/>
    <w:rsid w:val="005612AF"/>
    <w:rsid w:val="0056157B"/>
    <w:rsid w:val="00561624"/>
    <w:rsid w:val="00561B4E"/>
    <w:rsid w:val="00561D89"/>
    <w:rsid w:val="00561DBC"/>
    <w:rsid w:val="0056211B"/>
    <w:rsid w:val="005624D2"/>
    <w:rsid w:val="005626AB"/>
    <w:rsid w:val="00562B9A"/>
    <w:rsid w:val="00562C0A"/>
    <w:rsid w:val="00562C57"/>
    <w:rsid w:val="00562C72"/>
    <w:rsid w:val="0056302C"/>
    <w:rsid w:val="00563357"/>
    <w:rsid w:val="00563957"/>
    <w:rsid w:val="00563A16"/>
    <w:rsid w:val="0056415A"/>
    <w:rsid w:val="00564508"/>
    <w:rsid w:val="00564690"/>
    <w:rsid w:val="0056517E"/>
    <w:rsid w:val="00565413"/>
    <w:rsid w:val="005655DB"/>
    <w:rsid w:val="005663EB"/>
    <w:rsid w:val="00566751"/>
    <w:rsid w:val="00566A8F"/>
    <w:rsid w:val="00566FEB"/>
    <w:rsid w:val="00567035"/>
    <w:rsid w:val="005671CB"/>
    <w:rsid w:val="005671E5"/>
    <w:rsid w:val="00567203"/>
    <w:rsid w:val="00567EC1"/>
    <w:rsid w:val="005701F0"/>
    <w:rsid w:val="00570287"/>
    <w:rsid w:val="0057029F"/>
    <w:rsid w:val="0057046D"/>
    <w:rsid w:val="005708E7"/>
    <w:rsid w:val="00570CD0"/>
    <w:rsid w:val="00570F7D"/>
    <w:rsid w:val="00570FC7"/>
    <w:rsid w:val="00571684"/>
    <w:rsid w:val="005719E3"/>
    <w:rsid w:val="00571B18"/>
    <w:rsid w:val="00571BB5"/>
    <w:rsid w:val="005720D0"/>
    <w:rsid w:val="005725AA"/>
    <w:rsid w:val="00572BB3"/>
    <w:rsid w:val="00572EEC"/>
    <w:rsid w:val="00572F75"/>
    <w:rsid w:val="00573561"/>
    <w:rsid w:val="00573800"/>
    <w:rsid w:val="00573962"/>
    <w:rsid w:val="00573A89"/>
    <w:rsid w:val="00573CB4"/>
    <w:rsid w:val="0057405A"/>
    <w:rsid w:val="005740AE"/>
    <w:rsid w:val="00574138"/>
    <w:rsid w:val="00574477"/>
    <w:rsid w:val="005746E8"/>
    <w:rsid w:val="005747DD"/>
    <w:rsid w:val="00574B42"/>
    <w:rsid w:val="00574D82"/>
    <w:rsid w:val="00575134"/>
    <w:rsid w:val="0057545E"/>
    <w:rsid w:val="00575668"/>
    <w:rsid w:val="0057571A"/>
    <w:rsid w:val="00575E9B"/>
    <w:rsid w:val="0057647D"/>
    <w:rsid w:val="00576A69"/>
    <w:rsid w:val="00576AF3"/>
    <w:rsid w:val="00576F4B"/>
    <w:rsid w:val="00576FFD"/>
    <w:rsid w:val="00577EDF"/>
    <w:rsid w:val="00577FE3"/>
    <w:rsid w:val="00581000"/>
    <w:rsid w:val="00581035"/>
    <w:rsid w:val="00581134"/>
    <w:rsid w:val="00581252"/>
    <w:rsid w:val="00581CC4"/>
    <w:rsid w:val="00581CE4"/>
    <w:rsid w:val="005820D9"/>
    <w:rsid w:val="0058241D"/>
    <w:rsid w:val="005825AF"/>
    <w:rsid w:val="0058298C"/>
    <w:rsid w:val="00582BD5"/>
    <w:rsid w:val="00582EA5"/>
    <w:rsid w:val="0058321E"/>
    <w:rsid w:val="00583BF2"/>
    <w:rsid w:val="00584156"/>
    <w:rsid w:val="00584531"/>
    <w:rsid w:val="00584AF9"/>
    <w:rsid w:val="00584F7C"/>
    <w:rsid w:val="00585946"/>
    <w:rsid w:val="00585ACD"/>
    <w:rsid w:val="00585EA4"/>
    <w:rsid w:val="00586199"/>
    <w:rsid w:val="0058683C"/>
    <w:rsid w:val="005868DA"/>
    <w:rsid w:val="00586B21"/>
    <w:rsid w:val="00586B34"/>
    <w:rsid w:val="00586C95"/>
    <w:rsid w:val="00586CF9"/>
    <w:rsid w:val="00586E4C"/>
    <w:rsid w:val="00587860"/>
    <w:rsid w:val="00587976"/>
    <w:rsid w:val="00587A79"/>
    <w:rsid w:val="00587D5C"/>
    <w:rsid w:val="00590D9B"/>
    <w:rsid w:val="00590E09"/>
    <w:rsid w:val="0059114F"/>
    <w:rsid w:val="00591864"/>
    <w:rsid w:val="00591974"/>
    <w:rsid w:val="00591AAD"/>
    <w:rsid w:val="00591E56"/>
    <w:rsid w:val="005921DA"/>
    <w:rsid w:val="005922A7"/>
    <w:rsid w:val="00592517"/>
    <w:rsid w:val="00592845"/>
    <w:rsid w:val="00592BB9"/>
    <w:rsid w:val="00592EF9"/>
    <w:rsid w:val="0059304B"/>
    <w:rsid w:val="005933CA"/>
    <w:rsid w:val="00593BA8"/>
    <w:rsid w:val="00593EE4"/>
    <w:rsid w:val="00593F94"/>
    <w:rsid w:val="00594574"/>
    <w:rsid w:val="005946F1"/>
    <w:rsid w:val="0059482E"/>
    <w:rsid w:val="0059490D"/>
    <w:rsid w:val="00594912"/>
    <w:rsid w:val="00594FC3"/>
    <w:rsid w:val="0059544E"/>
    <w:rsid w:val="00595511"/>
    <w:rsid w:val="00595831"/>
    <w:rsid w:val="00595857"/>
    <w:rsid w:val="00595AED"/>
    <w:rsid w:val="00595AF7"/>
    <w:rsid w:val="00595D3D"/>
    <w:rsid w:val="00595D45"/>
    <w:rsid w:val="00595F7A"/>
    <w:rsid w:val="0059625E"/>
    <w:rsid w:val="00596304"/>
    <w:rsid w:val="00596578"/>
    <w:rsid w:val="00596C02"/>
    <w:rsid w:val="005970E4"/>
    <w:rsid w:val="005975A1"/>
    <w:rsid w:val="00597A17"/>
    <w:rsid w:val="00597A43"/>
    <w:rsid w:val="00597D14"/>
    <w:rsid w:val="00597D6A"/>
    <w:rsid w:val="00597D95"/>
    <w:rsid w:val="00597F99"/>
    <w:rsid w:val="005A02D2"/>
    <w:rsid w:val="005A046A"/>
    <w:rsid w:val="005A086E"/>
    <w:rsid w:val="005A0874"/>
    <w:rsid w:val="005A0950"/>
    <w:rsid w:val="005A09A8"/>
    <w:rsid w:val="005A16A9"/>
    <w:rsid w:val="005A16B1"/>
    <w:rsid w:val="005A1C37"/>
    <w:rsid w:val="005A1C92"/>
    <w:rsid w:val="005A20FD"/>
    <w:rsid w:val="005A2557"/>
    <w:rsid w:val="005A25D6"/>
    <w:rsid w:val="005A2B06"/>
    <w:rsid w:val="005A2CCD"/>
    <w:rsid w:val="005A3188"/>
    <w:rsid w:val="005A3225"/>
    <w:rsid w:val="005A3666"/>
    <w:rsid w:val="005A442D"/>
    <w:rsid w:val="005A4465"/>
    <w:rsid w:val="005A4538"/>
    <w:rsid w:val="005A4B9E"/>
    <w:rsid w:val="005A52FD"/>
    <w:rsid w:val="005A53D4"/>
    <w:rsid w:val="005A5B8F"/>
    <w:rsid w:val="005A5BC4"/>
    <w:rsid w:val="005A5E86"/>
    <w:rsid w:val="005A61E8"/>
    <w:rsid w:val="005A63CE"/>
    <w:rsid w:val="005A6535"/>
    <w:rsid w:val="005A66AE"/>
    <w:rsid w:val="005A6B13"/>
    <w:rsid w:val="005A702E"/>
    <w:rsid w:val="005A7121"/>
    <w:rsid w:val="005A77C7"/>
    <w:rsid w:val="005B01DC"/>
    <w:rsid w:val="005B0B31"/>
    <w:rsid w:val="005B0ED4"/>
    <w:rsid w:val="005B1418"/>
    <w:rsid w:val="005B1505"/>
    <w:rsid w:val="005B15E8"/>
    <w:rsid w:val="005B1E01"/>
    <w:rsid w:val="005B1E36"/>
    <w:rsid w:val="005B26AE"/>
    <w:rsid w:val="005B29D5"/>
    <w:rsid w:val="005B2DE6"/>
    <w:rsid w:val="005B2EDC"/>
    <w:rsid w:val="005B2EF9"/>
    <w:rsid w:val="005B2F0F"/>
    <w:rsid w:val="005B35FF"/>
    <w:rsid w:val="005B3657"/>
    <w:rsid w:val="005B37D1"/>
    <w:rsid w:val="005B47FC"/>
    <w:rsid w:val="005B4881"/>
    <w:rsid w:val="005B50FA"/>
    <w:rsid w:val="005B51C6"/>
    <w:rsid w:val="005B52DF"/>
    <w:rsid w:val="005B54C7"/>
    <w:rsid w:val="005B550B"/>
    <w:rsid w:val="005B56BF"/>
    <w:rsid w:val="005B5AF5"/>
    <w:rsid w:val="005B5B9F"/>
    <w:rsid w:val="005B5D73"/>
    <w:rsid w:val="005B5DC9"/>
    <w:rsid w:val="005B6514"/>
    <w:rsid w:val="005B67FB"/>
    <w:rsid w:val="005B6994"/>
    <w:rsid w:val="005B6AAB"/>
    <w:rsid w:val="005B6BC4"/>
    <w:rsid w:val="005C047C"/>
    <w:rsid w:val="005C0CEF"/>
    <w:rsid w:val="005C0D10"/>
    <w:rsid w:val="005C0E9E"/>
    <w:rsid w:val="005C191C"/>
    <w:rsid w:val="005C191D"/>
    <w:rsid w:val="005C1E56"/>
    <w:rsid w:val="005C1EFF"/>
    <w:rsid w:val="005C1F93"/>
    <w:rsid w:val="005C21AA"/>
    <w:rsid w:val="005C2454"/>
    <w:rsid w:val="005C2677"/>
    <w:rsid w:val="005C26BD"/>
    <w:rsid w:val="005C2D41"/>
    <w:rsid w:val="005C32B0"/>
    <w:rsid w:val="005C3386"/>
    <w:rsid w:val="005C3CFE"/>
    <w:rsid w:val="005C4303"/>
    <w:rsid w:val="005C4C95"/>
    <w:rsid w:val="005C5147"/>
    <w:rsid w:val="005C51C3"/>
    <w:rsid w:val="005C5907"/>
    <w:rsid w:val="005C5B0D"/>
    <w:rsid w:val="005C6036"/>
    <w:rsid w:val="005C606E"/>
    <w:rsid w:val="005C64E7"/>
    <w:rsid w:val="005C660C"/>
    <w:rsid w:val="005C69B3"/>
    <w:rsid w:val="005C6AB2"/>
    <w:rsid w:val="005C6D95"/>
    <w:rsid w:val="005C6E03"/>
    <w:rsid w:val="005C6F1F"/>
    <w:rsid w:val="005C7B81"/>
    <w:rsid w:val="005C7D58"/>
    <w:rsid w:val="005D0362"/>
    <w:rsid w:val="005D0519"/>
    <w:rsid w:val="005D067E"/>
    <w:rsid w:val="005D0C76"/>
    <w:rsid w:val="005D0D1C"/>
    <w:rsid w:val="005D0E1E"/>
    <w:rsid w:val="005D119B"/>
    <w:rsid w:val="005D1CDA"/>
    <w:rsid w:val="005D2537"/>
    <w:rsid w:val="005D267C"/>
    <w:rsid w:val="005D3148"/>
    <w:rsid w:val="005D3406"/>
    <w:rsid w:val="005D390C"/>
    <w:rsid w:val="005D39B4"/>
    <w:rsid w:val="005D3DA7"/>
    <w:rsid w:val="005D3E02"/>
    <w:rsid w:val="005D4417"/>
    <w:rsid w:val="005D46D7"/>
    <w:rsid w:val="005D4827"/>
    <w:rsid w:val="005D491F"/>
    <w:rsid w:val="005D49AA"/>
    <w:rsid w:val="005D52CC"/>
    <w:rsid w:val="005D55B0"/>
    <w:rsid w:val="005D5737"/>
    <w:rsid w:val="005D593B"/>
    <w:rsid w:val="005D5A73"/>
    <w:rsid w:val="005D6141"/>
    <w:rsid w:val="005D6169"/>
    <w:rsid w:val="005D636E"/>
    <w:rsid w:val="005D6689"/>
    <w:rsid w:val="005D6A42"/>
    <w:rsid w:val="005D73CD"/>
    <w:rsid w:val="005D760A"/>
    <w:rsid w:val="005D77CB"/>
    <w:rsid w:val="005D7A79"/>
    <w:rsid w:val="005D7BDA"/>
    <w:rsid w:val="005D7CF9"/>
    <w:rsid w:val="005E027B"/>
    <w:rsid w:val="005E02AB"/>
    <w:rsid w:val="005E076C"/>
    <w:rsid w:val="005E0F78"/>
    <w:rsid w:val="005E10E3"/>
    <w:rsid w:val="005E13FA"/>
    <w:rsid w:val="005E15A5"/>
    <w:rsid w:val="005E195E"/>
    <w:rsid w:val="005E1E0B"/>
    <w:rsid w:val="005E1E52"/>
    <w:rsid w:val="005E2110"/>
    <w:rsid w:val="005E2A1C"/>
    <w:rsid w:val="005E2BE1"/>
    <w:rsid w:val="005E2C4F"/>
    <w:rsid w:val="005E2CFC"/>
    <w:rsid w:val="005E3092"/>
    <w:rsid w:val="005E31EA"/>
    <w:rsid w:val="005E33E9"/>
    <w:rsid w:val="005E361E"/>
    <w:rsid w:val="005E3F21"/>
    <w:rsid w:val="005E41DC"/>
    <w:rsid w:val="005E41EC"/>
    <w:rsid w:val="005E41FC"/>
    <w:rsid w:val="005E4212"/>
    <w:rsid w:val="005E44B2"/>
    <w:rsid w:val="005E4C69"/>
    <w:rsid w:val="005E4ED3"/>
    <w:rsid w:val="005E5054"/>
    <w:rsid w:val="005E5383"/>
    <w:rsid w:val="005E6059"/>
    <w:rsid w:val="005E60F4"/>
    <w:rsid w:val="005E6449"/>
    <w:rsid w:val="005E69A6"/>
    <w:rsid w:val="005E6A14"/>
    <w:rsid w:val="005E7387"/>
    <w:rsid w:val="005E7865"/>
    <w:rsid w:val="005E7AA9"/>
    <w:rsid w:val="005E7BAF"/>
    <w:rsid w:val="005E7EF0"/>
    <w:rsid w:val="005F0120"/>
    <w:rsid w:val="005F0254"/>
    <w:rsid w:val="005F03F8"/>
    <w:rsid w:val="005F075D"/>
    <w:rsid w:val="005F0AAA"/>
    <w:rsid w:val="005F115C"/>
    <w:rsid w:val="005F1918"/>
    <w:rsid w:val="005F1D60"/>
    <w:rsid w:val="005F22F9"/>
    <w:rsid w:val="005F2CD2"/>
    <w:rsid w:val="005F3127"/>
    <w:rsid w:val="005F31C7"/>
    <w:rsid w:val="005F3817"/>
    <w:rsid w:val="005F3A1E"/>
    <w:rsid w:val="005F3ABD"/>
    <w:rsid w:val="005F3E5D"/>
    <w:rsid w:val="005F42DD"/>
    <w:rsid w:val="005F4314"/>
    <w:rsid w:val="005F45A9"/>
    <w:rsid w:val="005F4D1B"/>
    <w:rsid w:val="005F5AAB"/>
    <w:rsid w:val="005F5AF2"/>
    <w:rsid w:val="005F5B86"/>
    <w:rsid w:val="005F5DDB"/>
    <w:rsid w:val="005F5E75"/>
    <w:rsid w:val="005F619F"/>
    <w:rsid w:val="005F634B"/>
    <w:rsid w:val="005F63DD"/>
    <w:rsid w:val="005F69B8"/>
    <w:rsid w:val="005F6D9D"/>
    <w:rsid w:val="005F7509"/>
    <w:rsid w:val="005F7BF1"/>
    <w:rsid w:val="00600659"/>
    <w:rsid w:val="006006C5"/>
    <w:rsid w:val="00600926"/>
    <w:rsid w:val="00600F9F"/>
    <w:rsid w:val="00601288"/>
    <w:rsid w:val="00601DD4"/>
    <w:rsid w:val="00601EDB"/>
    <w:rsid w:val="00602074"/>
    <w:rsid w:val="0060208A"/>
    <w:rsid w:val="0060236E"/>
    <w:rsid w:val="0060278E"/>
    <w:rsid w:val="006027EC"/>
    <w:rsid w:val="006037BC"/>
    <w:rsid w:val="0060382A"/>
    <w:rsid w:val="006038E9"/>
    <w:rsid w:val="006039FB"/>
    <w:rsid w:val="00603CC8"/>
    <w:rsid w:val="00603E8B"/>
    <w:rsid w:val="00604DE0"/>
    <w:rsid w:val="00605380"/>
    <w:rsid w:val="006053AE"/>
    <w:rsid w:val="0060592A"/>
    <w:rsid w:val="0060596F"/>
    <w:rsid w:val="00605A3B"/>
    <w:rsid w:val="00605A76"/>
    <w:rsid w:val="00605BE5"/>
    <w:rsid w:val="0060602B"/>
    <w:rsid w:val="00606040"/>
    <w:rsid w:val="00606543"/>
    <w:rsid w:val="006068C6"/>
    <w:rsid w:val="00606E90"/>
    <w:rsid w:val="006075D2"/>
    <w:rsid w:val="00607FB8"/>
    <w:rsid w:val="006104AF"/>
    <w:rsid w:val="00610859"/>
    <w:rsid w:val="00611110"/>
    <w:rsid w:val="006115BE"/>
    <w:rsid w:val="00611AB3"/>
    <w:rsid w:val="00611BA0"/>
    <w:rsid w:val="00611F98"/>
    <w:rsid w:val="006120E3"/>
    <w:rsid w:val="00612433"/>
    <w:rsid w:val="0061248A"/>
    <w:rsid w:val="00612575"/>
    <w:rsid w:val="00612775"/>
    <w:rsid w:val="006128FC"/>
    <w:rsid w:val="00612B40"/>
    <w:rsid w:val="00612C14"/>
    <w:rsid w:val="00612C37"/>
    <w:rsid w:val="00613603"/>
    <w:rsid w:val="006145C9"/>
    <w:rsid w:val="006146FD"/>
    <w:rsid w:val="00614B1D"/>
    <w:rsid w:val="00614FBD"/>
    <w:rsid w:val="0061504D"/>
    <w:rsid w:val="0061564E"/>
    <w:rsid w:val="00615843"/>
    <w:rsid w:val="00615E68"/>
    <w:rsid w:val="0061646F"/>
    <w:rsid w:val="0061676B"/>
    <w:rsid w:val="00617097"/>
    <w:rsid w:val="0061745B"/>
    <w:rsid w:val="00617B1E"/>
    <w:rsid w:val="00617B4B"/>
    <w:rsid w:val="00617C3B"/>
    <w:rsid w:val="00617D66"/>
    <w:rsid w:val="00617F8D"/>
    <w:rsid w:val="0062016D"/>
    <w:rsid w:val="00620C5A"/>
    <w:rsid w:val="00620E61"/>
    <w:rsid w:val="00621497"/>
    <w:rsid w:val="00621EB2"/>
    <w:rsid w:val="006224CA"/>
    <w:rsid w:val="00622AB9"/>
    <w:rsid w:val="00622E0B"/>
    <w:rsid w:val="00623582"/>
    <w:rsid w:val="00623B53"/>
    <w:rsid w:val="00623B90"/>
    <w:rsid w:val="00623C60"/>
    <w:rsid w:val="00623C92"/>
    <w:rsid w:val="0062459A"/>
    <w:rsid w:val="00624855"/>
    <w:rsid w:val="00624950"/>
    <w:rsid w:val="00624A28"/>
    <w:rsid w:val="00624CEF"/>
    <w:rsid w:val="0062565A"/>
    <w:rsid w:val="00625A61"/>
    <w:rsid w:val="00625B84"/>
    <w:rsid w:val="00626434"/>
    <w:rsid w:val="006264D9"/>
    <w:rsid w:val="00626826"/>
    <w:rsid w:val="00626892"/>
    <w:rsid w:val="00626900"/>
    <w:rsid w:val="00626E6A"/>
    <w:rsid w:val="0062700E"/>
    <w:rsid w:val="00627171"/>
    <w:rsid w:val="006271C0"/>
    <w:rsid w:val="00630BF2"/>
    <w:rsid w:val="0063110F"/>
    <w:rsid w:val="00631186"/>
    <w:rsid w:val="006314BD"/>
    <w:rsid w:val="006316A2"/>
    <w:rsid w:val="006317A8"/>
    <w:rsid w:val="00631E56"/>
    <w:rsid w:val="006323AE"/>
    <w:rsid w:val="00632449"/>
    <w:rsid w:val="00632B7D"/>
    <w:rsid w:val="00632FD1"/>
    <w:rsid w:val="00632FE0"/>
    <w:rsid w:val="00634455"/>
    <w:rsid w:val="00634699"/>
    <w:rsid w:val="00634891"/>
    <w:rsid w:val="006348B7"/>
    <w:rsid w:val="00634932"/>
    <w:rsid w:val="006349CB"/>
    <w:rsid w:val="00634D0E"/>
    <w:rsid w:val="00634F1B"/>
    <w:rsid w:val="00634F5D"/>
    <w:rsid w:val="006350DC"/>
    <w:rsid w:val="006352D9"/>
    <w:rsid w:val="006353F5"/>
    <w:rsid w:val="00635606"/>
    <w:rsid w:val="00635F6A"/>
    <w:rsid w:val="006360A3"/>
    <w:rsid w:val="00636D75"/>
    <w:rsid w:val="00636F21"/>
    <w:rsid w:val="00637106"/>
    <w:rsid w:val="00637125"/>
    <w:rsid w:val="0063716A"/>
    <w:rsid w:val="00637730"/>
    <w:rsid w:val="00640028"/>
    <w:rsid w:val="0064051F"/>
    <w:rsid w:val="006405EA"/>
    <w:rsid w:val="00640E91"/>
    <w:rsid w:val="0064117E"/>
    <w:rsid w:val="006411E0"/>
    <w:rsid w:val="0064141B"/>
    <w:rsid w:val="00641628"/>
    <w:rsid w:val="00641805"/>
    <w:rsid w:val="00641852"/>
    <w:rsid w:val="0064191B"/>
    <w:rsid w:val="00642ABD"/>
    <w:rsid w:val="00642BCB"/>
    <w:rsid w:val="0064308A"/>
    <w:rsid w:val="0064313D"/>
    <w:rsid w:val="006432BE"/>
    <w:rsid w:val="006432D9"/>
    <w:rsid w:val="006433C5"/>
    <w:rsid w:val="0064374B"/>
    <w:rsid w:val="0064381C"/>
    <w:rsid w:val="00643959"/>
    <w:rsid w:val="00643DA0"/>
    <w:rsid w:val="0064450E"/>
    <w:rsid w:val="0064471C"/>
    <w:rsid w:val="00644AEE"/>
    <w:rsid w:val="00644BEB"/>
    <w:rsid w:val="00644CA5"/>
    <w:rsid w:val="00645339"/>
    <w:rsid w:val="006455D5"/>
    <w:rsid w:val="00645BD2"/>
    <w:rsid w:val="00645D94"/>
    <w:rsid w:val="00645DD5"/>
    <w:rsid w:val="00645F39"/>
    <w:rsid w:val="006460C8"/>
    <w:rsid w:val="0064616E"/>
    <w:rsid w:val="006467B5"/>
    <w:rsid w:val="00646EF4"/>
    <w:rsid w:val="006473B6"/>
    <w:rsid w:val="00647FBB"/>
    <w:rsid w:val="006504ED"/>
    <w:rsid w:val="006506E2"/>
    <w:rsid w:val="00650850"/>
    <w:rsid w:val="00650C2C"/>
    <w:rsid w:val="0065103E"/>
    <w:rsid w:val="0065106A"/>
    <w:rsid w:val="006515EB"/>
    <w:rsid w:val="006518AF"/>
    <w:rsid w:val="00651C2A"/>
    <w:rsid w:val="0065241B"/>
    <w:rsid w:val="006526A9"/>
    <w:rsid w:val="006529C0"/>
    <w:rsid w:val="00652D6D"/>
    <w:rsid w:val="00652F7E"/>
    <w:rsid w:val="006531C3"/>
    <w:rsid w:val="006533AB"/>
    <w:rsid w:val="006535AB"/>
    <w:rsid w:val="006536CC"/>
    <w:rsid w:val="006536D4"/>
    <w:rsid w:val="00653B38"/>
    <w:rsid w:val="00654EC9"/>
    <w:rsid w:val="00655037"/>
    <w:rsid w:val="00655253"/>
    <w:rsid w:val="006552E6"/>
    <w:rsid w:val="00655325"/>
    <w:rsid w:val="0065534A"/>
    <w:rsid w:val="00655911"/>
    <w:rsid w:val="006569BC"/>
    <w:rsid w:val="006572A0"/>
    <w:rsid w:val="0065738B"/>
    <w:rsid w:val="00657B2A"/>
    <w:rsid w:val="00657BBB"/>
    <w:rsid w:val="00657C4F"/>
    <w:rsid w:val="00657D2B"/>
    <w:rsid w:val="00657E30"/>
    <w:rsid w:val="00657FBD"/>
    <w:rsid w:val="00660CF2"/>
    <w:rsid w:val="00661047"/>
    <w:rsid w:val="0066197E"/>
    <w:rsid w:val="00662111"/>
    <w:rsid w:val="006621AD"/>
    <w:rsid w:val="0066269D"/>
    <w:rsid w:val="00662F65"/>
    <w:rsid w:val="0066467F"/>
    <w:rsid w:val="006648DB"/>
    <w:rsid w:val="00664AFB"/>
    <w:rsid w:val="00664CB8"/>
    <w:rsid w:val="006653F0"/>
    <w:rsid w:val="006655CD"/>
    <w:rsid w:val="006657C1"/>
    <w:rsid w:val="006658F9"/>
    <w:rsid w:val="00665ED7"/>
    <w:rsid w:val="006665EF"/>
    <w:rsid w:val="00666A29"/>
    <w:rsid w:val="00666F59"/>
    <w:rsid w:val="006672CA"/>
    <w:rsid w:val="0066730A"/>
    <w:rsid w:val="00667395"/>
    <w:rsid w:val="00667790"/>
    <w:rsid w:val="00667945"/>
    <w:rsid w:val="00667999"/>
    <w:rsid w:val="0067000C"/>
    <w:rsid w:val="00670153"/>
    <w:rsid w:val="00670313"/>
    <w:rsid w:val="00670575"/>
    <w:rsid w:val="006705DA"/>
    <w:rsid w:val="00670696"/>
    <w:rsid w:val="006709B4"/>
    <w:rsid w:val="006717EB"/>
    <w:rsid w:val="00671A44"/>
    <w:rsid w:val="00671D29"/>
    <w:rsid w:val="00671ED6"/>
    <w:rsid w:val="006724EC"/>
    <w:rsid w:val="00672515"/>
    <w:rsid w:val="006728C9"/>
    <w:rsid w:val="00672B1B"/>
    <w:rsid w:val="00673787"/>
    <w:rsid w:val="006737D4"/>
    <w:rsid w:val="006743AA"/>
    <w:rsid w:val="00674A71"/>
    <w:rsid w:val="00674BCC"/>
    <w:rsid w:val="00674FC0"/>
    <w:rsid w:val="00675556"/>
    <w:rsid w:val="00675719"/>
    <w:rsid w:val="0067595E"/>
    <w:rsid w:val="00675FF6"/>
    <w:rsid w:val="00676017"/>
    <w:rsid w:val="00676351"/>
    <w:rsid w:val="00676391"/>
    <w:rsid w:val="00676604"/>
    <w:rsid w:val="00676795"/>
    <w:rsid w:val="00676966"/>
    <w:rsid w:val="00676C0A"/>
    <w:rsid w:val="00677320"/>
    <w:rsid w:val="0067767A"/>
    <w:rsid w:val="00677C06"/>
    <w:rsid w:val="00677E8F"/>
    <w:rsid w:val="0068017F"/>
    <w:rsid w:val="00680BC7"/>
    <w:rsid w:val="006815BC"/>
    <w:rsid w:val="00681A98"/>
    <w:rsid w:val="006820A2"/>
    <w:rsid w:val="006828B0"/>
    <w:rsid w:val="00682B6B"/>
    <w:rsid w:val="00682CA1"/>
    <w:rsid w:val="00682E09"/>
    <w:rsid w:val="00682FF1"/>
    <w:rsid w:val="0068326D"/>
    <w:rsid w:val="006836D5"/>
    <w:rsid w:val="006837CA"/>
    <w:rsid w:val="0068398E"/>
    <w:rsid w:val="00684469"/>
    <w:rsid w:val="006845FC"/>
    <w:rsid w:val="00684A36"/>
    <w:rsid w:val="00684E15"/>
    <w:rsid w:val="00684F03"/>
    <w:rsid w:val="00684F3E"/>
    <w:rsid w:val="006854B7"/>
    <w:rsid w:val="0068568B"/>
    <w:rsid w:val="0068573F"/>
    <w:rsid w:val="0068589E"/>
    <w:rsid w:val="00686004"/>
    <w:rsid w:val="006861D8"/>
    <w:rsid w:val="006868F8"/>
    <w:rsid w:val="00686A41"/>
    <w:rsid w:val="0069048A"/>
    <w:rsid w:val="006909D8"/>
    <w:rsid w:val="00690A62"/>
    <w:rsid w:val="00690C43"/>
    <w:rsid w:val="00691418"/>
    <w:rsid w:val="006917F6"/>
    <w:rsid w:val="0069190F"/>
    <w:rsid w:val="00691B03"/>
    <w:rsid w:val="00691BBB"/>
    <w:rsid w:val="00691E2B"/>
    <w:rsid w:val="006920B4"/>
    <w:rsid w:val="00692275"/>
    <w:rsid w:val="00692A37"/>
    <w:rsid w:val="00692D4A"/>
    <w:rsid w:val="00693380"/>
    <w:rsid w:val="00694132"/>
    <w:rsid w:val="006941FF"/>
    <w:rsid w:val="006945BB"/>
    <w:rsid w:val="006946C0"/>
    <w:rsid w:val="006946CA"/>
    <w:rsid w:val="00694810"/>
    <w:rsid w:val="00695154"/>
    <w:rsid w:val="00695178"/>
    <w:rsid w:val="00696072"/>
    <w:rsid w:val="006964C6"/>
    <w:rsid w:val="00696987"/>
    <w:rsid w:val="00697647"/>
    <w:rsid w:val="0069788E"/>
    <w:rsid w:val="006979F8"/>
    <w:rsid w:val="00697BBD"/>
    <w:rsid w:val="00697C1F"/>
    <w:rsid w:val="00697CE2"/>
    <w:rsid w:val="006A0431"/>
    <w:rsid w:val="006A06D9"/>
    <w:rsid w:val="006A0C36"/>
    <w:rsid w:val="006A160E"/>
    <w:rsid w:val="006A169B"/>
    <w:rsid w:val="006A1EA3"/>
    <w:rsid w:val="006A20C1"/>
    <w:rsid w:val="006A2686"/>
    <w:rsid w:val="006A2799"/>
    <w:rsid w:val="006A2AC0"/>
    <w:rsid w:val="006A2B23"/>
    <w:rsid w:val="006A2FC2"/>
    <w:rsid w:val="006A3158"/>
    <w:rsid w:val="006A3236"/>
    <w:rsid w:val="006A3430"/>
    <w:rsid w:val="006A3513"/>
    <w:rsid w:val="006A35CE"/>
    <w:rsid w:val="006A3902"/>
    <w:rsid w:val="006A4166"/>
    <w:rsid w:val="006A417B"/>
    <w:rsid w:val="006A4851"/>
    <w:rsid w:val="006A4AE9"/>
    <w:rsid w:val="006A511E"/>
    <w:rsid w:val="006A58B6"/>
    <w:rsid w:val="006A67AF"/>
    <w:rsid w:val="006A68E5"/>
    <w:rsid w:val="006A69A6"/>
    <w:rsid w:val="006A6DFD"/>
    <w:rsid w:val="006A76F1"/>
    <w:rsid w:val="006A786D"/>
    <w:rsid w:val="006A7EFF"/>
    <w:rsid w:val="006B0103"/>
    <w:rsid w:val="006B0306"/>
    <w:rsid w:val="006B08BC"/>
    <w:rsid w:val="006B0BEA"/>
    <w:rsid w:val="006B0C03"/>
    <w:rsid w:val="006B116A"/>
    <w:rsid w:val="006B1274"/>
    <w:rsid w:val="006B12A4"/>
    <w:rsid w:val="006B1A4D"/>
    <w:rsid w:val="006B1BDC"/>
    <w:rsid w:val="006B1CCA"/>
    <w:rsid w:val="006B1D2C"/>
    <w:rsid w:val="006B1DF3"/>
    <w:rsid w:val="006B291C"/>
    <w:rsid w:val="006B2961"/>
    <w:rsid w:val="006B30E9"/>
    <w:rsid w:val="006B32BE"/>
    <w:rsid w:val="006B32C1"/>
    <w:rsid w:val="006B3313"/>
    <w:rsid w:val="006B33C3"/>
    <w:rsid w:val="006B33CC"/>
    <w:rsid w:val="006B38C6"/>
    <w:rsid w:val="006B38E2"/>
    <w:rsid w:val="006B3CA6"/>
    <w:rsid w:val="006B3CDB"/>
    <w:rsid w:val="006B442C"/>
    <w:rsid w:val="006B44A8"/>
    <w:rsid w:val="006B4572"/>
    <w:rsid w:val="006B493D"/>
    <w:rsid w:val="006B4961"/>
    <w:rsid w:val="006B4B80"/>
    <w:rsid w:val="006B4C61"/>
    <w:rsid w:val="006B4E88"/>
    <w:rsid w:val="006B5669"/>
    <w:rsid w:val="006B5A74"/>
    <w:rsid w:val="006B5F7C"/>
    <w:rsid w:val="006B61E0"/>
    <w:rsid w:val="006B63BB"/>
    <w:rsid w:val="006B64CE"/>
    <w:rsid w:val="006B6B0B"/>
    <w:rsid w:val="006B6BB2"/>
    <w:rsid w:val="006B71B3"/>
    <w:rsid w:val="006B78D5"/>
    <w:rsid w:val="006B7A82"/>
    <w:rsid w:val="006B7D41"/>
    <w:rsid w:val="006B7E63"/>
    <w:rsid w:val="006C06BD"/>
    <w:rsid w:val="006C07EB"/>
    <w:rsid w:val="006C0F0D"/>
    <w:rsid w:val="006C159F"/>
    <w:rsid w:val="006C1962"/>
    <w:rsid w:val="006C1BE6"/>
    <w:rsid w:val="006C200A"/>
    <w:rsid w:val="006C203D"/>
    <w:rsid w:val="006C2EC3"/>
    <w:rsid w:val="006C3328"/>
    <w:rsid w:val="006C3371"/>
    <w:rsid w:val="006C34B4"/>
    <w:rsid w:val="006C395B"/>
    <w:rsid w:val="006C3971"/>
    <w:rsid w:val="006C3C3A"/>
    <w:rsid w:val="006C417E"/>
    <w:rsid w:val="006C48C5"/>
    <w:rsid w:val="006C4AF9"/>
    <w:rsid w:val="006C4B1C"/>
    <w:rsid w:val="006C5021"/>
    <w:rsid w:val="006C50CD"/>
    <w:rsid w:val="006C535E"/>
    <w:rsid w:val="006C57D5"/>
    <w:rsid w:val="006C5A07"/>
    <w:rsid w:val="006C5B26"/>
    <w:rsid w:val="006C5C97"/>
    <w:rsid w:val="006C5E77"/>
    <w:rsid w:val="006C60F3"/>
    <w:rsid w:val="006C62A7"/>
    <w:rsid w:val="006C77C8"/>
    <w:rsid w:val="006C7BC5"/>
    <w:rsid w:val="006C7D41"/>
    <w:rsid w:val="006D02D2"/>
    <w:rsid w:val="006D043B"/>
    <w:rsid w:val="006D0B33"/>
    <w:rsid w:val="006D0CFE"/>
    <w:rsid w:val="006D14FA"/>
    <w:rsid w:val="006D1507"/>
    <w:rsid w:val="006D1AB3"/>
    <w:rsid w:val="006D1DB1"/>
    <w:rsid w:val="006D1E52"/>
    <w:rsid w:val="006D1EC4"/>
    <w:rsid w:val="006D2212"/>
    <w:rsid w:val="006D23B7"/>
    <w:rsid w:val="006D27F7"/>
    <w:rsid w:val="006D2857"/>
    <w:rsid w:val="006D2885"/>
    <w:rsid w:val="006D2FB5"/>
    <w:rsid w:val="006D31EE"/>
    <w:rsid w:val="006D34B9"/>
    <w:rsid w:val="006D3610"/>
    <w:rsid w:val="006D366E"/>
    <w:rsid w:val="006D3707"/>
    <w:rsid w:val="006D3B41"/>
    <w:rsid w:val="006D3CAB"/>
    <w:rsid w:val="006D3EAB"/>
    <w:rsid w:val="006D3F0B"/>
    <w:rsid w:val="006D418F"/>
    <w:rsid w:val="006D4235"/>
    <w:rsid w:val="006D428F"/>
    <w:rsid w:val="006D44F7"/>
    <w:rsid w:val="006D46B3"/>
    <w:rsid w:val="006D4C35"/>
    <w:rsid w:val="006D4F0B"/>
    <w:rsid w:val="006D4F6C"/>
    <w:rsid w:val="006D50B5"/>
    <w:rsid w:val="006D50F2"/>
    <w:rsid w:val="006D51A1"/>
    <w:rsid w:val="006D546F"/>
    <w:rsid w:val="006D57FE"/>
    <w:rsid w:val="006D5917"/>
    <w:rsid w:val="006D595D"/>
    <w:rsid w:val="006D598C"/>
    <w:rsid w:val="006D5B0A"/>
    <w:rsid w:val="006D5C8F"/>
    <w:rsid w:val="006D5CB2"/>
    <w:rsid w:val="006D5D94"/>
    <w:rsid w:val="006D5E60"/>
    <w:rsid w:val="006D60C1"/>
    <w:rsid w:val="006D69C3"/>
    <w:rsid w:val="006D6B3A"/>
    <w:rsid w:val="006D6CE6"/>
    <w:rsid w:val="006D6DE1"/>
    <w:rsid w:val="006D714E"/>
    <w:rsid w:val="006D725E"/>
    <w:rsid w:val="006D74AA"/>
    <w:rsid w:val="006D7A8C"/>
    <w:rsid w:val="006E01CC"/>
    <w:rsid w:val="006E03FB"/>
    <w:rsid w:val="006E0566"/>
    <w:rsid w:val="006E05B0"/>
    <w:rsid w:val="006E0BEB"/>
    <w:rsid w:val="006E0BEF"/>
    <w:rsid w:val="006E0DAA"/>
    <w:rsid w:val="006E12BF"/>
    <w:rsid w:val="006E1DB2"/>
    <w:rsid w:val="006E2A68"/>
    <w:rsid w:val="006E2EFA"/>
    <w:rsid w:val="006E3129"/>
    <w:rsid w:val="006E36CD"/>
    <w:rsid w:val="006E374F"/>
    <w:rsid w:val="006E3DC6"/>
    <w:rsid w:val="006E41F7"/>
    <w:rsid w:val="006E4492"/>
    <w:rsid w:val="006E4576"/>
    <w:rsid w:val="006E4BB0"/>
    <w:rsid w:val="006E57AB"/>
    <w:rsid w:val="006E5A50"/>
    <w:rsid w:val="006E5EDF"/>
    <w:rsid w:val="006E5F1E"/>
    <w:rsid w:val="006E604E"/>
    <w:rsid w:val="006E6A95"/>
    <w:rsid w:val="006E6B05"/>
    <w:rsid w:val="006E6D00"/>
    <w:rsid w:val="006E7102"/>
    <w:rsid w:val="006E78B1"/>
    <w:rsid w:val="006E7E24"/>
    <w:rsid w:val="006E7F58"/>
    <w:rsid w:val="006F039D"/>
    <w:rsid w:val="006F12B7"/>
    <w:rsid w:val="006F1408"/>
    <w:rsid w:val="006F1426"/>
    <w:rsid w:val="006F155C"/>
    <w:rsid w:val="006F1AEE"/>
    <w:rsid w:val="006F1B70"/>
    <w:rsid w:val="006F207E"/>
    <w:rsid w:val="006F2643"/>
    <w:rsid w:val="006F2B03"/>
    <w:rsid w:val="006F2D01"/>
    <w:rsid w:val="006F2EF0"/>
    <w:rsid w:val="006F367E"/>
    <w:rsid w:val="006F3771"/>
    <w:rsid w:val="006F38D5"/>
    <w:rsid w:val="006F39F6"/>
    <w:rsid w:val="006F3CD2"/>
    <w:rsid w:val="006F3DCC"/>
    <w:rsid w:val="006F41B7"/>
    <w:rsid w:val="006F4753"/>
    <w:rsid w:val="006F5164"/>
    <w:rsid w:val="006F5220"/>
    <w:rsid w:val="006F555A"/>
    <w:rsid w:val="006F5B08"/>
    <w:rsid w:val="006F5EB0"/>
    <w:rsid w:val="006F5FE3"/>
    <w:rsid w:val="006F5FF0"/>
    <w:rsid w:val="006F6955"/>
    <w:rsid w:val="006F6DF2"/>
    <w:rsid w:val="006F714C"/>
    <w:rsid w:val="006F73D4"/>
    <w:rsid w:val="006F7649"/>
    <w:rsid w:val="006F7689"/>
    <w:rsid w:val="007008F8"/>
    <w:rsid w:val="00700F3D"/>
    <w:rsid w:val="00701455"/>
    <w:rsid w:val="007014D7"/>
    <w:rsid w:val="00701802"/>
    <w:rsid w:val="00701A1D"/>
    <w:rsid w:val="00701B4F"/>
    <w:rsid w:val="0070203A"/>
    <w:rsid w:val="007021EE"/>
    <w:rsid w:val="00702280"/>
    <w:rsid w:val="00702436"/>
    <w:rsid w:val="007025A6"/>
    <w:rsid w:val="00702E87"/>
    <w:rsid w:val="00703036"/>
    <w:rsid w:val="00703231"/>
    <w:rsid w:val="007035D4"/>
    <w:rsid w:val="007035F7"/>
    <w:rsid w:val="0070375C"/>
    <w:rsid w:val="00703D5C"/>
    <w:rsid w:val="00703FF3"/>
    <w:rsid w:val="00704454"/>
    <w:rsid w:val="00704891"/>
    <w:rsid w:val="007049D9"/>
    <w:rsid w:val="00704E2A"/>
    <w:rsid w:val="00704E94"/>
    <w:rsid w:val="00704EDF"/>
    <w:rsid w:val="0070529A"/>
    <w:rsid w:val="00706132"/>
    <w:rsid w:val="0070640F"/>
    <w:rsid w:val="007064A5"/>
    <w:rsid w:val="007066C1"/>
    <w:rsid w:val="007069BF"/>
    <w:rsid w:val="00706BB8"/>
    <w:rsid w:val="007078CE"/>
    <w:rsid w:val="00707CB2"/>
    <w:rsid w:val="00707DA0"/>
    <w:rsid w:val="00707FB4"/>
    <w:rsid w:val="0071019B"/>
    <w:rsid w:val="00710246"/>
    <w:rsid w:val="007104EF"/>
    <w:rsid w:val="007113D0"/>
    <w:rsid w:val="007119E2"/>
    <w:rsid w:val="00711BB7"/>
    <w:rsid w:val="00711D92"/>
    <w:rsid w:val="007124BF"/>
    <w:rsid w:val="007127A4"/>
    <w:rsid w:val="00713036"/>
    <w:rsid w:val="00713532"/>
    <w:rsid w:val="00713797"/>
    <w:rsid w:val="00713BD4"/>
    <w:rsid w:val="00714378"/>
    <w:rsid w:val="007144ED"/>
    <w:rsid w:val="007145AB"/>
    <w:rsid w:val="00714958"/>
    <w:rsid w:val="00714A75"/>
    <w:rsid w:val="00714A7D"/>
    <w:rsid w:val="00714C86"/>
    <w:rsid w:val="00714E4D"/>
    <w:rsid w:val="00714E4E"/>
    <w:rsid w:val="007151A5"/>
    <w:rsid w:val="007153A8"/>
    <w:rsid w:val="0071551A"/>
    <w:rsid w:val="00715658"/>
    <w:rsid w:val="0071571A"/>
    <w:rsid w:val="007158C5"/>
    <w:rsid w:val="00715CA6"/>
    <w:rsid w:val="00715FF9"/>
    <w:rsid w:val="00716AB9"/>
    <w:rsid w:val="00716DB5"/>
    <w:rsid w:val="00716E46"/>
    <w:rsid w:val="007171C1"/>
    <w:rsid w:val="0071723D"/>
    <w:rsid w:val="00717FDD"/>
    <w:rsid w:val="0072025D"/>
    <w:rsid w:val="0072026A"/>
    <w:rsid w:val="007202E8"/>
    <w:rsid w:val="00720B8C"/>
    <w:rsid w:val="00720C5F"/>
    <w:rsid w:val="0072111C"/>
    <w:rsid w:val="007213C7"/>
    <w:rsid w:val="00722723"/>
    <w:rsid w:val="007227F3"/>
    <w:rsid w:val="00722B3D"/>
    <w:rsid w:val="00722CCD"/>
    <w:rsid w:val="00722FE9"/>
    <w:rsid w:val="00723759"/>
    <w:rsid w:val="00723A53"/>
    <w:rsid w:val="00724403"/>
    <w:rsid w:val="0072443D"/>
    <w:rsid w:val="00724B18"/>
    <w:rsid w:val="00725941"/>
    <w:rsid w:val="00725DE7"/>
    <w:rsid w:val="00725E75"/>
    <w:rsid w:val="0072622B"/>
    <w:rsid w:val="007264C0"/>
    <w:rsid w:val="00726973"/>
    <w:rsid w:val="00727386"/>
    <w:rsid w:val="00727A49"/>
    <w:rsid w:val="0073022D"/>
    <w:rsid w:val="00730DBA"/>
    <w:rsid w:val="00731838"/>
    <w:rsid w:val="00731917"/>
    <w:rsid w:val="00731F41"/>
    <w:rsid w:val="007323B5"/>
    <w:rsid w:val="007326E3"/>
    <w:rsid w:val="00732A01"/>
    <w:rsid w:val="00732A78"/>
    <w:rsid w:val="00733566"/>
    <w:rsid w:val="0073387E"/>
    <w:rsid w:val="00734B4A"/>
    <w:rsid w:val="00734B90"/>
    <w:rsid w:val="00734D88"/>
    <w:rsid w:val="00735173"/>
    <w:rsid w:val="007352B8"/>
    <w:rsid w:val="007353CB"/>
    <w:rsid w:val="00735743"/>
    <w:rsid w:val="00735BDA"/>
    <w:rsid w:val="007366C3"/>
    <w:rsid w:val="007368FF"/>
    <w:rsid w:val="007369BC"/>
    <w:rsid w:val="00736C2B"/>
    <w:rsid w:val="0073706E"/>
    <w:rsid w:val="0073708C"/>
    <w:rsid w:val="007377FF"/>
    <w:rsid w:val="00737A7F"/>
    <w:rsid w:val="00740420"/>
    <w:rsid w:val="007404BD"/>
    <w:rsid w:val="00740718"/>
    <w:rsid w:val="0074104B"/>
    <w:rsid w:val="007414F6"/>
    <w:rsid w:val="0074150D"/>
    <w:rsid w:val="007421C6"/>
    <w:rsid w:val="00742343"/>
    <w:rsid w:val="0074237E"/>
    <w:rsid w:val="007424F8"/>
    <w:rsid w:val="00742703"/>
    <w:rsid w:val="007428F0"/>
    <w:rsid w:val="00742DC1"/>
    <w:rsid w:val="00742DC7"/>
    <w:rsid w:val="00742EC7"/>
    <w:rsid w:val="007432AC"/>
    <w:rsid w:val="00743644"/>
    <w:rsid w:val="007444B9"/>
    <w:rsid w:val="007448E9"/>
    <w:rsid w:val="00744B10"/>
    <w:rsid w:val="00744D2A"/>
    <w:rsid w:val="00744FFB"/>
    <w:rsid w:val="007451F6"/>
    <w:rsid w:val="0074546E"/>
    <w:rsid w:val="007456D1"/>
    <w:rsid w:val="007459CA"/>
    <w:rsid w:val="00745A3C"/>
    <w:rsid w:val="00746CC9"/>
    <w:rsid w:val="00746CFC"/>
    <w:rsid w:val="00747475"/>
    <w:rsid w:val="00747778"/>
    <w:rsid w:val="00747E89"/>
    <w:rsid w:val="007503D5"/>
    <w:rsid w:val="007507BD"/>
    <w:rsid w:val="007508A8"/>
    <w:rsid w:val="00750E90"/>
    <w:rsid w:val="00751F12"/>
    <w:rsid w:val="00752097"/>
    <w:rsid w:val="0075291C"/>
    <w:rsid w:val="00752B1E"/>
    <w:rsid w:val="00752DF5"/>
    <w:rsid w:val="00752DFA"/>
    <w:rsid w:val="00752E7B"/>
    <w:rsid w:val="0075397E"/>
    <w:rsid w:val="00753CCE"/>
    <w:rsid w:val="00753D85"/>
    <w:rsid w:val="00753D8A"/>
    <w:rsid w:val="00753E63"/>
    <w:rsid w:val="00754012"/>
    <w:rsid w:val="007544BF"/>
    <w:rsid w:val="0075453E"/>
    <w:rsid w:val="0075471B"/>
    <w:rsid w:val="00755435"/>
    <w:rsid w:val="007555B5"/>
    <w:rsid w:val="00755732"/>
    <w:rsid w:val="00755FCF"/>
    <w:rsid w:val="0075649A"/>
    <w:rsid w:val="00756AAD"/>
    <w:rsid w:val="00756DC3"/>
    <w:rsid w:val="00756FB4"/>
    <w:rsid w:val="00757609"/>
    <w:rsid w:val="00757BB6"/>
    <w:rsid w:val="00760834"/>
    <w:rsid w:val="00760B57"/>
    <w:rsid w:val="00760C0A"/>
    <w:rsid w:val="00760C26"/>
    <w:rsid w:val="007610ED"/>
    <w:rsid w:val="00761326"/>
    <w:rsid w:val="0076181B"/>
    <w:rsid w:val="00761820"/>
    <w:rsid w:val="00761B2C"/>
    <w:rsid w:val="00761B54"/>
    <w:rsid w:val="00761BDE"/>
    <w:rsid w:val="00761DF5"/>
    <w:rsid w:val="00761F01"/>
    <w:rsid w:val="00762199"/>
    <w:rsid w:val="007621D6"/>
    <w:rsid w:val="007625EB"/>
    <w:rsid w:val="00762C1A"/>
    <w:rsid w:val="00762D91"/>
    <w:rsid w:val="0076363D"/>
    <w:rsid w:val="00763690"/>
    <w:rsid w:val="00764606"/>
    <w:rsid w:val="00764A3B"/>
    <w:rsid w:val="00764A7A"/>
    <w:rsid w:val="00764C1A"/>
    <w:rsid w:val="00764DC2"/>
    <w:rsid w:val="00765165"/>
    <w:rsid w:val="00765AF3"/>
    <w:rsid w:val="00765E22"/>
    <w:rsid w:val="00766312"/>
    <w:rsid w:val="0076674F"/>
    <w:rsid w:val="00766869"/>
    <w:rsid w:val="0076698C"/>
    <w:rsid w:val="00766F22"/>
    <w:rsid w:val="0076700C"/>
    <w:rsid w:val="007670E2"/>
    <w:rsid w:val="007674AE"/>
    <w:rsid w:val="00767912"/>
    <w:rsid w:val="007679C3"/>
    <w:rsid w:val="00767CBC"/>
    <w:rsid w:val="00767EA4"/>
    <w:rsid w:val="0077006A"/>
    <w:rsid w:val="0077016A"/>
    <w:rsid w:val="00770795"/>
    <w:rsid w:val="00770941"/>
    <w:rsid w:val="00770D9F"/>
    <w:rsid w:val="00770DC6"/>
    <w:rsid w:val="007711C7"/>
    <w:rsid w:val="007715E3"/>
    <w:rsid w:val="00771FF4"/>
    <w:rsid w:val="007727F7"/>
    <w:rsid w:val="00772C9C"/>
    <w:rsid w:val="007733E4"/>
    <w:rsid w:val="00773742"/>
    <w:rsid w:val="0077379B"/>
    <w:rsid w:val="00773E34"/>
    <w:rsid w:val="00773FBA"/>
    <w:rsid w:val="00774288"/>
    <w:rsid w:val="0077489D"/>
    <w:rsid w:val="00774912"/>
    <w:rsid w:val="00774D96"/>
    <w:rsid w:val="00774DF2"/>
    <w:rsid w:val="00774ED8"/>
    <w:rsid w:val="00774F88"/>
    <w:rsid w:val="007750FF"/>
    <w:rsid w:val="0077531A"/>
    <w:rsid w:val="00775A81"/>
    <w:rsid w:val="007760AD"/>
    <w:rsid w:val="007761BB"/>
    <w:rsid w:val="00776E03"/>
    <w:rsid w:val="007776AF"/>
    <w:rsid w:val="007776EB"/>
    <w:rsid w:val="00777B4C"/>
    <w:rsid w:val="007801EE"/>
    <w:rsid w:val="0078035D"/>
    <w:rsid w:val="00780419"/>
    <w:rsid w:val="007805CE"/>
    <w:rsid w:val="00780E9B"/>
    <w:rsid w:val="0078132B"/>
    <w:rsid w:val="00781531"/>
    <w:rsid w:val="007825C2"/>
    <w:rsid w:val="007827FF"/>
    <w:rsid w:val="00782E7C"/>
    <w:rsid w:val="00782F44"/>
    <w:rsid w:val="00783B6C"/>
    <w:rsid w:val="00783D2E"/>
    <w:rsid w:val="00783DCF"/>
    <w:rsid w:val="00783F94"/>
    <w:rsid w:val="00784110"/>
    <w:rsid w:val="0078419A"/>
    <w:rsid w:val="00784540"/>
    <w:rsid w:val="00784694"/>
    <w:rsid w:val="00785F8E"/>
    <w:rsid w:val="00785FB7"/>
    <w:rsid w:val="00786512"/>
    <w:rsid w:val="007865A6"/>
    <w:rsid w:val="007865BD"/>
    <w:rsid w:val="007866BA"/>
    <w:rsid w:val="0078671C"/>
    <w:rsid w:val="00786946"/>
    <w:rsid w:val="007877DD"/>
    <w:rsid w:val="0078791E"/>
    <w:rsid w:val="00787C06"/>
    <w:rsid w:val="007902E7"/>
    <w:rsid w:val="00790346"/>
    <w:rsid w:val="007906E3"/>
    <w:rsid w:val="0079075B"/>
    <w:rsid w:val="00790E54"/>
    <w:rsid w:val="00790F0C"/>
    <w:rsid w:val="007914CD"/>
    <w:rsid w:val="0079192F"/>
    <w:rsid w:val="00791A74"/>
    <w:rsid w:val="00791FB8"/>
    <w:rsid w:val="007920EA"/>
    <w:rsid w:val="00792686"/>
    <w:rsid w:val="007926CF"/>
    <w:rsid w:val="0079301A"/>
    <w:rsid w:val="00793227"/>
    <w:rsid w:val="00793589"/>
    <w:rsid w:val="007937FF"/>
    <w:rsid w:val="0079390C"/>
    <w:rsid w:val="00794311"/>
    <w:rsid w:val="007943CE"/>
    <w:rsid w:val="00794DFC"/>
    <w:rsid w:val="007950B9"/>
    <w:rsid w:val="00795265"/>
    <w:rsid w:val="007953BD"/>
    <w:rsid w:val="00795472"/>
    <w:rsid w:val="007957F3"/>
    <w:rsid w:val="00795816"/>
    <w:rsid w:val="007959C0"/>
    <w:rsid w:val="00795B26"/>
    <w:rsid w:val="00795D05"/>
    <w:rsid w:val="00795D12"/>
    <w:rsid w:val="0079670A"/>
    <w:rsid w:val="00796C09"/>
    <w:rsid w:val="007976FE"/>
    <w:rsid w:val="00797E6B"/>
    <w:rsid w:val="007A0243"/>
    <w:rsid w:val="007A0460"/>
    <w:rsid w:val="007A053F"/>
    <w:rsid w:val="007A084F"/>
    <w:rsid w:val="007A0A79"/>
    <w:rsid w:val="007A0B00"/>
    <w:rsid w:val="007A0B81"/>
    <w:rsid w:val="007A1225"/>
    <w:rsid w:val="007A1960"/>
    <w:rsid w:val="007A1C16"/>
    <w:rsid w:val="007A1DA9"/>
    <w:rsid w:val="007A21A3"/>
    <w:rsid w:val="007A23CF"/>
    <w:rsid w:val="007A2606"/>
    <w:rsid w:val="007A3472"/>
    <w:rsid w:val="007A3E99"/>
    <w:rsid w:val="007A41F1"/>
    <w:rsid w:val="007A4384"/>
    <w:rsid w:val="007A4A78"/>
    <w:rsid w:val="007A4D91"/>
    <w:rsid w:val="007A54DF"/>
    <w:rsid w:val="007A58B6"/>
    <w:rsid w:val="007A5AC2"/>
    <w:rsid w:val="007A5CDC"/>
    <w:rsid w:val="007A600B"/>
    <w:rsid w:val="007A618B"/>
    <w:rsid w:val="007A648A"/>
    <w:rsid w:val="007A66F8"/>
    <w:rsid w:val="007A6738"/>
    <w:rsid w:val="007A726D"/>
    <w:rsid w:val="007A7270"/>
    <w:rsid w:val="007A7400"/>
    <w:rsid w:val="007A7D78"/>
    <w:rsid w:val="007A7F39"/>
    <w:rsid w:val="007B01D7"/>
    <w:rsid w:val="007B1197"/>
    <w:rsid w:val="007B18CF"/>
    <w:rsid w:val="007B2246"/>
    <w:rsid w:val="007B225E"/>
    <w:rsid w:val="007B2BB3"/>
    <w:rsid w:val="007B2CEA"/>
    <w:rsid w:val="007B37DD"/>
    <w:rsid w:val="007B3A45"/>
    <w:rsid w:val="007B4138"/>
    <w:rsid w:val="007B4219"/>
    <w:rsid w:val="007B4603"/>
    <w:rsid w:val="007B4871"/>
    <w:rsid w:val="007B4B74"/>
    <w:rsid w:val="007B4DAE"/>
    <w:rsid w:val="007B4F12"/>
    <w:rsid w:val="007B4F39"/>
    <w:rsid w:val="007B53D9"/>
    <w:rsid w:val="007B546C"/>
    <w:rsid w:val="007B596C"/>
    <w:rsid w:val="007B61FE"/>
    <w:rsid w:val="007B62E9"/>
    <w:rsid w:val="007B6445"/>
    <w:rsid w:val="007B66E2"/>
    <w:rsid w:val="007B6D56"/>
    <w:rsid w:val="007B71D7"/>
    <w:rsid w:val="007B7254"/>
    <w:rsid w:val="007B7AEE"/>
    <w:rsid w:val="007B7CD5"/>
    <w:rsid w:val="007B7E2D"/>
    <w:rsid w:val="007B7E60"/>
    <w:rsid w:val="007B7ED4"/>
    <w:rsid w:val="007C072A"/>
    <w:rsid w:val="007C094A"/>
    <w:rsid w:val="007C0DD5"/>
    <w:rsid w:val="007C13E7"/>
    <w:rsid w:val="007C14BD"/>
    <w:rsid w:val="007C1514"/>
    <w:rsid w:val="007C1527"/>
    <w:rsid w:val="007C174C"/>
    <w:rsid w:val="007C1805"/>
    <w:rsid w:val="007C2BB1"/>
    <w:rsid w:val="007C3647"/>
    <w:rsid w:val="007C370D"/>
    <w:rsid w:val="007C3E43"/>
    <w:rsid w:val="007C3E48"/>
    <w:rsid w:val="007C41B5"/>
    <w:rsid w:val="007C450D"/>
    <w:rsid w:val="007C4B17"/>
    <w:rsid w:val="007C4C82"/>
    <w:rsid w:val="007C505F"/>
    <w:rsid w:val="007C5313"/>
    <w:rsid w:val="007C5440"/>
    <w:rsid w:val="007C54D5"/>
    <w:rsid w:val="007C54D8"/>
    <w:rsid w:val="007C60AB"/>
    <w:rsid w:val="007C6271"/>
    <w:rsid w:val="007C65D1"/>
    <w:rsid w:val="007C6AE4"/>
    <w:rsid w:val="007C6B84"/>
    <w:rsid w:val="007C6E12"/>
    <w:rsid w:val="007C6E43"/>
    <w:rsid w:val="007C7569"/>
    <w:rsid w:val="007C767B"/>
    <w:rsid w:val="007C7AFE"/>
    <w:rsid w:val="007C7F0E"/>
    <w:rsid w:val="007C7F8B"/>
    <w:rsid w:val="007D0054"/>
    <w:rsid w:val="007D0835"/>
    <w:rsid w:val="007D0882"/>
    <w:rsid w:val="007D09F1"/>
    <w:rsid w:val="007D0B41"/>
    <w:rsid w:val="007D147A"/>
    <w:rsid w:val="007D14CB"/>
    <w:rsid w:val="007D1A7D"/>
    <w:rsid w:val="007D1ABE"/>
    <w:rsid w:val="007D1D3B"/>
    <w:rsid w:val="007D1F61"/>
    <w:rsid w:val="007D23B9"/>
    <w:rsid w:val="007D2681"/>
    <w:rsid w:val="007D2841"/>
    <w:rsid w:val="007D29B9"/>
    <w:rsid w:val="007D2B54"/>
    <w:rsid w:val="007D2E34"/>
    <w:rsid w:val="007D3120"/>
    <w:rsid w:val="007D41B0"/>
    <w:rsid w:val="007D420B"/>
    <w:rsid w:val="007D427D"/>
    <w:rsid w:val="007D44A9"/>
    <w:rsid w:val="007D47CA"/>
    <w:rsid w:val="007D4CFE"/>
    <w:rsid w:val="007D50A7"/>
    <w:rsid w:val="007D52F0"/>
    <w:rsid w:val="007D576F"/>
    <w:rsid w:val="007D59A7"/>
    <w:rsid w:val="007D5AEE"/>
    <w:rsid w:val="007D692E"/>
    <w:rsid w:val="007D7050"/>
    <w:rsid w:val="007D7220"/>
    <w:rsid w:val="007D78A7"/>
    <w:rsid w:val="007E063C"/>
    <w:rsid w:val="007E0A48"/>
    <w:rsid w:val="007E0CD8"/>
    <w:rsid w:val="007E16DE"/>
    <w:rsid w:val="007E16ED"/>
    <w:rsid w:val="007E1F41"/>
    <w:rsid w:val="007E2142"/>
    <w:rsid w:val="007E3147"/>
    <w:rsid w:val="007E3171"/>
    <w:rsid w:val="007E3530"/>
    <w:rsid w:val="007E3897"/>
    <w:rsid w:val="007E3A63"/>
    <w:rsid w:val="007E3B01"/>
    <w:rsid w:val="007E3B52"/>
    <w:rsid w:val="007E3D88"/>
    <w:rsid w:val="007E40F5"/>
    <w:rsid w:val="007E43D5"/>
    <w:rsid w:val="007E451B"/>
    <w:rsid w:val="007E483A"/>
    <w:rsid w:val="007E52CC"/>
    <w:rsid w:val="007E5540"/>
    <w:rsid w:val="007E5601"/>
    <w:rsid w:val="007E56A4"/>
    <w:rsid w:val="007E5971"/>
    <w:rsid w:val="007E597F"/>
    <w:rsid w:val="007E5AF5"/>
    <w:rsid w:val="007E6175"/>
    <w:rsid w:val="007E6284"/>
    <w:rsid w:val="007E6585"/>
    <w:rsid w:val="007E6B7E"/>
    <w:rsid w:val="007E6FC4"/>
    <w:rsid w:val="007E6FCB"/>
    <w:rsid w:val="007E702E"/>
    <w:rsid w:val="007E72A7"/>
    <w:rsid w:val="007E7F86"/>
    <w:rsid w:val="007E7FF0"/>
    <w:rsid w:val="007F00AD"/>
    <w:rsid w:val="007F037C"/>
    <w:rsid w:val="007F03C7"/>
    <w:rsid w:val="007F04E3"/>
    <w:rsid w:val="007F06F4"/>
    <w:rsid w:val="007F0C72"/>
    <w:rsid w:val="007F0F3F"/>
    <w:rsid w:val="007F117C"/>
    <w:rsid w:val="007F1525"/>
    <w:rsid w:val="007F18FD"/>
    <w:rsid w:val="007F1B07"/>
    <w:rsid w:val="007F1F93"/>
    <w:rsid w:val="007F20DB"/>
    <w:rsid w:val="007F23BF"/>
    <w:rsid w:val="007F25AD"/>
    <w:rsid w:val="007F295C"/>
    <w:rsid w:val="007F2A6A"/>
    <w:rsid w:val="007F2C29"/>
    <w:rsid w:val="007F2CDA"/>
    <w:rsid w:val="007F2F86"/>
    <w:rsid w:val="007F352B"/>
    <w:rsid w:val="007F3B47"/>
    <w:rsid w:val="007F3FEC"/>
    <w:rsid w:val="007F4227"/>
    <w:rsid w:val="007F42BA"/>
    <w:rsid w:val="007F495B"/>
    <w:rsid w:val="007F5768"/>
    <w:rsid w:val="007F594C"/>
    <w:rsid w:val="007F5ACB"/>
    <w:rsid w:val="007F5F52"/>
    <w:rsid w:val="007F60A1"/>
    <w:rsid w:val="007F6401"/>
    <w:rsid w:val="007F6441"/>
    <w:rsid w:val="007F6547"/>
    <w:rsid w:val="007F6E2C"/>
    <w:rsid w:val="007F6ED1"/>
    <w:rsid w:val="007F6EDB"/>
    <w:rsid w:val="007F6F20"/>
    <w:rsid w:val="007F740F"/>
    <w:rsid w:val="007F750D"/>
    <w:rsid w:val="007F7A82"/>
    <w:rsid w:val="007F7E33"/>
    <w:rsid w:val="0080015A"/>
    <w:rsid w:val="0080038F"/>
    <w:rsid w:val="00800576"/>
    <w:rsid w:val="008005C7"/>
    <w:rsid w:val="00800C06"/>
    <w:rsid w:val="00800D59"/>
    <w:rsid w:val="0080117A"/>
    <w:rsid w:val="0080165E"/>
    <w:rsid w:val="00801BFD"/>
    <w:rsid w:val="008021A4"/>
    <w:rsid w:val="00802C7A"/>
    <w:rsid w:val="0080305D"/>
    <w:rsid w:val="00803408"/>
    <w:rsid w:val="00803520"/>
    <w:rsid w:val="00803882"/>
    <w:rsid w:val="00803D5A"/>
    <w:rsid w:val="00804361"/>
    <w:rsid w:val="008044B4"/>
    <w:rsid w:val="0080471E"/>
    <w:rsid w:val="008048B2"/>
    <w:rsid w:val="00804FEE"/>
    <w:rsid w:val="008051C1"/>
    <w:rsid w:val="00805452"/>
    <w:rsid w:val="008058FA"/>
    <w:rsid w:val="008065D1"/>
    <w:rsid w:val="00806CF1"/>
    <w:rsid w:val="00806F0E"/>
    <w:rsid w:val="0080716A"/>
    <w:rsid w:val="008071DD"/>
    <w:rsid w:val="0080746A"/>
    <w:rsid w:val="00807AE7"/>
    <w:rsid w:val="00807BEE"/>
    <w:rsid w:val="00807BFE"/>
    <w:rsid w:val="008100E7"/>
    <w:rsid w:val="0081096D"/>
    <w:rsid w:val="008112B3"/>
    <w:rsid w:val="008116CD"/>
    <w:rsid w:val="008117B2"/>
    <w:rsid w:val="00811B24"/>
    <w:rsid w:val="00811BC6"/>
    <w:rsid w:val="00811DD3"/>
    <w:rsid w:val="00811E10"/>
    <w:rsid w:val="00812489"/>
    <w:rsid w:val="00813321"/>
    <w:rsid w:val="00813444"/>
    <w:rsid w:val="008137B8"/>
    <w:rsid w:val="0081398A"/>
    <w:rsid w:val="00814186"/>
    <w:rsid w:val="0081443C"/>
    <w:rsid w:val="00814AA2"/>
    <w:rsid w:val="00814FBF"/>
    <w:rsid w:val="008155FA"/>
    <w:rsid w:val="00815DB2"/>
    <w:rsid w:val="00815E21"/>
    <w:rsid w:val="00816434"/>
    <w:rsid w:val="008165F0"/>
    <w:rsid w:val="00816700"/>
    <w:rsid w:val="00816AC5"/>
    <w:rsid w:val="00816DFA"/>
    <w:rsid w:val="00816F3F"/>
    <w:rsid w:val="00817087"/>
    <w:rsid w:val="00817152"/>
    <w:rsid w:val="0081722B"/>
    <w:rsid w:val="00817C51"/>
    <w:rsid w:val="00820413"/>
    <w:rsid w:val="008206C1"/>
    <w:rsid w:val="00820A4C"/>
    <w:rsid w:val="008211A8"/>
    <w:rsid w:val="00821240"/>
    <w:rsid w:val="00821B51"/>
    <w:rsid w:val="00821C07"/>
    <w:rsid w:val="00822112"/>
    <w:rsid w:val="008221FA"/>
    <w:rsid w:val="00822B77"/>
    <w:rsid w:val="00822C32"/>
    <w:rsid w:val="00823144"/>
    <w:rsid w:val="008237B7"/>
    <w:rsid w:val="008238E1"/>
    <w:rsid w:val="008240AE"/>
    <w:rsid w:val="00824134"/>
    <w:rsid w:val="0082461D"/>
    <w:rsid w:val="0082510F"/>
    <w:rsid w:val="0082515C"/>
    <w:rsid w:val="008252E4"/>
    <w:rsid w:val="00825499"/>
    <w:rsid w:val="008256A0"/>
    <w:rsid w:val="00826B96"/>
    <w:rsid w:val="00826D54"/>
    <w:rsid w:val="0082711A"/>
    <w:rsid w:val="00827320"/>
    <w:rsid w:val="00827521"/>
    <w:rsid w:val="008276EF"/>
    <w:rsid w:val="00830752"/>
    <w:rsid w:val="00830BFF"/>
    <w:rsid w:val="00830D6B"/>
    <w:rsid w:val="00830E3A"/>
    <w:rsid w:val="0083102E"/>
    <w:rsid w:val="008319DA"/>
    <w:rsid w:val="00831CD8"/>
    <w:rsid w:val="00831CF0"/>
    <w:rsid w:val="00832180"/>
    <w:rsid w:val="00832370"/>
    <w:rsid w:val="008330B7"/>
    <w:rsid w:val="008330BE"/>
    <w:rsid w:val="008332A0"/>
    <w:rsid w:val="008333BC"/>
    <w:rsid w:val="008334FB"/>
    <w:rsid w:val="0083392E"/>
    <w:rsid w:val="008339F2"/>
    <w:rsid w:val="008341B7"/>
    <w:rsid w:val="008341FA"/>
    <w:rsid w:val="00834991"/>
    <w:rsid w:val="00834D61"/>
    <w:rsid w:val="008353B1"/>
    <w:rsid w:val="00835939"/>
    <w:rsid w:val="0083618B"/>
    <w:rsid w:val="00836225"/>
    <w:rsid w:val="00836312"/>
    <w:rsid w:val="0083649D"/>
    <w:rsid w:val="00837027"/>
    <w:rsid w:val="008372CA"/>
    <w:rsid w:val="008377DE"/>
    <w:rsid w:val="008378E1"/>
    <w:rsid w:val="00837A20"/>
    <w:rsid w:val="00837B30"/>
    <w:rsid w:val="00837D7B"/>
    <w:rsid w:val="008401D0"/>
    <w:rsid w:val="00840243"/>
    <w:rsid w:val="008404D1"/>
    <w:rsid w:val="0084070C"/>
    <w:rsid w:val="00840D66"/>
    <w:rsid w:val="008410CA"/>
    <w:rsid w:val="008412FA"/>
    <w:rsid w:val="0084134F"/>
    <w:rsid w:val="008413C7"/>
    <w:rsid w:val="008417B9"/>
    <w:rsid w:val="008418BB"/>
    <w:rsid w:val="00841B34"/>
    <w:rsid w:val="00841C5F"/>
    <w:rsid w:val="00841D18"/>
    <w:rsid w:val="008424B1"/>
    <w:rsid w:val="00842753"/>
    <w:rsid w:val="008429E9"/>
    <w:rsid w:val="00842ED5"/>
    <w:rsid w:val="008438C0"/>
    <w:rsid w:val="00843AC0"/>
    <w:rsid w:val="00844185"/>
    <w:rsid w:val="00844542"/>
    <w:rsid w:val="008448C2"/>
    <w:rsid w:val="00845228"/>
    <w:rsid w:val="00845A2F"/>
    <w:rsid w:val="00845AC6"/>
    <w:rsid w:val="008461C2"/>
    <w:rsid w:val="0084628B"/>
    <w:rsid w:val="0084647A"/>
    <w:rsid w:val="008465F9"/>
    <w:rsid w:val="0084722C"/>
    <w:rsid w:val="008473AA"/>
    <w:rsid w:val="008478BC"/>
    <w:rsid w:val="00847BCC"/>
    <w:rsid w:val="008502F2"/>
    <w:rsid w:val="008505DA"/>
    <w:rsid w:val="00850B9C"/>
    <w:rsid w:val="00850C73"/>
    <w:rsid w:val="00850CF1"/>
    <w:rsid w:val="00850E04"/>
    <w:rsid w:val="008513B4"/>
    <w:rsid w:val="00851759"/>
    <w:rsid w:val="0085195C"/>
    <w:rsid w:val="00851AB1"/>
    <w:rsid w:val="008524DB"/>
    <w:rsid w:val="008525A4"/>
    <w:rsid w:val="00852638"/>
    <w:rsid w:val="008527A2"/>
    <w:rsid w:val="00852D8C"/>
    <w:rsid w:val="00852F93"/>
    <w:rsid w:val="008535C5"/>
    <w:rsid w:val="00853892"/>
    <w:rsid w:val="008539DB"/>
    <w:rsid w:val="00853A99"/>
    <w:rsid w:val="00853BAC"/>
    <w:rsid w:val="00853DE3"/>
    <w:rsid w:val="0085429D"/>
    <w:rsid w:val="00854B70"/>
    <w:rsid w:val="00855157"/>
    <w:rsid w:val="00855241"/>
    <w:rsid w:val="00855486"/>
    <w:rsid w:val="008556BD"/>
    <w:rsid w:val="008556CE"/>
    <w:rsid w:val="00855F57"/>
    <w:rsid w:val="0085622C"/>
    <w:rsid w:val="00856295"/>
    <w:rsid w:val="0085629E"/>
    <w:rsid w:val="0085644F"/>
    <w:rsid w:val="008567C6"/>
    <w:rsid w:val="00856B67"/>
    <w:rsid w:val="00856BF7"/>
    <w:rsid w:val="008573C3"/>
    <w:rsid w:val="00857ABD"/>
    <w:rsid w:val="008604F6"/>
    <w:rsid w:val="0086062A"/>
    <w:rsid w:val="008608A3"/>
    <w:rsid w:val="00860D6A"/>
    <w:rsid w:val="00860DA3"/>
    <w:rsid w:val="008612BF"/>
    <w:rsid w:val="008613E5"/>
    <w:rsid w:val="0086179D"/>
    <w:rsid w:val="00861EA2"/>
    <w:rsid w:val="00861F2F"/>
    <w:rsid w:val="00862331"/>
    <w:rsid w:val="008623C1"/>
    <w:rsid w:val="008629AE"/>
    <w:rsid w:val="008631DC"/>
    <w:rsid w:val="00863741"/>
    <w:rsid w:val="00863967"/>
    <w:rsid w:val="00863A45"/>
    <w:rsid w:val="00863ADA"/>
    <w:rsid w:val="00863B78"/>
    <w:rsid w:val="00863D8A"/>
    <w:rsid w:val="00864178"/>
    <w:rsid w:val="00864685"/>
    <w:rsid w:val="00865EA6"/>
    <w:rsid w:val="0086641D"/>
    <w:rsid w:val="00866907"/>
    <w:rsid w:val="008669E2"/>
    <w:rsid w:val="00866E94"/>
    <w:rsid w:val="00867175"/>
    <w:rsid w:val="0086719E"/>
    <w:rsid w:val="0086721D"/>
    <w:rsid w:val="00870111"/>
    <w:rsid w:val="008702B2"/>
    <w:rsid w:val="008704EC"/>
    <w:rsid w:val="0087163F"/>
    <w:rsid w:val="00871A7A"/>
    <w:rsid w:val="00872488"/>
    <w:rsid w:val="00872AD7"/>
    <w:rsid w:val="00872B00"/>
    <w:rsid w:val="008730E1"/>
    <w:rsid w:val="0087314D"/>
    <w:rsid w:val="008731E7"/>
    <w:rsid w:val="008731FF"/>
    <w:rsid w:val="008735A9"/>
    <w:rsid w:val="00873647"/>
    <w:rsid w:val="008736D8"/>
    <w:rsid w:val="00874100"/>
    <w:rsid w:val="00874ECC"/>
    <w:rsid w:val="00874FA6"/>
    <w:rsid w:val="0087515F"/>
    <w:rsid w:val="0087549F"/>
    <w:rsid w:val="008754F6"/>
    <w:rsid w:val="008759D1"/>
    <w:rsid w:val="00875CF5"/>
    <w:rsid w:val="0087624C"/>
    <w:rsid w:val="008764ED"/>
    <w:rsid w:val="00876561"/>
    <w:rsid w:val="00876E96"/>
    <w:rsid w:val="00876F19"/>
    <w:rsid w:val="0087718A"/>
    <w:rsid w:val="008775A1"/>
    <w:rsid w:val="00877929"/>
    <w:rsid w:val="00877DCE"/>
    <w:rsid w:val="00877F40"/>
    <w:rsid w:val="00880011"/>
    <w:rsid w:val="00880270"/>
    <w:rsid w:val="008802CD"/>
    <w:rsid w:val="008804D9"/>
    <w:rsid w:val="008806BE"/>
    <w:rsid w:val="00881491"/>
    <w:rsid w:val="00881739"/>
    <w:rsid w:val="00881917"/>
    <w:rsid w:val="00881DE7"/>
    <w:rsid w:val="00881F98"/>
    <w:rsid w:val="00882125"/>
    <w:rsid w:val="008821A9"/>
    <w:rsid w:val="00882207"/>
    <w:rsid w:val="00882252"/>
    <w:rsid w:val="0088268A"/>
    <w:rsid w:val="008834D2"/>
    <w:rsid w:val="008836E2"/>
    <w:rsid w:val="0088371F"/>
    <w:rsid w:val="00884039"/>
    <w:rsid w:val="008840B4"/>
    <w:rsid w:val="00884848"/>
    <w:rsid w:val="00884D92"/>
    <w:rsid w:val="0088504E"/>
    <w:rsid w:val="008851E0"/>
    <w:rsid w:val="008853DF"/>
    <w:rsid w:val="00885845"/>
    <w:rsid w:val="00885D5A"/>
    <w:rsid w:val="00885EAB"/>
    <w:rsid w:val="00885F33"/>
    <w:rsid w:val="008869DB"/>
    <w:rsid w:val="00886D94"/>
    <w:rsid w:val="00886FCB"/>
    <w:rsid w:val="00887334"/>
    <w:rsid w:val="008873C7"/>
    <w:rsid w:val="0088771E"/>
    <w:rsid w:val="00887968"/>
    <w:rsid w:val="00887A81"/>
    <w:rsid w:val="00887DB5"/>
    <w:rsid w:val="00891A39"/>
    <w:rsid w:val="00891D17"/>
    <w:rsid w:val="008926CD"/>
    <w:rsid w:val="00892724"/>
    <w:rsid w:val="00892779"/>
    <w:rsid w:val="00892BEF"/>
    <w:rsid w:val="00892D7E"/>
    <w:rsid w:val="00892DF3"/>
    <w:rsid w:val="008930BF"/>
    <w:rsid w:val="00893379"/>
    <w:rsid w:val="008933D5"/>
    <w:rsid w:val="008937E6"/>
    <w:rsid w:val="00893813"/>
    <w:rsid w:val="0089383F"/>
    <w:rsid w:val="008938E4"/>
    <w:rsid w:val="00893ADC"/>
    <w:rsid w:val="0089451A"/>
    <w:rsid w:val="00894953"/>
    <w:rsid w:val="00894B2B"/>
    <w:rsid w:val="00894B40"/>
    <w:rsid w:val="00894E4A"/>
    <w:rsid w:val="00894E9E"/>
    <w:rsid w:val="008951FD"/>
    <w:rsid w:val="0089536B"/>
    <w:rsid w:val="008953BA"/>
    <w:rsid w:val="008954B1"/>
    <w:rsid w:val="008964F6"/>
    <w:rsid w:val="008969EE"/>
    <w:rsid w:val="00896B0B"/>
    <w:rsid w:val="00896B8B"/>
    <w:rsid w:val="008970AF"/>
    <w:rsid w:val="0089792B"/>
    <w:rsid w:val="008A0E20"/>
    <w:rsid w:val="008A157F"/>
    <w:rsid w:val="008A181D"/>
    <w:rsid w:val="008A1893"/>
    <w:rsid w:val="008A1E27"/>
    <w:rsid w:val="008A210D"/>
    <w:rsid w:val="008A26D7"/>
    <w:rsid w:val="008A283A"/>
    <w:rsid w:val="008A2B93"/>
    <w:rsid w:val="008A2C1A"/>
    <w:rsid w:val="008A31F7"/>
    <w:rsid w:val="008A3C20"/>
    <w:rsid w:val="008A4398"/>
    <w:rsid w:val="008A4630"/>
    <w:rsid w:val="008A47CE"/>
    <w:rsid w:val="008A48C5"/>
    <w:rsid w:val="008A49E8"/>
    <w:rsid w:val="008A4B38"/>
    <w:rsid w:val="008A4E49"/>
    <w:rsid w:val="008A4FDE"/>
    <w:rsid w:val="008A5A7C"/>
    <w:rsid w:val="008A5BEF"/>
    <w:rsid w:val="008A5E14"/>
    <w:rsid w:val="008A5F8E"/>
    <w:rsid w:val="008A5F9D"/>
    <w:rsid w:val="008A61E4"/>
    <w:rsid w:val="008A636F"/>
    <w:rsid w:val="008A6903"/>
    <w:rsid w:val="008A6C5C"/>
    <w:rsid w:val="008A6F23"/>
    <w:rsid w:val="008A71CE"/>
    <w:rsid w:val="008A7249"/>
    <w:rsid w:val="008A728D"/>
    <w:rsid w:val="008A7FE5"/>
    <w:rsid w:val="008B0005"/>
    <w:rsid w:val="008B0515"/>
    <w:rsid w:val="008B0860"/>
    <w:rsid w:val="008B0E0B"/>
    <w:rsid w:val="008B0EEE"/>
    <w:rsid w:val="008B1040"/>
    <w:rsid w:val="008B1045"/>
    <w:rsid w:val="008B1231"/>
    <w:rsid w:val="008B141D"/>
    <w:rsid w:val="008B1A1B"/>
    <w:rsid w:val="008B1C83"/>
    <w:rsid w:val="008B207B"/>
    <w:rsid w:val="008B22F1"/>
    <w:rsid w:val="008B2916"/>
    <w:rsid w:val="008B298A"/>
    <w:rsid w:val="008B2E7E"/>
    <w:rsid w:val="008B341B"/>
    <w:rsid w:val="008B35DE"/>
    <w:rsid w:val="008B3A3D"/>
    <w:rsid w:val="008B3A62"/>
    <w:rsid w:val="008B4164"/>
    <w:rsid w:val="008B44C9"/>
    <w:rsid w:val="008B4AF7"/>
    <w:rsid w:val="008B4E29"/>
    <w:rsid w:val="008B5386"/>
    <w:rsid w:val="008B53A8"/>
    <w:rsid w:val="008B582E"/>
    <w:rsid w:val="008B60CD"/>
    <w:rsid w:val="008B6571"/>
    <w:rsid w:val="008B667C"/>
    <w:rsid w:val="008B6B4D"/>
    <w:rsid w:val="008B7015"/>
    <w:rsid w:val="008B7CD4"/>
    <w:rsid w:val="008B7DC1"/>
    <w:rsid w:val="008C0055"/>
    <w:rsid w:val="008C0B78"/>
    <w:rsid w:val="008C0E40"/>
    <w:rsid w:val="008C0EA0"/>
    <w:rsid w:val="008C0EAF"/>
    <w:rsid w:val="008C1428"/>
    <w:rsid w:val="008C188D"/>
    <w:rsid w:val="008C1A56"/>
    <w:rsid w:val="008C1A96"/>
    <w:rsid w:val="008C24D9"/>
    <w:rsid w:val="008C2616"/>
    <w:rsid w:val="008C26F0"/>
    <w:rsid w:val="008C2A26"/>
    <w:rsid w:val="008C2B29"/>
    <w:rsid w:val="008C2F0F"/>
    <w:rsid w:val="008C2F86"/>
    <w:rsid w:val="008C350A"/>
    <w:rsid w:val="008C36FC"/>
    <w:rsid w:val="008C38BD"/>
    <w:rsid w:val="008C39A6"/>
    <w:rsid w:val="008C3D91"/>
    <w:rsid w:val="008C40FB"/>
    <w:rsid w:val="008C43F7"/>
    <w:rsid w:val="008C49F8"/>
    <w:rsid w:val="008C515F"/>
    <w:rsid w:val="008C5A64"/>
    <w:rsid w:val="008C5AD7"/>
    <w:rsid w:val="008C5B40"/>
    <w:rsid w:val="008C62F2"/>
    <w:rsid w:val="008C6A7C"/>
    <w:rsid w:val="008C6CC8"/>
    <w:rsid w:val="008C71B3"/>
    <w:rsid w:val="008C729E"/>
    <w:rsid w:val="008C74A7"/>
    <w:rsid w:val="008C7870"/>
    <w:rsid w:val="008C795B"/>
    <w:rsid w:val="008C7A7C"/>
    <w:rsid w:val="008C7BCE"/>
    <w:rsid w:val="008D01B2"/>
    <w:rsid w:val="008D025D"/>
    <w:rsid w:val="008D0DE0"/>
    <w:rsid w:val="008D113D"/>
    <w:rsid w:val="008D14B6"/>
    <w:rsid w:val="008D17C9"/>
    <w:rsid w:val="008D1A0A"/>
    <w:rsid w:val="008D1A75"/>
    <w:rsid w:val="008D1CC8"/>
    <w:rsid w:val="008D2259"/>
    <w:rsid w:val="008D232A"/>
    <w:rsid w:val="008D2938"/>
    <w:rsid w:val="008D293E"/>
    <w:rsid w:val="008D2B28"/>
    <w:rsid w:val="008D2E08"/>
    <w:rsid w:val="008D349E"/>
    <w:rsid w:val="008D3A35"/>
    <w:rsid w:val="008D3B70"/>
    <w:rsid w:val="008D3BCE"/>
    <w:rsid w:val="008D3C6A"/>
    <w:rsid w:val="008D3E27"/>
    <w:rsid w:val="008D4040"/>
    <w:rsid w:val="008D41DE"/>
    <w:rsid w:val="008D423D"/>
    <w:rsid w:val="008D483E"/>
    <w:rsid w:val="008D484E"/>
    <w:rsid w:val="008D49BC"/>
    <w:rsid w:val="008D4A18"/>
    <w:rsid w:val="008D4CF5"/>
    <w:rsid w:val="008D4FC5"/>
    <w:rsid w:val="008D5444"/>
    <w:rsid w:val="008D55F7"/>
    <w:rsid w:val="008D562F"/>
    <w:rsid w:val="008D5651"/>
    <w:rsid w:val="008D5DBE"/>
    <w:rsid w:val="008D5EE9"/>
    <w:rsid w:val="008D5F1F"/>
    <w:rsid w:val="008D65D1"/>
    <w:rsid w:val="008D67DD"/>
    <w:rsid w:val="008D6E51"/>
    <w:rsid w:val="008D7381"/>
    <w:rsid w:val="008D76DE"/>
    <w:rsid w:val="008D7948"/>
    <w:rsid w:val="008D7F32"/>
    <w:rsid w:val="008E063B"/>
    <w:rsid w:val="008E07A2"/>
    <w:rsid w:val="008E0C6B"/>
    <w:rsid w:val="008E1885"/>
    <w:rsid w:val="008E1D93"/>
    <w:rsid w:val="008E1DB5"/>
    <w:rsid w:val="008E1F53"/>
    <w:rsid w:val="008E218D"/>
    <w:rsid w:val="008E25B6"/>
    <w:rsid w:val="008E25E7"/>
    <w:rsid w:val="008E2B7C"/>
    <w:rsid w:val="008E2C36"/>
    <w:rsid w:val="008E3AF1"/>
    <w:rsid w:val="008E4136"/>
    <w:rsid w:val="008E4169"/>
    <w:rsid w:val="008E466D"/>
    <w:rsid w:val="008E46C7"/>
    <w:rsid w:val="008E471C"/>
    <w:rsid w:val="008E47EC"/>
    <w:rsid w:val="008E4958"/>
    <w:rsid w:val="008E4C43"/>
    <w:rsid w:val="008E4DB1"/>
    <w:rsid w:val="008E4FBB"/>
    <w:rsid w:val="008E4FC8"/>
    <w:rsid w:val="008E55FD"/>
    <w:rsid w:val="008E5A51"/>
    <w:rsid w:val="008E5B4C"/>
    <w:rsid w:val="008E5BAB"/>
    <w:rsid w:val="008E5C84"/>
    <w:rsid w:val="008E5DDE"/>
    <w:rsid w:val="008E62CD"/>
    <w:rsid w:val="008E6476"/>
    <w:rsid w:val="008E64C1"/>
    <w:rsid w:val="008E6A66"/>
    <w:rsid w:val="008E6BD7"/>
    <w:rsid w:val="008E6CE6"/>
    <w:rsid w:val="008E700B"/>
    <w:rsid w:val="008E7147"/>
    <w:rsid w:val="008E721B"/>
    <w:rsid w:val="008E7235"/>
    <w:rsid w:val="008E76D4"/>
    <w:rsid w:val="008E775A"/>
    <w:rsid w:val="008E793C"/>
    <w:rsid w:val="008E7A94"/>
    <w:rsid w:val="008E7C09"/>
    <w:rsid w:val="008F0033"/>
    <w:rsid w:val="008F0123"/>
    <w:rsid w:val="008F0208"/>
    <w:rsid w:val="008F047D"/>
    <w:rsid w:val="008F07DF"/>
    <w:rsid w:val="008F0A6F"/>
    <w:rsid w:val="008F1063"/>
    <w:rsid w:val="008F12FF"/>
    <w:rsid w:val="008F15A8"/>
    <w:rsid w:val="008F175A"/>
    <w:rsid w:val="008F1874"/>
    <w:rsid w:val="008F1B4E"/>
    <w:rsid w:val="008F1D0E"/>
    <w:rsid w:val="008F2119"/>
    <w:rsid w:val="008F219B"/>
    <w:rsid w:val="008F251D"/>
    <w:rsid w:val="008F2670"/>
    <w:rsid w:val="008F28A1"/>
    <w:rsid w:val="008F28DD"/>
    <w:rsid w:val="008F2914"/>
    <w:rsid w:val="008F2EF0"/>
    <w:rsid w:val="008F309D"/>
    <w:rsid w:val="008F30DC"/>
    <w:rsid w:val="008F3291"/>
    <w:rsid w:val="008F46B5"/>
    <w:rsid w:val="008F4A0A"/>
    <w:rsid w:val="008F4DCF"/>
    <w:rsid w:val="008F4EAE"/>
    <w:rsid w:val="008F56A5"/>
    <w:rsid w:val="008F5700"/>
    <w:rsid w:val="008F5F18"/>
    <w:rsid w:val="008F6193"/>
    <w:rsid w:val="008F6426"/>
    <w:rsid w:val="008F64A1"/>
    <w:rsid w:val="008F6701"/>
    <w:rsid w:val="008F67A5"/>
    <w:rsid w:val="008F681E"/>
    <w:rsid w:val="008F6A26"/>
    <w:rsid w:val="008F6B47"/>
    <w:rsid w:val="008F6EA4"/>
    <w:rsid w:val="008F7275"/>
    <w:rsid w:val="008F7ED6"/>
    <w:rsid w:val="008F7F12"/>
    <w:rsid w:val="0090000B"/>
    <w:rsid w:val="00900335"/>
    <w:rsid w:val="00900572"/>
    <w:rsid w:val="00900613"/>
    <w:rsid w:val="00900ADC"/>
    <w:rsid w:val="00900B87"/>
    <w:rsid w:val="00900E1E"/>
    <w:rsid w:val="009010BA"/>
    <w:rsid w:val="00901169"/>
    <w:rsid w:val="00901758"/>
    <w:rsid w:val="0090179A"/>
    <w:rsid w:val="009017FE"/>
    <w:rsid w:val="009019A2"/>
    <w:rsid w:val="00902256"/>
    <w:rsid w:val="009026D5"/>
    <w:rsid w:val="00902830"/>
    <w:rsid w:val="00902D68"/>
    <w:rsid w:val="00902F14"/>
    <w:rsid w:val="009036F5"/>
    <w:rsid w:val="00903B26"/>
    <w:rsid w:val="00903C47"/>
    <w:rsid w:val="00903D4B"/>
    <w:rsid w:val="00904067"/>
    <w:rsid w:val="00904302"/>
    <w:rsid w:val="0090487D"/>
    <w:rsid w:val="00904993"/>
    <w:rsid w:val="00904ABE"/>
    <w:rsid w:val="0090512D"/>
    <w:rsid w:val="0090515E"/>
    <w:rsid w:val="009054B5"/>
    <w:rsid w:val="009058AD"/>
    <w:rsid w:val="00905B85"/>
    <w:rsid w:val="00905FF2"/>
    <w:rsid w:val="0090605A"/>
    <w:rsid w:val="00906478"/>
    <w:rsid w:val="0090652C"/>
    <w:rsid w:val="00906BF7"/>
    <w:rsid w:val="00906C8F"/>
    <w:rsid w:val="009070B7"/>
    <w:rsid w:val="009078D2"/>
    <w:rsid w:val="00907E9D"/>
    <w:rsid w:val="0091051D"/>
    <w:rsid w:val="0091054F"/>
    <w:rsid w:val="00910997"/>
    <w:rsid w:val="0091099E"/>
    <w:rsid w:val="009109BF"/>
    <w:rsid w:val="00911160"/>
    <w:rsid w:val="00911310"/>
    <w:rsid w:val="0091131A"/>
    <w:rsid w:val="00911C3D"/>
    <w:rsid w:val="0091292D"/>
    <w:rsid w:val="009129E8"/>
    <w:rsid w:val="0091332B"/>
    <w:rsid w:val="00913664"/>
    <w:rsid w:val="0091383B"/>
    <w:rsid w:val="00913E5B"/>
    <w:rsid w:val="00913F5B"/>
    <w:rsid w:val="0091411D"/>
    <w:rsid w:val="00914483"/>
    <w:rsid w:val="00914B67"/>
    <w:rsid w:val="00914D70"/>
    <w:rsid w:val="00914F6D"/>
    <w:rsid w:val="00915234"/>
    <w:rsid w:val="009152B1"/>
    <w:rsid w:val="009154CF"/>
    <w:rsid w:val="00916044"/>
    <w:rsid w:val="00916474"/>
    <w:rsid w:val="00916477"/>
    <w:rsid w:val="0091649A"/>
    <w:rsid w:val="0091653F"/>
    <w:rsid w:val="00916C61"/>
    <w:rsid w:val="009176B4"/>
    <w:rsid w:val="00920083"/>
    <w:rsid w:val="0092020D"/>
    <w:rsid w:val="0092066E"/>
    <w:rsid w:val="00920684"/>
    <w:rsid w:val="009207DA"/>
    <w:rsid w:val="009208A3"/>
    <w:rsid w:val="00920C26"/>
    <w:rsid w:val="00920FCF"/>
    <w:rsid w:val="00921071"/>
    <w:rsid w:val="00921B16"/>
    <w:rsid w:val="00921FB8"/>
    <w:rsid w:val="0092201F"/>
    <w:rsid w:val="0092226D"/>
    <w:rsid w:val="00922310"/>
    <w:rsid w:val="00922724"/>
    <w:rsid w:val="00922851"/>
    <w:rsid w:val="00922BAD"/>
    <w:rsid w:val="00923A01"/>
    <w:rsid w:val="00923D2A"/>
    <w:rsid w:val="009242C9"/>
    <w:rsid w:val="00924637"/>
    <w:rsid w:val="00924764"/>
    <w:rsid w:val="00924EAE"/>
    <w:rsid w:val="00924FA6"/>
    <w:rsid w:val="00925085"/>
    <w:rsid w:val="00925AA3"/>
    <w:rsid w:val="00925C4B"/>
    <w:rsid w:val="00925DAA"/>
    <w:rsid w:val="0092640B"/>
    <w:rsid w:val="009266D7"/>
    <w:rsid w:val="009267B9"/>
    <w:rsid w:val="0092728E"/>
    <w:rsid w:val="009274BD"/>
    <w:rsid w:val="00927666"/>
    <w:rsid w:val="00927786"/>
    <w:rsid w:val="009279CA"/>
    <w:rsid w:val="00927E8F"/>
    <w:rsid w:val="009300DE"/>
    <w:rsid w:val="00930299"/>
    <w:rsid w:val="0093088C"/>
    <w:rsid w:val="00930DA5"/>
    <w:rsid w:val="00930FDC"/>
    <w:rsid w:val="0093199A"/>
    <w:rsid w:val="00931A4B"/>
    <w:rsid w:val="00931C4D"/>
    <w:rsid w:val="009323B5"/>
    <w:rsid w:val="00932467"/>
    <w:rsid w:val="00932CD8"/>
    <w:rsid w:val="00932E98"/>
    <w:rsid w:val="00933114"/>
    <w:rsid w:val="009333E9"/>
    <w:rsid w:val="00933480"/>
    <w:rsid w:val="00933602"/>
    <w:rsid w:val="00933A44"/>
    <w:rsid w:val="00933A91"/>
    <w:rsid w:val="00934574"/>
    <w:rsid w:val="00934733"/>
    <w:rsid w:val="00934EF2"/>
    <w:rsid w:val="0093505E"/>
    <w:rsid w:val="0093523A"/>
    <w:rsid w:val="0093524E"/>
    <w:rsid w:val="0093566B"/>
    <w:rsid w:val="0093566D"/>
    <w:rsid w:val="00935704"/>
    <w:rsid w:val="00935876"/>
    <w:rsid w:val="00935912"/>
    <w:rsid w:val="00935EC7"/>
    <w:rsid w:val="0093612A"/>
    <w:rsid w:val="00936549"/>
    <w:rsid w:val="009368D4"/>
    <w:rsid w:val="00936D40"/>
    <w:rsid w:val="009372A9"/>
    <w:rsid w:val="009374B2"/>
    <w:rsid w:val="00937555"/>
    <w:rsid w:val="00937702"/>
    <w:rsid w:val="00937D66"/>
    <w:rsid w:val="00937F37"/>
    <w:rsid w:val="009402E7"/>
    <w:rsid w:val="00940316"/>
    <w:rsid w:val="009406DB"/>
    <w:rsid w:val="009407A4"/>
    <w:rsid w:val="00940967"/>
    <w:rsid w:val="00941061"/>
    <w:rsid w:val="009418F7"/>
    <w:rsid w:val="00941AE5"/>
    <w:rsid w:val="00942026"/>
    <w:rsid w:val="00942D79"/>
    <w:rsid w:val="0094314F"/>
    <w:rsid w:val="00943353"/>
    <w:rsid w:val="00943427"/>
    <w:rsid w:val="0094344A"/>
    <w:rsid w:val="009436AA"/>
    <w:rsid w:val="009436C8"/>
    <w:rsid w:val="009438D6"/>
    <w:rsid w:val="00943BC4"/>
    <w:rsid w:val="00943F1A"/>
    <w:rsid w:val="00943FCA"/>
    <w:rsid w:val="00944583"/>
    <w:rsid w:val="009449CB"/>
    <w:rsid w:val="00944AF3"/>
    <w:rsid w:val="00944B69"/>
    <w:rsid w:val="00944E38"/>
    <w:rsid w:val="00945007"/>
    <w:rsid w:val="0094513E"/>
    <w:rsid w:val="0094524B"/>
    <w:rsid w:val="0094550E"/>
    <w:rsid w:val="00945A1F"/>
    <w:rsid w:val="00946033"/>
    <w:rsid w:val="00946B70"/>
    <w:rsid w:val="00946D91"/>
    <w:rsid w:val="00947107"/>
    <w:rsid w:val="0094744B"/>
    <w:rsid w:val="00947BE2"/>
    <w:rsid w:val="00947C3C"/>
    <w:rsid w:val="00947D6A"/>
    <w:rsid w:val="00950170"/>
    <w:rsid w:val="009502C4"/>
    <w:rsid w:val="009506DE"/>
    <w:rsid w:val="0095090E"/>
    <w:rsid w:val="00950B9A"/>
    <w:rsid w:val="00950C22"/>
    <w:rsid w:val="009511AE"/>
    <w:rsid w:val="0095146E"/>
    <w:rsid w:val="0095162F"/>
    <w:rsid w:val="009516BF"/>
    <w:rsid w:val="009517A1"/>
    <w:rsid w:val="00951B4E"/>
    <w:rsid w:val="00951BE7"/>
    <w:rsid w:val="00951CCB"/>
    <w:rsid w:val="0095213A"/>
    <w:rsid w:val="00952C36"/>
    <w:rsid w:val="00952C7A"/>
    <w:rsid w:val="00952F84"/>
    <w:rsid w:val="0095317F"/>
    <w:rsid w:val="00953B11"/>
    <w:rsid w:val="00953F31"/>
    <w:rsid w:val="00954003"/>
    <w:rsid w:val="009541AB"/>
    <w:rsid w:val="009541E6"/>
    <w:rsid w:val="0095448D"/>
    <w:rsid w:val="00954829"/>
    <w:rsid w:val="00954ACC"/>
    <w:rsid w:val="00954BFA"/>
    <w:rsid w:val="00954D42"/>
    <w:rsid w:val="009553B9"/>
    <w:rsid w:val="00955613"/>
    <w:rsid w:val="009559C0"/>
    <w:rsid w:val="009559E9"/>
    <w:rsid w:val="00956363"/>
    <w:rsid w:val="0095645F"/>
    <w:rsid w:val="0095648F"/>
    <w:rsid w:val="00956768"/>
    <w:rsid w:val="00956BD4"/>
    <w:rsid w:val="00956D16"/>
    <w:rsid w:val="009573D4"/>
    <w:rsid w:val="009576AD"/>
    <w:rsid w:val="00957875"/>
    <w:rsid w:val="00957C21"/>
    <w:rsid w:val="0096013E"/>
    <w:rsid w:val="009608D8"/>
    <w:rsid w:val="00960900"/>
    <w:rsid w:val="00960AE3"/>
    <w:rsid w:val="00960BBE"/>
    <w:rsid w:val="00960EE8"/>
    <w:rsid w:val="00961271"/>
    <w:rsid w:val="00961525"/>
    <w:rsid w:val="009616F1"/>
    <w:rsid w:val="00961A30"/>
    <w:rsid w:val="00961CFF"/>
    <w:rsid w:val="00961D13"/>
    <w:rsid w:val="00961F2F"/>
    <w:rsid w:val="00962330"/>
    <w:rsid w:val="0096234F"/>
    <w:rsid w:val="0096266A"/>
    <w:rsid w:val="0096287C"/>
    <w:rsid w:val="009628A7"/>
    <w:rsid w:val="00962924"/>
    <w:rsid w:val="00963173"/>
    <w:rsid w:val="009632B0"/>
    <w:rsid w:val="009633AA"/>
    <w:rsid w:val="0096373A"/>
    <w:rsid w:val="00963BD5"/>
    <w:rsid w:val="00964034"/>
    <w:rsid w:val="009640DA"/>
    <w:rsid w:val="009646DA"/>
    <w:rsid w:val="00964D71"/>
    <w:rsid w:val="009651EF"/>
    <w:rsid w:val="0096520F"/>
    <w:rsid w:val="0096543F"/>
    <w:rsid w:val="00965D9C"/>
    <w:rsid w:val="0096609C"/>
    <w:rsid w:val="009662F7"/>
    <w:rsid w:val="00966D31"/>
    <w:rsid w:val="00967053"/>
    <w:rsid w:val="00967217"/>
    <w:rsid w:val="0096723A"/>
    <w:rsid w:val="009674CB"/>
    <w:rsid w:val="009677EB"/>
    <w:rsid w:val="009678CC"/>
    <w:rsid w:val="009679B1"/>
    <w:rsid w:val="009701C3"/>
    <w:rsid w:val="00970B7C"/>
    <w:rsid w:val="00970D3B"/>
    <w:rsid w:val="00970E8D"/>
    <w:rsid w:val="00970FD8"/>
    <w:rsid w:val="00971289"/>
    <w:rsid w:val="00971382"/>
    <w:rsid w:val="00971B24"/>
    <w:rsid w:val="00971E20"/>
    <w:rsid w:val="0097208F"/>
    <w:rsid w:val="00972878"/>
    <w:rsid w:val="00972A00"/>
    <w:rsid w:val="0097346A"/>
    <w:rsid w:val="009734D5"/>
    <w:rsid w:val="0097361F"/>
    <w:rsid w:val="009737CB"/>
    <w:rsid w:val="00973E10"/>
    <w:rsid w:val="00973E63"/>
    <w:rsid w:val="009740F3"/>
    <w:rsid w:val="00974937"/>
    <w:rsid w:val="00974DA1"/>
    <w:rsid w:val="00975034"/>
    <w:rsid w:val="009750C9"/>
    <w:rsid w:val="0097528A"/>
    <w:rsid w:val="00975711"/>
    <w:rsid w:val="00976035"/>
    <w:rsid w:val="0097616B"/>
    <w:rsid w:val="009763FF"/>
    <w:rsid w:val="00976994"/>
    <w:rsid w:val="0097737E"/>
    <w:rsid w:val="00977B01"/>
    <w:rsid w:val="00977C68"/>
    <w:rsid w:val="00980BCA"/>
    <w:rsid w:val="009815F6"/>
    <w:rsid w:val="0098167D"/>
    <w:rsid w:val="009816BD"/>
    <w:rsid w:val="00982228"/>
    <w:rsid w:val="009828A5"/>
    <w:rsid w:val="00982E77"/>
    <w:rsid w:val="0098312C"/>
    <w:rsid w:val="00983773"/>
    <w:rsid w:val="009837EF"/>
    <w:rsid w:val="0098392F"/>
    <w:rsid w:val="00983F8E"/>
    <w:rsid w:val="0098419B"/>
    <w:rsid w:val="0098434C"/>
    <w:rsid w:val="0098464E"/>
    <w:rsid w:val="00984AA4"/>
    <w:rsid w:val="00984C17"/>
    <w:rsid w:val="009852E7"/>
    <w:rsid w:val="00985B58"/>
    <w:rsid w:val="00985D5D"/>
    <w:rsid w:val="00985F33"/>
    <w:rsid w:val="0098602F"/>
    <w:rsid w:val="00986748"/>
    <w:rsid w:val="00987286"/>
    <w:rsid w:val="00990593"/>
    <w:rsid w:val="00991463"/>
    <w:rsid w:val="00991F58"/>
    <w:rsid w:val="00992249"/>
    <w:rsid w:val="00992569"/>
    <w:rsid w:val="009925A1"/>
    <w:rsid w:val="00992A55"/>
    <w:rsid w:val="009935CF"/>
    <w:rsid w:val="00993797"/>
    <w:rsid w:val="009937FE"/>
    <w:rsid w:val="00994328"/>
    <w:rsid w:val="00994DDD"/>
    <w:rsid w:val="00994FB3"/>
    <w:rsid w:val="009955C0"/>
    <w:rsid w:val="009958F7"/>
    <w:rsid w:val="00995A9A"/>
    <w:rsid w:val="00996B0F"/>
    <w:rsid w:val="00996D3A"/>
    <w:rsid w:val="00997812"/>
    <w:rsid w:val="00997C31"/>
    <w:rsid w:val="00997CA7"/>
    <w:rsid w:val="00997DD7"/>
    <w:rsid w:val="00997EC0"/>
    <w:rsid w:val="009A0138"/>
    <w:rsid w:val="009A037C"/>
    <w:rsid w:val="009A0390"/>
    <w:rsid w:val="009A058A"/>
    <w:rsid w:val="009A0E93"/>
    <w:rsid w:val="009A0EFB"/>
    <w:rsid w:val="009A1BE3"/>
    <w:rsid w:val="009A1D83"/>
    <w:rsid w:val="009A1F6D"/>
    <w:rsid w:val="009A2061"/>
    <w:rsid w:val="009A2772"/>
    <w:rsid w:val="009A29DA"/>
    <w:rsid w:val="009A2DB2"/>
    <w:rsid w:val="009A30CC"/>
    <w:rsid w:val="009A37B2"/>
    <w:rsid w:val="009A3837"/>
    <w:rsid w:val="009A3922"/>
    <w:rsid w:val="009A3CD8"/>
    <w:rsid w:val="009A40B6"/>
    <w:rsid w:val="009A4484"/>
    <w:rsid w:val="009A47CF"/>
    <w:rsid w:val="009A4809"/>
    <w:rsid w:val="009A4AF6"/>
    <w:rsid w:val="009A4E81"/>
    <w:rsid w:val="009A5268"/>
    <w:rsid w:val="009A5560"/>
    <w:rsid w:val="009A5746"/>
    <w:rsid w:val="009A5958"/>
    <w:rsid w:val="009A59F6"/>
    <w:rsid w:val="009A6000"/>
    <w:rsid w:val="009A6B99"/>
    <w:rsid w:val="009A70B9"/>
    <w:rsid w:val="009A73A4"/>
    <w:rsid w:val="009A78B4"/>
    <w:rsid w:val="009B023B"/>
    <w:rsid w:val="009B0892"/>
    <w:rsid w:val="009B0A08"/>
    <w:rsid w:val="009B0BC5"/>
    <w:rsid w:val="009B0C6B"/>
    <w:rsid w:val="009B17E2"/>
    <w:rsid w:val="009B181B"/>
    <w:rsid w:val="009B1868"/>
    <w:rsid w:val="009B1BB8"/>
    <w:rsid w:val="009B1BEF"/>
    <w:rsid w:val="009B1C56"/>
    <w:rsid w:val="009B2409"/>
    <w:rsid w:val="009B345D"/>
    <w:rsid w:val="009B37AC"/>
    <w:rsid w:val="009B3C3C"/>
    <w:rsid w:val="009B3C9D"/>
    <w:rsid w:val="009B3CC2"/>
    <w:rsid w:val="009B40FB"/>
    <w:rsid w:val="009B4336"/>
    <w:rsid w:val="009B4697"/>
    <w:rsid w:val="009B4C6B"/>
    <w:rsid w:val="009B5877"/>
    <w:rsid w:val="009B5A47"/>
    <w:rsid w:val="009B5D22"/>
    <w:rsid w:val="009B6485"/>
    <w:rsid w:val="009B650B"/>
    <w:rsid w:val="009B6D9D"/>
    <w:rsid w:val="009B70E1"/>
    <w:rsid w:val="009B71FB"/>
    <w:rsid w:val="009B781E"/>
    <w:rsid w:val="009B7D88"/>
    <w:rsid w:val="009C00FE"/>
    <w:rsid w:val="009C111B"/>
    <w:rsid w:val="009C12A6"/>
    <w:rsid w:val="009C144A"/>
    <w:rsid w:val="009C22F4"/>
    <w:rsid w:val="009C23F1"/>
    <w:rsid w:val="009C26C4"/>
    <w:rsid w:val="009C2ADD"/>
    <w:rsid w:val="009C2D18"/>
    <w:rsid w:val="009C3204"/>
    <w:rsid w:val="009C3DF3"/>
    <w:rsid w:val="009C3E75"/>
    <w:rsid w:val="009C403E"/>
    <w:rsid w:val="009C41DE"/>
    <w:rsid w:val="009C4328"/>
    <w:rsid w:val="009C43B4"/>
    <w:rsid w:val="009C459F"/>
    <w:rsid w:val="009C4C04"/>
    <w:rsid w:val="009C4D97"/>
    <w:rsid w:val="009C57E9"/>
    <w:rsid w:val="009C58B7"/>
    <w:rsid w:val="009C5B99"/>
    <w:rsid w:val="009C6841"/>
    <w:rsid w:val="009C6D1B"/>
    <w:rsid w:val="009C7037"/>
    <w:rsid w:val="009C7568"/>
    <w:rsid w:val="009C78E2"/>
    <w:rsid w:val="009C7AC5"/>
    <w:rsid w:val="009C7EE7"/>
    <w:rsid w:val="009D0107"/>
    <w:rsid w:val="009D04D5"/>
    <w:rsid w:val="009D078C"/>
    <w:rsid w:val="009D0BC3"/>
    <w:rsid w:val="009D128B"/>
    <w:rsid w:val="009D18C1"/>
    <w:rsid w:val="009D1C48"/>
    <w:rsid w:val="009D1F66"/>
    <w:rsid w:val="009D2505"/>
    <w:rsid w:val="009D25BD"/>
    <w:rsid w:val="009D2C11"/>
    <w:rsid w:val="009D3093"/>
    <w:rsid w:val="009D309F"/>
    <w:rsid w:val="009D33B3"/>
    <w:rsid w:val="009D35D0"/>
    <w:rsid w:val="009D3F2C"/>
    <w:rsid w:val="009D42B1"/>
    <w:rsid w:val="009D48B6"/>
    <w:rsid w:val="009D55FB"/>
    <w:rsid w:val="009D5647"/>
    <w:rsid w:val="009D566D"/>
    <w:rsid w:val="009D5B9E"/>
    <w:rsid w:val="009D5BD5"/>
    <w:rsid w:val="009D5DD4"/>
    <w:rsid w:val="009D60DD"/>
    <w:rsid w:val="009D6268"/>
    <w:rsid w:val="009D6386"/>
    <w:rsid w:val="009D68A3"/>
    <w:rsid w:val="009D6A0B"/>
    <w:rsid w:val="009D6C9A"/>
    <w:rsid w:val="009D6DFB"/>
    <w:rsid w:val="009D6FCF"/>
    <w:rsid w:val="009D72CF"/>
    <w:rsid w:val="009D7CEC"/>
    <w:rsid w:val="009E02DC"/>
    <w:rsid w:val="009E034B"/>
    <w:rsid w:val="009E05A7"/>
    <w:rsid w:val="009E09FD"/>
    <w:rsid w:val="009E0FD6"/>
    <w:rsid w:val="009E13BC"/>
    <w:rsid w:val="009E1FA2"/>
    <w:rsid w:val="009E23F8"/>
    <w:rsid w:val="009E2AA0"/>
    <w:rsid w:val="009E2CD5"/>
    <w:rsid w:val="009E30E1"/>
    <w:rsid w:val="009E391A"/>
    <w:rsid w:val="009E3AC6"/>
    <w:rsid w:val="009E3DE5"/>
    <w:rsid w:val="009E3E1C"/>
    <w:rsid w:val="009E3F31"/>
    <w:rsid w:val="009E4654"/>
    <w:rsid w:val="009E494E"/>
    <w:rsid w:val="009E4A63"/>
    <w:rsid w:val="009E4BB2"/>
    <w:rsid w:val="009E5AC3"/>
    <w:rsid w:val="009E5BB8"/>
    <w:rsid w:val="009E5D45"/>
    <w:rsid w:val="009E6861"/>
    <w:rsid w:val="009E6909"/>
    <w:rsid w:val="009E6ADF"/>
    <w:rsid w:val="009E7426"/>
    <w:rsid w:val="009E7561"/>
    <w:rsid w:val="009E7EDA"/>
    <w:rsid w:val="009E7F29"/>
    <w:rsid w:val="009E7F82"/>
    <w:rsid w:val="009F0493"/>
    <w:rsid w:val="009F04BD"/>
    <w:rsid w:val="009F08A3"/>
    <w:rsid w:val="009F0990"/>
    <w:rsid w:val="009F0B2E"/>
    <w:rsid w:val="009F1278"/>
    <w:rsid w:val="009F2305"/>
    <w:rsid w:val="009F240E"/>
    <w:rsid w:val="009F2ACB"/>
    <w:rsid w:val="009F2BBA"/>
    <w:rsid w:val="009F2C0F"/>
    <w:rsid w:val="009F306B"/>
    <w:rsid w:val="009F3899"/>
    <w:rsid w:val="009F3BCA"/>
    <w:rsid w:val="009F3E56"/>
    <w:rsid w:val="009F40A3"/>
    <w:rsid w:val="009F4193"/>
    <w:rsid w:val="009F43C2"/>
    <w:rsid w:val="009F4463"/>
    <w:rsid w:val="009F4AFC"/>
    <w:rsid w:val="009F51A2"/>
    <w:rsid w:val="009F5655"/>
    <w:rsid w:val="009F5B4A"/>
    <w:rsid w:val="009F6030"/>
    <w:rsid w:val="009F65EC"/>
    <w:rsid w:val="009F684E"/>
    <w:rsid w:val="009F6BA3"/>
    <w:rsid w:val="009F6DE6"/>
    <w:rsid w:val="009F6FEA"/>
    <w:rsid w:val="009F745D"/>
    <w:rsid w:val="009F76B1"/>
    <w:rsid w:val="009F7BD9"/>
    <w:rsid w:val="00A0014F"/>
    <w:rsid w:val="00A002F4"/>
    <w:rsid w:val="00A00A33"/>
    <w:rsid w:val="00A00A84"/>
    <w:rsid w:val="00A00C89"/>
    <w:rsid w:val="00A01278"/>
    <w:rsid w:val="00A018C7"/>
    <w:rsid w:val="00A018F2"/>
    <w:rsid w:val="00A01A0D"/>
    <w:rsid w:val="00A01B9A"/>
    <w:rsid w:val="00A01E4E"/>
    <w:rsid w:val="00A01E8F"/>
    <w:rsid w:val="00A0228C"/>
    <w:rsid w:val="00A0381D"/>
    <w:rsid w:val="00A03978"/>
    <w:rsid w:val="00A03C1A"/>
    <w:rsid w:val="00A03E17"/>
    <w:rsid w:val="00A041D7"/>
    <w:rsid w:val="00A044CC"/>
    <w:rsid w:val="00A045FE"/>
    <w:rsid w:val="00A04BA0"/>
    <w:rsid w:val="00A04D98"/>
    <w:rsid w:val="00A0508A"/>
    <w:rsid w:val="00A052C4"/>
    <w:rsid w:val="00A0535C"/>
    <w:rsid w:val="00A053A7"/>
    <w:rsid w:val="00A05822"/>
    <w:rsid w:val="00A06409"/>
    <w:rsid w:val="00A06502"/>
    <w:rsid w:val="00A06A7A"/>
    <w:rsid w:val="00A06B1C"/>
    <w:rsid w:val="00A06B98"/>
    <w:rsid w:val="00A06F7F"/>
    <w:rsid w:val="00A072FE"/>
    <w:rsid w:val="00A07480"/>
    <w:rsid w:val="00A07A5D"/>
    <w:rsid w:val="00A07B40"/>
    <w:rsid w:val="00A10114"/>
    <w:rsid w:val="00A10668"/>
    <w:rsid w:val="00A10711"/>
    <w:rsid w:val="00A10868"/>
    <w:rsid w:val="00A10FB4"/>
    <w:rsid w:val="00A113F4"/>
    <w:rsid w:val="00A1154E"/>
    <w:rsid w:val="00A11768"/>
    <w:rsid w:val="00A11AE2"/>
    <w:rsid w:val="00A11D43"/>
    <w:rsid w:val="00A11D77"/>
    <w:rsid w:val="00A11E19"/>
    <w:rsid w:val="00A12392"/>
    <w:rsid w:val="00A12BC3"/>
    <w:rsid w:val="00A13262"/>
    <w:rsid w:val="00A135BF"/>
    <w:rsid w:val="00A138FF"/>
    <w:rsid w:val="00A13A1D"/>
    <w:rsid w:val="00A13BA8"/>
    <w:rsid w:val="00A13F88"/>
    <w:rsid w:val="00A14214"/>
    <w:rsid w:val="00A1534A"/>
    <w:rsid w:val="00A158F2"/>
    <w:rsid w:val="00A15C4A"/>
    <w:rsid w:val="00A15E5B"/>
    <w:rsid w:val="00A1647A"/>
    <w:rsid w:val="00A164F8"/>
    <w:rsid w:val="00A165FB"/>
    <w:rsid w:val="00A16B45"/>
    <w:rsid w:val="00A16C67"/>
    <w:rsid w:val="00A16CC6"/>
    <w:rsid w:val="00A16CEA"/>
    <w:rsid w:val="00A16E59"/>
    <w:rsid w:val="00A16FA1"/>
    <w:rsid w:val="00A172E3"/>
    <w:rsid w:val="00A17A56"/>
    <w:rsid w:val="00A17B9F"/>
    <w:rsid w:val="00A2093E"/>
    <w:rsid w:val="00A20C81"/>
    <w:rsid w:val="00A20D15"/>
    <w:rsid w:val="00A20EB0"/>
    <w:rsid w:val="00A20F34"/>
    <w:rsid w:val="00A213B2"/>
    <w:rsid w:val="00A215EF"/>
    <w:rsid w:val="00A21757"/>
    <w:rsid w:val="00A21AF4"/>
    <w:rsid w:val="00A22431"/>
    <w:rsid w:val="00A23072"/>
    <w:rsid w:val="00A234E7"/>
    <w:rsid w:val="00A239D1"/>
    <w:rsid w:val="00A23BBD"/>
    <w:rsid w:val="00A23DC9"/>
    <w:rsid w:val="00A23FC6"/>
    <w:rsid w:val="00A240BF"/>
    <w:rsid w:val="00A2413F"/>
    <w:rsid w:val="00A24BA5"/>
    <w:rsid w:val="00A255CF"/>
    <w:rsid w:val="00A2574B"/>
    <w:rsid w:val="00A25BCC"/>
    <w:rsid w:val="00A25BF8"/>
    <w:rsid w:val="00A25FE4"/>
    <w:rsid w:val="00A262D5"/>
    <w:rsid w:val="00A269CB"/>
    <w:rsid w:val="00A26AC3"/>
    <w:rsid w:val="00A26E44"/>
    <w:rsid w:val="00A272E3"/>
    <w:rsid w:val="00A272EC"/>
    <w:rsid w:val="00A278D4"/>
    <w:rsid w:val="00A30141"/>
    <w:rsid w:val="00A3049F"/>
    <w:rsid w:val="00A305E8"/>
    <w:rsid w:val="00A31397"/>
    <w:rsid w:val="00A313AE"/>
    <w:rsid w:val="00A31789"/>
    <w:rsid w:val="00A31CFA"/>
    <w:rsid w:val="00A31E4F"/>
    <w:rsid w:val="00A3204C"/>
    <w:rsid w:val="00A3206D"/>
    <w:rsid w:val="00A32185"/>
    <w:rsid w:val="00A326F6"/>
    <w:rsid w:val="00A3287A"/>
    <w:rsid w:val="00A329F0"/>
    <w:rsid w:val="00A32AB4"/>
    <w:rsid w:val="00A330D0"/>
    <w:rsid w:val="00A332BD"/>
    <w:rsid w:val="00A33300"/>
    <w:rsid w:val="00A3339C"/>
    <w:rsid w:val="00A33780"/>
    <w:rsid w:val="00A337A9"/>
    <w:rsid w:val="00A33842"/>
    <w:rsid w:val="00A33B86"/>
    <w:rsid w:val="00A34183"/>
    <w:rsid w:val="00A34819"/>
    <w:rsid w:val="00A34E1A"/>
    <w:rsid w:val="00A35131"/>
    <w:rsid w:val="00A35328"/>
    <w:rsid w:val="00A3558F"/>
    <w:rsid w:val="00A35AC0"/>
    <w:rsid w:val="00A35EFA"/>
    <w:rsid w:val="00A361C5"/>
    <w:rsid w:val="00A3699E"/>
    <w:rsid w:val="00A37468"/>
    <w:rsid w:val="00A3764B"/>
    <w:rsid w:val="00A37731"/>
    <w:rsid w:val="00A40168"/>
    <w:rsid w:val="00A40A1C"/>
    <w:rsid w:val="00A411DB"/>
    <w:rsid w:val="00A4120E"/>
    <w:rsid w:val="00A413D0"/>
    <w:rsid w:val="00A41652"/>
    <w:rsid w:val="00A4190F"/>
    <w:rsid w:val="00A41D7B"/>
    <w:rsid w:val="00A41FB8"/>
    <w:rsid w:val="00A42380"/>
    <w:rsid w:val="00A429E9"/>
    <w:rsid w:val="00A42C8E"/>
    <w:rsid w:val="00A4322C"/>
    <w:rsid w:val="00A432FE"/>
    <w:rsid w:val="00A434EB"/>
    <w:rsid w:val="00A43D5A"/>
    <w:rsid w:val="00A44138"/>
    <w:rsid w:val="00A45EA7"/>
    <w:rsid w:val="00A46357"/>
    <w:rsid w:val="00A463D2"/>
    <w:rsid w:val="00A46575"/>
    <w:rsid w:val="00A467C4"/>
    <w:rsid w:val="00A46AF6"/>
    <w:rsid w:val="00A46C91"/>
    <w:rsid w:val="00A46FC1"/>
    <w:rsid w:val="00A474B7"/>
    <w:rsid w:val="00A476B9"/>
    <w:rsid w:val="00A50C01"/>
    <w:rsid w:val="00A50EA9"/>
    <w:rsid w:val="00A50F9D"/>
    <w:rsid w:val="00A517E8"/>
    <w:rsid w:val="00A5191F"/>
    <w:rsid w:val="00A51EF9"/>
    <w:rsid w:val="00A5250A"/>
    <w:rsid w:val="00A5261A"/>
    <w:rsid w:val="00A52D88"/>
    <w:rsid w:val="00A5303B"/>
    <w:rsid w:val="00A53201"/>
    <w:rsid w:val="00A53227"/>
    <w:rsid w:val="00A533BB"/>
    <w:rsid w:val="00A538A7"/>
    <w:rsid w:val="00A54FD4"/>
    <w:rsid w:val="00A552D6"/>
    <w:rsid w:val="00A553A4"/>
    <w:rsid w:val="00A5572F"/>
    <w:rsid w:val="00A5585C"/>
    <w:rsid w:val="00A55A55"/>
    <w:rsid w:val="00A55EE8"/>
    <w:rsid w:val="00A56098"/>
    <w:rsid w:val="00A563E0"/>
    <w:rsid w:val="00A566B0"/>
    <w:rsid w:val="00A567F7"/>
    <w:rsid w:val="00A56878"/>
    <w:rsid w:val="00A56946"/>
    <w:rsid w:val="00A56F37"/>
    <w:rsid w:val="00A5721D"/>
    <w:rsid w:val="00A60175"/>
    <w:rsid w:val="00A60458"/>
    <w:rsid w:val="00A6062C"/>
    <w:rsid w:val="00A60C15"/>
    <w:rsid w:val="00A60FE0"/>
    <w:rsid w:val="00A614A9"/>
    <w:rsid w:val="00A6192E"/>
    <w:rsid w:val="00A61C1B"/>
    <w:rsid w:val="00A61C5B"/>
    <w:rsid w:val="00A61CB6"/>
    <w:rsid w:val="00A61FEE"/>
    <w:rsid w:val="00A620A2"/>
    <w:rsid w:val="00A620A7"/>
    <w:rsid w:val="00A6288A"/>
    <w:rsid w:val="00A628B2"/>
    <w:rsid w:val="00A634B8"/>
    <w:rsid w:val="00A63584"/>
    <w:rsid w:val="00A639C3"/>
    <w:rsid w:val="00A63D56"/>
    <w:rsid w:val="00A6468B"/>
    <w:rsid w:val="00A64853"/>
    <w:rsid w:val="00A648EA"/>
    <w:rsid w:val="00A6497B"/>
    <w:rsid w:val="00A64A3C"/>
    <w:rsid w:val="00A64DF4"/>
    <w:rsid w:val="00A6500B"/>
    <w:rsid w:val="00A65017"/>
    <w:rsid w:val="00A65208"/>
    <w:rsid w:val="00A65AB7"/>
    <w:rsid w:val="00A660B8"/>
    <w:rsid w:val="00A661C8"/>
    <w:rsid w:val="00A662C6"/>
    <w:rsid w:val="00A664EF"/>
    <w:rsid w:val="00A667CD"/>
    <w:rsid w:val="00A6697E"/>
    <w:rsid w:val="00A669A3"/>
    <w:rsid w:val="00A66C0A"/>
    <w:rsid w:val="00A670B9"/>
    <w:rsid w:val="00A67123"/>
    <w:rsid w:val="00A6759A"/>
    <w:rsid w:val="00A67D82"/>
    <w:rsid w:val="00A7032C"/>
    <w:rsid w:val="00A70401"/>
    <w:rsid w:val="00A706DE"/>
    <w:rsid w:val="00A70AC2"/>
    <w:rsid w:val="00A7107E"/>
    <w:rsid w:val="00A7112C"/>
    <w:rsid w:val="00A713C0"/>
    <w:rsid w:val="00A714D5"/>
    <w:rsid w:val="00A72496"/>
    <w:rsid w:val="00A72591"/>
    <w:rsid w:val="00A725DF"/>
    <w:rsid w:val="00A72674"/>
    <w:rsid w:val="00A73188"/>
    <w:rsid w:val="00A73254"/>
    <w:rsid w:val="00A73305"/>
    <w:rsid w:val="00A736ED"/>
    <w:rsid w:val="00A7397B"/>
    <w:rsid w:val="00A73EC3"/>
    <w:rsid w:val="00A73ED8"/>
    <w:rsid w:val="00A73FD7"/>
    <w:rsid w:val="00A74316"/>
    <w:rsid w:val="00A747B7"/>
    <w:rsid w:val="00A74A44"/>
    <w:rsid w:val="00A74BE1"/>
    <w:rsid w:val="00A74C19"/>
    <w:rsid w:val="00A74DDC"/>
    <w:rsid w:val="00A7543E"/>
    <w:rsid w:val="00A754A9"/>
    <w:rsid w:val="00A756B1"/>
    <w:rsid w:val="00A75725"/>
    <w:rsid w:val="00A75BBE"/>
    <w:rsid w:val="00A75CCC"/>
    <w:rsid w:val="00A7645F"/>
    <w:rsid w:val="00A76462"/>
    <w:rsid w:val="00A76920"/>
    <w:rsid w:val="00A76B5B"/>
    <w:rsid w:val="00A76C67"/>
    <w:rsid w:val="00A76F4A"/>
    <w:rsid w:val="00A773F1"/>
    <w:rsid w:val="00A77620"/>
    <w:rsid w:val="00A77BA8"/>
    <w:rsid w:val="00A8038E"/>
    <w:rsid w:val="00A80D04"/>
    <w:rsid w:val="00A81029"/>
    <w:rsid w:val="00A812A5"/>
    <w:rsid w:val="00A813BA"/>
    <w:rsid w:val="00A81420"/>
    <w:rsid w:val="00A8161D"/>
    <w:rsid w:val="00A818A6"/>
    <w:rsid w:val="00A82544"/>
    <w:rsid w:val="00A82564"/>
    <w:rsid w:val="00A827FF"/>
    <w:rsid w:val="00A82E00"/>
    <w:rsid w:val="00A82F09"/>
    <w:rsid w:val="00A833B1"/>
    <w:rsid w:val="00A83EAE"/>
    <w:rsid w:val="00A83F74"/>
    <w:rsid w:val="00A840C6"/>
    <w:rsid w:val="00A849BD"/>
    <w:rsid w:val="00A84B73"/>
    <w:rsid w:val="00A84B85"/>
    <w:rsid w:val="00A84EDC"/>
    <w:rsid w:val="00A84FDC"/>
    <w:rsid w:val="00A85362"/>
    <w:rsid w:val="00A85403"/>
    <w:rsid w:val="00A85480"/>
    <w:rsid w:val="00A8580F"/>
    <w:rsid w:val="00A85E4C"/>
    <w:rsid w:val="00A8619D"/>
    <w:rsid w:val="00A8620A"/>
    <w:rsid w:val="00A8624F"/>
    <w:rsid w:val="00A86D0E"/>
    <w:rsid w:val="00A86D5B"/>
    <w:rsid w:val="00A8763A"/>
    <w:rsid w:val="00A876C2"/>
    <w:rsid w:val="00A87981"/>
    <w:rsid w:val="00A87AD2"/>
    <w:rsid w:val="00A87FD2"/>
    <w:rsid w:val="00A905BB"/>
    <w:rsid w:val="00A90A44"/>
    <w:rsid w:val="00A90DDD"/>
    <w:rsid w:val="00A9115A"/>
    <w:rsid w:val="00A9133E"/>
    <w:rsid w:val="00A915A9"/>
    <w:rsid w:val="00A92C2A"/>
    <w:rsid w:val="00A92D4E"/>
    <w:rsid w:val="00A9303F"/>
    <w:rsid w:val="00A93131"/>
    <w:rsid w:val="00A93746"/>
    <w:rsid w:val="00A93F77"/>
    <w:rsid w:val="00A93FAF"/>
    <w:rsid w:val="00A94015"/>
    <w:rsid w:val="00A9402B"/>
    <w:rsid w:val="00A940D8"/>
    <w:rsid w:val="00A9410C"/>
    <w:rsid w:val="00A9415A"/>
    <w:rsid w:val="00A94A01"/>
    <w:rsid w:val="00A94CE6"/>
    <w:rsid w:val="00A95529"/>
    <w:rsid w:val="00A95CE3"/>
    <w:rsid w:val="00A95E91"/>
    <w:rsid w:val="00A9607B"/>
    <w:rsid w:val="00A96435"/>
    <w:rsid w:val="00A96760"/>
    <w:rsid w:val="00A96C78"/>
    <w:rsid w:val="00A96F50"/>
    <w:rsid w:val="00A97196"/>
    <w:rsid w:val="00A9763D"/>
    <w:rsid w:val="00A97E53"/>
    <w:rsid w:val="00A97F84"/>
    <w:rsid w:val="00AA0424"/>
    <w:rsid w:val="00AA0560"/>
    <w:rsid w:val="00AA062B"/>
    <w:rsid w:val="00AA0964"/>
    <w:rsid w:val="00AA0A67"/>
    <w:rsid w:val="00AA0B8A"/>
    <w:rsid w:val="00AA0C8D"/>
    <w:rsid w:val="00AA0DEF"/>
    <w:rsid w:val="00AA0F55"/>
    <w:rsid w:val="00AA1CEA"/>
    <w:rsid w:val="00AA1F49"/>
    <w:rsid w:val="00AA2254"/>
    <w:rsid w:val="00AA24F5"/>
    <w:rsid w:val="00AA256C"/>
    <w:rsid w:val="00AA27A7"/>
    <w:rsid w:val="00AA2ADE"/>
    <w:rsid w:val="00AA2C21"/>
    <w:rsid w:val="00AA3159"/>
    <w:rsid w:val="00AA3274"/>
    <w:rsid w:val="00AA35C1"/>
    <w:rsid w:val="00AA3762"/>
    <w:rsid w:val="00AA3A8E"/>
    <w:rsid w:val="00AA4487"/>
    <w:rsid w:val="00AA4E34"/>
    <w:rsid w:val="00AA4F86"/>
    <w:rsid w:val="00AA4FA5"/>
    <w:rsid w:val="00AA5064"/>
    <w:rsid w:val="00AA5138"/>
    <w:rsid w:val="00AA527D"/>
    <w:rsid w:val="00AA5C89"/>
    <w:rsid w:val="00AA5ECC"/>
    <w:rsid w:val="00AA5F17"/>
    <w:rsid w:val="00AA5FAD"/>
    <w:rsid w:val="00AA615D"/>
    <w:rsid w:val="00AA62BE"/>
    <w:rsid w:val="00AA6580"/>
    <w:rsid w:val="00AA66AA"/>
    <w:rsid w:val="00AA6B5A"/>
    <w:rsid w:val="00AA753B"/>
    <w:rsid w:val="00AA76BD"/>
    <w:rsid w:val="00AA77BE"/>
    <w:rsid w:val="00AA79F7"/>
    <w:rsid w:val="00AA7AFD"/>
    <w:rsid w:val="00AA7CF5"/>
    <w:rsid w:val="00AA7E65"/>
    <w:rsid w:val="00AA7F7D"/>
    <w:rsid w:val="00AB0001"/>
    <w:rsid w:val="00AB0275"/>
    <w:rsid w:val="00AB027F"/>
    <w:rsid w:val="00AB0305"/>
    <w:rsid w:val="00AB0B90"/>
    <w:rsid w:val="00AB0C8D"/>
    <w:rsid w:val="00AB142D"/>
    <w:rsid w:val="00AB149A"/>
    <w:rsid w:val="00AB3044"/>
    <w:rsid w:val="00AB317B"/>
    <w:rsid w:val="00AB48E7"/>
    <w:rsid w:val="00AB4B25"/>
    <w:rsid w:val="00AB4DC5"/>
    <w:rsid w:val="00AB4DD6"/>
    <w:rsid w:val="00AB503D"/>
    <w:rsid w:val="00AB512F"/>
    <w:rsid w:val="00AB5439"/>
    <w:rsid w:val="00AB589E"/>
    <w:rsid w:val="00AB58C2"/>
    <w:rsid w:val="00AB5947"/>
    <w:rsid w:val="00AB659B"/>
    <w:rsid w:val="00AB6699"/>
    <w:rsid w:val="00AB683A"/>
    <w:rsid w:val="00AB685D"/>
    <w:rsid w:val="00AB6AD3"/>
    <w:rsid w:val="00AB73BF"/>
    <w:rsid w:val="00AB73CF"/>
    <w:rsid w:val="00AB79C6"/>
    <w:rsid w:val="00AB7C61"/>
    <w:rsid w:val="00AB7DB8"/>
    <w:rsid w:val="00AC0BE2"/>
    <w:rsid w:val="00AC169F"/>
    <w:rsid w:val="00AC1702"/>
    <w:rsid w:val="00AC22CA"/>
    <w:rsid w:val="00AC2E46"/>
    <w:rsid w:val="00AC40C9"/>
    <w:rsid w:val="00AC40D5"/>
    <w:rsid w:val="00AC43D7"/>
    <w:rsid w:val="00AC4669"/>
    <w:rsid w:val="00AC5094"/>
    <w:rsid w:val="00AC51F7"/>
    <w:rsid w:val="00AC55B8"/>
    <w:rsid w:val="00AC56F4"/>
    <w:rsid w:val="00AC5778"/>
    <w:rsid w:val="00AC5D29"/>
    <w:rsid w:val="00AC6244"/>
    <w:rsid w:val="00AC65C6"/>
    <w:rsid w:val="00AC7CA7"/>
    <w:rsid w:val="00AD01EB"/>
    <w:rsid w:val="00AD023F"/>
    <w:rsid w:val="00AD048F"/>
    <w:rsid w:val="00AD05C3"/>
    <w:rsid w:val="00AD06FC"/>
    <w:rsid w:val="00AD0B3F"/>
    <w:rsid w:val="00AD0E13"/>
    <w:rsid w:val="00AD0F51"/>
    <w:rsid w:val="00AD166E"/>
    <w:rsid w:val="00AD16A3"/>
    <w:rsid w:val="00AD1B58"/>
    <w:rsid w:val="00AD1EFD"/>
    <w:rsid w:val="00AD1F51"/>
    <w:rsid w:val="00AD2125"/>
    <w:rsid w:val="00AD23DE"/>
    <w:rsid w:val="00AD2C66"/>
    <w:rsid w:val="00AD3014"/>
    <w:rsid w:val="00AD3070"/>
    <w:rsid w:val="00AD3274"/>
    <w:rsid w:val="00AD34A3"/>
    <w:rsid w:val="00AD352C"/>
    <w:rsid w:val="00AD35E7"/>
    <w:rsid w:val="00AD3AB0"/>
    <w:rsid w:val="00AD3BAB"/>
    <w:rsid w:val="00AD3BB8"/>
    <w:rsid w:val="00AD3CA0"/>
    <w:rsid w:val="00AD3CFE"/>
    <w:rsid w:val="00AD3EDC"/>
    <w:rsid w:val="00AD42C2"/>
    <w:rsid w:val="00AD4715"/>
    <w:rsid w:val="00AD4862"/>
    <w:rsid w:val="00AD4BC2"/>
    <w:rsid w:val="00AD4CB6"/>
    <w:rsid w:val="00AD5629"/>
    <w:rsid w:val="00AD5BD2"/>
    <w:rsid w:val="00AD606D"/>
    <w:rsid w:val="00AD63A6"/>
    <w:rsid w:val="00AD63D5"/>
    <w:rsid w:val="00AD6497"/>
    <w:rsid w:val="00AD70CD"/>
    <w:rsid w:val="00AD7223"/>
    <w:rsid w:val="00AD74C7"/>
    <w:rsid w:val="00AD74DA"/>
    <w:rsid w:val="00AD76BF"/>
    <w:rsid w:val="00AE014E"/>
    <w:rsid w:val="00AE073B"/>
    <w:rsid w:val="00AE0AC6"/>
    <w:rsid w:val="00AE0BBB"/>
    <w:rsid w:val="00AE0D19"/>
    <w:rsid w:val="00AE1039"/>
    <w:rsid w:val="00AE1352"/>
    <w:rsid w:val="00AE180D"/>
    <w:rsid w:val="00AE1C91"/>
    <w:rsid w:val="00AE2B79"/>
    <w:rsid w:val="00AE3982"/>
    <w:rsid w:val="00AE4873"/>
    <w:rsid w:val="00AE4CCF"/>
    <w:rsid w:val="00AE5137"/>
    <w:rsid w:val="00AE520F"/>
    <w:rsid w:val="00AE52B5"/>
    <w:rsid w:val="00AE5558"/>
    <w:rsid w:val="00AE56B9"/>
    <w:rsid w:val="00AE5F99"/>
    <w:rsid w:val="00AE6C9D"/>
    <w:rsid w:val="00AE6DD4"/>
    <w:rsid w:val="00AE7036"/>
    <w:rsid w:val="00AE71A0"/>
    <w:rsid w:val="00AE7893"/>
    <w:rsid w:val="00AE79DF"/>
    <w:rsid w:val="00AE7A5D"/>
    <w:rsid w:val="00AF02C6"/>
    <w:rsid w:val="00AF0B1F"/>
    <w:rsid w:val="00AF0E2B"/>
    <w:rsid w:val="00AF0F5A"/>
    <w:rsid w:val="00AF1A36"/>
    <w:rsid w:val="00AF293F"/>
    <w:rsid w:val="00AF2A49"/>
    <w:rsid w:val="00AF2FA4"/>
    <w:rsid w:val="00AF33BB"/>
    <w:rsid w:val="00AF3695"/>
    <w:rsid w:val="00AF3C87"/>
    <w:rsid w:val="00AF3D19"/>
    <w:rsid w:val="00AF3E38"/>
    <w:rsid w:val="00AF431A"/>
    <w:rsid w:val="00AF437B"/>
    <w:rsid w:val="00AF4862"/>
    <w:rsid w:val="00AF4C82"/>
    <w:rsid w:val="00AF4DDC"/>
    <w:rsid w:val="00AF4F35"/>
    <w:rsid w:val="00AF4F86"/>
    <w:rsid w:val="00AF54C4"/>
    <w:rsid w:val="00AF56BE"/>
    <w:rsid w:val="00AF5C08"/>
    <w:rsid w:val="00AF61A6"/>
    <w:rsid w:val="00AF6919"/>
    <w:rsid w:val="00AF6B5B"/>
    <w:rsid w:val="00AF6C3B"/>
    <w:rsid w:val="00AF7109"/>
    <w:rsid w:val="00AF7565"/>
    <w:rsid w:val="00AF7869"/>
    <w:rsid w:val="00AF797F"/>
    <w:rsid w:val="00AF7A12"/>
    <w:rsid w:val="00AF7B1B"/>
    <w:rsid w:val="00B004C1"/>
    <w:rsid w:val="00B00D20"/>
    <w:rsid w:val="00B00DD6"/>
    <w:rsid w:val="00B02024"/>
    <w:rsid w:val="00B02127"/>
    <w:rsid w:val="00B02993"/>
    <w:rsid w:val="00B02A7F"/>
    <w:rsid w:val="00B02B33"/>
    <w:rsid w:val="00B02F2B"/>
    <w:rsid w:val="00B02F56"/>
    <w:rsid w:val="00B0308D"/>
    <w:rsid w:val="00B030ED"/>
    <w:rsid w:val="00B04373"/>
    <w:rsid w:val="00B04658"/>
    <w:rsid w:val="00B0490F"/>
    <w:rsid w:val="00B04AC5"/>
    <w:rsid w:val="00B050C4"/>
    <w:rsid w:val="00B05905"/>
    <w:rsid w:val="00B059E2"/>
    <w:rsid w:val="00B061C8"/>
    <w:rsid w:val="00B06632"/>
    <w:rsid w:val="00B06799"/>
    <w:rsid w:val="00B0727C"/>
    <w:rsid w:val="00B076F1"/>
    <w:rsid w:val="00B079A0"/>
    <w:rsid w:val="00B07B41"/>
    <w:rsid w:val="00B07D7A"/>
    <w:rsid w:val="00B102DF"/>
    <w:rsid w:val="00B1040E"/>
    <w:rsid w:val="00B10643"/>
    <w:rsid w:val="00B11437"/>
    <w:rsid w:val="00B116FB"/>
    <w:rsid w:val="00B11E02"/>
    <w:rsid w:val="00B11E52"/>
    <w:rsid w:val="00B1301A"/>
    <w:rsid w:val="00B13351"/>
    <w:rsid w:val="00B1336A"/>
    <w:rsid w:val="00B13AF3"/>
    <w:rsid w:val="00B14141"/>
    <w:rsid w:val="00B145AD"/>
    <w:rsid w:val="00B148D8"/>
    <w:rsid w:val="00B150AA"/>
    <w:rsid w:val="00B151C4"/>
    <w:rsid w:val="00B1570E"/>
    <w:rsid w:val="00B158F9"/>
    <w:rsid w:val="00B1599A"/>
    <w:rsid w:val="00B15A45"/>
    <w:rsid w:val="00B16245"/>
    <w:rsid w:val="00B17461"/>
    <w:rsid w:val="00B175CA"/>
    <w:rsid w:val="00B17B51"/>
    <w:rsid w:val="00B17D0A"/>
    <w:rsid w:val="00B17D1C"/>
    <w:rsid w:val="00B20188"/>
    <w:rsid w:val="00B203D3"/>
    <w:rsid w:val="00B208AB"/>
    <w:rsid w:val="00B20CF1"/>
    <w:rsid w:val="00B20D4E"/>
    <w:rsid w:val="00B210B0"/>
    <w:rsid w:val="00B212A2"/>
    <w:rsid w:val="00B21627"/>
    <w:rsid w:val="00B21716"/>
    <w:rsid w:val="00B2203F"/>
    <w:rsid w:val="00B2249F"/>
    <w:rsid w:val="00B224C1"/>
    <w:rsid w:val="00B22662"/>
    <w:rsid w:val="00B22CD4"/>
    <w:rsid w:val="00B23055"/>
    <w:rsid w:val="00B23115"/>
    <w:rsid w:val="00B23303"/>
    <w:rsid w:val="00B23584"/>
    <w:rsid w:val="00B23A02"/>
    <w:rsid w:val="00B2404E"/>
    <w:rsid w:val="00B242E4"/>
    <w:rsid w:val="00B24A13"/>
    <w:rsid w:val="00B24E66"/>
    <w:rsid w:val="00B24F5B"/>
    <w:rsid w:val="00B25410"/>
    <w:rsid w:val="00B25629"/>
    <w:rsid w:val="00B25B78"/>
    <w:rsid w:val="00B25CC3"/>
    <w:rsid w:val="00B260D1"/>
    <w:rsid w:val="00B260F2"/>
    <w:rsid w:val="00B26309"/>
    <w:rsid w:val="00B2651E"/>
    <w:rsid w:val="00B26893"/>
    <w:rsid w:val="00B26A47"/>
    <w:rsid w:val="00B26B4A"/>
    <w:rsid w:val="00B2728F"/>
    <w:rsid w:val="00B2740F"/>
    <w:rsid w:val="00B276A7"/>
    <w:rsid w:val="00B27D07"/>
    <w:rsid w:val="00B27E30"/>
    <w:rsid w:val="00B27EC3"/>
    <w:rsid w:val="00B30201"/>
    <w:rsid w:val="00B30F70"/>
    <w:rsid w:val="00B313CB"/>
    <w:rsid w:val="00B31A2C"/>
    <w:rsid w:val="00B31C8B"/>
    <w:rsid w:val="00B322BD"/>
    <w:rsid w:val="00B32390"/>
    <w:rsid w:val="00B32B6B"/>
    <w:rsid w:val="00B335F3"/>
    <w:rsid w:val="00B33D6C"/>
    <w:rsid w:val="00B33FB2"/>
    <w:rsid w:val="00B3404A"/>
    <w:rsid w:val="00B34226"/>
    <w:rsid w:val="00B343C4"/>
    <w:rsid w:val="00B344C3"/>
    <w:rsid w:val="00B345BB"/>
    <w:rsid w:val="00B34B8E"/>
    <w:rsid w:val="00B34D66"/>
    <w:rsid w:val="00B34EAC"/>
    <w:rsid w:val="00B350AC"/>
    <w:rsid w:val="00B350BD"/>
    <w:rsid w:val="00B35526"/>
    <w:rsid w:val="00B359A8"/>
    <w:rsid w:val="00B35C6A"/>
    <w:rsid w:val="00B35FCC"/>
    <w:rsid w:val="00B36024"/>
    <w:rsid w:val="00B36118"/>
    <w:rsid w:val="00B36488"/>
    <w:rsid w:val="00B36D90"/>
    <w:rsid w:val="00B36FF0"/>
    <w:rsid w:val="00B3712D"/>
    <w:rsid w:val="00B37528"/>
    <w:rsid w:val="00B37A44"/>
    <w:rsid w:val="00B404D7"/>
    <w:rsid w:val="00B40BE0"/>
    <w:rsid w:val="00B4102F"/>
    <w:rsid w:val="00B416E0"/>
    <w:rsid w:val="00B419E1"/>
    <w:rsid w:val="00B42C79"/>
    <w:rsid w:val="00B42D1B"/>
    <w:rsid w:val="00B42E3C"/>
    <w:rsid w:val="00B42F5A"/>
    <w:rsid w:val="00B43A6D"/>
    <w:rsid w:val="00B43DD9"/>
    <w:rsid w:val="00B43F18"/>
    <w:rsid w:val="00B441DD"/>
    <w:rsid w:val="00B4436D"/>
    <w:rsid w:val="00B44C60"/>
    <w:rsid w:val="00B45409"/>
    <w:rsid w:val="00B45E19"/>
    <w:rsid w:val="00B45EC2"/>
    <w:rsid w:val="00B45F63"/>
    <w:rsid w:val="00B46358"/>
    <w:rsid w:val="00B467FA"/>
    <w:rsid w:val="00B46B37"/>
    <w:rsid w:val="00B46DE5"/>
    <w:rsid w:val="00B46F27"/>
    <w:rsid w:val="00B472BD"/>
    <w:rsid w:val="00B47512"/>
    <w:rsid w:val="00B47C61"/>
    <w:rsid w:val="00B47D40"/>
    <w:rsid w:val="00B503E5"/>
    <w:rsid w:val="00B51005"/>
    <w:rsid w:val="00B514DB"/>
    <w:rsid w:val="00B51760"/>
    <w:rsid w:val="00B51DEF"/>
    <w:rsid w:val="00B51E91"/>
    <w:rsid w:val="00B5265A"/>
    <w:rsid w:val="00B527F3"/>
    <w:rsid w:val="00B5287F"/>
    <w:rsid w:val="00B52EC1"/>
    <w:rsid w:val="00B52EE4"/>
    <w:rsid w:val="00B52EF2"/>
    <w:rsid w:val="00B53A13"/>
    <w:rsid w:val="00B53A32"/>
    <w:rsid w:val="00B53A88"/>
    <w:rsid w:val="00B53D2D"/>
    <w:rsid w:val="00B53F6A"/>
    <w:rsid w:val="00B54602"/>
    <w:rsid w:val="00B54A67"/>
    <w:rsid w:val="00B54D77"/>
    <w:rsid w:val="00B54E18"/>
    <w:rsid w:val="00B550BC"/>
    <w:rsid w:val="00B555FC"/>
    <w:rsid w:val="00B55964"/>
    <w:rsid w:val="00B55D44"/>
    <w:rsid w:val="00B56146"/>
    <w:rsid w:val="00B568DF"/>
    <w:rsid w:val="00B56A07"/>
    <w:rsid w:val="00B56F59"/>
    <w:rsid w:val="00B57DBA"/>
    <w:rsid w:val="00B57E32"/>
    <w:rsid w:val="00B60047"/>
    <w:rsid w:val="00B60BD0"/>
    <w:rsid w:val="00B60CE2"/>
    <w:rsid w:val="00B60E49"/>
    <w:rsid w:val="00B60F04"/>
    <w:rsid w:val="00B616A0"/>
    <w:rsid w:val="00B61DB8"/>
    <w:rsid w:val="00B61EA3"/>
    <w:rsid w:val="00B620C1"/>
    <w:rsid w:val="00B62177"/>
    <w:rsid w:val="00B62A68"/>
    <w:rsid w:val="00B62C89"/>
    <w:rsid w:val="00B62E6A"/>
    <w:rsid w:val="00B633A6"/>
    <w:rsid w:val="00B6391F"/>
    <w:rsid w:val="00B63CDB"/>
    <w:rsid w:val="00B63E19"/>
    <w:rsid w:val="00B63FED"/>
    <w:rsid w:val="00B64219"/>
    <w:rsid w:val="00B6451E"/>
    <w:rsid w:val="00B64915"/>
    <w:rsid w:val="00B64963"/>
    <w:rsid w:val="00B649F5"/>
    <w:rsid w:val="00B64B5C"/>
    <w:rsid w:val="00B64FC4"/>
    <w:rsid w:val="00B658FF"/>
    <w:rsid w:val="00B65E77"/>
    <w:rsid w:val="00B66C96"/>
    <w:rsid w:val="00B67178"/>
    <w:rsid w:val="00B672AC"/>
    <w:rsid w:val="00B67450"/>
    <w:rsid w:val="00B6755E"/>
    <w:rsid w:val="00B6769A"/>
    <w:rsid w:val="00B6775B"/>
    <w:rsid w:val="00B67EC6"/>
    <w:rsid w:val="00B700BE"/>
    <w:rsid w:val="00B703B1"/>
    <w:rsid w:val="00B70480"/>
    <w:rsid w:val="00B706E5"/>
    <w:rsid w:val="00B70742"/>
    <w:rsid w:val="00B707A2"/>
    <w:rsid w:val="00B70FAE"/>
    <w:rsid w:val="00B71131"/>
    <w:rsid w:val="00B7140E"/>
    <w:rsid w:val="00B71413"/>
    <w:rsid w:val="00B72177"/>
    <w:rsid w:val="00B72683"/>
    <w:rsid w:val="00B72BA7"/>
    <w:rsid w:val="00B72C3B"/>
    <w:rsid w:val="00B72DD4"/>
    <w:rsid w:val="00B72DF6"/>
    <w:rsid w:val="00B73045"/>
    <w:rsid w:val="00B73544"/>
    <w:rsid w:val="00B73CB3"/>
    <w:rsid w:val="00B742C7"/>
    <w:rsid w:val="00B74EAE"/>
    <w:rsid w:val="00B74EB1"/>
    <w:rsid w:val="00B75054"/>
    <w:rsid w:val="00B7509D"/>
    <w:rsid w:val="00B75E83"/>
    <w:rsid w:val="00B76168"/>
    <w:rsid w:val="00B761BB"/>
    <w:rsid w:val="00B767C6"/>
    <w:rsid w:val="00B76901"/>
    <w:rsid w:val="00B76A16"/>
    <w:rsid w:val="00B76C01"/>
    <w:rsid w:val="00B76C7C"/>
    <w:rsid w:val="00B77C12"/>
    <w:rsid w:val="00B77EC6"/>
    <w:rsid w:val="00B803E7"/>
    <w:rsid w:val="00B8041C"/>
    <w:rsid w:val="00B80580"/>
    <w:rsid w:val="00B8088E"/>
    <w:rsid w:val="00B80943"/>
    <w:rsid w:val="00B80D1F"/>
    <w:rsid w:val="00B814D8"/>
    <w:rsid w:val="00B8178C"/>
    <w:rsid w:val="00B82136"/>
    <w:rsid w:val="00B824DA"/>
    <w:rsid w:val="00B82C2C"/>
    <w:rsid w:val="00B82F09"/>
    <w:rsid w:val="00B82F6C"/>
    <w:rsid w:val="00B83A5B"/>
    <w:rsid w:val="00B84A57"/>
    <w:rsid w:val="00B84EFF"/>
    <w:rsid w:val="00B8518B"/>
    <w:rsid w:val="00B851E7"/>
    <w:rsid w:val="00B85352"/>
    <w:rsid w:val="00B857FB"/>
    <w:rsid w:val="00B859A3"/>
    <w:rsid w:val="00B85A04"/>
    <w:rsid w:val="00B85A1D"/>
    <w:rsid w:val="00B85C29"/>
    <w:rsid w:val="00B85F01"/>
    <w:rsid w:val="00B86029"/>
    <w:rsid w:val="00B864D9"/>
    <w:rsid w:val="00B86945"/>
    <w:rsid w:val="00B86E9A"/>
    <w:rsid w:val="00B872A7"/>
    <w:rsid w:val="00B87357"/>
    <w:rsid w:val="00B873E0"/>
    <w:rsid w:val="00B87CE9"/>
    <w:rsid w:val="00B914BB"/>
    <w:rsid w:val="00B9167B"/>
    <w:rsid w:val="00B916B8"/>
    <w:rsid w:val="00B92722"/>
    <w:rsid w:val="00B927CD"/>
    <w:rsid w:val="00B92BF6"/>
    <w:rsid w:val="00B93414"/>
    <w:rsid w:val="00B9355E"/>
    <w:rsid w:val="00B9387E"/>
    <w:rsid w:val="00B938CF"/>
    <w:rsid w:val="00B93CAB"/>
    <w:rsid w:val="00B94039"/>
    <w:rsid w:val="00B950F8"/>
    <w:rsid w:val="00B951E9"/>
    <w:rsid w:val="00B95EDF"/>
    <w:rsid w:val="00B95FA1"/>
    <w:rsid w:val="00B95FE8"/>
    <w:rsid w:val="00B96208"/>
    <w:rsid w:val="00B96620"/>
    <w:rsid w:val="00B96DD8"/>
    <w:rsid w:val="00B96E64"/>
    <w:rsid w:val="00B971C2"/>
    <w:rsid w:val="00B97293"/>
    <w:rsid w:val="00B9749F"/>
    <w:rsid w:val="00B97AFC"/>
    <w:rsid w:val="00BA01F3"/>
    <w:rsid w:val="00BA0813"/>
    <w:rsid w:val="00BA0A0C"/>
    <w:rsid w:val="00BA0A45"/>
    <w:rsid w:val="00BA0BD1"/>
    <w:rsid w:val="00BA1236"/>
    <w:rsid w:val="00BA1598"/>
    <w:rsid w:val="00BA180D"/>
    <w:rsid w:val="00BA2092"/>
    <w:rsid w:val="00BA20AC"/>
    <w:rsid w:val="00BA29BC"/>
    <w:rsid w:val="00BA2DE6"/>
    <w:rsid w:val="00BA3009"/>
    <w:rsid w:val="00BA31F1"/>
    <w:rsid w:val="00BA3210"/>
    <w:rsid w:val="00BA3721"/>
    <w:rsid w:val="00BA37A7"/>
    <w:rsid w:val="00BA3AAB"/>
    <w:rsid w:val="00BA3D2F"/>
    <w:rsid w:val="00BA3F48"/>
    <w:rsid w:val="00BA41C3"/>
    <w:rsid w:val="00BA4A8E"/>
    <w:rsid w:val="00BA5F3E"/>
    <w:rsid w:val="00BA6165"/>
    <w:rsid w:val="00BA644B"/>
    <w:rsid w:val="00BA678E"/>
    <w:rsid w:val="00BA682B"/>
    <w:rsid w:val="00BA6ED3"/>
    <w:rsid w:val="00BA79DE"/>
    <w:rsid w:val="00BA7ABA"/>
    <w:rsid w:val="00BA7C1E"/>
    <w:rsid w:val="00BA7CDF"/>
    <w:rsid w:val="00BB01B0"/>
    <w:rsid w:val="00BB0482"/>
    <w:rsid w:val="00BB077C"/>
    <w:rsid w:val="00BB0AC7"/>
    <w:rsid w:val="00BB15BA"/>
    <w:rsid w:val="00BB1707"/>
    <w:rsid w:val="00BB1CF4"/>
    <w:rsid w:val="00BB1F8F"/>
    <w:rsid w:val="00BB2473"/>
    <w:rsid w:val="00BB24C9"/>
    <w:rsid w:val="00BB254E"/>
    <w:rsid w:val="00BB27A5"/>
    <w:rsid w:val="00BB29F1"/>
    <w:rsid w:val="00BB2D43"/>
    <w:rsid w:val="00BB2FB2"/>
    <w:rsid w:val="00BB30C1"/>
    <w:rsid w:val="00BB34B0"/>
    <w:rsid w:val="00BB3807"/>
    <w:rsid w:val="00BB4834"/>
    <w:rsid w:val="00BB4D14"/>
    <w:rsid w:val="00BB5567"/>
    <w:rsid w:val="00BB6021"/>
    <w:rsid w:val="00BB634E"/>
    <w:rsid w:val="00BB72B9"/>
    <w:rsid w:val="00BB7652"/>
    <w:rsid w:val="00BB7CC0"/>
    <w:rsid w:val="00BC072A"/>
    <w:rsid w:val="00BC091F"/>
    <w:rsid w:val="00BC0AA3"/>
    <w:rsid w:val="00BC0C36"/>
    <w:rsid w:val="00BC0FED"/>
    <w:rsid w:val="00BC139D"/>
    <w:rsid w:val="00BC15D3"/>
    <w:rsid w:val="00BC1DE9"/>
    <w:rsid w:val="00BC2069"/>
    <w:rsid w:val="00BC27F5"/>
    <w:rsid w:val="00BC2D8F"/>
    <w:rsid w:val="00BC3883"/>
    <w:rsid w:val="00BC3CFF"/>
    <w:rsid w:val="00BC4255"/>
    <w:rsid w:val="00BC447E"/>
    <w:rsid w:val="00BC4E07"/>
    <w:rsid w:val="00BC4FFC"/>
    <w:rsid w:val="00BC50C0"/>
    <w:rsid w:val="00BC5128"/>
    <w:rsid w:val="00BC5253"/>
    <w:rsid w:val="00BC5359"/>
    <w:rsid w:val="00BC569F"/>
    <w:rsid w:val="00BC5E4D"/>
    <w:rsid w:val="00BC5FC2"/>
    <w:rsid w:val="00BC647F"/>
    <w:rsid w:val="00BC684D"/>
    <w:rsid w:val="00BC6E9A"/>
    <w:rsid w:val="00BC6EFA"/>
    <w:rsid w:val="00BC7324"/>
    <w:rsid w:val="00BC7A93"/>
    <w:rsid w:val="00BC7B5D"/>
    <w:rsid w:val="00BC7C54"/>
    <w:rsid w:val="00BC7DA9"/>
    <w:rsid w:val="00BD02C3"/>
    <w:rsid w:val="00BD0922"/>
    <w:rsid w:val="00BD0B0F"/>
    <w:rsid w:val="00BD1887"/>
    <w:rsid w:val="00BD1B37"/>
    <w:rsid w:val="00BD1C11"/>
    <w:rsid w:val="00BD2487"/>
    <w:rsid w:val="00BD2BEC"/>
    <w:rsid w:val="00BD2C1F"/>
    <w:rsid w:val="00BD2CEA"/>
    <w:rsid w:val="00BD2D7F"/>
    <w:rsid w:val="00BD3796"/>
    <w:rsid w:val="00BD3C08"/>
    <w:rsid w:val="00BD3F8B"/>
    <w:rsid w:val="00BD450F"/>
    <w:rsid w:val="00BD4560"/>
    <w:rsid w:val="00BD5174"/>
    <w:rsid w:val="00BD5453"/>
    <w:rsid w:val="00BD5888"/>
    <w:rsid w:val="00BD5996"/>
    <w:rsid w:val="00BD5B09"/>
    <w:rsid w:val="00BD612F"/>
    <w:rsid w:val="00BD621B"/>
    <w:rsid w:val="00BD629B"/>
    <w:rsid w:val="00BD6F45"/>
    <w:rsid w:val="00BD74C1"/>
    <w:rsid w:val="00BD7D68"/>
    <w:rsid w:val="00BD7DBD"/>
    <w:rsid w:val="00BD7EEA"/>
    <w:rsid w:val="00BD7F38"/>
    <w:rsid w:val="00BE01B0"/>
    <w:rsid w:val="00BE02A3"/>
    <w:rsid w:val="00BE07CF"/>
    <w:rsid w:val="00BE090D"/>
    <w:rsid w:val="00BE0A18"/>
    <w:rsid w:val="00BE135A"/>
    <w:rsid w:val="00BE195B"/>
    <w:rsid w:val="00BE1F6B"/>
    <w:rsid w:val="00BE2085"/>
    <w:rsid w:val="00BE2292"/>
    <w:rsid w:val="00BE23CF"/>
    <w:rsid w:val="00BE23FD"/>
    <w:rsid w:val="00BE272C"/>
    <w:rsid w:val="00BE297E"/>
    <w:rsid w:val="00BE32C5"/>
    <w:rsid w:val="00BE3340"/>
    <w:rsid w:val="00BE361A"/>
    <w:rsid w:val="00BE3797"/>
    <w:rsid w:val="00BE39CB"/>
    <w:rsid w:val="00BE3E97"/>
    <w:rsid w:val="00BE412B"/>
    <w:rsid w:val="00BE48B0"/>
    <w:rsid w:val="00BE4C77"/>
    <w:rsid w:val="00BE5623"/>
    <w:rsid w:val="00BE5707"/>
    <w:rsid w:val="00BE5FC1"/>
    <w:rsid w:val="00BE626C"/>
    <w:rsid w:val="00BE6674"/>
    <w:rsid w:val="00BE6F7E"/>
    <w:rsid w:val="00BE7872"/>
    <w:rsid w:val="00BE7AA9"/>
    <w:rsid w:val="00BE7C7C"/>
    <w:rsid w:val="00BE7D04"/>
    <w:rsid w:val="00BE7DD8"/>
    <w:rsid w:val="00BF02A0"/>
    <w:rsid w:val="00BF0347"/>
    <w:rsid w:val="00BF0D74"/>
    <w:rsid w:val="00BF1101"/>
    <w:rsid w:val="00BF177C"/>
    <w:rsid w:val="00BF1885"/>
    <w:rsid w:val="00BF1FF5"/>
    <w:rsid w:val="00BF2213"/>
    <w:rsid w:val="00BF25AD"/>
    <w:rsid w:val="00BF2BC2"/>
    <w:rsid w:val="00BF307E"/>
    <w:rsid w:val="00BF3364"/>
    <w:rsid w:val="00BF36B0"/>
    <w:rsid w:val="00BF3B1C"/>
    <w:rsid w:val="00BF3C62"/>
    <w:rsid w:val="00BF3D1A"/>
    <w:rsid w:val="00BF3FF8"/>
    <w:rsid w:val="00BF447A"/>
    <w:rsid w:val="00BF45DD"/>
    <w:rsid w:val="00BF46ED"/>
    <w:rsid w:val="00BF495D"/>
    <w:rsid w:val="00BF4EC8"/>
    <w:rsid w:val="00BF516F"/>
    <w:rsid w:val="00BF540A"/>
    <w:rsid w:val="00BF550F"/>
    <w:rsid w:val="00BF57FA"/>
    <w:rsid w:val="00BF580F"/>
    <w:rsid w:val="00BF5C3C"/>
    <w:rsid w:val="00BF5C49"/>
    <w:rsid w:val="00BF5C5A"/>
    <w:rsid w:val="00BF5D78"/>
    <w:rsid w:val="00BF62BD"/>
    <w:rsid w:val="00BF6751"/>
    <w:rsid w:val="00BF698A"/>
    <w:rsid w:val="00BF7379"/>
    <w:rsid w:val="00BF7A20"/>
    <w:rsid w:val="00BF7C58"/>
    <w:rsid w:val="00BF7DC5"/>
    <w:rsid w:val="00BF7ED4"/>
    <w:rsid w:val="00BF7EE5"/>
    <w:rsid w:val="00BF7FA1"/>
    <w:rsid w:val="00C006DA"/>
    <w:rsid w:val="00C00A57"/>
    <w:rsid w:val="00C00B35"/>
    <w:rsid w:val="00C00DB0"/>
    <w:rsid w:val="00C0100E"/>
    <w:rsid w:val="00C0125A"/>
    <w:rsid w:val="00C014BB"/>
    <w:rsid w:val="00C01859"/>
    <w:rsid w:val="00C01C6D"/>
    <w:rsid w:val="00C01FB4"/>
    <w:rsid w:val="00C021E6"/>
    <w:rsid w:val="00C023A6"/>
    <w:rsid w:val="00C0245E"/>
    <w:rsid w:val="00C02CD3"/>
    <w:rsid w:val="00C030F6"/>
    <w:rsid w:val="00C03638"/>
    <w:rsid w:val="00C03B7E"/>
    <w:rsid w:val="00C03C3E"/>
    <w:rsid w:val="00C03E45"/>
    <w:rsid w:val="00C048D9"/>
    <w:rsid w:val="00C04EB8"/>
    <w:rsid w:val="00C04F05"/>
    <w:rsid w:val="00C0507D"/>
    <w:rsid w:val="00C052D1"/>
    <w:rsid w:val="00C05307"/>
    <w:rsid w:val="00C054E8"/>
    <w:rsid w:val="00C065E7"/>
    <w:rsid w:val="00C0667E"/>
    <w:rsid w:val="00C071AF"/>
    <w:rsid w:val="00C075F9"/>
    <w:rsid w:val="00C07755"/>
    <w:rsid w:val="00C1010F"/>
    <w:rsid w:val="00C10117"/>
    <w:rsid w:val="00C1019C"/>
    <w:rsid w:val="00C10611"/>
    <w:rsid w:val="00C10847"/>
    <w:rsid w:val="00C10D4A"/>
    <w:rsid w:val="00C10DB3"/>
    <w:rsid w:val="00C10EF4"/>
    <w:rsid w:val="00C10FA6"/>
    <w:rsid w:val="00C11455"/>
    <w:rsid w:val="00C115AB"/>
    <w:rsid w:val="00C11B21"/>
    <w:rsid w:val="00C11BF4"/>
    <w:rsid w:val="00C11D90"/>
    <w:rsid w:val="00C120FF"/>
    <w:rsid w:val="00C123FE"/>
    <w:rsid w:val="00C12461"/>
    <w:rsid w:val="00C12B1D"/>
    <w:rsid w:val="00C12D21"/>
    <w:rsid w:val="00C1367E"/>
    <w:rsid w:val="00C138BC"/>
    <w:rsid w:val="00C140CC"/>
    <w:rsid w:val="00C141C7"/>
    <w:rsid w:val="00C14322"/>
    <w:rsid w:val="00C14866"/>
    <w:rsid w:val="00C14CA8"/>
    <w:rsid w:val="00C1596D"/>
    <w:rsid w:val="00C15C35"/>
    <w:rsid w:val="00C15CA2"/>
    <w:rsid w:val="00C15D46"/>
    <w:rsid w:val="00C15DD1"/>
    <w:rsid w:val="00C16806"/>
    <w:rsid w:val="00C169E7"/>
    <w:rsid w:val="00C171D8"/>
    <w:rsid w:val="00C1733E"/>
    <w:rsid w:val="00C17376"/>
    <w:rsid w:val="00C174B6"/>
    <w:rsid w:val="00C204E3"/>
    <w:rsid w:val="00C2053A"/>
    <w:rsid w:val="00C20939"/>
    <w:rsid w:val="00C21133"/>
    <w:rsid w:val="00C2141A"/>
    <w:rsid w:val="00C22301"/>
    <w:rsid w:val="00C2243D"/>
    <w:rsid w:val="00C224A3"/>
    <w:rsid w:val="00C2257A"/>
    <w:rsid w:val="00C239C7"/>
    <w:rsid w:val="00C24060"/>
    <w:rsid w:val="00C241C4"/>
    <w:rsid w:val="00C24283"/>
    <w:rsid w:val="00C24D24"/>
    <w:rsid w:val="00C25434"/>
    <w:rsid w:val="00C25AEA"/>
    <w:rsid w:val="00C26516"/>
    <w:rsid w:val="00C26A47"/>
    <w:rsid w:val="00C26AE7"/>
    <w:rsid w:val="00C26E89"/>
    <w:rsid w:val="00C26F95"/>
    <w:rsid w:val="00C27086"/>
    <w:rsid w:val="00C271EC"/>
    <w:rsid w:val="00C27310"/>
    <w:rsid w:val="00C273A4"/>
    <w:rsid w:val="00C2777D"/>
    <w:rsid w:val="00C27B75"/>
    <w:rsid w:val="00C300CF"/>
    <w:rsid w:val="00C301CB"/>
    <w:rsid w:val="00C3020D"/>
    <w:rsid w:val="00C30AAC"/>
    <w:rsid w:val="00C3104F"/>
    <w:rsid w:val="00C31194"/>
    <w:rsid w:val="00C31C27"/>
    <w:rsid w:val="00C32DFF"/>
    <w:rsid w:val="00C32E3A"/>
    <w:rsid w:val="00C333F0"/>
    <w:rsid w:val="00C34609"/>
    <w:rsid w:val="00C34827"/>
    <w:rsid w:val="00C348E9"/>
    <w:rsid w:val="00C34AFA"/>
    <w:rsid w:val="00C34ED3"/>
    <w:rsid w:val="00C35581"/>
    <w:rsid w:val="00C35695"/>
    <w:rsid w:val="00C358D7"/>
    <w:rsid w:val="00C35BFA"/>
    <w:rsid w:val="00C364A5"/>
    <w:rsid w:val="00C36776"/>
    <w:rsid w:val="00C36CAE"/>
    <w:rsid w:val="00C36DF0"/>
    <w:rsid w:val="00C36E32"/>
    <w:rsid w:val="00C373EE"/>
    <w:rsid w:val="00C401C9"/>
    <w:rsid w:val="00C404DF"/>
    <w:rsid w:val="00C4052A"/>
    <w:rsid w:val="00C40605"/>
    <w:rsid w:val="00C40802"/>
    <w:rsid w:val="00C40EE3"/>
    <w:rsid w:val="00C40F0D"/>
    <w:rsid w:val="00C4156E"/>
    <w:rsid w:val="00C41573"/>
    <w:rsid w:val="00C4160F"/>
    <w:rsid w:val="00C41A8D"/>
    <w:rsid w:val="00C41BEC"/>
    <w:rsid w:val="00C41DBD"/>
    <w:rsid w:val="00C42194"/>
    <w:rsid w:val="00C426B6"/>
    <w:rsid w:val="00C42AFF"/>
    <w:rsid w:val="00C42B3A"/>
    <w:rsid w:val="00C42BA4"/>
    <w:rsid w:val="00C42C75"/>
    <w:rsid w:val="00C42EE7"/>
    <w:rsid w:val="00C4351D"/>
    <w:rsid w:val="00C4364A"/>
    <w:rsid w:val="00C43910"/>
    <w:rsid w:val="00C43E56"/>
    <w:rsid w:val="00C43E6A"/>
    <w:rsid w:val="00C445F2"/>
    <w:rsid w:val="00C4477D"/>
    <w:rsid w:val="00C44826"/>
    <w:rsid w:val="00C4493C"/>
    <w:rsid w:val="00C44977"/>
    <w:rsid w:val="00C44DBE"/>
    <w:rsid w:val="00C453D7"/>
    <w:rsid w:val="00C457F2"/>
    <w:rsid w:val="00C45A85"/>
    <w:rsid w:val="00C45B1C"/>
    <w:rsid w:val="00C45D94"/>
    <w:rsid w:val="00C46315"/>
    <w:rsid w:val="00C465C4"/>
    <w:rsid w:val="00C4660B"/>
    <w:rsid w:val="00C46BF8"/>
    <w:rsid w:val="00C46FE0"/>
    <w:rsid w:val="00C47497"/>
    <w:rsid w:val="00C474DB"/>
    <w:rsid w:val="00C47894"/>
    <w:rsid w:val="00C47972"/>
    <w:rsid w:val="00C47F93"/>
    <w:rsid w:val="00C502B5"/>
    <w:rsid w:val="00C50842"/>
    <w:rsid w:val="00C50CFC"/>
    <w:rsid w:val="00C50DCB"/>
    <w:rsid w:val="00C513FC"/>
    <w:rsid w:val="00C514F5"/>
    <w:rsid w:val="00C51958"/>
    <w:rsid w:val="00C51A92"/>
    <w:rsid w:val="00C52BB8"/>
    <w:rsid w:val="00C52D01"/>
    <w:rsid w:val="00C532B9"/>
    <w:rsid w:val="00C5359E"/>
    <w:rsid w:val="00C535A9"/>
    <w:rsid w:val="00C53A3E"/>
    <w:rsid w:val="00C5444A"/>
    <w:rsid w:val="00C549E0"/>
    <w:rsid w:val="00C54A8F"/>
    <w:rsid w:val="00C55495"/>
    <w:rsid w:val="00C5584E"/>
    <w:rsid w:val="00C55853"/>
    <w:rsid w:val="00C55AAE"/>
    <w:rsid w:val="00C55DB7"/>
    <w:rsid w:val="00C5631A"/>
    <w:rsid w:val="00C56341"/>
    <w:rsid w:val="00C566C5"/>
    <w:rsid w:val="00C56819"/>
    <w:rsid w:val="00C56919"/>
    <w:rsid w:val="00C5697A"/>
    <w:rsid w:val="00C56AA8"/>
    <w:rsid w:val="00C56AD6"/>
    <w:rsid w:val="00C579D3"/>
    <w:rsid w:val="00C57AFA"/>
    <w:rsid w:val="00C57E1F"/>
    <w:rsid w:val="00C60213"/>
    <w:rsid w:val="00C6085A"/>
    <w:rsid w:val="00C608E4"/>
    <w:rsid w:val="00C60C6E"/>
    <w:rsid w:val="00C60C8D"/>
    <w:rsid w:val="00C60EF1"/>
    <w:rsid w:val="00C612CF"/>
    <w:rsid w:val="00C61680"/>
    <w:rsid w:val="00C61F48"/>
    <w:rsid w:val="00C623D0"/>
    <w:rsid w:val="00C624D2"/>
    <w:rsid w:val="00C62B6C"/>
    <w:rsid w:val="00C63452"/>
    <w:rsid w:val="00C63744"/>
    <w:rsid w:val="00C63788"/>
    <w:rsid w:val="00C6394C"/>
    <w:rsid w:val="00C63A28"/>
    <w:rsid w:val="00C63E3C"/>
    <w:rsid w:val="00C64D0B"/>
    <w:rsid w:val="00C64F20"/>
    <w:rsid w:val="00C65221"/>
    <w:rsid w:val="00C65A7C"/>
    <w:rsid w:val="00C65CDA"/>
    <w:rsid w:val="00C661B0"/>
    <w:rsid w:val="00C668BF"/>
    <w:rsid w:val="00C66A3A"/>
    <w:rsid w:val="00C66A60"/>
    <w:rsid w:val="00C66BE1"/>
    <w:rsid w:val="00C67355"/>
    <w:rsid w:val="00C67695"/>
    <w:rsid w:val="00C67C1C"/>
    <w:rsid w:val="00C67F45"/>
    <w:rsid w:val="00C7030F"/>
    <w:rsid w:val="00C707C7"/>
    <w:rsid w:val="00C708B9"/>
    <w:rsid w:val="00C71234"/>
    <w:rsid w:val="00C71278"/>
    <w:rsid w:val="00C714AC"/>
    <w:rsid w:val="00C71CA7"/>
    <w:rsid w:val="00C71DC3"/>
    <w:rsid w:val="00C71E02"/>
    <w:rsid w:val="00C72064"/>
    <w:rsid w:val="00C72316"/>
    <w:rsid w:val="00C7244B"/>
    <w:rsid w:val="00C7282E"/>
    <w:rsid w:val="00C72C5B"/>
    <w:rsid w:val="00C72E00"/>
    <w:rsid w:val="00C736A3"/>
    <w:rsid w:val="00C73F82"/>
    <w:rsid w:val="00C74921"/>
    <w:rsid w:val="00C74BC7"/>
    <w:rsid w:val="00C75345"/>
    <w:rsid w:val="00C755C8"/>
    <w:rsid w:val="00C755FD"/>
    <w:rsid w:val="00C7568D"/>
    <w:rsid w:val="00C763E8"/>
    <w:rsid w:val="00C7644E"/>
    <w:rsid w:val="00C76C25"/>
    <w:rsid w:val="00C77183"/>
    <w:rsid w:val="00C77382"/>
    <w:rsid w:val="00C77405"/>
    <w:rsid w:val="00C77715"/>
    <w:rsid w:val="00C77976"/>
    <w:rsid w:val="00C77E4D"/>
    <w:rsid w:val="00C80226"/>
    <w:rsid w:val="00C8070A"/>
    <w:rsid w:val="00C811D7"/>
    <w:rsid w:val="00C81280"/>
    <w:rsid w:val="00C812D8"/>
    <w:rsid w:val="00C813D2"/>
    <w:rsid w:val="00C81668"/>
    <w:rsid w:val="00C818B0"/>
    <w:rsid w:val="00C81D4F"/>
    <w:rsid w:val="00C8270A"/>
    <w:rsid w:val="00C82B61"/>
    <w:rsid w:val="00C82D04"/>
    <w:rsid w:val="00C82E30"/>
    <w:rsid w:val="00C82EA0"/>
    <w:rsid w:val="00C82F46"/>
    <w:rsid w:val="00C82F99"/>
    <w:rsid w:val="00C8305C"/>
    <w:rsid w:val="00C83341"/>
    <w:rsid w:val="00C834D5"/>
    <w:rsid w:val="00C83612"/>
    <w:rsid w:val="00C84247"/>
    <w:rsid w:val="00C8427E"/>
    <w:rsid w:val="00C844B3"/>
    <w:rsid w:val="00C84605"/>
    <w:rsid w:val="00C8499B"/>
    <w:rsid w:val="00C856D2"/>
    <w:rsid w:val="00C85F39"/>
    <w:rsid w:val="00C86683"/>
    <w:rsid w:val="00C86984"/>
    <w:rsid w:val="00C86A24"/>
    <w:rsid w:val="00C86BD9"/>
    <w:rsid w:val="00C86CBE"/>
    <w:rsid w:val="00C8703D"/>
    <w:rsid w:val="00C875C7"/>
    <w:rsid w:val="00C87C82"/>
    <w:rsid w:val="00C87D31"/>
    <w:rsid w:val="00C87E5B"/>
    <w:rsid w:val="00C87FE0"/>
    <w:rsid w:val="00C9043B"/>
    <w:rsid w:val="00C9086D"/>
    <w:rsid w:val="00C911C3"/>
    <w:rsid w:val="00C91364"/>
    <w:rsid w:val="00C918A1"/>
    <w:rsid w:val="00C91BCB"/>
    <w:rsid w:val="00C91CB9"/>
    <w:rsid w:val="00C91D5B"/>
    <w:rsid w:val="00C9238E"/>
    <w:rsid w:val="00C928A8"/>
    <w:rsid w:val="00C92C32"/>
    <w:rsid w:val="00C92EBF"/>
    <w:rsid w:val="00C93758"/>
    <w:rsid w:val="00C93AAE"/>
    <w:rsid w:val="00C942A8"/>
    <w:rsid w:val="00C94439"/>
    <w:rsid w:val="00C9496F"/>
    <w:rsid w:val="00C94DF6"/>
    <w:rsid w:val="00C94E89"/>
    <w:rsid w:val="00C95A1F"/>
    <w:rsid w:val="00C95E7C"/>
    <w:rsid w:val="00C9660E"/>
    <w:rsid w:val="00C96A03"/>
    <w:rsid w:val="00C96AFE"/>
    <w:rsid w:val="00C97016"/>
    <w:rsid w:val="00C97463"/>
    <w:rsid w:val="00C974BB"/>
    <w:rsid w:val="00CA028D"/>
    <w:rsid w:val="00CA0698"/>
    <w:rsid w:val="00CA084C"/>
    <w:rsid w:val="00CA0F27"/>
    <w:rsid w:val="00CA164F"/>
    <w:rsid w:val="00CA1881"/>
    <w:rsid w:val="00CA1A0B"/>
    <w:rsid w:val="00CA2100"/>
    <w:rsid w:val="00CA2B50"/>
    <w:rsid w:val="00CA2D91"/>
    <w:rsid w:val="00CA2F3A"/>
    <w:rsid w:val="00CA3759"/>
    <w:rsid w:val="00CA37C3"/>
    <w:rsid w:val="00CA3822"/>
    <w:rsid w:val="00CA3C26"/>
    <w:rsid w:val="00CA425C"/>
    <w:rsid w:val="00CA42E8"/>
    <w:rsid w:val="00CA470D"/>
    <w:rsid w:val="00CA4795"/>
    <w:rsid w:val="00CA5799"/>
    <w:rsid w:val="00CA5D9F"/>
    <w:rsid w:val="00CA5F23"/>
    <w:rsid w:val="00CA6890"/>
    <w:rsid w:val="00CA6936"/>
    <w:rsid w:val="00CA7169"/>
    <w:rsid w:val="00CA761C"/>
    <w:rsid w:val="00CA78F6"/>
    <w:rsid w:val="00CB0165"/>
    <w:rsid w:val="00CB0E3E"/>
    <w:rsid w:val="00CB13DB"/>
    <w:rsid w:val="00CB1B06"/>
    <w:rsid w:val="00CB1C3B"/>
    <w:rsid w:val="00CB2015"/>
    <w:rsid w:val="00CB227E"/>
    <w:rsid w:val="00CB2910"/>
    <w:rsid w:val="00CB35CE"/>
    <w:rsid w:val="00CB35FD"/>
    <w:rsid w:val="00CB36B2"/>
    <w:rsid w:val="00CB3A3F"/>
    <w:rsid w:val="00CB3EDF"/>
    <w:rsid w:val="00CB3FEB"/>
    <w:rsid w:val="00CB431A"/>
    <w:rsid w:val="00CB4578"/>
    <w:rsid w:val="00CB4920"/>
    <w:rsid w:val="00CB4921"/>
    <w:rsid w:val="00CB5121"/>
    <w:rsid w:val="00CB5277"/>
    <w:rsid w:val="00CB52DA"/>
    <w:rsid w:val="00CB5730"/>
    <w:rsid w:val="00CB5927"/>
    <w:rsid w:val="00CB6086"/>
    <w:rsid w:val="00CB66CA"/>
    <w:rsid w:val="00CB671C"/>
    <w:rsid w:val="00CB6DAD"/>
    <w:rsid w:val="00CB7153"/>
    <w:rsid w:val="00CB71EF"/>
    <w:rsid w:val="00CB766B"/>
    <w:rsid w:val="00CB7870"/>
    <w:rsid w:val="00CB791E"/>
    <w:rsid w:val="00CB7ECF"/>
    <w:rsid w:val="00CC04A6"/>
    <w:rsid w:val="00CC071A"/>
    <w:rsid w:val="00CC10E1"/>
    <w:rsid w:val="00CC1206"/>
    <w:rsid w:val="00CC18DA"/>
    <w:rsid w:val="00CC2A46"/>
    <w:rsid w:val="00CC2A5F"/>
    <w:rsid w:val="00CC2C1E"/>
    <w:rsid w:val="00CC3006"/>
    <w:rsid w:val="00CC3171"/>
    <w:rsid w:val="00CC31F0"/>
    <w:rsid w:val="00CC325E"/>
    <w:rsid w:val="00CC3291"/>
    <w:rsid w:val="00CC3592"/>
    <w:rsid w:val="00CC381B"/>
    <w:rsid w:val="00CC4D36"/>
    <w:rsid w:val="00CC4FF8"/>
    <w:rsid w:val="00CC58AD"/>
    <w:rsid w:val="00CC5E2D"/>
    <w:rsid w:val="00CC615B"/>
    <w:rsid w:val="00CC6178"/>
    <w:rsid w:val="00CC634D"/>
    <w:rsid w:val="00CC6361"/>
    <w:rsid w:val="00CC6FCD"/>
    <w:rsid w:val="00CC722C"/>
    <w:rsid w:val="00CC775F"/>
    <w:rsid w:val="00CC793F"/>
    <w:rsid w:val="00CC7AB5"/>
    <w:rsid w:val="00CC7C0E"/>
    <w:rsid w:val="00CD091E"/>
    <w:rsid w:val="00CD0E5F"/>
    <w:rsid w:val="00CD0EF9"/>
    <w:rsid w:val="00CD110B"/>
    <w:rsid w:val="00CD1649"/>
    <w:rsid w:val="00CD2182"/>
    <w:rsid w:val="00CD2643"/>
    <w:rsid w:val="00CD27BC"/>
    <w:rsid w:val="00CD28DA"/>
    <w:rsid w:val="00CD2A8C"/>
    <w:rsid w:val="00CD2EA0"/>
    <w:rsid w:val="00CD2EFA"/>
    <w:rsid w:val="00CD2FD6"/>
    <w:rsid w:val="00CD3181"/>
    <w:rsid w:val="00CD32B5"/>
    <w:rsid w:val="00CD35BF"/>
    <w:rsid w:val="00CD3659"/>
    <w:rsid w:val="00CD3C63"/>
    <w:rsid w:val="00CD3D9C"/>
    <w:rsid w:val="00CD41AE"/>
    <w:rsid w:val="00CD43A4"/>
    <w:rsid w:val="00CD49F8"/>
    <w:rsid w:val="00CD4A45"/>
    <w:rsid w:val="00CD4BF8"/>
    <w:rsid w:val="00CD5031"/>
    <w:rsid w:val="00CD523F"/>
    <w:rsid w:val="00CD52D2"/>
    <w:rsid w:val="00CD537D"/>
    <w:rsid w:val="00CD5ACA"/>
    <w:rsid w:val="00CD5B2F"/>
    <w:rsid w:val="00CD5D44"/>
    <w:rsid w:val="00CD5FCB"/>
    <w:rsid w:val="00CD6D64"/>
    <w:rsid w:val="00CD6ED8"/>
    <w:rsid w:val="00CD6FD6"/>
    <w:rsid w:val="00CD70DB"/>
    <w:rsid w:val="00CD72C5"/>
    <w:rsid w:val="00CD7742"/>
    <w:rsid w:val="00CD77F3"/>
    <w:rsid w:val="00CD7C12"/>
    <w:rsid w:val="00CE01B6"/>
    <w:rsid w:val="00CE02F8"/>
    <w:rsid w:val="00CE05A3"/>
    <w:rsid w:val="00CE0636"/>
    <w:rsid w:val="00CE0809"/>
    <w:rsid w:val="00CE0C20"/>
    <w:rsid w:val="00CE14E9"/>
    <w:rsid w:val="00CE1AA4"/>
    <w:rsid w:val="00CE1E04"/>
    <w:rsid w:val="00CE251B"/>
    <w:rsid w:val="00CE25C2"/>
    <w:rsid w:val="00CE26C5"/>
    <w:rsid w:val="00CE276B"/>
    <w:rsid w:val="00CE2791"/>
    <w:rsid w:val="00CE2C1A"/>
    <w:rsid w:val="00CE2C99"/>
    <w:rsid w:val="00CE34BA"/>
    <w:rsid w:val="00CE3BF1"/>
    <w:rsid w:val="00CE3FD1"/>
    <w:rsid w:val="00CE402A"/>
    <w:rsid w:val="00CE452E"/>
    <w:rsid w:val="00CE4546"/>
    <w:rsid w:val="00CE4960"/>
    <w:rsid w:val="00CE4C5B"/>
    <w:rsid w:val="00CE4D74"/>
    <w:rsid w:val="00CE5353"/>
    <w:rsid w:val="00CE543E"/>
    <w:rsid w:val="00CE55CE"/>
    <w:rsid w:val="00CE5A7E"/>
    <w:rsid w:val="00CE5BE1"/>
    <w:rsid w:val="00CE5D41"/>
    <w:rsid w:val="00CE5D52"/>
    <w:rsid w:val="00CE5D62"/>
    <w:rsid w:val="00CE5D9E"/>
    <w:rsid w:val="00CE5F75"/>
    <w:rsid w:val="00CE63C6"/>
    <w:rsid w:val="00CE657C"/>
    <w:rsid w:val="00CE6980"/>
    <w:rsid w:val="00CE7ABE"/>
    <w:rsid w:val="00CF00E1"/>
    <w:rsid w:val="00CF02E5"/>
    <w:rsid w:val="00CF0A6C"/>
    <w:rsid w:val="00CF0B3B"/>
    <w:rsid w:val="00CF0CF2"/>
    <w:rsid w:val="00CF0D5B"/>
    <w:rsid w:val="00CF129B"/>
    <w:rsid w:val="00CF1530"/>
    <w:rsid w:val="00CF17D1"/>
    <w:rsid w:val="00CF18C1"/>
    <w:rsid w:val="00CF1D7F"/>
    <w:rsid w:val="00CF1EF2"/>
    <w:rsid w:val="00CF203B"/>
    <w:rsid w:val="00CF28BC"/>
    <w:rsid w:val="00CF2CE4"/>
    <w:rsid w:val="00CF2D6C"/>
    <w:rsid w:val="00CF2F15"/>
    <w:rsid w:val="00CF3211"/>
    <w:rsid w:val="00CF3AE2"/>
    <w:rsid w:val="00CF3B45"/>
    <w:rsid w:val="00CF4106"/>
    <w:rsid w:val="00CF44F7"/>
    <w:rsid w:val="00CF4613"/>
    <w:rsid w:val="00CF462F"/>
    <w:rsid w:val="00CF4640"/>
    <w:rsid w:val="00CF4E9D"/>
    <w:rsid w:val="00CF4F29"/>
    <w:rsid w:val="00CF51D3"/>
    <w:rsid w:val="00CF5212"/>
    <w:rsid w:val="00CF5A33"/>
    <w:rsid w:val="00CF5F68"/>
    <w:rsid w:val="00CF60D1"/>
    <w:rsid w:val="00CF62BB"/>
    <w:rsid w:val="00CF62BD"/>
    <w:rsid w:val="00CF639C"/>
    <w:rsid w:val="00CF6934"/>
    <w:rsid w:val="00CF7756"/>
    <w:rsid w:val="00CF7C69"/>
    <w:rsid w:val="00CF7D24"/>
    <w:rsid w:val="00CF7E5A"/>
    <w:rsid w:val="00CF7FB0"/>
    <w:rsid w:val="00D00236"/>
    <w:rsid w:val="00D00747"/>
    <w:rsid w:val="00D0098B"/>
    <w:rsid w:val="00D009E7"/>
    <w:rsid w:val="00D00C31"/>
    <w:rsid w:val="00D01253"/>
    <w:rsid w:val="00D0186F"/>
    <w:rsid w:val="00D0220F"/>
    <w:rsid w:val="00D0261B"/>
    <w:rsid w:val="00D02774"/>
    <w:rsid w:val="00D02C00"/>
    <w:rsid w:val="00D03041"/>
    <w:rsid w:val="00D0333A"/>
    <w:rsid w:val="00D03883"/>
    <w:rsid w:val="00D03935"/>
    <w:rsid w:val="00D04376"/>
    <w:rsid w:val="00D04BEE"/>
    <w:rsid w:val="00D05098"/>
    <w:rsid w:val="00D051C3"/>
    <w:rsid w:val="00D0591D"/>
    <w:rsid w:val="00D0592C"/>
    <w:rsid w:val="00D05C8C"/>
    <w:rsid w:val="00D06639"/>
    <w:rsid w:val="00D069C2"/>
    <w:rsid w:val="00D06BB6"/>
    <w:rsid w:val="00D06F06"/>
    <w:rsid w:val="00D070C0"/>
    <w:rsid w:val="00D0744F"/>
    <w:rsid w:val="00D07BD5"/>
    <w:rsid w:val="00D101C6"/>
    <w:rsid w:val="00D102BA"/>
    <w:rsid w:val="00D1189F"/>
    <w:rsid w:val="00D11BBA"/>
    <w:rsid w:val="00D11D0C"/>
    <w:rsid w:val="00D123DA"/>
    <w:rsid w:val="00D1284F"/>
    <w:rsid w:val="00D12A87"/>
    <w:rsid w:val="00D12FCD"/>
    <w:rsid w:val="00D134B9"/>
    <w:rsid w:val="00D1360B"/>
    <w:rsid w:val="00D13CED"/>
    <w:rsid w:val="00D14358"/>
    <w:rsid w:val="00D144CC"/>
    <w:rsid w:val="00D14A5B"/>
    <w:rsid w:val="00D155F6"/>
    <w:rsid w:val="00D15A0C"/>
    <w:rsid w:val="00D15F7D"/>
    <w:rsid w:val="00D16246"/>
    <w:rsid w:val="00D164EA"/>
    <w:rsid w:val="00D165E8"/>
    <w:rsid w:val="00D16905"/>
    <w:rsid w:val="00D17053"/>
    <w:rsid w:val="00D17A0A"/>
    <w:rsid w:val="00D17EE4"/>
    <w:rsid w:val="00D202FB"/>
    <w:rsid w:val="00D20467"/>
    <w:rsid w:val="00D20483"/>
    <w:rsid w:val="00D20691"/>
    <w:rsid w:val="00D206B0"/>
    <w:rsid w:val="00D20DDD"/>
    <w:rsid w:val="00D21C7B"/>
    <w:rsid w:val="00D2235C"/>
    <w:rsid w:val="00D223B4"/>
    <w:rsid w:val="00D22572"/>
    <w:rsid w:val="00D2265C"/>
    <w:rsid w:val="00D2270C"/>
    <w:rsid w:val="00D22887"/>
    <w:rsid w:val="00D22D07"/>
    <w:rsid w:val="00D22FC4"/>
    <w:rsid w:val="00D2316A"/>
    <w:rsid w:val="00D23392"/>
    <w:rsid w:val="00D23546"/>
    <w:rsid w:val="00D23659"/>
    <w:rsid w:val="00D23DF1"/>
    <w:rsid w:val="00D23F40"/>
    <w:rsid w:val="00D241D7"/>
    <w:rsid w:val="00D24220"/>
    <w:rsid w:val="00D244BC"/>
    <w:rsid w:val="00D24C8A"/>
    <w:rsid w:val="00D24E26"/>
    <w:rsid w:val="00D2542A"/>
    <w:rsid w:val="00D25714"/>
    <w:rsid w:val="00D25888"/>
    <w:rsid w:val="00D2605C"/>
    <w:rsid w:val="00D2618D"/>
    <w:rsid w:val="00D26AE3"/>
    <w:rsid w:val="00D26D03"/>
    <w:rsid w:val="00D27C3D"/>
    <w:rsid w:val="00D27E67"/>
    <w:rsid w:val="00D301C7"/>
    <w:rsid w:val="00D30623"/>
    <w:rsid w:val="00D3062D"/>
    <w:rsid w:val="00D312E5"/>
    <w:rsid w:val="00D3155A"/>
    <w:rsid w:val="00D3172D"/>
    <w:rsid w:val="00D3192F"/>
    <w:rsid w:val="00D31D9D"/>
    <w:rsid w:val="00D31E98"/>
    <w:rsid w:val="00D31F3D"/>
    <w:rsid w:val="00D32212"/>
    <w:rsid w:val="00D32244"/>
    <w:rsid w:val="00D32384"/>
    <w:rsid w:val="00D32611"/>
    <w:rsid w:val="00D32BA0"/>
    <w:rsid w:val="00D33121"/>
    <w:rsid w:val="00D33122"/>
    <w:rsid w:val="00D33250"/>
    <w:rsid w:val="00D3343C"/>
    <w:rsid w:val="00D33636"/>
    <w:rsid w:val="00D337EE"/>
    <w:rsid w:val="00D33F49"/>
    <w:rsid w:val="00D34258"/>
    <w:rsid w:val="00D3435F"/>
    <w:rsid w:val="00D343DE"/>
    <w:rsid w:val="00D346D0"/>
    <w:rsid w:val="00D349CA"/>
    <w:rsid w:val="00D3550B"/>
    <w:rsid w:val="00D35517"/>
    <w:rsid w:val="00D35994"/>
    <w:rsid w:val="00D3632D"/>
    <w:rsid w:val="00D366F5"/>
    <w:rsid w:val="00D37096"/>
    <w:rsid w:val="00D37152"/>
    <w:rsid w:val="00D371BB"/>
    <w:rsid w:val="00D373FE"/>
    <w:rsid w:val="00D3742E"/>
    <w:rsid w:val="00D37A8C"/>
    <w:rsid w:val="00D408FE"/>
    <w:rsid w:val="00D42E71"/>
    <w:rsid w:val="00D430D2"/>
    <w:rsid w:val="00D43440"/>
    <w:rsid w:val="00D4345C"/>
    <w:rsid w:val="00D44370"/>
    <w:rsid w:val="00D4470E"/>
    <w:rsid w:val="00D4494F"/>
    <w:rsid w:val="00D44C00"/>
    <w:rsid w:val="00D4527D"/>
    <w:rsid w:val="00D45492"/>
    <w:rsid w:val="00D459AB"/>
    <w:rsid w:val="00D45DA1"/>
    <w:rsid w:val="00D46C35"/>
    <w:rsid w:val="00D47754"/>
    <w:rsid w:val="00D47896"/>
    <w:rsid w:val="00D478D5"/>
    <w:rsid w:val="00D47FCB"/>
    <w:rsid w:val="00D501FB"/>
    <w:rsid w:val="00D5077D"/>
    <w:rsid w:val="00D509EB"/>
    <w:rsid w:val="00D50A09"/>
    <w:rsid w:val="00D50DF8"/>
    <w:rsid w:val="00D51076"/>
    <w:rsid w:val="00D51195"/>
    <w:rsid w:val="00D5159A"/>
    <w:rsid w:val="00D52065"/>
    <w:rsid w:val="00D5213F"/>
    <w:rsid w:val="00D52256"/>
    <w:rsid w:val="00D523A2"/>
    <w:rsid w:val="00D5240E"/>
    <w:rsid w:val="00D527B9"/>
    <w:rsid w:val="00D528BA"/>
    <w:rsid w:val="00D531A4"/>
    <w:rsid w:val="00D533ED"/>
    <w:rsid w:val="00D534D2"/>
    <w:rsid w:val="00D534DB"/>
    <w:rsid w:val="00D535A1"/>
    <w:rsid w:val="00D539AC"/>
    <w:rsid w:val="00D53A29"/>
    <w:rsid w:val="00D54120"/>
    <w:rsid w:val="00D5427C"/>
    <w:rsid w:val="00D54B34"/>
    <w:rsid w:val="00D54DD7"/>
    <w:rsid w:val="00D54E54"/>
    <w:rsid w:val="00D556AB"/>
    <w:rsid w:val="00D55738"/>
    <w:rsid w:val="00D55ADE"/>
    <w:rsid w:val="00D55C54"/>
    <w:rsid w:val="00D560CE"/>
    <w:rsid w:val="00D56624"/>
    <w:rsid w:val="00D56C58"/>
    <w:rsid w:val="00D56D8A"/>
    <w:rsid w:val="00D56ED9"/>
    <w:rsid w:val="00D57807"/>
    <w:rsid w:val="00D6003F"/>
    <w:rsid w:val="00D60497"/>
    <w:rsid w:val="00D607ED"/>
    <w:rsid w:val="00D608E4"/>
    <w:rsid w:val="00D6114E"/>
    <w:rsid w:val="00D61911"/>
    <w:rsid w:val="00D61D57"/>
    <w:rsid w:val="00D61D69"/>
    <w:rsid w:val="00D62653"/>
    <w:rsid w:val="00D633D1"/>
    <w:rsid w:val="00D63517"/>
    <w:rsid w:val="00D645E3"/>
    <w:rsid w:val="00D64963"/>
    <w:rsid w:val="00D64DD9"/>
    <w:rsid w:val="00D64DF2"/>
    <w:rsid w:val="00D64F89"/>
    <w:rsid w:val="00D651A5"/>
    <w:rsid w:val="00D651C9"/>
    <w:rsid w:val="00D65A92"/>
    <w:rsid w:val="00D65CB4"/>
    <w:rsid w:val="00D65CD9"/>
    <w:rsid w:val="00D663EE"/>
    <w:rsid w:val="00D66427"/>
    <w:rsid w:val="00D66523"/>
    <w:rsid w:val="00D66E59"/>
    <w:rsid w:val="00D66E95"/>
    <w:rsid w:val="00D66EF2"/>
    <w:rsid w:val="00D6704A"/>
    <w:rsid w:val="00D67E4F"/>
    <w:rsid w:val="00D7002F"/>
    <w:rsid w:val="00D7043B"/>
    <w:rsid w:val="00D707E6"/>
    <w:rsid w:val="00D71208"/>
    <w:rsid w:val="00D71326"/>
    <w:rsid w:val="00D71A26"/>
    <w:rsid w:val="00D71DCD"/>
    <w:rsid w:val="00D71F4F"/>
    <w:rsid w:val="00D72751"/>
    <w:rsid w:val="00D72770"/>
    <w:rsid w:val="00D72A3E"/>
    <w:rsid w:val="00D7333A"/>
    <w:rsid w:val="00D733D7"/>
    <w:rsid w:val="00D733E8"/>
    <w:rsid w:val="00D735A2"/>
    <w:rsid w:val="00D73787"/>
    <w:rsid w:val="00D740A2"/>
    <w:rsid w:val="00D74BC0"/>
    <w:rsid w:val="00D74D6F"/>
    <w:rsid w:val="00D74FEC"/>
    <w:rsid w:val="00D750AB"/>
    <w:rsid w:val="00D75856"/>
    <w:rsid w:val="00D758B5"/>
    <w:rsid w:val="00D75E66"/>
    <w:rsid w:val="00D75F75"/>
    <w:rsid w:val="00D76261"/>
    <w:rsid w:val="00D7678C"/>
    <w:rsid w:val="00D76892"/>
    <w:rsid w:val="00D76AD7"/>
    <w:rsid w:val="00D77161"/>
    <w:rsid w:val="00D773DA"/>
    <w:rsid w:val="00D7753F"/>
    <w:rsid w:val="00D810F1"/>
    <w:rsid w:val="00D813DB"/>
    <w:rsid w:val="00D81850"/>
    <w:rsid w:val="00D81F39"/>
    <w:rsid w:val="00D820E8"/>
    <w:rsid w:val="00D82433"/>
    <w:rsid w:val="00D8255F"/>
    <w:rsid w:val="00D826DC"/>
    <w:rsid w:val="00D829CC"/>
    <w:rsid w:val="00D8374D"/>
    <w:rsid w:val="00D8389B"/>
    <w:rsid w:val="00D8421F"/>
    <w:rsid w:val="00D8467E"/>
    <w:rsid w:val="00D84948"/>
    <w:rsid w:val="00D84DD9"/>
    <w:rsid w:val="00D84E1E"/>
    <w:rsid w:val="00D84EC7"/>
    <w:rsid w:val="00D84EDA"/>
    <w:rsid w:val="00D84EE2"/>
    <w:rsid w:val="00D84FAF"/>
    <w:rsid w:val="00D85167"/>
    <w:rsid w:val="00D85433"/>
    <w:rsid w:val="00D859CA"/>
    <w:rsid w:val="00D85B60"/>
    <w:rsid w:val="00D85CDB"/>
    <w:rsid w:val="00D8665E"/>
    <w:rsid w:val="00D8685B"/>
    <w:rsid w:val="00D86AF1"/>
    <w:rsid w:val="00D876E9"/>
    <w:rsid w:val="00D87A49"/>
    <w:rsid w:val="00D87F97"/>
    <w:rsid w:val="00D90509"/>
    <w:rsid w:val="00D90521"/>
    <w:rsid w:val="00D906A9"/>
    <w:rsid w:val="00D907D0"/>
    <w:rsid w:val="00D908E0"/>
    <w:rsid w:val="00D909AB"/>
    <w:rsid w:val="00D909DF"/>
    <w:rsid w:val="00D90DDB"/>
    <w:rsid w:val="00D90F46"/>
    <w:rsid w:val="00D9127E"/>
    <w:rsid w:val="00D91341"/>
    <w:rsid w:val="00D915B1"/>
    <w:rsid w:val="00D91A0C"/>
    <w:rsid w:val="00D926B3"/>
    <w:rsid w:val="00D92888"/>
    <w:rsid w:val="00D929AF"/>
    <w:rsid w:val="00D929C4"/>
    <w:rsid w:val="00D92CBC"/>
    <w:rsid w:val="00D92D4C"/>
    <w:rsid w:val="00D93014"/>
    <w:rsid w:val="00D931DC"/>
    <w:rsid w:val="00D9326D"/>
    <w:rsid w:val="00D9349B"/>
    <w:rsid w:val="00D93C7A"/>
    <w:rsid w:val="00D94045"/>
    <w:rsid w:val="00D9430D"/>
    <w:rsid w:val="00D944C9"/>
    <w:rsid w:val="00D952D7"/>
    <w:rsid w:val="00D954BF"/>
    <w:rsid w:val="00D95653"/>
    <w:rsid w:val="00D9609C"/>
    <w:rsid w:val="00D96788"/>
    <w:rsid w:val="00D96C89"/>
    <w:rsid w:val="00D96D82"/>
    <w:rsid w:val="00D97235"/>
    <w:rsid w:val="00D974D6"/>
    <w:rsid w:val="00D977A8"/>
    <w:rsid w:val="00D97853"/>
    <w:rsid w:val="00D979BD"/>
    <w:rsid w:val="00D97A95"/>
    <w:rsid w:val="00D97B9C"/>
    <w:rsid w:val="00DA00F1"/>
    <w:rsid w:val="00DA0291"/>
    <w:rsid w:val="00DA04F2"/>
    <w:rsid w:val="00DA0589"/>
    <w:rsid w:val="00DA0D42"/>
    <w:rsid w:val="00DA0F70"/>
    <w:rsid w:val="00DA1004"/>
    <w:rsid w:val="00DA149C"/>
    <w:rsid w:val="00DA1615"/>
    <w:rsid w:val="00DA1690"/>
    <w:rsid w:val="00DA185A"/>
    <w:rsid w:val="00DA1BB6"/>
    <w:rsid w:val="00DA1BDF"/>
    <w:rsid w:val="00DA1CDF"/>
    <w:rsid w:val="00DA1DC0"/>
    <w:rsid w:val="00DA1E0D"/>
    <w:rsid w:val="00DA2616"/>
    <w:rsid w:val="00DA2677"/>
    <w:rsid w:val="00DA2830"/>
    <w:rsid w:val="00DA3261"/>
    <w:rsid w:val="00DA32F3"/>
    <w:rsid w:val="00DA366C"/>
    <w:rsid w:val="00DA383F"/>
    <w:rsid w:val="00DA3DB5"/>
    <w:rsid w:val="00DA3E6E"/>
    <w:rsid w:val="00DA43F9"/>
    <w:rsid w:val="00DA4B16"/>
    <w:rsid w:val="00DA4C0B"/>
    <w:rsid w:val="00DA4FB5"/>
    <w:rsid w:val="00DA5297"/>
    <w:rsid w:val="00DA5437"/>
    <w:rsid w:val="00DA5C52"/>
    <w:rsid w:val="00DA613D"/>
    <w:rsid w:val="00DA61AE"/>
    <w:rsid w:val="00DA68AA"/>
    <w:rsid w:val="00DA6F29"/>
    <w:rsid w:val="00DA6F2F"/>
    <w:rsid w:val="00DA7951"/>
    <w:rsid w:val="00DA7D88"/>
    <w:rsid w:val="00DB0CCB"/>
    <w:rsid w:val="00DB0F1B"/>
    <w:rsid w:val="00DB14E1"/>
    <w:rsid w:val="00DB17B9"/>
    <w:rsid w:val="00DB1F89"/>
    <w:rsid w:val="00DB1FCA"/>
    <w:rsid w:val="00DB20FA"/>
    <w:rsid w:val="00DB22E8"/>
    <w:rsid w:val="00DB23DE"/>
    <w:rsid w:val="00DB3EC9"/>
    <w:rsid w:val="00DB46CE"/>
    <w:rsid w:val="00DB490A"/>
    <w:rsid w:val="00DB4D25"/>
    <w:rsid w:val="00DB4FA8"/>
    <w:rsid w:val="00DB54F2"/>
    <w:rsid w:val="00DB5CF1"/>
    <w:rsid w:val="00DB5E26"/>
    <w:rsid w:val="00DB666B"/>
    <w:rsid w:val="00DB6FC6"/>
    <w:rsid w:val="00DB74A2"/>
    <w:rsid w:val="00DB7807"/>
    <w:rsid w:val="00DC01E9"/>
    <w:rsid w:val="00DC08AF"/>
    <w:rsid w:val="00DC0969"/>
    <w:rsid w:val="00DC139E"/>
    <w:rsid w:val="00DC14B2"/>
    <w:rsid w:val="00DC1868"/>
    <w:rsid w:val="00DC1FE4"/>
    <w:rsid w:val="00DC219F"/>
    <w:rsid w:val="00DC27E7"/>
    <w:rsid w:val="00DC2A71"/>
    <w:rsid w:val="00DC2E67"/>
    <w:rsid w:val="00DC3135"/>
    <w:rsid w:val="00DC32F2"/>
    <w:rsid w:val="00DC39A7"/>
    <w:rsid w:val="00DC3EAC"/>
    <w:rsid w:val="00DC3F16"/>
    <w:rsid w:val="00DC3F50"/>
    <w:rsid w:val="00DC3FC7"/>
    <w:rsid w:val="00DC43A4"/>
    <w:rsid w:val="00DC487D"/>
    <w:rsid w:val="00DC4AF6"/>
    <w:rsid w:val="00DC4D6A"/>
    <w:rsid w:val="00DC5026"/>
    <w:rsid w:val="00DC5168"/>
    <w:rsid w:val="00DC51A1"/>
    <w:rsid w:val="00DC5BAA"/>
    <w:rsid w:val="00DC5BE0"/>
    <w:rsid w:val="00DC5CAF"/>
    <w:rsid w:val="00DC5D19"/>
    <w:rsid w:val="00DC60F4"/>
    <w:rsid w:val="00DC6658"/>
    <w:rsid w:val="00DC6EBE"/>
    <w:rsid w:val="00DC715E"/>
    <w:rsid w:val="00DC7615"/>
    <w:rsid w:val="00DC781A"/>
    <w:rsid w:val="00DC7BF7"/>
    <w:rsid w:val="00DD09A4"/>
    <w:rsid w:val="00DD09D6"/>
    <w:rsid w:val="00DD0A6F"/>
    <w:rsid w:val="00DD0F04"/>
    <w:rsid w:val="00DD1161"/>
    <w:rsid w:val="00DD1419"/>
    <w:rsid w:val="00DD1686"/>
    <w:rsid w:val="00DD1857"/>
    <w:rsid w:val="00DD1A6F"/>
    <w:rsid w:val="00DD1AD3"/>
    <w:rsid w:val="00DD1AEC"/>
    <w:rsid w:val="00DD1F7D"/>
    <w:rsid w:val="00DD217F"/>
    <w:rsid w:val="00DD23BD"/>
    <w:rsid w:val="00DD26BE"/>
    <w:rsid w:val="00DD285D"/>
    <w:rsid w:val="00DD2869"/>
    <w:rsid w:val="00DD28D0"/>
    <w:rsid w:val="00DD29ED"/>
    <w:rsid w:val="00DD2B3D"/>
    <w:rsid w:val="00DD2B9D"/>
    <w:rsid w:val="00DD2F20"/>
    <w:rsid w:val="00DD30FA"/>
    <w:rsid w:val="00DD341E"/>
    <w:rsid w:val="00DD36FE"/>
    <w:rsid w:val="00DD3712"/>
    <w:rsid w:val="00DD39E8"/>
    <w:rsid w:val="00DD3C3D"/>
    <w:rsid w:val="00DD4086"/>
    <w:rsid w:val="00DD44FE"/>
    <w:rsid w:val="00DD498E"/>
    <w:rsid w:val="00DD49BD"/>
    <w:rsid w:val="00DD4DD1"/>
    <w:rsid w:val="00DD50D2"/>
    <w:rsid w:val="00DD58D3"/>
    <w:rsid w:val="00DD61E3"/>
    <w:rsid w:val="00DD69B7"/>
    <w:rsid w:val="00DD6F2D"/>
    <w:rsid w:val="00DD7009"/>
    <w:rsid w:val="00DD774D"/>
    <w:rsid w:val="00DD7790"/>
    <w:rsid w:val="00DE05E5"/>
    <w:rsid w:val="00DE0CE6"/>
    <w:rsid w:val="00DE0CFB"/>
    <w:rsid w:val="00DE0D08"/>
    <w:rsid w:val="00DE1132"/>
    <w:rsid w:val="00DE1239"/>
    <w:rsid w:val="00DE1531"/>
    <w:rsid w:val="00DE1726"/>
    <w:rsid w:val="00DE1AC6"/>
    <w:rsid w:val="00DE1D09"/>
    <w:rsid w:val="00DE1E6B"/>
    <w:rsid w:val="00DE2120"/>
    <w:rsid w:val="00DE2F47"/>
    <w:rsid w:val="00DE340C"/>
    <w:rsid w:val="00DE3532"/>
    <w:rsid w:val="00DE38B9"/>
    <w:rsid w:val="00DE38FB"/>
    <w:rsid w:val="00DE3B60"/>
    <w:rsid w:val="00DE3CEC"/>
    <w:rsid w:val="00DE4379"/>
    <w:rsid w:val="00DE4C71"/>
    <w:rsid w:val="00DE4EBA"/>
    <w:rsid w:val="00DE5020"/>
    <w:rsid w:val="00DE5035"/>
    <w:rsid w:val="00DE50D8"/>
    <w:rsid w:val="00DE52C0"/>
    <w:rsid w:val="00DE58F2"/>
    <w:rsid w:val="00DE5F07"/>
    <w:rsid w:val="00DE5F0F"/>
    <w:rsid w:val="00DE6422"/>
    <w:rsid w:val="00DE64EC"/>
    <w:rsid w:val="00DE685C"/>
    <w:rsid w:val="00DE68A7"/>
    <w:rsid w:val="00DE6AF2"/>
    <w:rsid w:val="00DE6E4C"/>
    <w:rsid w:val="00DE6EEB"/>
    <w:rsid w:val="00DE750B"/>
    <w:rsid w:val="00DE79CD"/>
    <w:rsid w:val="00DE7FAB"/>
    <w:rsid w:val="00DF00A0"/>
    <w:rsid w:val="00DF018A"/>
    <w:rsid w:val="00DF01CF"/>
    <w:rsid w:val="00DF0250"/>
    <w:rsid w:val="00DF055D"/>
    <w:rsid w:val="00DF05C5"/>
    <w:rsid w:val="00DF089C"/>
    <w:rsid w:val="00DF097D"/>
    <w:rsid w:val="00DF1410"/>
    <w:rsid w:val="00DF1BC0"/>
    <w:rsid w:val="00DF1C03"/>
    <w:rsid w:val="00DF1D2E"/>
    <w:rsid w:val="00DF1DA8"/>
    <w:rsid w:val="00DF1FAA"/>
    <w:rsid w:val="00DF22FF"/>
    <w:rsid w:val="00DF23C8"/>
    <w:rsid w:val="00DF25BB"/>
    <w:rsid w:val="00DF2DC5"/>
    <w:rsid w:val="00DF33B0"/>
    <w:rsid w:val="00DF3485"/>
    <w:rsid w:val="00DF368E"/>
    <w:rsid w:val="00DF3912"/>
    <w:rsid w:val="00DF3D39"/>
    <w:rsid w:val="00DF4142"/>
    <w:rsid w:val="00DF4403"/>
    <w:rsid w:val="00DF47BE"/>
    <w:rsid w:val="00DF4841"/>
    <w:rsid w:val="00DF4843"/>
    <w:rsid w:val="00DF4972"/>
    <w:rsid w:val="00DF4F73"/>
    <w:rsid w:val="00DF538A"/>
    <w:rsid w:val="00DF5A5E"/>
    <w:rsid w:val="00DF618A"/>
    <w:rsid w:val="00DF6200"/>
    <w:rsid w:val="00DF63E9"/>
    <w:rsid w:val="00DF647D"/>
    <w:rsid w:val="00DF7136"/>
    <w:rsid w:val="00DF73EE"/>
    <w:rsid w:val="00DF7686"/>
    <w:rsid w:val="00DF7C73"/>
    <w:rsid w:val="00E00652"/>
    <w:rsid w:val="00E006E5"/>
    <w:rsid w:val="00E00A5A"/>
    <w:rsid w:val="00E00C9B"/>
    <w:rsid w:val="00E01C27"/>
    <w:rsid w:val="00E01D70"/>
    <w:rsid w:val="00E022A4"/>
    <w:rsid w:val="00E02705"/>
    <w:rsid w:val="00E029CD"/>
    <w:rsid w:val="00E02A46"/>
    <w:rsid w:val="00E02AB0"/>
    <w:rsid w:val="00E02C50"/>
    <w:rsid w:val="00E0322B"/>
    <w:rsid w:val="00E03B44"/>
    <w:rsid w:val="00E03FF7"/>
    <w:rsid w:val="00E04E92"/>
    <w:rsid w:val="00E05472"/>
    <w:rsid w:val="00E055F8"/>
    <w:rsid w:val="00E05711"/>
    <w:rsid w:val="00E0595A"/>
    <w:rsid w:val="00E05A43"/>
    <w:rsid w:val="00E05DA1"/>
    <w:rsid w:val="00E06480"/>
    <w:rsid w:val="00E06501"/>
    <w:rsid w:val="00E06523"/>
    <w:rsid w:val="00E0659B"/>
    <w:rsid w:val="00E0679B"/>
    <w:rsid w:val="00E06ADF"/>
    <w:rsid w:val="00E06D44"/>
    <w:rsid w:val="00E10280"/>
    <w:rsid w:val="00E10929"/>
    <w:rsid w:val="00E109EF"/>
    <w:rsid w:val="00E10C2B"/>
    <w:rsid w:val="00E10E36"/>
    <w:rsid w:val="00E10F6D"/>
    <w:rsid w:val="00E10FCF"/>
    <w:rsid w:val="00E1111A"/>
    <w:rsid w:val="00E11130"/>
    <w:rsid w:val="00E114FC"/>
    <w:rsid w:val="00E1151A"/>
    <w:rsid w:val="00E11BDC"/>
    <w:rsid w:val="00E11DF8"/>
    <w:rsid w:val="00E11E7E"/>
    <w:rsid w:val="00E120A0"/>
    <w:rsid w:val="00E120F6"/>
    <w:rsid w:val="00E12147"/>
    <w:rsid w:val="00E12181"/>
    <w:rsid w:val="00E1271A"/>
    <w:rsid w:val="00E127A4"/>
    <w:rsid w:val="00E12CF7"/>
    <w:rsid w:val="00E137E7"/>
    <w:rsid w:val="00E13961"/>
    <w:rsid w:val="00E13E05"/>
    <w:rsid w:val="00E1525D"/>
    <w:rsid w:val="00E15616"/>
    <w:rsid w:val="00E15667"/>
    <w:rsid w:val="00E1588A"/>
    <w:rsid w:val="00E15D23"/>
    <w:rsid w:val="00E1614D"/>
    <w:rsid w:val="00E162FF"/>
    <w:rsid w:val="00E169C5"/>
    <w:rsid w:val="00E16A34"/>
    <w:rsid w:val="00E16A89"/>
    <w:rsid w:val="00E16AB2"/>
    <w:rsid w:val="00E16C64"/>
    <w:rsid w:val="00E17F0D"/>
    <w:rsid w:val="00E20167"/>
    <w:rsid w:val="00E20515"/>
    <w:rsid w:val="00E20724"/>
    <w:rsid w:val="00E21BAA"/>
    <w:rsid w:val="00E21D2D"/>
    <w:rsid w:val="00E21E6B"/>
    <w:rsid w:val="00E22354"/>
    <w:rsid w:val="00E22680"/>
    <w:rsid w:val="00E229B6"/>
    <w:rsid w:val="00E22D2A"/>
    <w:rsid w:val="00E22FD9"/>
    <w:rsid w:val="00E232CA"/>
    <w:rsid w:val="00E235E8"/>
    <w:rsid w:val="00E23A26"/>
    <w:rsid w:val="00E24099"/>
    <w:rsid w:val="00E2454F"/>
    <w:rsid w:val="00E246E5"/>
    <w:rsid w:val="00E24BC7"/>
    <w:rsid w:val="00E24E57"/>
    <w:rsid w:val="00E252F4"/>
    <w:rsid w:val="00E25339"/>
    <w:rsid w:val="00E25C83"/>
    <w:rsid w:val="00E26A4C"/>
    <w:rsid w:val="00E26E44"/>
    <w:rsid w:val="00E2703F"/>
    <w:rsid w:val="00E270E6"/>
    <w:rsid w:val="00E272F1"/>
    <w:rsid w:val="00E273C5"/>
    <w:rsid w:val="00E27477"/>
    <w:rsid w:val="00E274AF"/>
    <w:rsid w:val="00E301D3"/>
    <w:rsid w:val="00E30255"/>
    <w:rsid w:val="00E31263"/>
    <w:rsid w:val="00E31600"/>
    <w:rsid w:val="00E31B82"/>
    <w:rsid w:val="00E31DBA"/>
    <w:rsid w:val="00E31EF0"/>
    <w:rsid w:val="00E32068"/>
    <w:rsid w:val="00E323E6"/>
    <w:rsid w:val="00E32613"/>
    <w:rsid w:val="00E3265F"/>
    <w:rsid w:val="00E32ACC"/>
    <w:rsid w:val="00E32C0A"/>
    <w:rsid w:val="00E3308E"/>
    <w:rsid w:val="00E3323E"/>
    <w:rsid w:val="00E33375"/>
    <w:rsid w:val="00E3352F"/>
    <w:rsid w:val="00E339BB"/>
    <w:rsid w:val="00E339DB"/>
    <w:rsid w:val="00E33D45"/>
    <w:rsid w:val="00E33D56"/>
    <w:rsid w:val="00E33DBC"/>
    <w:rsid w:val="00E33F6A"/>
    <w:rsid w:val="00E34614"/>
    <w:rsid w:val="00E34828"/>
    <w:rsid w:val="00E34F86"/>
    <w:rsid w:val="00E3525D"/>
    <w:rsid w:val="00E35A27"/>
    <w:rsid w:val="00E3602F"/>
    <w:rsid w:val="00E36347"/>
    <w:rsid w:val="00E368C7"/>
    <w:rsid w:val="00E36A33"/>
    <w:rsid w:val="00E37103"/>
    <w:rsid w:val="00E375FC"/>
    <w:rsid w:val="00E3762C"/>
    <w:rsid w:val="00E378F1"/>
    <w:rsid w:val="00E37AF0"/>
    <w:rsid w:val="00E37D63"/>
    <w:rsid w:val="00E4008E"/>
    <w:rsid w:val="00E40881"/>
    <w:rsid w:val="00E411B1"/>
    <w:rsid w:val="00E4164B"/>
    <w:rsid w:val="00E4225B"/>
    <w:rsid w:val="00E4233D"/>
    <w:rsid w:val="00E42569"/>
    <w:rsid w:val="00E43240"/>
    <w:rsid w:val="00E433C4"/>
    <w:rsid w:val="00E437B1"/>
    <w:rsid w:val="00E43DFE"/>
    <w:rsid w:val="00E43E8E"/>
    <w:rsid w:val="00E4440A"/>
    <w:rsid w:val="00E4476B"/>
    <w:rsid w:val="00E4480C"/>
    <w:rsid w:val="00E44839"/>
    <w:rsid w:val="00E44F91"/>
    <w:rsid w:val="00E45161"/>
    <w:rsid w:val="00E4543D"/>
    <w:rsid w:val="00E4561C"/>
    <w:rsid w:val="00E456D2"/>
    <w:rsid w:val="00E46E06"/>
    <w:rsid w:val="00E47652"/>
    <w:rsid w:val="00E476EF"/>
    <w:rsid w:val="00E479D5"/>
    <w:rsid w:val="00E479D6"/>
    <w:rsid w:val="00E479E4"/>
    <w:rsid w:val="00E47C0C"/>
    <w:rsid w:val="00E50533"/>
    <w:rsid w:val="00E506E7"/>
    <w:rsid w:val="00E506EC"/>
    <w:rsid w:val="00E50883"/>
    <w:rsid w:val="00E50AE4"/>
    <w:rsid w:val="00E50C2B"/>
    <w:rsid w:val="00E50C9A"/>
    <w:rsid w:val="00E50DB8"/>
    <w:rsid w:val="00E50ECF"/>
    <w:rsid w:val="00E5126F"/>
    <w:rsid w:val="00E5146E"/>
    <w:rsid w:val="00E515C1"/>
    <w:rsid w:val="00E5185E"/>
    <w:rsid w:val="00E519B7"/>
    <w:rsid w:val="00E52045"/>
    <w:rsid w:val="00E524E0"/>
    <w:rsid w:val="00E52548"/>
    <w:rsid w:val="00E52797"/>
    <w:rsid w:val="00E53424"/>
    <w:rsid w:val="00E5355B"/>
    <w:rsid w:val="00E5358D"/>
    <w:rsid w:val="00E53599"/>
    <w:rsid w:val="00E53792"/>
    <w:rsid w:val="00E53A82"/>
    <w:rsid w:val="00E54290"/>
    <w:rsid w:val="00E547DF"/>
    <w:rsid w:val="00E54B6A"/>
    <w:rsid w:val="00E5562B"/>
    <w:rsid w:val="00E556ED"/>
    <w:rsid w:val="00E557B9"/>
    <w:rsid w:val="00E55B89"/>
    <w:rsid w:val="00E561B3"/>
    <w:rsid w:val="00E56250"/>
    <w:rsid w:val="00E5677A"/>
    <w:rsid w:val="00E5706E"/>
    <w:rsid w:val="00E573FA"/>
    <w:rsid w:val="00E57496"/>
    <w:rsid w:val="00E576D9"/>
    <w:rsid w:val="00E60073"/>
    <w:rsid w:val="00E60273"/>
    <w:rsid w:val="00E608BE"/>
    <w:rsid w:val="00E60908"/>
    <w:rsid w:val="00E60C32"/>
    <w:rsid w:val="00E60C4A"/>
    <w:rsid w:val="00E61363"/>
    <w:rsid w:val="00E61584"/>
    <w:rsid w:val="00E618C8"/>
    <w:rsid w:val="00E62356"/>
    <w:rsid w:val="00E626D4"/>
    <w:rsid w:val="00E62B4D"/>
    <w:rsid w:val="00E62E42"/>
    <w:rsid w:val="00E630D2"/>
    <w:rsid w:val="00E63275"/>
    <w:rsid w:val="00E6330D"/>
    <w:rsid w:val="00E63651"/>
    <w:rsid w:val="00E63698"/>
    <w:rsid w:val="00E636A3"/>
    <w:rsid w:val="00E636B0"/>
    <w:rsid w:val="00E6405C"/>
    <w:rsid w:val="00E64239"/>
    <w:rsid w:val="00E64595"/>
    <w:rsid w:val="00E6461B"/>
    <w:rsid w:val="00E647D0"/>
    <w:rsid w:val="00E6512D"/>
    <w:rsid w:val="00E65160"/>
    <w:rsid w:val="00E65492"/>
    <w:rsid w:val="00E65629"/>
    <w:rsid w:val="00E65DD8"/>
    <w:rsid w:val="00E661CD"/>
    <w:rsid w:val="00E66256"/>
    <w:rsid w:val="00E664B6"/>
    <w:rsid w:val="00E665CA"/>
    <w:rsid w:val="00E665DF"/>
    <w:rsid w:val="00E6680E"/>
    <w:rsid w:val="00E66A1E"/>
    <w:rsid w:val="00E66E02"/>
    <w:rsid w:val="00E66E32"/>
    <w:rsid w:val="00E66F90"/>
    <w:rsid w:val="00E67108"/>
    <w:rsid w:val="00E671D2"/>
    <w:rsid w:val="00E67861"/>
    <w:rsid w:val="00E67D24"/>
    <w:rsid w:val="00E70942"/>
    <w:rsid w:val="00E70A85"/>
    <w:rsid w:val="00E70BBA"/>
    <w:rsid w:val="00E70C8E"/>
    <w:rsid w:val="00E70E2B"/>
    <w:rsid w:val="00E71983"/>
    <w:rsid w:val="00E71F53"/>
    <w:rsid w:val="00E720AD"/>
    <w:rsid w:val="00E72DA4"/>
    <w:rsid w:val="00E72EBB"/>
    <w:rsid w:val="00E730BC"/>
    <w:rsid w:val="00E7364E"/>
    <w:rsid w:val="00E73A6B"/>
    <w:rsid w:val="00E73A7B"/>
    <w:rsid w:val="00E73AAD"/>
    <w:rsid w:val="00E73AD5"/>
    <w:rsid w:val="00E7471F"/>
    <w:rsid w:val="00E74869"/>
    <w:rsid w:val="00E74EE3"/>
    <w:rsid w:val="00E7587E"/>
    <w:rsid w:val="00E76141"/>
    <w:rsid w:val="00E76DB8"/>
    <w:rsid w:val="00E77288"/>
    <w:rsid w:val="00E7784B"/>
    <w:rsid w:val="00E778E0"/>
    <w:rsid w:val="00E77E27"/>
    <w:rsid w:val="00E77ED7"/>
    <w:rsid w:val="00E803CD"/>
    <w:rsid w:val="00E80A7B"/>
    <w:rsid w:val="00E80B66"/>
    <w:rsid w:val="00E811B6"/>
    <w:rsid w:val="00E817D6"/>
    <w:rsid w:val="00E81AA3"/>
    <w:rsid w:val="00E81CE0"/>
    <w:rsid w:val="00E82AFD"/>
    <w:rsid w:val="00E82C4E"/>
    <w:rsid w:val="00E82E04"/>
    <w:rsid w:val="00E8304E"/>
    <w:rsid w:val="00E83667"/>
    <w:rsid w:val="00E83D43"/>
    <w:rsid w:val="00E83D87"/>
    <w:rsid w:val="00E840EC"/>
    <w:rsid w:val="00E8440B"/>
    <w:rsid w:val="00E844EA"/>
    <w:rsid w:val="00E847A6"/>
    <w:rsid w:val="00E85808"/>
    <w:rsid w:val="00E85A64"/>
    <w:rsid w:val="00E85B2D"/>
    <w:rsid w:val="00E85B79"/>
    <w:rsid w:val="00E860F8"/>
    <w:rsid w:val="00E86C03"/>
    <w:rsid w:val="00E86DBA"/>
    <w:rsid w:val="00E86F5A"/>
    <w:rsid w:val="00E8729A"/>
    <w:rsid w:val="00E87EE0"/>
    <w:rsid w:val="00E901A8"/>
    <w:rsid w:val="00E90CC9"/>
    <w:rsid w:val="00E91739"/>
    <w:rsid w:val="00E918E1"/>
    <w:rsid w:val="00E9199B"/>
    <w:rsid w:val="00E919CF"/>
    <w:rsid w:val="00E919EF"/>
    <w:rsid w:val="00E91AFB"/>
    <w:rsid w:val="00E91F67"/>
    <w:rsid w:val="00E92048"/>
    <w:rsid w:val="00E920C1"/>
    <w:rsid w:val="00E927BE"/>
    <w:rsid w:val="00E9293F"/>
    <w:rsid w:val="00E939CB"/>
    <w:rsid w:val="00E93CD3"/>
    <w:rsid w:val="00E94947"/>
    <w:rsid w:val="00E94B84"/>
    <w:rsid w:val="00E94D32"/>
    <w:rsid w:val="00E95381"/>
    <w:rsid w:val="00E95483"/>
    <w:rsid w:val="00E95CE9"/>
    <w:rsid w:val="00E9611C"/>
    <w:rsid w:val="00E96A70"/>
    <w:rsid w:val="00E96A92"/>
    <w:rsid w:val="00E96B6D"/>
    <w:rsid w:val="00E96BFF"/>
    <w:rsid w:val="00E96F29"/>
    <w:rsid w:val="00E97297"/>
    <w:rsid w:val="00E973C9"/>
    <w:rsid w:val="00E9744D"/>
    <w:rsid w:val="00E97FDB"/>
    <w:rsid w:val="00EA00CF"/>
    <w:rsid w:val="00EA0204"/>
    <w:rsid w:val="00EA0575"/>
    <w:rsid w:val="00EA05FD"/>
    <w:rsid w:val="00EA0E41"/>
    <w:rsid w:val="00EA0E48"/>
    <w:rsid w:val="00EA1190"/>
    <w:rsid w:val="00EA1764"/>
    <w:rsid w:val="00EA2079"/>
    <w:rsid w:val="00EA249A"/>
    <w:rsid w:val="00EA299F"/>
    <w:rsid w:val="00EA2C18"/>
    <w:rsid w:val="00EA2F78"/>
    <w:rsid w:val="00EA32E6"/>
    <w:rsid w:val="00EA384C"/>
    <w:rsid w:val="00EA3A3C"/>
    <w:rsid w:val="00EA3E51"/>
    <w:rsid w:val="00EA4651"/>
    <w:rsid w:val="00EA4AFB"/>
    <w:rsid w:val="00EA4FEC"/>
    <w:rsid w:val="00EA515B"/>
    <w:rsid w:val="00EA570C"/>
    <w:rsid w:val="00EA5CCC"/>
    <w:rsid w:val="00EA6354"/>
    <w:rsid w:val="00EA69EE"/>
    <w:rsid w:val="00EA6CBE"/>
    <w:rsid w:val="00EA716C"/>
    <w:rsid w:val="00EA71B2"/>
    <w:rsid w:val="00EA7653"/>
    <w:rsid w:val="00EA7BAF"/>
    <w:rsid w:val="00EA7BB4"/>
    <w:rsid w:val="00EA7D56"/>
    <w:rsid w:val="00EB03AB"/>
    <w:rsid w:val="00EB03AC"/>
    <w:rsid w:val="00EB0571"/>
    <w:rsid w:val="00EB06E7"/>
    <w:rsid w:val="00EB113B"/>
    <w:rsid w:val="00EB12CC"/>
    <w:rsid w:val="00EB12EA"/>
    <w:rsid w:val="00EB1726"/>
    <w:rsid w:val="00EB19A6"/>
    <w:rsid w:val="00EB1ECE"/>
    <w:rsid w:val="00EB2986"/>
    <w:rsid w:val="00EB29DA"/>
    <w:rsid w:val="00EB325F"/>
    <w:rsid w:val="00EB36D0"/>
    <w:rsid w:val="00EB36E3"/>
    <w:rsid w:val="00EB37B4"/>
    <w:rsid w:val="00EB3983"/>
    <w:rsid w:val="00EB3C41"/>
    <w:rsid w:val="00EB40D8"/>
    <w:rsid w:val="00EB4107"/>
    <w:rsid w:val="00EB44C6"/>
    <w:rsid w:val="00EB537F"/>
    <w:rsid w:val="00EB5677"/>
    <w:rsid w:val="00EB5D06"/>
    <w:rsid w:val="00EB5D25"/>
    <w:rsid w:val="00EB5E5F"/>
    <w:rsid w:val="00EB60D8"/>
    <w:rsid w:val="00EB61C4"/>
    <w:rsid w:val="00EB6DF3"/>
    <w:rsid w:val="00EB741D"/>
    <w:rsid w:val="00EB78D3"/>
    <w:rsid w:val="00EB7C76"/>
    <w:rsid w:val="00EC001D"/>
    <w:rsid w:val="00EC0146"/>
    <w:rsid w:val="00EC0455"/>
    <w:rsid w:val="00EC068D"/>
    <w:rsid w:val="00EC07B7"/>
    <w:rsid w:val="00EC0905"/>
    <w:rsid w:val="00EC1046"/>
    <w:rsid w:val="00EC1A37"/>
    <w:rsid w:val="00EC1BE9"/>
    <w:rsid w:val="00EC1C6D"/>
    <w:rsid w:val="00EC2C32"/>
    <w:rsid w:val="00EC3151"/>
    <w:rsid w:val="00EC31F6"/>
    <w:rsid w:val="00EC39AE"/>
    <w:rsid w:val="00EC3D9B"/>
    <w:rsid w:val="00EC408B"/>
    <w:rsid w:val="00EC462C"/>
    <w:rsid w:val="00EC4C8F"/>
    <w:rsid w:val="00EC4CE4"/>
    <w:rsid w:val="00EC541F"/>
    <w:rsid w:val="00EC5C8C"/>
    <w:rsid w:val="00EC5D40"/>
    <w:rsid w:val="00EC6026"/>
    <w:rsid w:val="00EC61AD"/>
    <w:rsid w:val="00EC627D"/>
    <w:rsid w:val="00EC62A7"/>
    <w:rsid w:val="00EC6909"/>
    <w:rsid w:val="00EC6A21"/>
    <w:rsid w:val="00EC6E4F"/>
    <w:rsid w:val="00EC6EBA"/>
    <w:rsid w:val="00EC7575"/>
    <w:rsid w:val="00EC7CB8"/>
    <w:rsid w:val="00ED040E"/>
    <w:rsid w:val="00ED055A"/>
    <w:rsid w:val="00ED06F4"/>
    <w:rsid w:val="00ED09DA"/>
    <w:rsid w:val="00ED0A9E"/>
    <w:rsid w:val="00ED0AA0"/>
    <w:rsid w:val="00ED0C09"/>
    <w:rsid w:val="00ED0C38"/>
    <w:rsid w:val="00ED117C"/>
    <w:rsid w:val="00ED11F3"/>
    <w:rsid w:val="00ED12B8"/>
    <w:rsid w:val="00ED175C"/>
    <w:rsid w:val="00ED18A2"/>
    <w:rsid w:val="00ED1971"/>
    <w:rsid w:val="00ED2879"/>
    <w:rsid w:val="00ED291D"/>
    <w:rsid w:val="00ED2BED"/>
    <w:rsid w:val="00ED3295"/>
    <w:rsid w:val="00ED3513"/>
    <w:rsid w:val="00ED3671"/>
    <w:rsid w:val="00ED3A5C"/>
    <w:rsid w:val="00ED3AEE"/>
    <w:rsid w:val="00ED3C7D"/>
    <w:rsid w:val="00ED3D6F"/>
    <w:rsid w:val="00ED4AE9"/>
    <w:rsid w:val="00ED4D4D"/>
    <w:rsid w:val="00ED4E6B"/>
    <w:rsid w:val="00ED5198"/>
    <w:rsid w:val="00ED590F"/>
    <w:rsid w:val="00ED5A18"/>
    <w:rsid w:val="00ED5F04"/>
    <w:rsid w:val="00ED611D"/>
    <w:rsid w:val="00ED6350"/>
    <w:rsid w:val="00ED644F"/>
    <w:rsid w:val="00ED6654"/>
    <w:rsid w:val="00ED6A4C"/>
    <w:rsid w:val="00ED6BF6"/>
    <w:rsid w:val="00ED704B"/>
    <w:rsid w:val="00ED71DA"/>
    <w:rsid w:val="00ED72C2"/>
    <w:rsid w:val="00ED76BA"/>
    <w:rsid w:val="00ED7A4B"/>
    <w:rsid w:val="00ED7BCA"/>
    <w:rsid w:val="00ED7E64"/>
    <w:rsid w:val="00EE0439"/>
    <w:rsid w:val="00EE057E"/>
    <w:rsid w:val="00EE08E1"/>
    <w:rsid w:val="00EE0ABB"/>
    <w:rsid w:val="00EE12E2"/>
    <w:rsid w:val="00EE1BFE"/>
    <w:rsid w:val="00EE1E89"/>
    <w:rsid w:val="00EE26AD"/>
    <w:rsid w:val="00EE2920"/>
    <w:rsid w:val="00EE2A3D"/>
    <w:rsid w:val="00EE2C59"/>
    <w:rsid w:val="00EE3199"/>
    <w:rsid w:val="00EE31A6"/>
    <w:rsid w:val="00EE3A77"/>
    <w:rsid w:val="00EE3A90"/>
    <w:rsid w:val="00EE3DDA"/>
    <w:rsid w:val="00EE4896"/>
    <w:rsid w:val="00EE4A0A"/>
    <w:rsid w:val="00EE4C49"/>
    <w:rsid w:val="00EE54D8"/>
    <w:rsid w:val="00EE5863"/>
    <w:rsid w:val="00EE5B20"/>
    <w:rsid w:val="00EE648F"/>
    <w:rsid w:val="00EE6C02"/>
    <w:rsid w:val="00EE71E1"/>
    <w:rsid w:val="00EE723C"/>
    <w:rsid w:val="00EE767C"/>
    <w:rsid w:val="00EE77A0"/>
    <w:rsid w:val="00EE785C"/>
    <w:rsid w:val="00EE7922"/>
    <w:rsid w:val="00EF01E4"/>
    <w:rsid w:val="00EF0604"/>
    <w:rsid w:val="00EF11B0"/>
    <w:rsid w:val="00EF152D"/>
    <w:rsid w:val="00EF18ED"/>
    <w:rsid w:val="00EF18FF"/>
    <w:rsid w:val="00EF1A71"/>
    <w:rsid w:val="00EF1B10"/>
    <w:rsid w:val="00EF1B8B"/>
    <w:rsid w:val="00EF23FE"/>
    <w:rsid w:val="00EF26A8"/>
    <w:rsid w:val="00EF2742"/>
    <w:rsid w:val="00EF2C00"/>
    <w:rsid w:val="00EF2F3B"/>
    <w:rsid w:val="00EF306B"/>
    <w:rsid w:val="00EF3884"/>
    <w:rsid w:val="00EF3FB0"/>
    <w:rsid w:val="00EF467D"/>
    <w:rsid w:val="00EF496C"/>
    <w:rsid w:val="00EF4CD2"/>
    <w:rsid w:val="00EF5220"/>
    <w:rsid w:val="00EF541A"/>
    <w:rsid w:val="00EF5EF1"/>
    <w:rsid w:val="00EF61C9"/>
    <w:rsid w:val="00EF6464"/>
    <w:rsid w:val="00EF65D8"/>
    <w:rsid w:val="00EF660C"/>
    <w:rsid w:val="00EF6963"/>
    <w:rsid w:val="00EF6ABA"/>
    <w:rsid w:val="00EF73A7"/>
    <w:rsid w:val="00EF7723"/>
    <w:rsid w:val="00F00A33"/>
    <w:rsid w:val="00F00F9E"/>
    <w:rsid w:val="00F013C2"/>
    <w:rsid w:val="00F014D7"/>
    <w:rsid w:val="00F01831"/>
    <w:rsid w:val="00F01B0F"/>
    <w:rsid w:val="00F01B1C"/>
    <w:rsid w:val="00F01EB5"/>
    <w:rsid w:val="00F02004"/>
    <w:rsid w:val="00F0281B"/>
    <w:rsid w:val="00F02B6E"/>
    <w:rsid w:val="00F02D02"/>
    <w:rsid w:val="00F03239"/>
    <w:rsid w:val="00F034EC"/>
    <w:rsid w:val="00F0356D"/>
    <w:rsid w:val="00F03A1A"/>
    <w:rsid w:val="00F03A74"/>
    <w:rsid w:val="00F048F1"/>
    <w:rsid w:val="00F05A84"/>
    <w:rsid w:val="00F05ADA"/>
    <w:rsid w:val="00F05CE3"/>
    <w:rsid w:val="00F05DF1"/>
    <w:rsid w:val="00F061E6"/>
    <w:rsid w:val="00F064CD"/>
    <w:rsid w:val="00F06B79"/>
    <w:rsid w:val="00F071EA"/>
    <w:rsid w:val="00F07AEE"/>
    <w:rsid w:val="00F07C72"/>
    <w:rsid w:val="00F104D4"/>
    <w:rsid w:val="00F10A7A"/>
    <w:rsid w:val="00F10C6B"/>
    <w:rsid w:val="00F111DE"/>
    <w:rsid w:val="00F11786"/>
    <w:rsid w:val="00F11DE8"/>
    <w:rsid w:val="00F12316"/>
    <w:rsid w:val="00F12489"/>
    <w:rsid w:val="00F12FA7"/>
    <w:rsid w:val="00F1300E"/>
    <w:rsid w:val="00F14124"/>
    <w:rsid w:val="00F141DF"/>
    <w:rsid w:val="00F14713"/>
    <w:rsid w:val="00F1485A"/>
    <w:rsid w:val="00F14A42"/>
    <w:rsid w:val="00F14B82"/>
    <w:rsid w:val="00F14C71"/>
    <w:rsid w:val="00F14CC9"/>
    <w:rsid w:val="00F14D16"/>
    <w:rsid w:val="00F15069"/>
    <w:rsid w:val="00F1602D"/>
    <w:rsid w:val="00F16068"/>
    <w:rsid w:val="00F1608E"/>
    <w:rsid w:val="00F165A8"/>
    <w:rsid w:val="00F167FA"/>
    <w:rsid w:val="00F1681F"/>
    <w:rsid w:val="00F16823"/>
    <w:rsid w:val="00F168C0"/>
    <w:rsid w:val="00F17216"/>
    <w:rsid w:val="00F17239"/>
    <w:rsid w:val="00F177B2"/>
    <w:rsid w:val="00F20028"/>
    <w:rsid w:val="00F206D3"/>
    <w:rsid w:val="00F20BE6"/>
    <w:rsid w:val="00F21400"/>
    <w:rsid w:val="00F2173A"/>
    <w:rsid w:val="00F2184C"/>
    <w:rsid w:val="00F21937"/>
    <w:rsid w:val="00F21B26"/>
    <w:rsid w:val="00F21E16"/>
    <w:rsid w:val="00F22188"/>
    <w:rsid w:val="00F2235A"/>
    <w:rsid w:val="00F225D4"/>
    <w:rsid w:val="00F22936"/>
    <w:rsid w:val="00F22993"/>
    <w:rsid w:val="00F22FFE"/>
    <w:rsid w:val="00F23360"/>
    <w:rsid w:val="00F23E53"/>
    <w:rsid w:val="00F2454D"/>
    <w:rsid w:val="00F2487F"/>
    <w:rsid w:val="00F25130"/>
    <w:rsid w:val="00F255F7"/>
    <w:rsid w:val="00F25A99"/>
    <w:rsid w:val="00F25E7B"/>
    <w:rsid w:val="00F25F64"/>
    <w:rsid w:val="00F26327"/>
    <w:rsid w:val="00F26762"/>
    <w:rsid w:val="00F267C1"/>
    <w:rsid w:val="00F26FFE"/>
    <w:rsid w:val="00F27286"/>
    <w:rsid w:val="00F275C7"/>
    <w:rsid w:val="00F27F95"/>
    <w:rsid w:val="00F300E3"/>
    <w:rsid w:val="00F30481"/>
    <w:rsid w:val="00F30B90"/>
    <w:rsid w:val="00F30BEE"/>
    <w:rsid w:val="00F30C65"/>
    <w:rsid w:val="00F31152"/>
    <w:rsid w:val="00F31554"/>
    <w:rsid w:val="00F316A6"/>
    <w:rsid w:val="00F31885"/>
    <w:rsid w:val="00F318F4"/>
    <w:rsid w:val="00F318FC"/>
    <w:rsid w:val="00F3191C"/>
    <w:rsid w:val="00F31BDD"/>
    <w:rsid w:val="00F31FB5"/>
    <w:rsid w:val="00F3211D"/>
    <w:rsid w:val="00F32188"/>
    <w:rsid w:val="00F32DDF"/>
    <w:rsid w:val="00F32DE2"/>
    <w:rsid w:val="00F32E7E"/>
    <w:rsid w:val="00F331E6"/>
    <w:rsid w:val="00F3338A"/>
    <w:rsid w:val="00F33617"/>
    <w:rsid w:val="00F33765"/>
    <w:rsid w:val="00F338D4"/>
    <w:rsid w:val="00F33BE0"/>
    <w:rsid w:val="00F3405D"/>
    <w:rsid w:val="00F34370"/>
    <w:rsid w:val="00F34509"/>
    <w:rsid w:val="00F34775"/>
    <w:rsid w:val="00F3492E"/>
    <w:rsid w:val="00F34AE6"/>
    <w:rsid w:val="00F35021"/>
    <w:rsid w:val="00F35367"/>
    <w:rsid w:val="00F35A88"/>
    <w:rsid w:val="00F35C13"/>
    <w:rsid w:val="00F35DDB"/>
    <w:rsid w:val="00F36185"/>
    <w:rsid w:val="00F361C4"/>
    <w:rsid w:val="00F36C4D"/>
    <w:rsid w:val="00F371B3"/>
    <w:rsid w:val="00F37459"/>
    <w:rsid w:val="00F37574"/>
    <w:rsid w:val="00F379FF"/>
    <w:rsid w:val="00F37B50"/>
    <w:rsid w:val="00F37C78"/>
    <w:rsid w:val="00F37DAB"/>
    <w:rsid w:val="00F402F6"/>
    <w:rsid w:val="00F40DD8"/>
    <w:rsid w:val="00F40F67"/>
    <w:rsid w:val="00F41272"/>
    <w:rsid w:val="00F4139E"/>
    <w:rsid w:val="00F419D3"/>
    <w:rsid w:val="00F41D0A"/>
    <w:rsid w:val="00F422E2"/>
    <w:rsid w:val="00F42334"/>
    <w:rsid w:val="00F42A0B"/>
    <w:rsid w:val="00F42B22"/>
    <w:rsid w:val="00F446A2"/>
    <w:rsid w:val="00F44845"/>
    <w:rsid w:val="00F44971"/>
    <w:rsid w:val="00F44D6A"/>
    <w:rsid w:val="00F44EBF"/>
    <w:rsid w:val="00F44F88"/>
    <w:rsid w:val="00F4538C"/>
    <w:rsid w:val="00F47402"/>
    <w:rsid w:val="00F4751A"/>
    <w:rsid w:val="00F4766B"/>
    <w:rsid w:val="00F47914"/>
    <w:rsid w:val="00F47B37"/>
    <w:rsid w:val="00F47CCC"/>
    <w:rsid w:val="00F47CE3"/>
    <w:rsid w:val="00F47ED1"/>
    <w:rsid w:val="00F5081E"/>
    <w:rsid w:val="00F50823"/>
    <w:rsid w:val="00F5082F"/>
    <w:rsid w:val="00F50C88"/>
    <w:rsid w:val="00F51034"/>
    <w:rsid w:val="00F511AC"/>
    <w:rsid w:val="00F51417"/>
    <w:rsid w:val="00F51CF3"/>
    <w:rsid w:val="00F51D7C"/>
    <w:rsid w:val="00F51E8F"/>
    <w:rsid w:val="00F52172"/>
    <w:rsid w:val="00F528DA"/>
    <w:rsid w:val="00F529E0"/>
    <w:rsid w:val="00F52FAF"/>
    <w:rsid w:val="00F53AC3"/>
    <w:rsid w:val="00F53D64"/>
    <w:rsid w:val="00F53FC9"/>
    <w:rsid w:val="00F5435F"/>
    <w:rsid w:val="00F54656"/>
    <w:rsid w:val="00F54E65"/>
    <w:rsid w:val="00F5509F"/>
    <w:rsid w:val="00F55127"/>
    <w:rsid w:val="00F55B80"/>
    <w:rsid w:val="00F55DD1"/>
    <w:rsid w:val="00F55ED8"/>
    <w:rsid w:val="00F56317"/>
    <w:rsid w:val="00F56640"/>
    <w:rsid w:val="00F5717E"/>
    <w:rsid w:val="00F57181"/>
    <w:rsid w:val="00F573A8"/>
    <w:rsid w:val="00F57A94"/>
    <w:rsid w:val="00F57C0C"/>
    <w:rsid w:val="00F60749"/>
    <w:rsid w:val="00F60993"/>
    <w:rsid w:val="00F60A96"/>
    <w:rsid w:val="00F60CE3"/>
    <w:rsid w:val="00F60D0C"/>
    <w:rsid w:val="00F610A7"/>
    <w:rsid w:val="00F613F3"/>
    <w:rsid w:val="00F61A8E"/>
    <w:rsid w:val="00F61B9B"/>
    <w:rsid w:val="00F61BA0"/>
    <w:rsid w:val="00F61D4B"/>
    <w:rsid w:val="00F61FE7"/>
    <w:rsid w:val="00F6216F"/>
    <w:rsid w:val="00F623D8"/>
    <w:rsid w:val="00F636E5"/>
    <w:rsid w:val="00F63AC8"/>
    <w:rsid w:val="00F63C98"/>
    <w:rsid w:val="00F63DDF"/>
    <w:rsid w:val="00F63E3E"/>
    <w:rsid w:val="00F64662"/>
    <w:rsid w:val="00F64F06"/>
    <w:rsid w:val="00F6657F"/>
    <w:rsid w:val="00F66823"/>
    <w:rsid w:val="00F668DC"/>
    <w:rsid w:val="00F668FF"/>
    <w:rsid w:val="00F66E8F"/>
    <w:rsid w:val="00F66F8A"/>
    <w:rsid w:val="00F679D8"/>
    <w:rsid w:val="00F67CDE"/>
    <w:rsid w:val="00F67DD7"/>
    <w:rsid w:val="00F700D7"/>
    <w:rsid w:val="00F702F9"/>
    <w:rsid w:val="00F70541"/>
    <w:rsid w:val="00F70AAD"/>
    <w:rsid w:val="00F70ADF"/>
    <w:rsid w:val="00F70DF4"/>
    <w:rsid w:val="00F70F1C"/>
    <w:rsid w:val="00F7126F"/>
    <w:rsid w:val="00F721AF"/>
    <w:rsid w:val="00F725ED"/>
    <w:rsid w:val="00F72748"/>
    <w:rsid w:val="00F72E48"/>
    <w:rsid w:val="00F72FFA"/>
    <w:rsid w:val="00F7330B"/>
    <w:rsid w:val="00F7358F"/>
    <w:rsid w:val="00F73A74"/>
    <w:rsid w:val="00F73A7F"/>
    <w:rsid w:val="00F74C08"/>
    <w:rsid w:val="00F74C1D"/>
    <w:rsid w:val="00F7552B"/>
    <w:rsid w:val="00F757AD"/>
    <w:rsid w:val="00F75A6D"/>
    <w:rsid w:val="00F7615A"/>
    <w:rsid w:val="00F76694"/>
    <w:rsid w:val="00F76B65"/>
    <w:rsid w:val="00F76E2B"/>
    <w:rsid w:val="00F77401"/>
    <w:rsid w:val="00F77F56"/>
    <w:rsid w:val="00F8022C"/>
    <w:rsid w:val="00F8069C"/>
    <w:rsid w:val="00F80745"/>
    <w:rsid w:val="00F807B0"/>
    <w:rsid w:val="00F80A9B"/>
    <w:rsid w:val="00F80AE3"/>
    <w:rsid w:val="00F80C32"/>
    <w:rsid w:val="00F80DEF"/>
    <w:rsid w:val="00F81075"/>
    <w:rsid w:val="00F8126C"/>
    <w:rsid w:val="00F815DC"/>
    <w:rsid w:val="00F817E0"/>
    <w:rsid w:val="00F81C9E"/>
    <w:rsid w:val="00F81CC6"/>
    <w:rsid w:val="00F82154"/>
    <w:rsid w:val="00F821EC"/>
    <w:rsid w:val="00F8290B"/>
    <w:rsid w:val="00F82D3C"/>
    <w:rsid w:val="00F82F9E"/>
    <w:rsid w:val="00F835BE"/>
    <w:rsid w:val="00F8378C"/>
    <w:rsid w:val="00F8398A"/>
    <w:rsid w:val="00F83DBB"/>
    <w:rsid w:val="00F83E62"/>
    <w:rsid w:val="00F856EE"/>
    <w:rsid w:val="00F85972"/>
    <w:rsid w:val="00F85A28"/>
    <w:rsid w:val="00F867DE"/>
    <w:rsid w:val="00F876B7"/>
    <w:rsid w:val="00F87B69"/>
    <w:rsid w:val="00F87D20"/>
    <w:rsid w:val="00F905E4"/>
    <w:rsid w:val="00F90F8F"/>
    <w:rsid w:val="00F912B1"/>
    <w:rsid w:val="00F9166E"/>
    <w:rsid w:val="00F9170A"/>
    <w:rsid w:val="00F917B1"/>
    <w:rsid w:val="00F91976"/>
    <w:rsid w:val="00F91A56"/>
    <w:rsid w:val="00F924A9"/>
    <w:rsid w:val="00F92561"/>
    <w:rsid w:val="00F93548"/>
    <w:rsid w:val="00F93706"/>
    <w:rsid w:val="00F9390A"/>
    <w:rsid w:val="00F93B22"/>
    <w:rsid w:val="00F93DB6"/>
    <w:rsid w:val="00F93EDF"/>
    <w:rsid w:val="00F9440E"/>
    <w:rsid w:val="00F948FD"/>
    <w:rsid w:val="00F94913"/>
    <w:rsid w:val="00F94963"/>
    <w:rsid w:val="00F94A5E"/>
    <w:rsid w:val="00F94B1D"/>
    <w:rsid w:val="00F94BCC"/>
    <w:rsid w:val="00F94D42"/>
    <w:rsid w:val="00F968AC"/>
    <w:rsid w:val="00F9713F"/>
    <w:rsid w:val="00F97780"/>
    <w:rsid w:val="00FA033E"/>
    <w:rsid w:val="00FA08A3"/>
    <w:rsid w:val="00FA08AB"/>
    <w:rsid w:val="00FA08B9"/>
    <w:rsid w:val="00FA0B1C"/>
    <w:rsid w:val="00FA0DE3"/>
    <w:rsid w:val="00FA0E46"/>
    <w:rsid w:val="00FA1092"/>
    <w:rsid w:val="00FA11CB"/>
    <w:rsid w:val="00FA1450"/>
    <w:rsid w:val="00FA15A1"/>
    <w:rsid w:val="00FA1615"/>
    <w:rsid w:val="00FA1734"/>
    <w:rsid w:val="00FA17A3"/>
    <w:rsid w:val="00FA1A02"/>
    <w:rsid w:val="00FA1C3B"/>
    <w:rsid w:val="00FA209B"/>
    <w:rsid w:val="00FA222E"/>
    <w:rsid w:val="00FA22FE"/>
    <w:rsid w:val="00FA3182"/>
    <w:rsid w:val="00FA3D75"/>
    <w:rsid w:val="00FA4083"/>
    <w:rsid w:val="00FA423D"/>
    <w:rsid w:val="00FA468D"/>
    <w:rsid w:val="00FA47E8"/>
    <w:rsid w:val="00FA5226"/>
    <w:rsid w:val="00FA5691"/>
    <w:rsid w:val="00FA5F37"/>
    <w:rsid w:val="00FA5F3A"/>
    <w:rsid w:val="00FA6678"/>
    <w:rsid w:val="00FA69FE"/>
    <w:rsid w:val="00FA6A2B"/>
    <w:rsid w:val="00FA6D60"/>
    <w:rsid w:val="00FA79E4"/>
    <w:rsid w:val="00FB00B9"/>
    <w:rsid w:val="00FB0136"/>
    <w:rsid w:val="00FB03FA"/>
    <w:rsid w:val="00FB03FC"/>
    <w:rsid w:val="00FB0735"/>
    <w:rsid w:val="00FB09BC"/>
    <w:rsid w:val="00FB0C64"/>
    <w:rsid w:val="00FB1AA9"/>
    <w:rsid w:val="00FB245F"/>
    <w:rsid w:val="00FB24C0"/>
    <w:rsid w:val="00FB2A0C"/>
    <w:rsid w:val="00FB2DD8"/>
    <w:rsid w:val="00FB2EF7"/>
    <w:rsid w:val="00FB2F78"/>
    <w:rsid w:val="00FB3093"/>
    <w:rsid w:val="00FB3275"/>
    <w:rsid w:val="00FB3384"/>
    <w:rsid w:val="00FB3A5F"/>
    <w:rsid w:val="00FB401F"/>
    <w:rsid w:val="00FB4199"/>
    <w:rsid w:val="00FB41C5"/>
    <w:rsid w:val="00FB42B7"/>
    <w:rsid w:val="00FB4BCE"/>
    <w:rsid w:val="00FB5177"/>
    <w:rsid w:val="00FB5823"/>
    <w:rsid w:val="00FB5ABB"/>
    <w:rsid w:val="00FB6123"/>
    <w:rsid w:val="00FB67DA"/>
    <w:rsid w:val="00FB74A3"/>
    <w:rsid w:val="00FB77D8"/>
    <w:rsid w:val="00FB786E"/>
    <w:rsid w:val="00FB78B6"/>
    <w:rsid w:val="00FB7AAE"/>
    <w:rsid w:val="00FB7F70"/>
    <w:rsid w:val="00FC0679"/>
    <w:rsid w:val="00FC0762"/>
    <w:rsid w:val="00FC0BDB"/>
    <w:rsid w:val="00FC0D95"/>
    <w:rsid w:val="00FC12CB"/>
    <w:rsid w:val="00FC1398"/>
    <w:rsid w:val="00FC1CC9"/>
    <w:rsid w:val="00FC1E10"/>
    <w:rsid w:val="00FC23FB"/>
    <w:rsid w:val="00FC267E"/>
    <w:rsid w:val="00FC29DF"/>
    <w:rsid w:val="00FC2B74"/>
    <w:rsid w:val="00FC3608"/>
    <w:rsid w:val="00FC397C"/>
    <w:rsid w:val="00FC39E4"/>
    <w:rsid w:val="00FC47B3"/>
    <w:rsid w:val="00FC48E8"/>
    <w:rsid w:val="00FC5126"/>
    <w:rsid w:val="00FC5A87"/>
    <w:rsid w:val="00FC5AFF"/>
    <w:rsid w:val="00FC5DC4"/>
    <w:rsid w:val="00FC5F08"/>
    <w:rsid w:val="00FC634E"/>
    <w:rsid w:val="00FC6463"/>
    <w:rsid w:val="00FC64C9"/>
    <w:rsid w:val="00FC669B"/>
    <w:rsid w:val="00FC6866"/>
    <w:rsid w:val="00FC6D49"/>
    <w:rsid w:val="00FC6DBF"/>
    <w:rsid w:val="00FC73E3"/>
    <w:rsid w:val="00FC76D4"/>
    <w:rsid w:val="00FD0925"/>
    <w:rsid w:val="00FD0C5F"/>
    <w:rsid w:val="00FD0DA7"/>
    <w:rsid w:val="00FD1220"/>
    <w:rsid w:val="00FD1531"/>
    <w:rsid w:val="00FD1804"/>
    <w:rsid w:val="00FD1D30"/>
    <w:rsid w:val="00FD1E03"/>
    <w:rsid w:val="00FD2055"/>
    <w:rsid w:val="00FD26A0"/>
    <w:rsid w:val="00FD3831"/>
    <w:rsid w:val="00FD3B0D"/>
    <w:rsid w:val="00FD3E17"/>
    <w:rsid w:val="00FD3F19"/>
    <w:rsid w:val="00FD4284"/>
    <w:rsid w:val="00FD44C7"/>
    <w:rsid w:val="00FD4732"/>
    <w:rsid w:val="00FD5168"/>
    <w:rsid w:val="00FD5299"/>
    <w:rsid w:val="00FD5694"/>
    <w:rsid w:val="00FD5D29"/>
    <w:rsid w:val="00FD64FB"/>
    <w:rsid w:val="00FD68CB"/>
    <w:rsid w:val="00FD6D01"/>
    <w:rsid w:val="00FD6E27"/>
    <w:rsid w:val="00FD735B"/>
    <w:rsid w:val="00FD73DD"/>
    <w:rsid w:val="00FD78F9"/>
    <w:rsid w:val="00FD7CD7"/>
    <w:rsid w:val="00FE02E2"/>
    <w:rsid w:val="00FE0663"/>
    <w:rsid w:val="00FE0725"/>
    <w:rsid w:val="00FE08C5"/>
    <w:rsid w:val="00FE0929"/>
    <w:rsid w:val="00FE10F2"/>
    <w:rsid w:val="00FE16BB"/>
    <w:rsid w:val="00FE1797"/>
    <w:rsid w:val="00FE1852"/>
    <w:rsid w:val="00FE191F"/>
    <w:rsid w:val="00FE1B9E"/>
    <w:rsid w:val="00FE1C96"/>
    <w:rsid w:val="00FE1D9A"/>
    <w:rsid w:val="00FE2582"/>
    <w:rsid w:val="00FE2B2C"/>
    <w:rsid w:val="00FE2E0F"/>
    <w:rsid w:val="00FE304A"/>
    <w:rsid w:val="00FE315C"/>
    <w:rsid w:val="00FE3160"/>
    <w:rsid w:val="00FE31C1"/>
    <w:rsid w:val="00FE3266"/>
    <w:rsid w:val="00FE346E"/>
    <w:rsid w:val="00FE37EB"/>
    <w:rsid w:val="00FE39E5"/>
    <w:rsid w:val="00FE3A4A"/>
    <w:rsid w:val="00FE3A6D"/>
    <w:rsid w:val="00FE4226"/>
    <w:rsid w:val="00FE42E1"/>
    <w:rsid w:val="00FE42F9"/>
    <w:rsid w:val="00FE4CDF"/>
    <w:rsid w:val="00FE4E21"/>
    <w:rsid w:val="00FE55F4"/>
    <w:rsid w:val="00FE5793"/>
    <w:rsid w:val="00FE5B2C"/>
    <w:rsid w:val="00FE5DA8"/>
    <w:rsid w:val="00FE64D7"/>
    <w:rsid w:val="00FE6703"/>
    <w:rsid w:val="00FE73B1"/>
    <w:rsid w:val="00FE7E4B"/>
    <w:rsid w:val="00FF0947"/>
    <w:rsid w:val="00FF1561"/>
    <w:rsid w:val="00FF1FB6"/>
    <w:rsid w:val="00FF23CC"/>
    <w:rsid w:val="00FF2499"/>
    <w:rsid w:val="00FF2561"/>
    <w:rsid w:val="00FF279E"/>
    <w:rsid w:val="00FF2F5A"/>
    <w:rsid w:val="00FF30D4"/>
    <w:rsid w:val="00FF313D"/>
    <w:rsid w:val="00FF3239"/>
    <w:rsid w:val="00FF36DF"/>
    <w:rsid w:val="00FF47DB"/>
    <w:rsid w:val="00FF4812"/>
    <w:rsid w:val="00FF498A"/>
    <w:rsid w:val="00FF4B66"/>
    <w:rsid w:val="00FF5314"/>
    <w:rsid w:val="00FF5558"/>
    <w:rsid w:val="00FF55F9"/>
    <w:rsid w:val="00FF5BB8"/>
    <w:rsid w:val="00FF5CE6"/>
    <w:rsid w:val="00FF5D20"/>
    <w:rsid w:val="00FF60EE"/>
    <w:rsid w:val="00FF64AD"/>
    <w:rsid w:val="00FF6FA9"/>
    <w:rsid w:val="00FF759E"/>
    <w:rsid w:val="00FF7773"/>
    <w:rsid w:val="00FF79C8"/>
    <w:rsid w:val="00FF7E36"/>
    <w:rsid w:val="01128A9C"/>
    <w:rsid w:val="013A6722"/>
    <w:rsid w:val="0156529B"/>
    <w:rsid w:val="017FFF53"/>
    <w:rsid w:val="01BC0CE3"/>
    <w:rsid w:val="035A713A"/>
    <w:rsid w:val="0399D3FD"/>
    <w:rsid w:val="049321F3"/>
    <w:rsid w:val="067D65CE"/>
    <w:rsid w:val="070946C9"/>
    <w:rsid w:val="07466920"/>
    <w:rsid w:val="0822BF86"/>
    <w:rsid w:val="0A769BA1"/>
    <w:rsid w:val="0A8B4BA5"/>
    <w:rsid w:val="0AAE6AC3"/>
    <w:rsid w:val="0BA6B317"/>
    <w:rsid w:val="0BF6A98F"/>
    <w:rsid w:val="0C144A9D"/>
    <w:rsid w:val="0CA20BC4"/>
    <w:rsid w:val="0CBEC716"/>
    <w:rsid w:val="0CD617E0"/>
    <w:rsid w:val="0CE893F6"/>
    <w:rsid w:val="0D688864"/>
    <w:rsid w:val="0DFE252E"/>
    <w:rsid w:val="0E4B1853"/>
    <w:rsid w:val="0ECFD7E0"/>
    <w:rsid w:val="10A20852"/>
    <w:rsid w:val="110E2543"/>
    <w:rsid w:val="112DEF64"/>
    <w:rsid w:val="1223A768"/>
    <w:rsid w:val="12B5AEC0"/>
    <w:rsid w:val="1396C730"/>
    <w:rsid w:val="13D293CA"/>
    <w:rsid w:val="14290F75"/>
    <w:rsid w:val="15537C60"/>
    <w:rsid w:val="15963D5D"/>
    <w:rsid w:val="160DCE81"/>
    <w:rsid w:val="177D2435"/>
    <w:rsid w:val="189AB400"/>
    <w:rsid w:val="1AC9124E"/>
    <w:rsid w:val="1B0247D1"/>
    <w:rsid w:val="1B2C5EDA"/>
    <w:rsid w:val="1C31D7AD"/>
    <w:rsid w:val="1C9F4C83"/>
    <w:rsid w:val="1D5AB7BE"/>
    <w:rsid w:val="1E455B9B"/>
    <w:rsid w:val="1E72F3F6"/>
    <w:rsid w:val="1E98BAFD"/>
    <w:rsid w:val="1F02F4B9"/>
    <w:rsid w:val="1F13CAE9"/>
    <w:rsid w:val="1F828387"/>
    <w:rsid w:val="1F88361A"/>
    <w:rsid w:val="2055A332"/>
    <w:rsid w:val="22824323"/>
    <w:rsid w:val="22915E85"/>
    <w:rsid w:val="22DD83C3"/>
    <w:rsid w:val="22EFF7C6"/>
    <w:rsid w:val="232FF827"/>
    <w:rsid w:val="236374F0"/>
    <w:rsid w:val="250F4566"/>
    <w:rsid w:val="2545BAEC"/>
    <w:rsid w:val="25CAF7B9"/>
    <w:rsid w:val="2632CB5B"/>
    <w:rsid w:val="2646700F"/>
    <w:rsid w:val="2647412D"/>
    <w:rsid w:val="2674175B"/>
    <w:rsid w:val="273A6210"/>
    <w:rsid w:val="2819EFE3"/>
    <w:rsid w:val="28560911"/>
    <w:rsid w:val="28F18F7A"/>
    <w:rsid w:val="2951602A"/>
    <w:rsid w:val="29823BEE"/>
    <w:rsid w:val="29A06F52"/>
    <w:rsid w:val="29E2CD95"/>
    <w:rsid w:val="2AA93C61"/>
    <w:rsid w:val="2AC85035"/>
    <w:rsid w:val="2B2BB163"/>
    <w:rsid w:val="2B3AF4B5"/>
    <w:rsid w:val="2CBA97B1"/>
    <w:rsid w:val="2D57BA36"/>
    <w:rsid w:val="2DD71055"/>
    <w:rsid w:val="2EB26C0E"/>
    <w:rsid w:val="2FA509F0"/>
    <w:rsid w:val="2FA53075"/>
    <w:rsid w:val="30000CE6"/>
    <w:rsid w:val="308FE9E4"/>
    <w:rsid w:val="315B6D99"/>
    <w:rsid w:val="315BFA33"/>
    <w:rsid w:val="332A1A53"/>
    <w:rsid w:val="334DDDED"/>
    <w:rsid w:val="3353A4E0"/>
    <w:rsid w:val="33FAD020"/>
    <w:rsid w:val="34B72884"/>
    <w:rsid w:val="3522F1A5"/>
    <w:rsid w:val="358F8E6A"/>
    <w:rsid w:val="3590F7E5"/>
    <w:rsid w:val="3612DABC"/>
    <w:rsid w:val="36AC3AB9"/>
    <w:rsid w:val="36AFF287"/>
    <w:rsid w:val="37669056"/>
    <w:rsid w:val="37D54B17"/>
    <w:rsid w:val="3822D2BC"/>
    <w:rsid w:val="3828D585"/>
    <w:rsid w:val="38EE82AD"/>
    <w:rsid w:val="3935F5CB"/>
    <w:rsid w:val="39A79D8E"/>
    <w:rsid w:val="3B9B22D9"/>
    <w:rsid w:val="3E2F1BCE"/>
    <w:rsid w:val="3E33E841"/>
    <w:rsid w:val="3E409EE8"/>
    <w:rsid w:val="3EB8BEED"/>
    <w:rsid w:val="3F1BA331"/>
    <w:rsid w:val="3F37CF56"/>
    <w:rsid w:val="41BF367F"/>
    <w:rsid w:val="41DF76AD"/>
    <w:rsid w:val="41EA96C4"/>
    <w:rsid w:val="436319DA"/>
    <w:rsid w:val="43683D77"/>
    <w:rsid w:val="43BA8F53"/>
    <w:rsid w:val="44798DF7"/>
    <w:rsid w:val="44D87E05"/>
    <w:rsid w:val="4549610A"/>
    <w:rsid w:val="46F20002"/>
    <w:rsid w:val="49229431"/>
    <w:rsid w:val="49DD7977"/>
    <w:rsid w:val="4BF6A2ED"/>
    <w:rsid w:val="4C85436C"/>
    <w:rsid w:val="4D0DCFCF"/>
    <w:rsid w:val="4D673315"/>
    <w:rsid w:val="4EB2776E"/>
    <w:rsid w:val="4F06F05A"/>
    <w:rsid w:val="50531184"/>
    <w:rsid w:val="51A03B34"/>
    <w:rsid w:val="534589BF"/>
    <w:rsid w:val="53B3C114"/>
    <w:rsid w:val="53E65406"/>
    <w:rsid w:val="53EE9491"/>
    <w:rsid w:val="5428D4E7"/>
    <w:rsid w:val="5532653D"/>
    <w:rsid w:val="554D5B14"/>
    <w:rsid w:val="566C5649"/>
    <w:rsid w:val="569901C9"/>
    <w:rsid w:val="56D7BDC8"/>
    <w:rsid w:val="56FE66BF"/>
    <w:rsid w:val="5714B9DE"/>
    <w:rsid w:val="57446CA6"/>
    <w:rsid w:val="5745B391"/>
    <w:rsid w:val="57B087F5"/>
    <w:rsid w:val="57B510AF"/>
    <w:rsid w:val="5882B7F2"/>
    <w:rsid w:val="58E2DB1B"/>
    <w:rsid w:val="59C37022"/>
    <w:rsid w:val="5A309387"/>
    <w:rsid w:val="5B154DF2"/>
    <w:rsid w:val="5B43F64C"/>
    <w:rsid w:val="5BC0A19C"/>
    <w:rsid w:val="5C1055E5"/>
    <w:rsid w:val="5C8B2196"/>
    <w:rsid w:val="5DA0F343"/>
    <w:rsid w:val="5E058BBC"/>
    <w:rsid w:val="5EBD7151"/>
    <w:rsid w:val="5F43C7A9"/>
    <w:rsid w:val="5FB70A42"/>
    <w:rsid w:val="5FDFDD35"/>
    <w:rsid w:val="5FE760BD"/>
    <w:rsid w:val="5FFEAF92"/>
    <w:rsid w:val="606B894E"/>
    <w:rsid w:val="61969B31"/>
    <w:rsid w:val="62454EFF"/>
    <w:rsid w:val="63B5540E"/>
    <w:rsid w:val="648F19CA"/>
    <w:rsid w:val="64B261B5"/>
    <w:rsid w:val="6518FBCF"/>
    <w:rsid w:val="657A2345"/>
    <w:rsid w:val="65F4A736"/>
    <w:rsid w:val="65FE9936"/>
    <w:rsid w:val="67342FAF"/>
    <w:rsid w:val="68F4C1BD"/>
    <w:rsid w:val="69198D11"/>
    <w:rsid w:val="699593F3"/>
    <w:rsid w:val="69C13E12"/>
    <w:rsid w:val="69D0C410"/>
    <w:rsid w:val="6CC7723E"/>
    <w:rsid w:val="6D5295D2"/>
    <w:rsid w:val="6DDA1BA3"/>
    <w:rsid w:val="6E6B66A8"/>
    <w:rsid w:val="6F004AB2"/>
    <w:rsid w:val="6F3A5689"/>
    <w:rsid w:val="6FE4E325"/>
    <w:rsid w:val="6FFF1300"/>
    <w:rsid w:val="706FB7F0"/>
    <w:rsid w:val="70D15667"/>
    <w:rsid w:val="7138741B"/>
    <w:rsid w:val="72544E26"/>
    <w:rsid w:val="7285FACE"/>
    <w:rsid w:val="72A0568E"/>
    <w:rsid w:val="747BBCD9"/>
    <w:rsid w:val="76C72193"/>
    <w:rsid w:val="77327BE1"/>
    <w:rsid w:val="77E82CD4"/>
    <w:rsid w:val="784C82BF"/>
    <w:rsid w:val="78919882"/>
    <w:rsid w:val="78B5AFE0"/>
    <w:rsid w:val="78DC2D1A"/>
    <w:rsid w:val="790ED36B"/>
    <w:rsid w:val="794E62D3"/>
    <w:rsid w:val="79D1C0B6"/>
    <w:rsid w:val="7A1ADD00"/>
    <w:rsid w:val="7A93EFB2"/>
    <w:rsid w:val="7AE7FAD5"/>
    <w:rsid w:val="7B688291"/>
    <w:rsid w:val="7C35889A"/>
    <w:rsid w:val="7D0BBB2C"/>
    <w:rsid w:val="7D173348"/>
    <w:rsid w:val="7D20B88D"/>
    <w:rsid w:val="7D2DC539"/>
    <w:rsid w:val="7DBB2426"/>
    <w:rsid w:val="7E614393"/>
    <w:rsid w:val="7F2D2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FB592B"/>
  <w14:defaultImageDpi w14:val="32767"/>
  <w15:docId w15:val="{EE830329-BB78-4B71-A9D8-1BC3CD635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2" w:unhideWhenUsed="1" w:qFormat="1"/>
    <w:lsdException w:name="table of figures" w:semiHidden="1" w:uiPriority="24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24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4" w:unhideWhenUsed="1" w:qFormat="1"/>
    <w:lsdException w:name="List Number" w:semiHidden="1" w:uiPriority="5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4" w:unhideWhenUsed="1" w:qFormat="1"/>
    <w:lsdException w:name="List Bullet 3" w:semiHidden="1" w:uiPriority="4" w:unhideWhenUsed="1"/>
    <w:lsdException w:name="List Bullet 4" w:semiHidden="1" w:uiPriority="4" w:unhideWhenUsed="1"/>
    <w:lsdException w:name="List Bullet 5" w:semiHidden="1" w:unhideWhenUsed="1"/>
    <w:lsdException w:name="List Number 2" w:semiHidden="1" w:uiPriority="5" w:unhideWhenUsed="1" w:qFormat="1"/>
    <w:lsdException w:name="List Number 3" w:semiHidden="1" w:uiPriority="5" w:unhideWhenUsed="1"/>
    <w:lsdException w:name="List Number 4" w:semiHidden="1" w:uiPriority="5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1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700"/>
    <w:pPr>
      <w:spacing w:after="0"/>
      <w:ind w:left="357"/>
    </w:pPr>
    <w:rPr>
      <w:rFonts w:eastAsiaTheme="majorEastAsia" w:cs="Century Gothic"/>
      <w:bCs/>
      <w:szCs w:val="20"/>
    </w:rPr>
  </w:style>
  <w:style w:type="paragraph" w:styleId="Heading1">
    <w:name w:val="heading 1"/>
    <w:aliases w:val="No numbers,h1 chapter heading,l1,H1,h1,contents,Part,proj,proj1,proj5,proj6,proj7,proj8,proj9,proj10,proj11,proj12,proj13,proj14,proj15,proj51,proj61,proj71,proj81,proj91,proj101,proj111,proj121,proj131,proj141,proj16,proj52,proj62,proj72"/>
    <w:basedOn w:val="Normal"/>
    <w:next w:val="Normal"/>
    <w:link w:val="Heading1Char"/>
    <w:qFormat/>
    <w:rsid w:val="00406700"/>
    <w:pPr>
      <w:keepNext/>
      <w:numPr>
        <w:numId w:val="2"/>
      </w:numPr>
      <w:spacing w:before="240" w:after="60"/>
      <w:ind w:right="108"/>
      <w:outlineLvl w:val="0"/>
    </w:pPr>
    <w:rPr>
      <w:rFonts w:eastAsia="Arial Unicode MS" w:cs="Arial"/>
      <w:b/>
      <w:bCs w:val="0"/>
      <w:color w:val="E1251B"/>
      <w:kern w:val="32"/>
      <w:sz w:val="32"/>
      <w:szCs w:val="36"/>
    </w:rPr>
  </w:style>
  <w:style w:type="paragraph" w:styleId="Heading2">
    <w:name w:val="heading 2"/>
    <w:aliases w:val="Map title"/>
    <w:basedOn w:val="Heading1"/>
    <w:next w:val="Normal"/>
    <w:link w:val="Heading2Char"/>
    <w:qFormat/>
    <w:rsid w:val="00406700"/>
    <w:pPr>
      <w:numPr>
        <w:ilvl w:val="1"/>
      </w:numPr>
      <w:spacing w:before="360"/>
      <w:outlineLvl w:val="1"/>
    </w:pPr>
    <w:rPr>
      <w:color w:val="auto"/>
      <w:sz w:val="22"/>
      <w:szCs w:val="24"/>
    </w:rPr>
  </w:style>
  <w:style w:type="paragraph" w:styleId="Heading3">
    <w:name w:val="heading 3"/>
    <w:aliases w:val="Section Title"/>
    <w:basedOn w:val="Normal"/>
    <w:next w:val="Normal"/>
    <w:link w:val="Heading3Char"/>
    <w:unhideWhenUsed/>
    <w:qFormat/>
    <w:rsid w:val="00406700"/>
    <w:pPr>
      <w:spacing w:before="240"/>
      <w:outlineLvl w:val="2"/>
    </w:pPr>
    <w:rPr>
      <w:b/>
      <w:bCs w:val="0"/>
      <w:i/>
      <w:iCs/>
      <w:color w:val="E1251B"/>
      <w:szCs w:val="22"/>
    </w:rPr>
  </w:style>
  <w:style w:type="paragraph" w:styleId="Heading4">
    <w:name w:val="heading 4"/>
    <w:aliases w:val="DO NOT USE,Map Title"/>
    <w:basedOn w:val="Heading3"/>
    <w:next w:val="Normal"/>
    <w:link w:val="Heading4Char"/>
    <w:unhideWhenUsed/>
    <w:qFormat/>
    <w:rsid w:val="00406700"/>
    <w:pPr>
      <w:outlineLvl w:val="3"/>
    </w:pPr>
    <w:rPr>
      <w:i w:val="0"/>
      <w:iCs w:val="0"/>
      <w:color w:val="000000" w:themeColor="text1"/>
      <w:sz w:val="20"/>
      <w:szCs w:val="20"/>
    </w:rPr>
  </w:style>
  <w:style w:type="paragraph" w:styleId="Heading5">
    <w:name w:val="heading 5"/>
    <w:aliases w:val="Block Label"/>
    <w:basedOn w:val="Underlined"/>
    <w:next w:val="Normal"/>
    <w:link w:val="Heading5Char"/>
    <w:uiPriority w:val="9"/>
    <w:unhideWhenUsed/>
    <w:qFormat/>
    <w:rsid w:val="00406700"/>
    <w:pPr>
      <w:outlineLvl w:val="4"/>
    </w:p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06700"/>
    <w:pPr>
      <w:keepNext/>
      <w:keepLines/>
      <w:spacing w:before="40"/>
      <w:outlineLvl w:val="5"/>
    </w:pPr>
    <w:rPr>
      <w:rFonts w:asciiTheme="majorHAnsi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qFormat/>
    <w:rsid w:val="00406700"/>
    <w:pPr>
      <w:numPr>
        <w:ilvl w:val="6"/>
        <w:numId w:val="17"/>
      </w:numPr>
      <w:spacing w:before="240" w:after="60" w:line="240" w:lineRule="auto"/>
      <w:outlineLvl w:val="6"/>
    </w:pPr>
    <w:rPr>
      <w:rFonts w:ascii="Arial" w:eastAsia="Times New Roman" w:hAnsi="Arial" w:cs="Times New Roman"/>
      <w:b/>
      <w:bCs w:val="0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qFormat/>
    <w:rsid w:val="00406700"/>
    <w:pPr>
      <w:numPr>
        <w:ilvl w:val="7"/>
        <w:numId w:val="17"/>
      </w:numPr>
      <w:spacing w:before="240" w:after="60" w:line="240" w:lineRule="auto"/>
      <w:outlineLvl w:val="7"/>
    </w:pPr>
    <w:rPr>
      <w:rFonts w:ascii="Times New Roman" w:eastAsia="Times New Roman" w:hAnsi="Times New Roman" w:cs="Times New Roman"/>
      <w:bCs w:val="0"/>
      <w:i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qFormat/>
    <w:rsid w:val="00406700"/>
    <w:pPr>
      <w:numPr>
        <w:ilvl w:val="8"/>
        <w:numId w:val="17"/>
      </w:numPr>
      <w:spacing w:before="240" w:after="60" w:line="240" w:lineRule="auto"/>
      <w:outlineLvl w:val="8"/>
    </w:pPr>
    <w:rPr>
      <w:rFonts w:ascii="Arial" w:eastAsia="Times New Roman" w:hAnsi="Arial" w:cs="Times New Roman"/>
      <w:bCs w:val="0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  <w:rsid w:val="0040670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06700"/>
  </w:style>
  <w:style w:type="character" w:customStyle="1" w:styleId="Heading1Char">
    <w:name w:val="Heading 1 Char"/>
    <w:aliases w:val="No numbers Char,h1 chapter heading Char,l1 Char,H1 Char,h1 Char,contents Char,Part Char,proj Char,proj1 Char,proj5 Char,proj6 Char,proj7 Char,proj8 Char,proj9 Char,proj10 Char,proj11 Char,proj12 Char,proj13 Char,proj14 Char,proj15 Char"/>
    <w:basedOn w:val="DefaultParagraphFont"/>
    <w:link w:val="Heading1"/>
    <w:rsid w:val="00406700"/>
    <w:rPr>
      <w:rFonts w:eastAsia="Arial Unicode MS" w:cs="Arial"/>
      <w:b/>
      <w:color w:val="E1251B"/>
      <w:kern w:val="32"/>
      <w:sz w:val="32"/>
      <w:szCs w:val="36"/>
    </w:rPr>
  </w:style>
  <w:style w:type="character" w:customStyle="1" w:styleId="Heading2Char">
    <w:name w:val="Heading 2 Char"/>
    <w:aliases w:val="Map title Char"/>
    <w:basedOn w:val="DefaultParagraphFont"/>
    <w:link w:val="Heading2"/>
    <w:rsid w:val="00406700"/>
    <w:rPr>
      <w:rFonts w:eastAsia="Arial Unicode MS" w:cs="Arial"/>
      <w:b/>
      <w:kern w:val="32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670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6700"/>
    <w:rPr>
      <w:rFonts w:ascii="Tahoma" w:eastAsiaTheme="majorEastAsia" w:hAnsi="Tahoma" w:cs="Tahoma"/>
      <w:bCs/>
      <w:sz w:val="16"/>
      <w:szCs w:val="16"/>
    </w:rPr>
  </w:style>
  <w:style w:type="character" w:styleId="Hyperlink">
    <w:name w:val="Hyperlink"/>
    <w:basedOn w:val="DefaultParagraphFont"/>
    <w:uiPriority w:val="99"/>
    <w:rsid w:val="00406700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406700"/>
    <w:pPr>
      <w:tabs>
        <w:tab w:val="left" w:pos="880"/>
        <w:tab w:val="right" w:leader="dot" w:pos="10460"/>
      </w:tabs>
      <w:spacing w:before="240" w:after="120"/>
    </w:pPr>
    <w:rPr>
      <w:rFonts w:cstheme="minorHAnsi"/>
      <w:b/>
      <w:noProof/>
    </w:rPr>
  </w:style>
  <w:style w:type="table" w:styleId="TableGrid">
    <w:name w:val="Table Grid"/>
    <w:basedOn w:val="TableNormal"/>
    <w:uiPriority w:val="59"/>
    <w:rsid w:val="0040670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gilityHeadline-Futura14pt">
    <w:name w:val="Agility Headline - Futura 14pt"/>
    <w:basedOn w:val="Normal"/>
    <w:rsid w:val="00406700"/>
    <w:pPr>
      <w:spacing w:line="240" w:lineRule="auto"/>
    </w:pPr>
    <w:rPr>
      <w:rFonts w:ascii="Futura Bk" w:hAnsi="Futura Bk" w:cs="Times New Roman"/>
      <w:bCs w:val="0"/>
      <w:sz w:val="28"/>
      <w:szCs w:val="28"/>
    </w:rPr>
  </w:style>
  <w:style w:type="paragraph" w:customStyle="1" w:styleId="Default">
    <w:name w:val="Default"/>
    <w:rsid w:val="00406700"/>
    <w:pPr>
      <w:widowControl w:val="0"/>
      <w:autoSpaceDE w:val="0"/>
      <w:autoSpaceDN w:val="0"/>
      <w:adjustRightInd w:val="0"/>
      <w:spacing w:after="0" w:line="240" w:lineRule="auto"/>
    </w:pPr>
    <w:rPr>
      <w:rFonts w:ascii="Segoe UI" w:eastAsia="Times New Roman" w:hAnsi="Segoe UI" w:cs="Segoe UI"/>
      <w:color w:val="000000"/>
      <w:sz w:val="24"/>
      <w:szCs w:val="24"/>
      <w:lang w:val="en-US" w:eastAsia="en-AU"/>
    </w:rPr>
  </w:style>
  <w:style w:type="paragraph" w:styleId="TOCHeading">
    <w:name w:val="TOC Heading"/>
    <w:basedOn w:val="Non-TOCHeading"/>
    <w:next w:val="Normal"/>
    <w:uiPriority w:val="39"/>
    <w:unhideWhenUsed/>
    <w:qFormat/>
    <w:rsid w:val="00406700"/>
  </w:style>
  <w:style w:type="paragraph" w:styleId="TOC2">
    <w:name w:val="toc 2"/>
    <w:basedOn w:val="Normal"/>
    <w:next w:val="Normal"/>
    <w:autoRedefine/>
    <w:uiPriority w:val="39"/>
    <w:unhideWhenUsed/>
    <w:rsid w:val="00406700"/>
    <w:pPr>
      <w:spacing w:after="40"/>
      <w:ind w:left="720"/>
    </w:pPr>
  </w:style>
  <w:style w:type="paragraph" w:styleId="ListParagraph">
    <w:name w:val="List Paragraph"/>
    <w:aliases w:val="Dot Point lists,lp1,Add On (orange),Bullets,Lists,Use Case List Paragraph,numbered,Bullet List,FooterText,List Paragraph1,Use Case List ParagraphCxSpLast,Paragraphe de liste1,Bulletr List Paragraph,列出段落,列出段落1,lp11,List Paragraph11"/>
    <w:basedOn w:val="Normal"/>
    <w:link w:val="ListParagraphChar"/>
    <w:uiPriority w:val="34"/>
    <w:qFormat/>
    <w:rsid w:val="00406700"/>
    <w:pPr>
      <w:spacing w:line="240" w:lineRule="auto"/>
      <w:ind w:left="720"/>
    </w:pPr>
    <w:rPr>
      <w:rFonts w:cs="Arial"/>
      <w:bCs w:val="0"/>
      <w:szCs w:val="24"/>
      <w:lang w:eastAsia="en-AU"/>
    </w:rPr>
  </w:style>
  <w:style w:type="paragraph" w:customStyle="1" w:styleId="AgilityBodyText95pt">
    <w:name w:val="Agility Body Text 9.5pt"/>
    <w:basedOn w:val="Normal"/>
    <w:rsid w:val="00406700"/>
    <w:pPr>
      <w:spacing w:line="240" w:lineRule="auto"/>
    </w:pPr>
    <w:rPr>
      <w:rFonts w:ascii="Futura Bk" w:hAnsi="Futura Bk" w:cs="Times New Roman"/>
      <w:bCs w:val="0"/>
      <w:sz w:val="19"/>
      <w:szCs w:val="24"/>
    </w:rPr>
  </w:style>
  <w:style w:type="paragraph" w:customStyle="1" w:styleId="Body1">
    <w:name w:val="Body 1"/>
    <w:rsid w:val="00406700"/>
    <w:pPr>
      <w:spacing w:after="0" w:line="240" w:lineRule="auto"/>
    </w:pPr>
    <w:rPr>
      <w:rFonts w:ascii="Helvetica" w:eastAsia="Arial Unicode MS" w:hAnsi="Helvetica" w:cs="Times New Roman"/>
      <w:color w:val="000000"/>
      <w:sz w:val="24"/>
      <w:szCs w:val="20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4067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06700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406700"/>
    <w:rPr>
      <w:rFonts w:eastAsiaTheme="majorEastAsia" w:cs="Century Gothic"/>
      <w:bCs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406700"/>
    <w:rPr>
      <w:b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406700"/>
    <w:rPr>
      <w:rFonts w:eastAsiaTheme="majorEastAsia" w:cs="Century Gothic"/>
      <w:b/>
      <w:bCs/>
      <w:szCs w:val="20"/>
    </w:rPr>
  </w:style>
  <w:style w:type="character" w:customStyle="1" w:styleId="apple-converted-space">
    <w:name w:val="apple-converted-space"/>
    <w:basedOn w:val="DefaultParagraphFont"/>
    <w:rsid w:val="00406700"/>
  </w:style>
  <w:style w:type="paragraph" w:customStyle="1" w:styleId="NumHeading1">
    <w:name w:val="Num Heading 1"/>
    <w:basedOn w:val="Normal"/>
    <w:rsid w:val="00406700"/>
    <w:pPr>
      <w:numPr>
        <w:numId w:val="1"/>
      </w:numPr>
    </w:pPr>
  </w:style>
  <w:style w:type="paragraph" w:customStyle="1" w:styleId="NumHeading2">
    <w:name w:val="Num Heading 2"/>
    <w:basedOn w:val="Normal"/>
    <w:rsid w:val="00406700"/>
    <w:pPr>
      <w:numPr>
        <w:ilvl w:val="1"/>
        <w:numId w:val="1"/>
      </w:numPr>
    </w:pPr>
  </w:style>
  <w:style w:type="paragraph" w:customStyle="1" w:styleId="NumHeading3">
    <w:name w:val="Num Heading 3"/>
    <w:basedOn w:val="Normal"/>
    <w:rsid w:val="00406700"/>
    <w:pPr>
      <w:numPr>
        <w:ilvl w:val="2"/>
        <w:numId w:val="1"/>
      </w:numPr>
    </w:pPr>
  </w:style>
  <w:style w:type="character" w:customStyle="1" w:styleId="Heading3Char">
    <w:name w:val="Heading 3 Char"/>
    <w:aliases w:val="Section Title Char"/>
    <w:basedOn w:val="DefaultParagraphFont"/>
    <w:link w:val="Heading3"/>
    <w:rsid w:val="00406700"/>
    <w:rPr>
      <w:rFonts w:eastAsiaTheme="majorEastAsia" w:cs="Century Gothic"/>
      <w:b/>
      <w:i/>
      <w:iCs/>
      <w:color w:val="E1251B"/>
    </w:rPr>
  </w:style>
  <w:style w:type="paragraph" w:styleId="Header">
    <w:name w:val="header"/>
    <w:basedOn w:val="Normal"/>
    <w:link w:val="HeaderChar"/>
    <w:uiPriority w:val="99"/>
    <w:unhideWhenUsed/>
    <w:rsid w:val="0040670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00"/>
    <w:rPr>
      <w:rFonts w:eastAsiaTheme="majorEastAsia" w:cs="Century Gothic"/>
      <w:bCs/>
      <w:szCs w:val="20"/>
    </w:rPr>
  </w:style>
  <w:style w:type="paragraph" w:styleId="Footer">
    <w:name w:val="footer"/>
    <w:basedOn w:val="Normal"/>
    <w:link w:val="FooterChar"/>
    <w:uiPriority w:val="99"/>
    <w:unhideWhenUsed/>
    <w:rsid w:val="0040670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00"/>
    <w:rPr>
      <w:rFonts w:eastAsiaTheme="majorEastAsia" w:cs="Century Gothic"/>
      <w:bCs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406700"/>
    <w:pPr>
      <w:spacing w:after="100"/>
      <w:ind w:left="1000"/>
    </w:pPr>
  </w:style>
  <w:style w:type="table" w:styleId="MediumList2-Accent1">
    <w:name w:val="Medium List 2 Accent 1"/>
    <w:basedOn w:val="TableNormal"/>
    <w:uiPriority w:val="66"/>
    <w:rsid w:val="004067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406700"/>
    <w:pPr>
      <w:spacing w:after="100"/>
      <w:ind w:left="400"/>
    </w:pPr>
  </w:style>
  <w:style w:type="paragraph" w:customStyle="1" w:styleId="Respondent">
    <w:name w:val="Respondent"/>
    <w:rsid w:val="0040670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3F3F3"/>
      <w:spacing w:before="80" w:after="120" w:line="240" w:lineRule="auto"/>
      <w:ind w:left="902"/>
      <w:jc w:val="both"/>
    </w:pPr>
    <w:rPr>
      <w:rFonts w:ascii="Arial" w:eastAsia="Times New Roman" w:hAnsi="Arial" w:cs="Times New Roman"/>
      <w:spacing w:val="8"/>
      <w:sz w:val="24"/>
      <w:szCs w:val="24"/>
    </w:rPr>
  </w:style>
  <w:style w:type="character" w:customStyle="1" w:styleId="Heading4Char">
    <w:name w:val="Heading 4 Char"/>
    <w:aliases w:val="DO NOT USE Char,Map Title Char"/>
    <w:basedOn w:val="DefaultParagraphFont"/>
    <w:link w:val="Heading4"/>
    <w:rsid w:val="00406700"/>
    <w:rPr>
      <w:rFonts w:eastAsiaTheme="majorEastAsia" w:cs="Century Gothic"/>
      <w:b/>
      <w:color w:val="000000" w:themeColor="text1"/>
      <w:sz w:val="20"/>
      <w:szCs w:val="20"/>
    </w:rPr>
  </w:style>
  <w:style w:type="character" w:customStyle="1" w:styleId="Heading5Char">
    <w:name w:val="Heading 5 Char"/>
    <w:aliases w:val="Block Label Char"/>
    <w:basedOn w:val="DefaultParagraphFont"/>
    <w:link w:val="Heading5"/>
    <w:uiPriority w:val="9"/>
    <w:rsid w:val="00406700"/>
    <w:rPr>
      <w:rFonts w:ascii="Calibri" w:eastAsiaTheme="majorEastAsia" w:hAnsi="Calibri" w:cs="Century Gothic"/>
      <w:bCs/>
      <w:szCs w:val="20"/>
      <w:u w:val="single"/>
      <w:lang w:val="en-US"/>
    </w:rPr>
  </w:style>
  <w:style w:type="character" w:styleId="Emphasis">
    <w:name w:val="Emphasis"/>
    <w:aliases w:val="Normal text"/>
    <w:basedOn w:val="DefaultParagraphFont"/>
    <w:uiPriority w:val="20"/>
    <w:rsid w:val="00406700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40670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06700"/>
    <w:rPr>
      <w:rFonts w:asciiTheme="majorHAnsi" w:eastAsiaTheme="majorEastAsia" w:hAnsiTheme="majorHAnsi" w:cstheme="majorBidi"/>
      <w:bCs/>
      <w:color w:val="17365D" w:themeColor="text2" w:themeShade="BF"/>
      <w:spacing w:val="5"/>
      <w:kern w:val="28"/>
      <w:sz w:val="52"/>
      <w:szCs w:val="52"/>
    </w:rPr>
  </w:style>
  <w:style w:type="paragraph" w:customStyle="1" w:styleId="DefaultText">
    <w:name w:val="Default Text"/>
    <w:basedOn w:val="Normal"/>
    <w:link w:val="DefaultTextChar"/>
    <w:rsid w:val="00406700"/>
    <w:pPr>
      <w:spacing w:line="240" w:lineRule="auto"/>
      <w:jc w:val="both"/>
    </w:pPr>
    <w:rPr>
      <w:rFonts w:ascii="Times New Roman" w:hAnsi="Times New Roman" w:cs="Times New Roman"/>
      <w:bCs w:val="0"/>
      <w:sz w:val="24"/>
      <w:lang w:val="en-US"/>
    </w:rPr>
  </w:style>
  <w:style w:type="paragraph" w:customStyle="1" w:styleId="DefaultText1">
    <w:name w:val="Default Text:1"/>
    <w:basedOn w:val="Normal"/>
    <w:rsid w:val="00406700"/>
    <w:pPr>
      <w:spacing w:line="240" w:lineRule="auto"/>
    </w:pPr>
    <w:rPr>
      <w:rFonts w:ascii="Times New Roman" w:hAnsi="Times New Roman" w:cs="Times New Roman"/>
      <w:bCs w:val="0"/>
      <w:sz w:val="24"/>
      <w:lang w:val="en-US"/>
    </w:rPr>
  </w:style>
  <w:style w:type="paragraph" w:customStyle="1" w:styleId="CNSignatureBlock">
    <w:name w:val="CN Signature Block"/>
    <w:basedOn w:val="Normal"/>
    <w:rsid w:val="00406700"/>
    <w:pPr>
      <w:spacing w:after="120" w:line="240" w:lineRule="auto"/>
    </w:pPr>
    <w:rPr>
      <w:rFonts w:ascii="Arial" w:hAnsi="Arial" w:cs="Times New Roman"/>
      <w:bCs w:val="0"/>
      <w:sz w:val="18"/>
      <w:lang w:val="en-US"/>
    </w:rPr>
  </w:style>
  <w:style w:type="paragraph" w:customStyle="1" w:styleId="CNTableText">
    <w:name w:val="CN Table Text"/>
    <w:basedOn w:val="Normal"/>
    <w:rsid w:val="00406700"/>
    <w:pPr>
      <w:spacing w:line="240" w:lineRule="auto"/>
    </w:pPr>
    <w:rPr>
      <w:rFonts w:ascii="Arial" w:hAnsi="Arial" w:cs="Times New Roman"/>
      <w:bCs w:val="0"/>
      <w:sz w:val="18"/>
      <w:lang w:val="en-US"/>
    </w:rPr>
  </w:style>
  <w:style w:type="character" w:customStyle="1" w:styleId="DefaultTextChar">
    <w:name w:val="Default Text Char"/>
    <w:basedOn w:val="DefaultParagraphFont"/>
    <w:link w:val="DefaultText"/>
    <w:rsid w:val="00406700"/>
    <w:rPr>
      <w:rFonts w:ascii="Times New Roman" w:eastAsiaTheme="majorEastAsia" w:hAnsi="Times New Roman" w:cs="Times New Roman"/>
      <w:sz w:val="24"/>
      <w:szCs w:val="20"/>
      <w:lang w:val="en-US"/>
    </w:rPr>
  </w:style>
  <w:style w:type="table" w:styleId="GridTable5Dark-Accent1">
    <w:name w:val="Grid Table 5 Dark Accent 1"/>
    <w:basedOn w:val="TableNormal"/>
    <w:uiPriority w:val="50"/>
    <w:rsid w:val="0040670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40670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TableParagraph">
    <w:name w:val="Table Paragraph"/>
    <w:basedOn w:val="Normal"/>
    <w:uiPriority w:val="1"/>
    <w:qFormat/>
    <w:rsid w:val="00406700"/>
    <w:pPr>
      <w:widowControl w:val="0"/>
      <w:autoSpaceDE w:val="0"/>
      <w:autoSpaceDN w:val="0"/>
      <w:spacing w:line="240" w:lineRule="auto"/>
    </w:pPr>
    <w:rPr>
      <w:rFonts w:ascii="Times New Roman" w:hAnsi="Times New Roman" w:cs="Times New Roman"/>
      <w:bCs w:val="0"/>
      <w:szCs w:val="22"/>
      <w:lang w:val="en-US" w:bidi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06700"/>
    <w:rPr>
      <w:color w:val="605E5C"/>
      <w:shd w:val="clear" w:color="auto" w:fill="E1DFDD"/>
    </w:rPr>
  </w:style>
  <w:style w:type="character" w:customStyle="1" w:styleId="ListParagraphChar">
    <w:name w:val="List Paragraph Char"/>
    <w:aliases w:val="Dot Point lists Char,lp1 Char,Add On (orange) Char,Bullets Char,Lists Char,Use Case List Paragraph Char,numbered Char,Bullet List Char,FooterText Char,List Paragraph1 Char,Use Case List ParagraphCxSpLast Char,列出段落 Char,列出段落1 Char"/>
    <w:basedOn w:val="DefaultParagraphFont"/>
    <w:link w:val="ListParagraph"/>
    <w:uiPriority w:val="34"/>
    <w:locked/>
    <w:rsid w:val="00406700"/>
    <w:rPr>
      <w:rFonts w:eastAsiaTheme="majorEastAsia" w:cs="Arial"/>
      <w:szCs w:val="24"/>
      <w:lang w:eastAsia="en-AU"/>
    </w:rPr>
  </w:style>
  <w:style w:type="paragraph" w:styleId="FootnoteText">
    <w:name w:val="footnote text"/>
    <w:basedOn w:val="Normal"/>
    <w:link w:val="FootnoteTextChar"/>
    <w:semiHidden/>
    <w:unhideWhenUsed/>
    <w:rsid w:val="00406700"/>
    <w:pPr>
      <w:spacing w:line="240" w:lineRule="auto"/>
    </w:pPr>
  </w:style>
  <w:style w:type="character" w:customStyle="1" w:styleId="FootnoteTextChar">
    <w:name w:val="Footnote Text Char"/>
    <w:basedOn w:val="DefaultParagraphFont"/>
    <w:link w:val="FootnoteText"/>
    <w:semiHidden/>
    <w:rsid w:val="00406700"/>
    <w:rPr>
      <w:rFonts w:eastAsiaTheme="majorEastAsia" w:cs="Century Gothic"/>
      <w:bCs/>
      <w:szCs w:val="20"/>
    </w:rPr>
  </w:style>
  <w:style w:type="character" w:styleId="FootnoteReference">
    <w:name w:val="footnote reference"/>
    <w:basedOn w:val="DefaultParagraphFont"/>
    <w:semiHidden/>
    <w:unhideWhenUsed/>
    <w:rsid w:val="0040670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06700"/>
    <w:pPr>
      <w:spacing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06700"/>
    <w:rPr>
      <w:rFonts w:eastAsiaTheme="majorEastAsia" w:cs="Century Gothic"/>
      <w:bCs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06700"/>
    <w:rPr>
      <w:vertAlign w:val="superscript"/>
    </w:rPr>
  </w:style>
  <w:style w:type="table" w:styleId="ListTable4">
    <w:name w:val="List Table 4"/>
    <w:basedOn w:val="TableNormal"/>
    <w:uiPriority w:val="49"/>
    <w:rsid w:val="0040670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ghtList-Accent1">
    <w:name w:val="Light List Accent 1"/>
    <w:basedOn w:val="TableNormal"/>
    <w:uiPriority w:val="61"/>
    <w:rsid w:val="0040670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Caption">
    <w:name w:val="caption"/>
    <w:aliases w:val="cp,Caption for Images"/>
    <w:basedOn w:val="Normal"/>
    <w:next w:val="Normal"/>
    <w:link w:val="CaptionChar"/>
    <w:uiPriority w:val="22"/>
    <w:unhideWhenUsed/>
    <w:qFormat/>
    <w:rsid w:val="00406700"/>
    <w:pPr>
      <w:spacing w:after="200" w:line="240" w:lineRule="auto"/>
    </w:pPr>
    <w:rPr>
      <w:i/>
      <w:iCs/>
      <w:color w:val="000000" w:themeColor="text1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406700"/>
  </w:style>
  <w:style w:type="character" w:customStyle="1" w:styleId="BodyTextChar">
    <w:name w:val="Body Text Char"/>
    <w:basedOn w:val="DefaultParagraphFont"/>
    <w:link w:val="BodyText"/>
    <w:uiPriority w:val="1"/>
    <w:rsid w:val="00406700"/>
    <w:rPr>
      <w:rFonts w:eastAsiaTheme="majorEastAsia" w:cs="Century Gothic"/>
      <w:bCs/>
      <w:szCs w:val="20"/>
    </w:rPr>
  </w:style>
  <w:style w:type="table" w:styleId="PlainTable2">
    <w:name w:val="Plain Table 2"/>
    <w:basedOn w:val="TableNormal"/>
    <w:uiPriority w:val="42"/>
    <w:rsid w:val="0040670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406700"/>
    <w:pPr>
      <w:spacing w:before="100" w:beforeAutospacing="1" w:after="100" w:afterAutospacing="1" w:line="240" w:lineRule="auto"/>
    </w:pPr>
    <w:rPr>
      <w:rFonts w:ascii="Times New Roman" w:hAnsi="Times New Roman" w:cs="Times New Roman"/>
      <w:bCs w:val="0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406700"/>
  </w:style>
  <w:style w:type="character" w:customStyle="1" w:styleId="eop">
    <w:name w:val="eop"/>
    <w:basedOn w:val="DefaultParagraphFont"/>
    <w:rsid w:val="00406700"/>
  </w:style>
  <w:style w:type="character" w:styleId="UnresolvedMention">
    <w:name w:val="Unresolved Mention"/>
    <w:basedOn w:val="DefaultParagraphFont"/>
    <w:uiPriority w:val="99"/>
    <w:unhideWhenUsed/>
    <w:rsid w:val="00406700"/>
    <w:rPr>
      <w:color w:val="605E5C"/>
      <w:shd w:val="clear" w:color="auto" w:fill="E1DFDD"/>
    </w:rPr>
  </w:style>
  <w:style w:type="paragraph" w:customStyle="1" w:styleId="Body">
    <w:name w:val="Body"/>
    <w:next w:val="Normal"/>
    <w:link w:val="BodyChar"/>
    <w:rsid w:val="00406700"/>
    <w:pPr>
      <w:spacing w:after="120" w:line="240" w:lineRule="auto"/>
    </w:pPr>
    <w:rPr>
      <w:rFonts w:ascii="Lenovo Do Regular" w:eastAsia="Times New Roman" w:hAnsi="Lenovo Do Regular" w:cs="Arial"/>
      <w:color w:val="595959"/>
      <w:sz w:val="20"/>
      <w:szCs w:val="20"/>
      <w:lang w:val="en-US"/>
    </w:rPr>
  </w:style>
  <w:style w:type="character" w:customStyle="1" w:styleId="BodyChar">
    <w:name w:val="Body Char"/>
    <w:link w:val="Body"/>
    <w:locked/>
    <w:rsid w:val="00406700"/>
    <w:rPr>
      <w:rFonts w:ascii="Lenovo Do Regular" w:eastAsia="Times New Roman" w:hAnsi="Lenovo Do Regular" w:cs="Arial"/>
      <w:color w:val="595959"/>
      <w:sz w:val="20"/>
      <w:szCs w:val="20"/>
      <w:lang w:val="en-US"/>
    </w:rPr>
  </w:style>
  <w:style w:type="paragraph" w:customStyle="1" w:styleId="subhead">
    <w:name w:val="sub head"/>
    <w:basedOn w:val="Body"/>
    <w:link w:val="subheadChar"/>
    <w:rsid w:val="00406700"/>
    <w:rPr>
      <w:rFonts w:ascii="Lenovo Do Medium" w:hAnsi="Lenovo Do Medium"/>
      <w:caps/>
      <w:color w:val="FF0000"/>
      <w:sz w:val="24"/>
      <w:szCs w:val="24"/>
    </w:rPr>
  </w:style>
  <w:style w:type="character" w:customStyle="1" w:styleId="subheadChar">
    <w:name w:val="sub head Char"/>
    <w:link w:val="subhead"/>
    <w:rsid w:val="00406700"/>
    <w:rPr>
      <w:rFonts w:ascii="Lenovo Do Medium" w:eastAsia="Times New Roman" w:hAnsi="Lenovo Do Medium" w:cs="Arial"/>
      <w:caps/>
      <w:color w:val="FF0000"/>
      <w:sz w:val="24"/>
      <w:szCs w:val="24"/>
      <w:lang w:val="en-US"/>
    </w:rPr>
  </w:style>
  <w:style w:type="paragraph" w:customStyle="1" w:styleId="Imagesintext">
    <w:name w:val="_Images_in_text"/>
    <w:basedOn w:val="Normal"/>
    <w:rsid w:val="00406700"/>
    <w:pPr>
      <w:spacing w:before="240" w:after="120" w:line="240" w:lineRule="auto"/>
    </w:pPr>
    <w:rPr>
      <w:rFonts w:ascii="Franklin Gothic Book" w:eastAsiaTheme="minorHAnsi" w:hAnsi="Franklin Gothic Book" w:cstheme="minorBidi"/>
      <w:bCs w:val="0"/>
      <w:color w:val="000000" w:themeColor="text1"/>
      <w:sz w:val="21"/>
      <w:szCs w:val="18"/>
    </w:rPr>
  </w:style>
  <w:style w:type="paragraph" w:customStyle="1" w:styleId="paragraph">
    <w:name w:val="paragraph"/>
    <w:basedOn w:val="Normal"/>
    <w:rsid w:val="00406700"/>
    <w:pPr>
      <w:spacing w:before="100" w:beforeAutospacing="1" w:after="100" w:afterAutospacing="1" w:line="240" w:lineRule="auto"/>
    </w:pPr>
    <w:rPr>
      <w:rFonts w:ascii="Times New Roman" w:hAnsi="Times New Roman" w:cs="Times New Roman"/>
      <w:bCs w:val="0"/>
      <w:sz w:val="24"/>
      <w:szCs w:val="24"/>
      <w:lang w:val="en-US"/>
    </w:rPr>
  </w:style>
  <w:style w:type="character" w:styleId="Mention">
    <w:name w:val="Mention"/>
    <w:basedOn w:val="DefaultParagraphFont"/>
    <w:uiPriority w:val="99"/>
    <w:unhideWhenUsed/>
    <w:rsid w:val="00406700"/>
    <w:rPr>
      <w:color w:val="2B579A"/>
      <w:shd w:val="clear" w:color="auto" w:fill="E1DFDD"/>
    </w:rPr>
  </w:style>
  <w:style w:type="paragraph" w:customStyle="1" w:styleId="Bullet1-Optus">
    <w:name w:val="Bullet1-Optus"/>
    <w:uiPriority w:val="2"/>
    <w:rsid w:val="00406700"/>
    <w:pPr>
      <w:numPr>
        <w:numId w:val="3"/>
      </w:numPr>
      <w:suppressAutoHyphens/>
      <w:spacing w:before="60" w:after="60" w:line="360" w:lineRule="auto"/>
    </w:pPr>
    <w:rPr>
      <w:rFonts w:ascii="Arial" w:eastAsia="Times New Roman" w:hAnsi="Arial" w:cs="Times New Roman"/>
      <w:color w:val="000000"/>
      <w:sz w:val="20"/>
      <w:szCs w:val="24"/>
      <w:lang w:eastAsia="en-AU"/>
    </w:rPr>
  </w:style>
  <w:style w:type="numbering" w:customStyle="1" w:styleId="ZZTableNumbered">
    <w:name w:val="ZZTableNumbered"/>
    <w:basedOn w:val="NoList"/>
    <w:uiPriority w:val="99"/>
    <w:rsid w:val="00406700"/>
    <w:pPr>
      <w:numPr>
        <w:numId w:val="4"/>
      </w:numPr>
    </w:pPr>
  </w:style>
  <w:style w:type="character" w:styleId="Strong">
    <w:name w:val="Strong"/>
    <w:basedOn w:val="DefaultParagraphFont"/>
    <w:uiPriority w:val="22"/>
    <w:qFormat/>
    <w:rsid w:val="00406700"/>
    <w:rPr>
      <w:b/>
      <w:bCs/>
    </w:rPr>
  </w:style>
  <w:style w:type="paragraph" w:customStyle="1" w:styleId="BulletL1">
    <w:name w:val="Bullet L1"/>
    <w:basedOn w:val="ListParagraph"/>
    <w:link w:val="BulletL1Char"/>
    <w:rsid w:val="00406700"/>
    <w:pPr>
      <w:spacing w:after="80"/>
      <w:ind w:left="714" w:hanging="357"/>
    </w:pPr>
    <w:rPr>
      <w:rFonts w:cstheme="minorHAnsi"/>
      <w:sz w:val="20"/>
      <w:szCs w:val="20"/>
      <w:lang w:val="en-US"/>
    </w:rPr>
  </w:style>
  <w:style w:type="paragraph" w:customStyle="1" w:styleId="BulletAltL1">
    <w:name w:val="Bullet Alt L1"/>
    <w:basedOn w:val="BulletL1"/>
    <w:link w:val="BulletAltL1Char"/>
    <w:rsid w:val="00406700"/>
    <w:pPr>
      <w:spacing w:after="120"/>
    </w:pPr>
    <w:rPr>
      <w:i/>
      <w:iCs/>
      <w:color w:val="7F7F7F" w:themeColor="text1" w:themeTint="80"/>
    </w:rPr>
  </w:style>
  <w:style w:type="character" w:customStyle="1" w:styleId="BulletL1Char">
    <w:name w:val="Bullet L1 Char"/>
    <w:basedOn w:val="ListParagraphChar"/>
    <w:link w:val="BulletL1"/>
    <w:rsid w:val="00406700"/>
    <w:rPr>
      <w:rFonts w:eastAsiaTheme="majorEastAsia" w:cstheme="minorHAnsi"/>
      <w:sz w:val="20"/>
      <w:szCs w:val="20"/>
      <w:lang w:val="en-US" w:eastAsia="en-AU"/>
    </w:rPr>
  </w:style>
  <w:style w:type="paragraph" w:customStyle="1" w:styleId="BulletAltL2">
    <w:name w:val="Bullet Alt L2"/>
    <w:basedOn w:val="BulletAltL1"/>
    <w:link w:val="BulletAltL2Char"/>
    <w:rsid w:val="00406700"/>
    <w:pPr>
      <w:numPr>
        <w:ilvl w:val="1"/>
        <w:numId w:val="5"/>
      </w:numPr>
    </w:pPr>
  </w:style>
  <w:style w:type="character" w:customStyle="1" w:styleId="BulletAltL1Char">
    <w:name w:val="Bullet Alt L1 Char"/>
    <w:basedOn w:val="BulletL1Char"/>
    <w:link w:val="BulletAltL1"/>
    <w:rsid w:val="00406700"/>
    <w:rPr>
      <w:rFonts w:eastAsiaTheme="majorEastAsia" w:cstheme="minorHAnsi"/>
      <w:i/>
      <w:iCs/>
      <w:color w:val="7F7F7F" w:themeColor="text1" w:themeTint="80"/>
      <w:sz w:val="20"/>
      <w:szCs w:val="20"/>
      <w:lang w:val="en-US" w:eastAsia="en-AU"/>
    </w:rPr>
  </w:style>
  <w:style w:type="character" w:customStyle="1" w:styleId="BulletAltL2Char">
    <w:name w:val="Bullet Alt L2 Char"/>
    <w:basedOn w:val="BulletAltL1Char"/>
    <w:link w:val="BulletAltL2"/>
    <w:rsid w:val="00406700"/>
    <w:rPr>
      <w:rFonts w:eastAsiaTheme="majorEastAsia" w:cstheme="minorHAnsi"/>
      <w:i/>
      <w:iCs/>
      <w:color w:val="7F7F7F" w:themeColor="text1" w:themeTint="80"/>
      <w:sz w:val="20"/>
      <w:szCs w:val="20"/>
      <w:lang w:val="en-US" w:eastAsia="en-AU"/>
    </w:rPr>
  </w:style>
  <w:style w:type="paragraph" w:customStyle="1" w:styleId="BulletL2">
    <w:name w:val="Bullet L2"/>
    <w:basedOn w:val="BulletL1"/>
    <w:link w:val="BulletL2Char"/>
    <w:rsid w:val="00406700"/>
    <w:pPr>
      <w:numPr>
        <w:ilvl w:val="1"/>
        <w:numId w:val="6"/>
      </w:numPr>
    </w:pPr>
  </w:style>
  <w:style w:type="character" w:customStyle="1" w:styleId="BulletL2Char">
    <w:name w:val="Bullet L2 Char"/>
    <w:basedOn w:val="BulletL1Char"/>
    <w:link w:val="BulletL2"/>
    <w:rsid w:val="00406700"/>
    <w:rPr>
      <w:rFonts w:eastAsiaTheme="majorEastAsia" w:cstheme="minorHAnsi"/>
      <w:sz w:val="20"/>
      <w:szCs w:val="20"/>
      <w:lang w:val="en-US" w:eastAsia="en-AU"/>
    </w:rPr>
  </w:style>
  <w:style w:type="paragraph" w:customStyle="1" w:styleId="Table-BulletL1">
    <w:name w:val="Table - Bullet L1"/>
    <w:basedOn w:val="BulletL1"/>
    <w:link w:val="Table-BulletL1Char"/>
    <w:qFormat/>
    <w:rsid w:val="00406700"/>
    <w:pPr>
      <w:ind w:left="200" w:hanging="200"/>
    </w:pPr>
    <w:rPr>
      <w:sz w:val="16"/>
      <w:szCs w:val="16"/>
    </w:rPr>
  </w:style>
  <w:style w:type="character" w:customStyle="1" w:styleId="Table-BulletL1Char">
    <w:name w:val="Table - Bullet L1 Char"/>
    <w:basedOn w:val="BulletL1Char"/>
    <w:link w:val="Table-BulletL1"/>
    <w:rsid w:val="00406700"/>
    <w:rPr>
      <w:rFonts w:eastAsiaTheme="majorEastAsia" w:cstheme="minorHAnsi"/>
      <w:sz w:val="16"/>
      <w:szCs w:val="16"/>
      <w:lang w:val="en-US" w:eastAsia="en-AU"/>
    </w:rPr>
  </w:style>
  <w:style w:type="paragraph" w:customStyle="1" w:styleId="Header-Subheading">
    <w:name w:val="Header - Subheading"/>
    <w:basedOn w:val="Normal"/>
    <w:link w:val="Header-SubheadingChar"/>
    <w:qFormat/>
    <w:rsid w:val="00406700"/>
    <w:pPr>
      <w:ind w:left="0"/>
    </w:pPr>
    <w:rPr>
      <w:b/>
      <w:bCs w:val="0"/>
      <w:sz w:val="24"/>
      <w:szCs w:val="24"/>
    </w:rPr>
  </w:style>
  <w:style w:type="paragraph" w:customStyle="1" w:styleId="Header-MainHeading">
    <w:name w:val="Header - Main Heading"/>
    <w:basedOn w:val="Normal"/>
    <w:link w:val="Header-MainHeadingChar"/>
    <w:qFormat/>
    <w:rsid w:val="00406700"/>
    <w:rPr>
      <w:b/>
      <w:bCs w:val="0"/>
      <w:noProof/>
      <w:sz w:val="32"/>
      <w:szCs w:val="32"/>
    </w:rPr>
  </w:style>
  <w:style w:type="character" w:customStyle="1" w:styleId="Header-SubheadingChar">
    <w:name w:val="Header - Subheading Char"/>
    <w:basedOn w:val="DefaultParagraphFont"/>
    <w:link w:val="Header-Subheading"/>
    <w:rsid w:val="00406700"/>
    <w:rPr>
      <w:rFonts w:eastAsiaTheme="majorEastAsia" w:cs="Century Gothic"/>
      <w:b/>
      <w:sz w:val="24"/>
      <w:szCs w:val="24"/>
    </w:rPr>
  </w:style>
  <w:style w:type="character" w:customStyle="1" w:styleId="Header-MainHeadingChar">
    <w:name w:val="Header - Main Heading Char"/>
    <w:basedOn w:val="DefaultParagraphFont"/>
    <w:link w:val="Header-MainHeading"/>
    <w:rsid w:val="00406700"/>
    <w:rPr>
      <w:rFonts w:eastAsiaTheme="majorEastAsia" w:cs="Century Gothic"/>
      <w:b/>
      <w:noProof/>
      <w:sz w:val="32"/>
      <w:szCs w:val="32"/>
    </w:rPr>
  </w:style>
  <w:style w:type="paragraph" w:customStyle="1" w:styleId="Non-TOCHeading">
    <w:name w:val="Non-TOC Heading"/>
    <w:basedOn w:val="Normal"/>
    <w:link w:val="Non-TOCHeadingChar"/>
    <w:qFormat/>
    <w:rsid w:val="00406700"/>
    <w:rPr>
      <w:b/>
      <w:bCs w:val="0"/>
      <w:color w:val="E1251B"/>
      <w:sz w:val="32"/>
      <w:szCs w:val="32"/>
    </w:rPr>
  </w:style>
  <w:style w:type="character" w:customStyle="1" w:styleId="Non-TOCHeadingChar">
    <w:name w:val="Non-TOC Heading Char"/>
    <w:basedOn w:val="DefaultParagraphFont"/>
    <w:link w:val="Non-TOCHeading"/>
    <w:rsid w:val="00406700"/>
    <w:rPr>
      <w:rFonts w:eastAsiaTheme="majorEastAsia" w:cs="Century Gothic"/>
      <w:b/>
      <w:color w:val="E1251B"/>
      <w:sz w:val="32"/>
      <w:szCs w:val="32"/>
    </w:rPr>
  </w:style>
  <w:style w:type="paragraph" w:customStyle="1" w:styleId="Cover-L1">
    <w:name w:val="Cover - L1"/>
    <w:basedOn w:val="Normal"/>
    <w:link w:val="Cover-L1Char"/>
    <w:qFormat/>
    <w:rsid w:val="00406700"/>
    <w:pPr>
      <w:jc w:val="right"/>
    </w:pPr>
    <w:rPr>
      <w:b/>
      <w:bCs w:val="0"/>
      <w:color w:val="E1251B"/>
      <w:sz w:val="72"/>
      <w:szCs w:val="72"/>
    </w:rPr>
  </w:style>
  <w:style w:type="paragraph" w:customStyle="1" w:styleId="Cover-L2">
    <w:name w:val="Cover - L2"/>
    <w:basedOn w:val="Normal"/>
    <w:link w:val="Cover-L2Char"/>
    <w:qFormat/>
    <w:rsid w:val="00406700"/>
    <w:pPr>
      <w:jc w:val="right"/>
    </w:pPr>
    <w:rPr>
      <w:b/>
      <w:bCs w:val="0"/>
      <w:sz w:val="40"/>
      <w:szCs w:val="40"/>
    </w:rPr>
  </w:style>
  <w:style w:type="character" w:customStyle="1" w:styleId="Cover-L1Char">
    <w:name w:val="Cover - L1 Char"/>
    <w:basedOn w:val="DefaultParagraphFont"/>
    <w:link w:val="Cover-L1"/>
    <w:rsid w:val="00406700"/>
    <w:rPr>
      <w:rFonts w:eastAsiaTheme="majorEastAsia" w:cs="Century Gothic"/>
      <w:b/>
      <w:color w:val="E1251B"/>
      <w:sz w:val="72"/>
      <w:szCs w:val="72"/>
    </w:rPr>
  </w:style>
  <w:style w:type="character" w:customStyle="1" w:styleId="Cover-L2Char">
    <w:name w:val="Cover - L2 Char"/>
    <w:basedOn w:val="DefaultParagraphFont"/>
    <w:link w:val="Cover-L2"/>
    <w:rsid w:val="00406700"/>
    <w:rPr>
      <w:rFonts w:eastAsiaTheme="majorEastAsia" w:cs="Century Gothic"/>
      <w:b/>
      <w:sz w:val="40"/>
      <w:szCs w:val="40"/>
    </w:rPr>
  </w:style>
  <w:style w:type="character" w:customStyle="1" w:styleId="D3ListBullet1Char">
    <w:name w:val="D3List Bullet 1 Char"/>
    <w:basedOn w:val="DefaultParagraphFont"/>
    <w:link w:val="D3ListBullet1"/>
    <w:locked/>
    <w:rsid w:val="00406700"/>
    <w:rPr>
      <w:rFonts w:ascii="Arial" w:eastAsiaTheme="minorHAnsi" w:hAnsi="Arial" w:cs="Arial"/>
      <w:bCs/>
    </w:rPr>
  </w:style>
  <w:style w:type="paragraph" w:customStyle="1" w:styleId="D3ListBullet1">
    <w:name w:val="D3List Bullet 1"/>
    <w:basedOn w:val="Normal"/>
    <w:link w:val="D3ListBullet1Char"/>
    <w:qFormat/>
    <w:rsid w:val="00406700"/>
    <w:pPr>
      <w:numPr>
        <w:numId w:val="7"/>
      </w:numPr>
      <w:spacing w:before="60" w:after="60" w:line="240" w:lineRule="auto"/>
    </w:pPr>
    <w:rPr>
      <w:rFonts w:ascii="Arial" w:eastAsiaTheme="minorHAnsi" w:hAnsi="Arial" w:cs="Arial"/>
      <w:szCs w:val="22"/>
    </w:rPr>
  </w:style>
  <w:style w:type="table" w:styleId="ListTable4-Accent1">
    <w:name w:val="List Table 4 Accent 1"/>
    <w:basedOn w:val="TableNormal"/>
    <w:uiPriority w:val="49"/>
    <w:rsid w:val="00406700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L1BulletChar">
    <w:name w:val="L1 Bullet Char"/>
    <w:basedOn w:val="DefaultParagraphFont"/>
    <w:link w:val="L1Bullet"/>
    <w:locked/>
    <w:rsid w:val="00406700"/>
    <w:rPr>
      <w:rFonts w:eastAsiaTheme="majorEastAsia" w:cstheme="minorHAnsi"/>
      <w:szCs w:val="20"/>
      <w:lang w:val="en-US" w:eastAsia="en-AU"/>
    </w:rPr>
  </w:style>
  <w:style w:type="paragraph" w:customStyle="1" w:styleId="L1Bullet">
    <w:name w:val="L1 Bullet"/>
    <w:basedOn w:val="BulletL1"/>
    <w:link w:val="L1BulletChar"/>
    <w:qFormat/>
    <w:rsid w:val="00406700"/>
    <w:pPr>
      <w:numPr>
        <w:numId w:val="9"/>
      </w:numPr>
      <w:spacing w:after="240"/>
    </w:pPr>
    <w:rPr>
      <w:sz w:val="22"/>
    </w:rPr>
  </w:style>
  <w:style w:type="paragraph" w:customStyle="1" w:styleId="L2Bullet">
    <w:name w:val="L2 Bullet"/>
    <w:basedOn w:val="L1Bullet"/>
    <w:qFormat/>
    <w:rsid w:val="00406700"/>
    <w:pPr>
      <w:numPr>
        <w:ilvl w:val="1"/>
        <w:numId w:val="8"/>
      </w:numPr>
      <w:spacing w:before="40" w:after="80"/>
      <w:ind w:left="1434" w:hanging="357"/>
    </w:pPr>
  </w:style>
  <w:style w:type="character" w:customStyle="1" w:styleId="TblTextChar">
    <w:name w:val="Tbl Text Char"/>
    <w:basedOn w:val="DefaultParagraphFont"/>
    <w:link w:val="TblText"/>
    <w:locked/>
    <w:rsid w:val="00406700"/>
    <w:rPr>
      <w:rFonts w:ascii="Calibri" w:eastAsiaTheme="majorEastAsia" w:hAnsi="Calibri" w:cs="Century Gothic"/>
      <w:bCs/>
      <w:sz w:val="20"/>
      <w:szCs w:val="20"/>
      <w:lang w:val="en-US"/>
    </w:rPr>
  </w:style>
  <w:style w:type="paragraph" w:customStyle="1" w:styleId="TblText">
    <w:name w:val="Tbl Text"/>
    <w:basedOn w:val="Normal"/>
    <w:link w:val="TblTextChar"/>
    <w:qFormat/>
    <w:rsid w:val="00406700"/>
    <w:pPr>
      <w:spacing w:line="240" w:lineRule="auto"/>
    </w:pPr>
    <w:rPr>
      <w:rFonts w:ascii="Calibri" w:hAnsi="Calibri"/>
      <w:sz w:val="20"/>
      <w:lang w:val="en-US"/>
    </w:rPr>
  </w:style>
  <w:style w:type="character" w:customStyle="1" w:styleId="TblB1Char">
    <w:name w:val="Tbl B1 Char"/>
    <w:basedOn w:val="DefaultParagraphFont"/>
    <w:link w:val="TblB1"/>
    <w:locked/>
    <w:rsid w:val="00406700"/>
    <w:rPr>
      <w:rFonts w:eastAsiaTheme="majorEastAsia" w:cstheme="minorHAnsi"/>
      <w:sz w:val="18"/>
      <w:szCs w:val="18"/>
      <w:lang w:val="en-US" w:eastAsia="en-AU"/>
    </w:rPr>
  </w:style>
  <w:style w:type="paragraph" w:customStyle="1" w:styleId="TblB1">
    <w:name w:val="Tbl B1"/>
    <w:basedOn w:val="L2Bullet"/>
    <w:link w:val="TblB1Char"/>
    <w:qFormat/>
    <w:rsid w:val="00406700"/>
    <w:pPr>
      <w:numPr>
        <w:ilvl w:val="0"/>
      </w:numPr>
    </w:pPr>
    <w:rPr>
      <w:sz w:val="18"/>
      <w:szCs w:val="18"/>
    </w:rPr>
  </w:style>
  <w:style w:type="character" w:styleId="PlaceholderText">
    <w:name w:val="Placeholder Text"/>
    <w:basedOn w:val="DefaultParagraphFont"/>
    <w:uiPriority w:val="99"/>
    <w:rsid w:val="00406700"/>
    <w:rPr>
      <w:color w:val="808080"/>
    </w:rPr>
  </w:style>
  <w:style w:type="paragraph" w:customStyle="1" w:styleId="Cover-L3">
    <w:name w:val="Cover - L3"/>
    <w:basedOn w:val="Cover-L2"/>
    <w:link w:val="Cover-L3Char"/>
    <w:qFormat/>
    <w:rsid w:val="00406700"/>
    <w:rPr>
      <w:sz w:val="28"/>
      <w:szCs w:val="28"/>
    </w:rPr>
  </w:style>
  <w:style w:type="character" w:customStyle="1" w:styleId="Cover-L3Char">
    <w:name w:val="Cover - L3 Char"/>
    <w:basedOn w:val="Cover-L2Char"/>
    <w:link w:val="Cover-L3"/>
    <w:rsid w:val="00406700"/>
    <w:rPr>
      <w:rFonts w:eastAsiaTheme="majorEastAsia" w:cs="Century Gothic"/>
      <w:b/>
      <w:sz w:val="28"/>
      <w:szCs w:val="28"/>
    </w:rPr>
  </w:style>
  <w:style w:type="paragraph" w:customStyle="1" w:styleId="Bullet1">
    <w:name w:val="Bullet 1"/>
    <w:basedOn w:val="ListParagraph"/>
    <w:link w:val="Bullet1Char"/>
    <w:rsid w:val="00406700"/>
    <w:pPr>
      <w:spacing w:before="80"/>
      <w:ind w:left="993" w:hanging="284"/>
    </w:pPr>
    <w:rPr>
      <w:rFonts w:cstheme="minorHAnsi"/>
      <w:color w:val="000000" w:themeColor="text1"/>
      <w:lang w:val="en-US"/>
    </w:rPr>
  </w:style>
  <w:style w:type="character" w:customStyle="1" w:styleId="Bullet1Char">
    <w:name w:val="Bullet 1 Char"/>
    <w:basedOn w:val="ListParagraphChar"/>
    <w:link w:val="Bullet1"/>
    <w:rsid w:val="00406700"/>
    <w:rPr>
      <w:rFonts w:eastAsiaTheme="majorEastAsia" w:cstheme="minorHAnsi"/>
      <w:color w:val="000000" w:themeColor="text1"/>
      <w:szCs w:val="24"/>
      <w:lang w:val="en-US" w:eastAsia="en-AU"/>
    </w:rPr>
  </w:style>
  <w:style w:type="paragraph" w:customStyle="1" w:styleId="Underlined">
    <w:name w:val="Underlined"/>
    <w:basedOn w:val="Normal"/>
    <w:link w:val="UnderlinedChar"/>
    <w:rsid w:val="00406700"/>
    <w:pPr>
      <w:spacing w:line="240" w:lineRule="auto"/>
      <w:ind w:left="360"/>
    </w:pPr>
    <w:rPr>
      <w:rFonts w:ascii="Calibri" w:hAnsi="Calibri"/>
      <w:u w:val="single"/>
      <w:lang w:val="en-US"/>
    </w:rPr>
  </w:style>
  <w:style w:type="character" w:customStyle="1" w:styleId="UnderlinedChar">
    <w:name w:val="Underlined Char"/>
    <w:basedOn w:val="DefaultParagraphFont"/>
    <w:link w:val="Underlined"/>
    <w:rsid w:val="00406700"/>
    <w:rPr>
      <w:rFonts w:ascii="Calibri" w:eastAsiaTheme="majorEastAsia" w:hAnsi="Calibri" w:cs="Century Gothic"/>
      <w:bCs/>
      <w:szCs w:val="20"/>
      <w:u w:val="single"/>
      <w:lang w:val="en-US"/>
    </w:rPr>
  </w:style>
  <w:style w:type="paragraph" w:customStyle="1" w:styleId="TblHeader">
    <w:name w:val="Tbl Header"/>
    <w:basedOn w:val="Normal"/>
    <w:link w:val="TblHeaderChar"/>
    <w:qFormat/>
    <w:rsid w:val="00406700"/>
    <w:pPr>
      <w:ind w:left="0"/>
    </w:pPr>
    <w:rPr>
      <w:rFonts w:cstheme="minorHAnsi"/>
      <w:b/>
      <w:color w:val="FFFFFF" w:themeColor="background1"/>
      <w:szCs w:val="24"/>
    </w:rPr>
  </w:style>
  <w:style w:type="character" w:customStyle="1" w:styleId="TblHeaderChar">
    <w:name w:val="Tbl Header Char"/>
    <w:basedOn w:val="DefaultParagraphFont"/>
    <w:link w:val="TblHeader"/>
    <w:rsid w:val="00406700"/>
    <w:rPr>
      <w:rFonts w:eastAsiaTheme="majorEastAsia" w:cstheme="minorHAnsi"/>
      <w:b/>
      <w:bCs/>
      <w:color w:val="FFFFFF" w:themeColor="background1"/>
      <w:szCs w:val="24"/>
    </w:rPr>
  </w:style>
  <w:style w:type="paragraph" w:customStyle="1" w:styleId="BulletList1">
    <w:name w:val="Bullet List 1"/>
    <w:basedOn w:val="BodyText"/>
    <w:link w:val="BulletList1Char"/>
    <w:qFormat/>
    <w:rsid w:val="00406700"/>
    <w:pPr>
      <w:numPr>
        <w:numId w:val="10"/>
      </w:numPr>
      <w:spacing w:before="120" w:after="120" w:line="240" w:lineRule="auto"/>
    </w:pPr>
    <w:rPr>
      <w:rFonts w:eastAsiaTheme="minorHAnsi" w:cstheme="minorBidi"/>
      <w:bCs w:val="0"/>
      <w:color w:val="000000" w:themeColor="text1"/>
      <w:szCs w:val="22"/>
    </w:rPr>
  </w:style>
  <w:style w:type="character" w:customStyle="1" w:styleId="BulletList1Char">
    <w:name w:val="Bullet List 1 Char"/>
    <w:basedOn w:val="DefaultParagraphFont"/>
    <w:link w:val="BulletList1"/>
    <w:rsid w:val="00406700"/>
    <w:rPr>
      <w:rFonts w:eastAsiaTheme="minorHAnsi"/>
      <w:color w:val="000000" w:themeColor="text1"/>
    </w:rPr>
  </w:style>
  <w:style w:type="table" w:customStyle="1" w:styleId="TableNormal1">
    <w:name w:val="Table Normal1"/>
    <w:uiPriority w:val="2"/>
    <w:semiHidden/>
    <w:unhideWhenUsed/>
    <w:qFormat/>
    <w:rsid w:val="0040670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ListTable4-Accent2">
    <w:name w:val="List Table 4 Accent 2"/>
    <w:basedOn w:val="TableNormal"/>
    <w:uiPriority w:val="49"/>
    <w:rsid w:val="00406700"/>
    <w:pPr>
      <w:spacing w:after="0" w:line="240" w:lineRule="auto"/>
    </w:pPr>
    <w:rPr>
      <w:sz w:val="16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  <w:tblCellMar>
        <w:left w:w="0" w:type="dxa"/>
        <w:right w:w="0" w:type="dxa"/>
      </w:tblCellMar>
    </w:tblPr>
    <w:tcPr>
      <w:vAlign w:val="center"/>
    </w:tcPr>
    <w:tblStylePr w:type="firstRow">
      <w:rPr>
        <w:rFonts w:ascii="Calibri" w:hAnsi="Calibri"/>
        <w:b/>
        <w:bCs/>
        <w:color w:val="FFFFFF" w:themeColor="background1"/>
        <w:sz w:val="16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Index1">
    <w:name w:val="index 1"/>
    <w:basedOn w:val="Normal"/>
    <w:next w:val="Normal"/>
    <w:autoRedefine/>
    <w:uiPriority w:val="99"/>
    <w:unhideWhenUsed/>
    <w:rsid w:val="00406700"/>
    <w:pPr>
      <w:ind w:left="220" w:hanging="220"/>
    </w:pPr>
    <w:rPr>
      <w:rFonts w:cstheme="minorHAnsi"/>
      <w:bCs w:val="0"/>
      <w:sz w:val="18"/>
      <w:szCs w:val="18"/>
    </w:rPr>
  </w:style>
  <w:style w:type="paragraph" w:styleId="Index2">
    <w:name w:val="index 2"/>
    <w:basedOn w:val="Normal"/>
    <w:next w:val="Normal"/>
    <w:autoRedefine/>
    <w:uiPriority w:val="99"/>
    <w:unhideWhenUsed/>
    <w:rsid w:val="00406700"/>
    <w:pPr>
      <w:ind w:left="440" w:hanging="220"/>
    </w:pPr>
    <w:rPr>
      <w:rFonts w:cstheme="minorHAnsi"/>
      <w:bCs w:val="0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406700"/>
    <w:pPr>
      <w:ind w:left="660" w:hanging="220"/>
    </w:pPr>
    <w:rPr>
      <w:rFonts w:cstheme="minorHAnsi"/>
      <w:bCs w:val="0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406700"/>
    <w:pPr>
      <w:ind w:left="880" w:hanging="220"/>
    </w:pPr>
    <w:rPr>
      <w:rFonts w:cstheme="minorHAnsi"/>
      <w:bCs w:val="0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406700"/>
    <w:pPr>
      <w:ind w:left="1100" w:hanging="220"/>
    </w:pPr>
    <w:rPr>
      <w:rFonts w:cstheme="minorHAnsi"/>
      <w:bCs w:val="0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406700"/>
    <w:pPr>
      <w:ind w:left="1320" w:hanging="220"/>
    </w:pPr>
    <w:rPr>
      <w:rFonts w:cstheme="minorHAnsi"/>
      <w:bCs w:val="0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406700"/>
    <w:pPr>
      <w:ind w:left="1540" w:hanging="220"/>
    </w:pPr>
    <w:rPr>
      <w:rFonts w:cstheme="minorHAnsi"/>
      <w:bCs w:val="0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406700"/>
    <w:pPr>
      <w:ind w:left="1760" w:hanging="220"/>
    </w:pPr>
    <w:rPr>
      <w:rFonts w:cstheme="minorHAnsi"/>
      <w:bCs w:val="0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406700"/>
    <w:pPr>
      <w:ind w:left="1980" w:hanging="220"/>
    </w:pPr>
    <w:rPr>
      <w:rFonts w:cstheme="minorHAnsi"/>
      <w:bCs w:val="0"/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406700"/>
    <w:pPr>
      <w:spacing w:before="240" w:after="120"/>
      <w:ind w:left="140"/>
    </w:pPr>
    <w:rPr>
      <w:rFonts w:asciiTheme="majorHAnsi" w:hAnsiTheme="majorHAnsi"/>
      <w:b/>
      <w:sz w:val="28"/>
      <w:szCs w:val="28"/>
    </w:rPr>
  </w:style>
  <w:style w:type="character" w:customStyle="1" w:styleId="CaptionChar">
    <w:name w:val="Caption Char"/>
    <w:aliases w:val="cp Char,Caption for Images Char"/>
    <w:basedOn w:val="DefaultParagraphFont"/>
    <w:link w:val="Caption"/>
    <w:uiPriority w:val="22"/>
    <w:locked/>
    <w:rsid w:val="00406700"/>
    <w:rPr>
      <w:rFonts w:eastAsiaTheme="majorEastAsia" w:cs="Century Gothic"/>
      <w:bCs/>
      <w:i/>
      <w:iCs/>
      <w:color w:val="000000" w:themeColor="text1"/>
      <w:sz w:val="16"/>
      <w:szCs w:val="16"/>
    </w:rPr>
  </w:style>
  <w:style w:type="paragraph" w:customStyle="1" w:styleId="BodyText1">
    <w:name w:val="Body Text 1"/>
    <w:basedOn w:val="BodyText"/>
    <w:qFormat/>
    <w:rsid w:val="00406700"/>
    <w:pPr>
      <w:spacing w:before="120" w:after="120" w:line="240" w:lineRule="auto"/>
      <w:ind w:left="0"/>
    </w:pPr>
    <w:rPr>
      <w:rFonts w:ascii="Arial" w:eastAsia="Times New Roman" w:hAnsi="Arial" w:cs="Arial"/>
      <w:bCs w:val="0"/>
      <w:sz w:val="20"/>
      <w:lang w:val="en-US"/>
    </w:rPr>
  </w:style>
  <w:style w:type="paragraph" w:customStyle="1" w:styleId="PSETableCustom-TBL-BR-2">
    <w:name w:val="PSETableCustom-TBL-BR-2"/>
    <w:rsid w:val="00406700"/>
    <w:pPr>
      <w:spacing w:before="120" w:after="12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BodyText1-TBL-BR-2">
    <w:name w:val="BodyText1-TBL-BR-2"/>
    <w:rsid w:val="00406700"/>
    <w:pPr>
      <w:spacing w:before="120" w:after="12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BulletList1Indent">
    <w:name w:val="Bullet List 1 (Indent)"/>
    <w:basedOn w:val="Normal"/>
    <w:qFormat/>
    <w:rsid w:val="00406700"/>
    <w:pPr>
      <w:numPr>
        <w:numId w:val="11"/>
      </w:numPr>
      <w:spacing w:before="120" w:after="120" w:line="240" w:lineRule="auto"/>
      <w:ind w:left="720"/>
    </w:pPr>
    <w:rPr>
      <w:rFonts w:ascii="Arial" w:eastAsia="Times New Roman" w:hAnsi="Arial" w:cs="Arial"/>
      <w:bCs w:val="0"/>
      <w:sz w:val="20"/>
      <w:lang w:val="en-GB"/>
    </w:rPr>
  </w:style>
  <w:style w:type="character" w:customStyle="1" w:styleId="Bold-TBL-BR-2">
    <w:name w:val="Bold-TBL-BR-2"/>
    <w:rsid w:val="00406700"/>
    <w:rPr>
      <w:rFonts w:ascii="Times New Roman" w:hAnsi="Times New Roman" w:cs="Times New Roman" w:hint="default"/>
      <w:b/>
      <w:bCs w:val="0"/>
    </w:rPr>
  </w:style>
  <w:style w:type="paragraph" w:customStyle="1" w:styleId="TableHeading">
    <w:name w:val="Table Heading"/>
    <w:basedOn w:val="Normal"/>
    <w:uiPriority w:val="13"/>
    <w:qFormat/>
    <w:rsid w:val="00406700"/>
    <w:pPr>
      <w:spacing w:before="60" w:after="60" w:line="262" w:lineRule="auto"/>
      <w:ind w:left="0"/>
    </w:pPr>
    <w:rPr>
      <w:rFonts w:eastAsiaTheme="minorHAnsi" w:cstheme="minorBidi"/>
      <w:b/>
      <w:bCs w:val="0"/>
      <w:color w:val="FFFFFF" w:themeColor="background1"/>
      <w:szCs w:val="18"/>
      <w:lang w:val="en-GB"/>
    </w:rPr>
  </w:style>
  <w:style w:type="paragraph" w:customStyle="1" w:styleId="TableText">
    <w:name w:val="Table Text"/>
    <w:basedOn w:val="Normal"/>
    <w:link w:val="TableTextChar"/>
    <w:uiPriority w:val="14"/>
    <w:qFormat/>
    <w:rsid w:val="00406700"/>
    <w:pPr>
      <w:spacing w:before="60" w:after="60" w:line="262" w:lineRule="auto"/>
      <w:ind w:left="0"/>
    </w:pPr>
    <w:rPr>
      <w:rFonts w:eastAsiaTheme="minorHAnsi" w:cstheme="minorBidi"/>
      <w:spacing w:val="-1"/>
      <w:sz w:val="20"/>
      <w:szCs w:val="18"/>
      <w:lang w:val="en-GB"/>
    </w:rPr>
  </w:style>
  <w:style w:type="paragraph" w:customStyle="1" w:styleId="ExecSumHeading3">
    <w:name w:val="Exec Sum Heading 3"/>
    <w:basedOn w:val="Normal"/>
    <w:qFormat/>
    <w:rsid w:val="00406700"/>
    <w:pPr>
      <w:spacing w:before="200" w:after="120" w:line="240" w:lineRule="auto"/>
      <w:ind w:left="0"/>
    </w:pPr>
    <w:rPr>
      <w:rFonts w:eastAsiaTheme="minorHAnsi" w:cstheme="minorBidi"/>
      <w:b/>
      <w:bCs w:val="0"/>
      <w:caps/>
      <w:color w:val="4F81BD" w:themeColor="accent1"/>
      <w:sz w:val="20"/>
      <w:lang w:val="en-GB"/>
    </w:rPr>
  </w:style>
  <w:style w:type="table" w:styleId="ListTable3-Accent2">
    <w:name w:val="List Table 3 Accent 2"/>
    <w:basedOn w:val="TableNormal"/>
    <w:uiPriority w:val="48"/>
    <w:rsid w:val="00406700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406700"/>
    <w:rPr>
      <w:color w:val="800080" w:themeColor="followedHyperlink"/>
      <w:u w:val="single"/>
    </w:rPr>
  </w:style>
  <w:style w:type="paragraph" w:customStyle="1" w:styleId="VMTSTD">
    <w:name w:val="VMT STD"/>
    <w:basedOn w:val="Normal"/>
    <w:link w:val="VMTSTDChar"/>
    <w:qFormat/>
    <w:rsid w:val="00406700"/>
    <w:pPr>
      <w:spacing w:after="240" w:line="360" w:lineRule="auto"/>
      <w:ind w:left="0"/>
    </w:pPr>
    <w:rPr>
      <w:rFonts w:ascii="Lato" w:eastAsia="Calibri" w:hAnsi="Lato" w:cs="Arial"/>
      <w:bCs w:val="0"/>
      <w:snapToGrid w:val="0"/>
      <w:color w:val="262626"/>
      <w:sz w:val="20"/>
      <w:lang w:eastAsia="en-AU"/>
    </w:rPr>
  </w:style>
  <w:style w:type="character" w:customStyle="1" w:styleId="VMTSTDChar">
    <w:name w:val="VMT STD Char"/>
    <w:link w:val="VMTSTD"/>
    <w:rsid w:val="00406700"/>
    <w:rPr>
      <w:rFonts w:ascii="Lato" w:eastAsia="Calibri" w:hAnsi="Lato" w:cs="Arial"/>
      <w:snapToGrid w:val="0"/>
      <w:color w:val="262626"/>
      <w:sz w:val="20"/>
      <w:szCs w:val="20"/>
      <w:lang w:eastAsia="en-AU"/>
    </w:rPr>
  </w:style>
  <w:style w:type="paragraph" w:customStyle="1" w:styleId="VMTTableText">
    <w:name w:val="VMT Table Text"/>
    <w:basedOn w:val="VMTSTD"/>
    <w:link w:val="VMTTableTextChar"/>
    <w:uiPriority w:val="12"/>
    <w:qFormat/>
    <w:rsid w:val="00406700"/>
    <w:pPr>
      <w:spacing w:after="0" w:line="240" w:lineRule="auto"/>
    </w:pPr>
  </w:style>
  <w:style w:type="character" w:customStyle="1" w:styleId="VMTTableTextChar">
    <w:name w:val="VMT Table Text Char"/>
    <w:basedOn w:val="VMTSTDChar"/>
    <w:link w:val="VMTTableText"/>
    <w:uiPriority w:val="12"/>
    <w:rsid w:val="00406700"/>
    <w:rPr>
      <w:rFonts w:ascii="Lato" w:eastAsia="Calibri" w:hAnsi="Lato" w:cs="Arial"/>
      <w:snapToGrid w:val="0"/>
      <w:color w:val="262626"/>
      <w:sz w:val="20"/>
      <w:szCs w:val="20"/>
      <w:lang w:eastAsia="en-AU"/>
    </w:rPr>
  </w:style>
  <w:style w:type="table" w:styleId="GridTable4-Accent2">
    <w:name w:val="Grid Table 4 Accent 2"/>
    <w:basedOn w:val="TableNormal"/>
    <w:uiPriority w:val="49"/>
    <w:rsid w:val="00406700"/>
    <w:pPr>
      <w:spacing w:after="0" w:line="240" w:lineRule="auto"/>
    </w:pPr>
    <w:rPr>
      <w:sz w:val="18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pPr>
        <w:jc w:val="left"/>
      </w:pPr>
      <w:rPr>
        <w:rFonts w:asciiTheme="minorHAnsi" w:hAnsiTheme="minorHAnsi"/>
        <w:b/>
        <w:bCs/>
        <w:i w:val="0"/>
        <w:color w:val="FFFFFF" w:themeColor="background1"/>
        <w:sz w:val="18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  <w:vAlign w:val="center"/>
      </w:tcPr>
    </w:tblStylePr>
    <w:tblStylePr w:type="lastRow">
      <w:rPr>
        <w:b w:val="0"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5Dark-Accent2">
    <w:name w:val="Grid Table 5 Dark Accent 2"/>
    <w:basedOn w:val="TableNormal"/>
    <w:uiPriority w:val="50"/>
    <w:rsid w:val="0040670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paragraph" w:styleId="Revision">
    <w:name w:val="Revision"/>
    <w:hidden/>
    <w:uiPriority w:val="99"/>
    <w:rsid w:val="00406700"/>
    <w:pPr>
      <w:spacing w:after="0" w:line="240" w:lineRule="auto"/>
    </w:pPr>
    <w:rPr>
      <w:rFonts w:eastAsiaTheme="majorEastAsia" w:cs="Century Gothic"/>
      <w:bCs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06700"/>
    <w:rPr>
      <w:rFonts w:ascii="Courier New" w:eastAsia="Times New Roman" w:hAnsi="Courier New" w:cs="Courier New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406700"/>
    <w:rPr>
      <w:rFonts w:asciiTheme="majorHAnsi" w:eastAsiaTheme="majorEastAsia" w:hAnsiTheme="majorHAnsi" w:cstheme="majorBidi"/>
      <w:bCs/>
      <w:color w:val="243F60" w:themeColor="accent1" w:themeShade="7F"/>
      <w:szCs w:val="20"/>
    </w:rPr>
  </w:style>
  <w:style w:type="paragraph" w:styleId="ListBullet2">
    <w:name w:val="List Bullet 2"/>
    <w:uiPriority w:val="4"/>
    <w:qFormat/>
    <w:rsid w:val="00406700"/>
    <w:pPr>
      <w:numPr>
        <w:numId w:val="12"/>
      </w:numPr>
      <w:spacing w:after="60" w:line="240" w:lineRule="auto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Note">
    <w:name w:val="Note"/>
    <w:basedOn w:val="BodyText"/>
    <w:next w:val="BodyText"/>
    <w:qFormat/>
    <w:rsid w:val="00406700"/>
    <w:pPr>
      <w:numPr>
        <w:ilvl w:val="8"/>
        <w:numId w:val="13"/>
      </w:numPr>
      <w:tabs>
        <w:tab w:val="left" w:pos="720"/>
      </w:tabs>
      <w:spacing w:before="120" w:after="120" w:line="220" w:lineRule="exact"/>
    </w:pPr>
    <w:rPr>
      <w:rFonts w:ascii="Arial" w:eastAsia="Times New Roman" w:hAnsi="Arial" w:cs="Times New Roman"/>
      <w:bCs w:val="0"/>
      <w:sz w:val="20"/>
      <w:szCs w:val="22"/>
      <w:lang w:val="en-US"/>
    </w:rPr>
  </w:style>
  <w:style w:type="character" w:customStyle="1" w:styleId="TableTextChar">
    <w:name w:val="Table Text Char"/>
    <w:basedOn w:val="DefaultParagraphFont"/>
    <w:link w:val="TableText"/>
    <w:uiPriority w:val="14"/>
    <w:rsid w:val="00406700"/>
    <w:rPr>
      <w:rFonts w:eastAsiaTheme="minorHAnsi"/>
      <w:bCs/>
      <w:spacing w:val="-1"/>
      <w:sz w:val="20"/>
      <w:szCs w:val="18"/>
      <w:lang w:val="en-GB"/>
    </w:rPr>
  </w:style>
  <w:style w:type="paragraph" w:customStyle="1" w:styleId="CaptionforTables">
    <w:name w:val="Caption for Tables"/>
    <w:next w:val="Normal"/>
    <w:link w:val="CaptionforTablesChar"/>
    <w:qFormat/>
    <w:rsid w:val="00406700"/>
    <w:pPr>
      <w:keepNext/>
      <w:spacing w:before="200" w:after="80" w:line="240" w:lineRule="auto"/>
    </w:pPr>
    <w:rPr>
      <w:rFonts w:ascii="Arial" w:eastAsia="Times New Roman" w:hAnsi="Arial" w:cs="Times New Roman"/>
      <w:b/>
      <w:bCs/>
      <w:sz w:val="16"/>
      <w:szCs w:val="18"/>
      <w:lang w:val="en-US"/>
    </w:rPr>
  </w:style>
  <w:style w:type="paragraph" w:styleId="ListBullet">
    <w:name w:val="List Bullet"/>
    <w:basedOn w:val="Normal"/>
    <w:uiPriority w:val="4"/>
    <w:unhideWhenUsed/>
    <w:qFormat/>
    <w:rsid w:val="00406700"/>
    <w:pPr>
      <w:numPr>
        <w:numId w:val="14"/>
      </w:numPr>
      <w:contextualSpacing/>
    </w:pPr>
  </w:style>
  <w:style w:type="paragraph" w:customStyle="1" w:styleId="Note2">
    <w:name w:val="Note 2"/>
    <w:next w:val="BodyText"/>
    <w:qFormat/>
    <w:rsid w:val="00406700"/>
    <w:pPr>
      <w:numPr>
        <w:numId w:val="15"/>
      </w:numPr>
      <w:spacing w:before="120" w:after="120" w:line="220" w:lineRule="exact"/>
      <w:ind w:left="1080" w:hanging="720"/>
    </w:pPr>
    <w:rPr>
      <w:rFonts w:ascii="Arial" w:eastAsia="Times New Roman" w:hAnsi="Arial" w:cs="Times New Roman"/>
      <w:sz w:val="20"/>
      <w:lang w:val="en-US"/>
    </w:rPr>
  </w:style>
  <w:style w:type="paragraph" w:customStyle="1" w:styleId="BodyIndent">
    <w:name w:val="Body Indent"/>
    <w:basedOn w:val="ListNumber"/>
    <w:qFormat/>
    <w:rsid w:val="00406700"/>
    <w:pPr>
      <w:spacing w:before="80" w:after="60" w:line="240" w:lineRule="auto"/>
      <w:ind w:firstLine="0"/>
      <w:contextualSpacing w:val="0"/>
    </w:pPr>
    <w:rPr>
      <w:rFonts w:ascii="Arial" w:eastAsia="Times New Roman" w:hAnsi="Arial" w:cs="Times New Roman"/>
      <w:bCs w:val="0"/>
      <w:sz w:val="20"/>
      <w:lang w:val="en-US"/>
    </w:rPr>
  </w:style>
  <w:style w:type="character" w:customStyle="1" w:styleId="ConsoleText">
    <w:name w:val="Console Text"/>
    <w:basedOn w:val="BodyTextChar"/>
    <w:uiPriority w:val="1"/>
    <w:qFormat/>
    <w:rsid w:val="00406700"/>
    <w:rPr>
      <w:rFonts w:ascii="Courier New" w:eastAsiaTheme="majorEastAsia" w:hAnsi="Courier New" w:cs="Century Gothic"/>
      <w:bCs w:val="0"/>
      <w:position w:val="0"/>
      <w:szCs w:val="24"/>
      <w:lang w:val="en-US" w:eastAsia="en-US" w:bidi="ar-SA"/>
    </w:rPr>
  </w:style>
  <w:style w:type="character" w:customStyle="1" w:styleId="BodyTextBold">
    <w:name w:val="Body Text Bold"/>
    <w:basedOn w:val="BodyTextChar"/>
    <w:qFormat/>
    <w:rsid w:val="00406700"/>
    <w:rPr>
      <w:rFonts w:ascii="Arial" w:eastAsiaTheme="majorEastAsia" w:hAnsi="Arial" w:cs="Century Gothic"/>
      <w:b/>
      <w:bCs w:val="0"/>
      <w:szCs w:val="22"/>
    </w:rPr>
  </w:style>
  <w:style w:type="paragraph" w:styleId="ListNumber">
    <w:name w:val="List Number"/>
    <w:basedOn w:val="Normal"/>
    <w:uiPriority w:val="5"/>
    <w:unhideWhenUsed/>
    <w:qFormat/>
    <w:rsid w:val="00406700"/>
    <w:pPr>
      <w:ind w:left="360" w:hanging="360"/>
      <w:contextualSpacing/>
    </w:pPr>
  </w:style>
  <w:style w:type="character" w:customStyle="1" w:styleId="Heading7Char">
    <w:name w:val="Heading 7 Char"/>
    <w:basedOn w:val="DefaultParagraphFont"/>
    <w:link w:val="Heading7"/>
    <w:uiPriority w:val="9"/>
    <w:rsid w:val="00406700"/>
    <w:rPr>
      <w:rFonts w:ascii="Arial" w:eastAsia="Times New Roman" w:hAnsi="Arial" w:cs="Times New Roman"/>
      <w:b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rsid w:val="00406700"/>
    <w:rPr>
      <w:rFonts w:ascii="Times New Roman" w:eastAsia="Times New Roman" w:hAnsi="Times New Roman" w:cs="Times New Roman"/>
      <w:i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rsid w:val="00406700"/>
    <w:rPr>
      <w:rFonts w:ascii="Arial" w:eastAsia="Times New Roman" w:hAnsi="Arial" w:cs="Times New Roman"/>
      <w:lang w:val="en-US"/>
    </w:rPr>
  </w:style>
  <w:style w:type="paragraph" w:customStyle="1" w:styleId="Authordate">
    <w:name w:val="Author/date"/>
    <w:basedOn w:val="Normal"/>
    <w:rsid w:val="00406700"/>
    <w:pPr>
      <w:tabs>
        <w:tab w:val="left" w:pos="0"/>
      </w:tabs>
      <w:spacing w:before="120" w:line="240" w:lineRule="auto"/>
      <w:ind w:left="0"/>
      <w:outlineLvl w:val="1"/>
    </w:pPr>
    <w:rPr>
      <w:rFonts w:ascii="Arial" w:eastAsia="Times New Roman" w:hAnsi="Arial" w:cs="Times New Roman"/>
      <w:bCs w:val="0"/>
      <w:sz w:val="20"/>
      <w:lang w:val="en-US"/>
    </w:rPr>
  </w:style>
  <w:style w:type="paragraph" w:customStyle="1" w:styleId="Eyebrow">
    <w:name w:val="Eyebrow"/>
    <w:basedOn w:val="Normal"/>
    <w:next w:val="Normal"/>
    <w:rsid w:val="00406700"/>
    <w:pPr>
      <w:keepNext/>
      <w:tabs>
        <w:tab w:val="left" w:pos="0"/>
      </w:tabs>
      <w:spacing w:after="240" w:line="240" w:lineRule="exact"/>
      <w:ind w:left="0"/>
    </w:pPr>
    <w:rPr>
      <w:rFonts w:ascii="Arial" w:eastAsia="Times New Roman" w:hAnsi="Arial" w:cs="Times New Roman"/>
      <w:bCs w:val="0"/>
      <w:spacing w:val="8"/>
      <w:sz w:val="20"/>
      <w:lang w:val="en-US"/>
    </w:rPr>
  </w:style>
  <w:style w:type="character" w:styleId="PageNumber">
    <w:name w:val="page number"/>
    <w:basedOn w:val="DefaultParagraphFont"/>
    <w:uiPriority w:val="24"/>
    <w:rsid w:val="00406700"/>
    <w:rPr>
      <w:rFonts w:ascii="Arial" w:hAnsi="Arial" w:cs="Times New Roman"/>
      <w:sz w:val="14"/>
    </w:rPr>
  </w:style>
  <w:style w:type="paragraph" w:styleId="ListNumber2">
    <w:name w:val="List Number 2"/>
    <w:uiPriority w:val="5"/>
    <w:qFormat/>
    <w:rsid w:val="00406700"/>
    <w:pPr>
      <w:numPr>
        <w:numId w:val="16"/>
      </w:numPr>
      <w:spacing w:before="80" w:after="60" w:line="240" w:lineRule="auto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Graphic">
    <w:name w:val="Graphic"/>
    <w:next w:val="BodyText"/>
    <w:qFormat/>
    <w:rsid w:val="00406700"/>
    <w:pPr>
      <w:spacing w:before="80" w:after="240" w:line="360" w:lineRule="auto"/>
    </w:pPr>
    <w:rPr>
      <w:rFonts w:ascii="Arial" w:eastAsia="Times New Roman" w:hAnsi="Arial" w:cs="Times New Roman"/>
      <w:sz w:val="18"/>
      <w:lang w:val="en-US"/>
    </w:rPr>
  </w:style>
  <w:style w:type="paragraph" w:customStyle="1" w:styleId="TableBullet">
    <w:name w:val="Table Bullet"/>
    <w:basedOn w:val="TableText"/>
    <w:qFormat/>
    <w:rsid w:val="00406700"/>
    <w:pPr>
      <w:numPr>
        <w:numId w:val="18"/>
      </w:numPr>
      <w:tabs>
        <w:tab w:val="center" w:pos="4320"/>
        <w:tab w:val="center" w:pos="8280"/>
      </w:tabs>
      <w:spacing w:before="40" w:after="40" w:line="240" w:lineRule="auto"/>
      <w:ind w:left="216" w:hanging="216"/>
    </w:pPr>
    <w:rPr>
      <w:rFonts w:ascii="Arial" w:eastAsia="Times New Roman" w:hAnsi="Arial" w:cs="Times New Roman"/>
      <w:bCs w:val="0"/>
      <w:spacing w:val="0"/>
      <w:sz w:val="19"/>
      <w:szCs w:val="24"/>
      <w:lang w:val="en-US"/>
    </w:rPr>
  </w:style>
  <w:style w:type="table" w:styleId="MediumShading2-Accent5">
    <w:name w:val="Medium Shading 2 Accent 5"/>
    <w:basedOn w:val="TableNormal"/>
    <w:uiPriority w:val="64"/>
    <w:rsid w:val="00406700"/>
    <w:pPr>
      <w:spacing w:after="0" w:line="240" w:lineRule="auto"/>
    </w:pPr>
    <w:rPr>
      <w:rFonts w:eastAsiaTheme="minorEastAsia"/>
      <w:lang w:val="en-US" w:bidi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numbering" w:customStyle="1" w:styleId="TableNumbered">
    <w:name w:val="Table Numbered"/>
    <w:rsid w:val="00406700"/>
    <w:pPr>
      <w:numPr>
        <w:numId w:val="20"/>
      </w:numPr>
    </w:pPr>
  </w:style>
  <w:style w:type="paragraph" w:customStyle="1" w:styleId="ConsoleBlockSmall">
    <w:name w:val="Console Block Small"/>
    <w:basedOn w:val="Normal"/>
    <w:next w:val="BodyText"/>
    <w:qFormat/>
    <w:rsid w:val="00406700"/>
    <w:pPr>
      <w:pBdr>
        <w:top w:val="single" w:sz="4" w:space="3" w:color="808080"/>
        <w:left w:val="single" w:sz="4" w:space="3" w:color="808080"/>
        <w:bottom w:val="single" w:sz="4" w:space="3" w:color="808080"/>
        <w:right w:val="single" w:sz="4" w:space="3" w:color="808080"/>
      </w:pBdr>
      <w:suppressAutoHyphens/>
      <w:spacing w:line="240" w:lineRule="auto"/>
      <w:ind w:left="0"/>
    </w:pPr>
    <w:rPr>
      <w:rFonts w:ascii="Courier New" w:eastAsia="Times New Roman" w:hAnsi="Courier New" w:cs="Times New Roman"/>
      <w:bCs w:val="0"/>
      <w:noProof/>
      <w:sz w:val="16"/>
      <w:szCs w:val="24"/>
      <w:lang w:val="en-US"/>
    </w:rPr>
  </w:style>
  <w:style w:type="paragraph" w:customStyle="1" w:styleId="BodyIndent2">
    <w:name w:val="Body Indent 2"/>
    <w:basedOn w:val="BodyIndent"/>
    <w:rsid w:val="00406700"/>
    <w:pPr>
      <w:ind w:left="720"/>
    </w:pPr>
  </w:style>
  <w:style w:type="paragraph" w:styleId="TableofFigures">
    <w:name w:val="table of figures"/>
    <w:next w:val="BodyText"/>
    <w:uiPriority w:val="24"/>
    <w:unhideWhenUsed/>
    <w:rsid w:val="00406700"/>
    <w:pPr>
      <w:tabs>
        <w:tab w:val="right" w:leader="dot" w:pos="9360"/>
      </w:tabs>
      <w:spacing w:before="120" w:after="120" w:line="240" w:lineRule="auto"/>
    </w:pPr>
    <w:rPr>
      <w:rFonts w:ascii="Arial" w:eastAsia="Times New Roman" w:hAnsi="Arial" w:cs="Times New Roman"/>
      <w:sz w:val="18"/>
      <w:szCs w:val="20"/>
      <w:lang w:val="en-US"/>
    </w:rPr>
  </w:style>
  <w:style w:type="paragraph" w:styleId="Subtitle">
    <w:name w:val="Subtitle"/>
    <w:next w:val="BodyText"/>
    <w:link w:val="SubtitleChar"/>
    <w:uiPriority w:val="11"/>
    <w:qFormat/>
    <w:rsid w:val="00406700"/>
    <w:pPr>
      <w:numPr>
        <w:ilvl w:val="1"/>
      </w:numPr>
      <w:spacing w:before="60" w:after="60" w:line="240" w:lineRule="auto"/>
    </w:pPr>
    <w:rPr>
      <w:rFonts w:asciiTheme="majorHAnsi" w:eastAsiaTheme="majorEastAsia" w:hAnsiTheme="majorHAnsi" w:cstheme="majorBidi"/>
      <w:iCs/>
      <w:spacing w:val="15"/>
      <w:sz w:val="40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406700"/>
    <w:rPr>
      <w:rFonts w:asciiTheme="majorHAnsi" w:eastAsiaTheme="majorEastAsia" w:hAnsiTheme="majorHAnsi" w:cstheme="majorBidi"/>
      <w:iCs/>
      <w:spacing w:val="15"/>
      <w:sz w:val="40"/>
      <w:szCs w:val="24"/>
      <w:lang w:val="en-US"/>
    </w:rPr>
  </w:style>
  <w:style w:type="character" w:customStyle="1" w:styleId="TableTextBold">
    <w:name w:val="Table Text Bold"/>
    <w:basedOn w:val="DefaultParagraphFont"/>
    <w:qFormat/>
    <w:rsid w:val="00406700"/>
    <w:rPr>
      <w:rFonts w:ascii="Arial" w:hAnsi="Arial"/>
      <w:b/>
      <w:sz w:val="19"/>
      <w:szCs w:val="24"/>
    </w:rPr>
  </w:style>
  <w:style w:type="paragraph" w:styleId="TOC4">
    <w:name w:val="toc 4"/>
    <w:basedOn w:val="BodyText"/>
    <w:next w:val="BodyText"/>
    <w:uiPriority w:val="39"/>
    <w:rsid w:val="00406700"/>
    <w:pPr>
      <w:tabs>
        <w:tab w:val="right" w:leader="dot" w:pos="9350"/>
      </w:tabs>
      <w:spacing w:before="120" w:line="240" w:lineRule="exact"/>
      <w:ind w:left="346" w:right="216"/>
    </w:pPr>
    <w:rPr>
      <w:rFonts w:ascii="Arial" w:eastAsia="Times New Roman" w:hAnsi="Arial" w:cs="Times New Roman"/>
      <w:bCs w:val="0"/>
      <w:sz w:val="18"/>
      <w:szCs w:val="22"/>
      <w:lang w:val="en-US"/>
    </w:rPr>
  </w:style>
  <w:style w:type="paragraph" w:customStyle="1" w:styleId="TableNote">
    <w:name w:val="Table Note"/>
    <w:basedOn w:val="BodyText"/>
    <w:next w:val="TableText"/>
    <w:uiPriority w:val="17"/>
    <w:qFormat/>
    <w:rsid w:val="00406700"/>
    <w:pPr>
      <w:numPr>
        <w:numId w:val="19"/>
      </w:numPr>
      <w:tabs>
        <w:tab w:val="left" w:pos="544"/>
      </w:tabs>
      <w:spacing w:before="120" w:after="120" w:line="220" w:lineRule="exact"/>
    </w:pPr>
    <w:rPr>
      <w:rFonts w:ascii="Arial" w:eastAsia="Times New Roman" w:hAnsi="Arial" w:cs="Times New Roman"/>
      <w:bCs w:val="0"/>
      <w:sz w:val="19"/>
      <w:szCs w:val="22"/>
      <w:lang w:val="en-US"/>
    </w:rPr>
  </w:style>
  <w:style w:type="paragraph" w:customStyle="1" w:styleId="Abstract">
    <w:name w:val="Abstract"/>
    <w:next w:val="BodyText"/>
    <w:qFormat/>
    <w:rsid w:val="00406700"/>
    <w:pPr>
      <w:spacing w:before="240" w:after="0" w:line="240" w:lineRule="auto"/>
    </w:pPr>
    <w:rPr>
      <w:rFonts w:asciiTheme="majorHAnsi" w:eastAsiaTheme="majorEastAsia" w:hAnsiTheme="majorHAnsi" w:cstheme="majorBidi"/>
      <w:b/>
      <w:iCs/>
      <w:sz w:val="32"/>
      <w:szCs w:val="24"/>
      <w:lang w:val="en-US"/>
    </w:rPr>
  </w:style>
  <w:style w:type="paragraph" w:customStyle="1" w:styleId="TableNumber">
    <w:name w:val="Table Number"/>
    <w:qFormat/>
    <w:rsid w:val="00406700"/>
    <w:pPr>
      <w:numPr>
        <w:numId w:val="21"/>
      </w:numPr>
      <w:spacing w:before="40" w:after="40" w:line="240" w:lineRule="auto"/>
    </w:pPr>
    <w:rPr>
      <w:rFonts w:ascii="Arial" w:eastAsia="Times New Roman" w:hAnsi="Arial" w:cs="Times New Roman"/>
      <w:sz w:val="19"/>
      <w:lang w:val="en-US"/>
    </w:rPr>
  </w:style>
  <w:style w:type="character" w:customStyle="1" w:styleId="BodyTextSuperscript">
    <w:name w:val="Body Text Superscript"/>
    <w:basedOn w:val="BodyTextChar"/>
    <w:qFormat/>
    <w:rsid w:val="00406700"/>
    <w:rPr>
      <w:rFonts w:ascii="Arial" w:eastAsiaTheme="majorEastAsia" w:hAnsi="Arial" w:cs="Century Gothic"/>
      <w:bCs w:val="0"/>
      <w:szCs w:val="22"/>
      <w:vertAlign w:val="superscript"/>
    </w:rPr>
  </w:style>
  <w:style w:type="paragraph" w:customStyle="1" w:styleId="AttributionBoilerplate">
    <w:name w:val="Attribution Boilerplate"/>
    <w:basedOn w:val="Normal"/>
    <w:link w:val="AttributionBoilerplateChar"/>
    <w:qFormat/>
    <w:rsid w:val="00406700"/>
    <w:pPr>
      <w:spacing w:after="120" w:line="240" w:lineRule="auto"/>
      <w:ind w:left="0"/>
    </w:pPr>
    <w:rPr>
      <w:rFonts w:ascii="Arial" w:eastAsia="Times New Roman" w:hAnsi="Arial" w:cs="Times New Roman"/>
      <w:bCs w:val="0"/>
      <w:sz w:val="20"/>
      <w:lang w:val="en-US"/>
    </w:rPr>
  </w:style>
  <w:style w:type="character" w:customStyle="1" w:styleId="AttributionBoilerplateChar">
    <w:name w:val="Attribution Boilerplate Char"/>
    <w:basedOn w:val="DefaultParagraphFont"/>
    <w:link w:val="AttributionBoilerplate"/>
    <w:rsid w:val="00406700"/>
    <w:rPr>
      <w:rFonts w:ascii="Arial" w:eastAsia="Times New Roman" w:hAnsi="Arial" w:cs="Times New Roman"/>
      <w:sz w:val="20"/>
      <w:szCs w:val="20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406700"/>
    <w:pPr>
      <w:spacing w:line="240" w:lineRule="auto"/>
      <w:ind w:left="0"/>
    </w:pPr>
    <w:rPr>
      <w:rFonts w:ascii="Segoe UI" w:eastAsia="Times New Roman" w:hAnsi="Segoe UI" w:cs="Segoe UI"/>
      <w:bCs w:val="0"/>
      <w:sz w:val="16"/>
      <w:szCs w:val="16"/>
      <w:lang w:val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06700"/>
    <w:rPr>
      <w:rFonts w:ascii="Segoe UI" w:eastAsia="Times New Roman" w:hAnsi="Segoe UI" w:cs="Segoe UI"/>
      <w:sz w:val="16"/>
      <w:szCs w:val="16"/>
      <w:lang w:val="en-US"/>
    </w:rPr>
  </w:style>
  <w:style w:type="paragraph" w:styleId="BodyTextIndent">
    <w:name w:val="Body Text Indent"/>
    <w:basedOn w:val="Normal"/>
    <w:link w:val="BodyTextIndentChar"/>
    <w:semiHidden/>
    <w:unhideWhenUsed/>
    <w:rsid w:val="00406700"/>
    <w:pPr>
      <w:spacing w:after="120" w:line="240" w:lineRule="auto"/>
      <w:ind w:left="360"/>
    </w:pPr>
    <w:rPr>
      <w:rFonts w:ascii="Arial" w:eastAsia="Times New Roman" w:hAnsi="Arial" w:cs="Times New Roman"/>
      <w:bCs w:val="0"/>
      <w:sz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semiHidden/>
    <w:rsid w:val="00406700"/>
    <w:rPr>
      <w:rFonts w:ascii="Arial" w:eastAsia="Times New Roman" w:hAnsi="Arial" w:cs="Times New Roman"/>
      <w:sz w:val="20"/>
      <w:szCs w:val="20"/>
      <w:lang w:val="en-US"/>
    </w:rPr>
  </w:style>
  <w:style w:type="paragraph" w:styleId="E-mailSignature">
    <w:name w:val="E-mail Signature"/>
    <w:basedOn w:val="Normal"/>
    <w:link w:val="E-mailSignatureChar"/>
    <w:semiHidden/>
    <w:rsid w:val="00406700"/>
    <w:pPr>
      <w:spacing w:line="240" w:lineRule="auto"/>
      <w:ind w:left="0"/>
    </w:pPr>
    <w:rPr>
      <w:rFonts w:ascii="Arial" w:eastAsia="Times New Roman" w:hAnsi="Arial" w:cs="Times New Roman"/>
      <w:bCs w:val="0"/>
      <w:sz w:val="20"/>
      <w:lang w:val="en-US"/>
    </w:rPr>
  </w:style>
  <w:style w:type="character" w:customStyle="1" w:styleId="E-mailSignatureChar">
    <w:name w:val="E-mail Signature Char"/>
    <w:basedOn w:val="DefaultParagraphFont"/>
    <w:link w:val="E-mailSignature"/>
    <w:semiHidden/>
    <w:rsid w:val="00406700"/>
    <w:rPr>
      <w:rFonts w:ascii="Arial" w:eastAsia="Times New Roman" w:hAnsi="Arial" w:cs="Times New Roman"/>
      <w:sz w:val="20"/>
      <w:szCs w:val="20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406700"/>
    <w:pPr>
      <w:spacing w:after="100" w:line="240" w:lineRule="auto"/>
      <w:ind w:left="800"/>
    </w:pPr>
    <w:rPr>
      <w:rFonts w:ascii="Arial" w:eastAsia="Times New Roman" w:hAnsi="Arial" w:cs="Times New Roman"/>
      <w:bCs w:val="0"/>
      <w:sz w:val="20"/>
      <w:lang w:val="en-US"/>
    </w:rPr>
  </w:style>
  <w:style w:type="paragraph" w:customStyle="1" w:styleId="Heading1nooutline">
    <w:name w:val="Heading 1 (no outline)"/>
    <w:basedOn w:val="Heading1"/>
    <w:next w:val="BodyText"/>
    <w:qFormat/>
    <w:rsid w:val="00406700"/>
    <w:pPr>
      <w:numPr>
        <w:numId w:val="0"/>
      </w:numPr>
      <w:spacing w:before="360" w:after="80"/>
      <w:ind w:right="0"/>
      <w:outlineLvl w:val="9"/>
    </w:pPr>
    <w:rPr>
      <w:rFonts w:asciiTheme="majorHAnsi" w:eastAsiaTheme="majorEastAsia" w:hAnsiTheme="majorHAnsi" w:cstheme="majorBidi"/>
      <w:bCs/>
      <w:color w:val="auto"/>
      <w:kern w:val="0"/>
      <w:szCs w:val="28"/>
      <w:lang w:val="en-US"/>
    </w:rPr>
  </w:style>
  <w:style w:type="paragraph" w:customStyle="1" w:styleId="ReportType">
    <w:name w:val="Report Type"/>
    <w:next w:val="BodyText"/>
    <w:qFormat/>
    <w:rsid w:val="00406700"/>
    <w:pPr>
      <w:spacing w:after="0" w:line="240" w:lineRule="auto"/>
    </w:pPr>
    <w:rPr>
      <w:rFonts w:asciiTheme="majorHAnsi" w:eastAsiaTheme="majorEastAsia" w:hAnsiTheme="majorHAnsi" w:cstheme="majorBidi"/>
      <w:iCs/>
      <w:sz w:val="32"/>
      <w:szCs w:val="24"/>
      <w:lang w:val="en-US"/>
    </w:rPr>
  </w:style>
  <w:style w:type="paragraph" w:customStyle="1" w:styleId="legaltype">
    <w:name w:val="legal type"/>
    <w:basedOn w:val="Normal"/>
    <w:uiPriority w:val="99"/>
    <w:semiHidden/>
    <w:rsid w:val="00406700"/>
    <w:pPr>
      <w:spacing w:line="240" w:lineRule="auto"/>
      <w:ind w:left="0"/>
    </w:pPr>
    <w:rPr>
      <w:rFonts w:ascii="Arial" w:eastAsia="Times New Roman" w:hAnsi="Arial" w:cs="Times New Roman"/>
      <w:bCs w:val="0"/>
      <w:sz w:val="13"/>
      <w:szCs w:val="16"/>
      <w:lang w:val="en-US"/>
    </w:rPr>
  </w:style>
  <w:style w:type="table" w:styleId="ListTable5Dark-Accent2">
    <w:name w:val="List Table 5 Dark Accent 2"/>
    <w:basedOn w:val="TableNormal"/>
    <w:uiPriority w:val="50"/>
    <w:rsid w:val="00406700"/>
    <w:pPr>
      <w:spacing w:after="0" w:line="240" w:lineRule="auto"/>
    </w:pPr>
    <w:rPr>
      <w:rFonts w:ascii="Times New Roman" w:eastAsia="Times New Roman" w:hAnsi="Times New Roman" w:cs="Times New Roman"/>
      <w:color w:val="FFFFFF"/>
      <w:sz w:val="20"/>
      <w:szCs w:val="20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character" w:customStyle="1" w:styleId="UnresolvedMention2">
    <w:name w:val="Unresolved Mention2"/>
    <w:basedOn w:val="DefaultParagraphFont"/>
    <w:uiPriority w:val="99"/>
    <w:unhideWhenUsed/>
    <w:rsid w:val="00406700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unhideWhenUsed/>
    <w:rsid w:val="00406700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unhideWhenUsed/>
    <w:rsid w:val="00406700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unhideWhenUsed/>
    <w:rsid w:val="00406700"/>
    <w:rPr>
      <w:color w:val="605E5C"/>
      <w:shd w:val="clear" w:color="auto" w:fill="E1DFDD"/>
    </w:rPr>
  </w:style>
  <w:style w:type="table" w:styleId="GridTable4-Accent3">
    <w:name w:val="Grid Table 4 Accent 3"/>
    <w:basedOn w:val="TableNormal"/>
    <w:uiPriority w:val="49"/>
    <w:rsid w:val="00406700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TOC7">
    <w:name w:val="toc 7"/>
    <w:basedOn w:val="Normal"/>
    <w:next w:val="Normal"/>
    <w:autoRedefine/>
    <w:uiPriority w:val="39"/>
    <w:unhideWhenUsed/>
    <w:rsid w:val="00406700"/>
    <w:pPr>
      <w:spacing w:after="100" w:line="278" w:lineRule="auto"/>
      <w:ind w:left="1440"/>
    </w:pPr>
    <w:rPr>
      <w:rFonts w:eastAsiaTheme="minorEastAsia" w:cstheme="minorBidi"/>
      <w:bCs w:val="0"/>
      <w:kern w:val="2"/>
      <w:sz w:val="24"/>
      <w:szCs w:val="24"/>
      <w:lang w:val="en-US" w:eastAsia="zh-C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406700"/>
    <w:pPr>
      <w:spacing w:after="100" w:line="278" w:lineRule="auto"/>
      <w:ind w:left="1680"/>
    </w:pPr>
    <w:rPr>
      <w:rFonts w:eastAsiaTheme="minorEastAsia" w:cstheme="minorBidi"/>
      <w:bCs w:val="0"/>
      <w:kern w:val="2"/>
      <w:sz w:val="24"/>
      <w:szCs w:val="24"/>
      <w:lang w:val="en-US" w:eastAsia="zh-C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406700"/>
    <w:pPr>
      <w:spacing w:after="100" w:line="278" w:lineRule="auto"/>
      <w:ind w:left="1920"/>
    </w:pPr>
    <w:rPr>
      <w:rFonts w:eastAsiaTheme="minorEastAsia" w:cstheme="minorBidi"/>
      <w:bCs w:val="0"/>
      <w:kern w:val="2"/>
      <w:sz w:val="24"/>
      <w:szCs w:val="24"/>
      <w:lang w:val="en-US" w:eastAsia="zh-CN"/>
      <w14:ligatures w14:val="standardContextual"/>
    </w:rPr>
  </w:style>
  <w:style w:type="paragraph" w:customStyle="1" w:styleId="1-Bullet">
    <w:name w:val="1-Bullet"/>
    <w:basedOn w:val="Normal"/>
    <w:qFormat/>
    <w:rsid w:val="00406700"/>
    <w:pPr>
      <w:numPr>
        <w:numId w:val="22"/>
      </w:numPr>
      <w:spacing w:before="60" w:after="60" w:line="240" w:lineRule="auto"/>
    </w:pPr>
    <w:rPr>
      <w:rFonts w:ascii="Madras Regular" w:eastAsia="Times New Roman" w:hAnsi="Madras Regular" w:cs="Madras Regular"/>
      <w:bCs w:val="0"/>
      <w:sz w:val="20"/>
      <w:szCs w:val="22"/>
    </w:rPr>
  </w:style>
  <w:style w:type="paragraph" w:customStyle="1" w:styleId="2-BulletText">
    <w:name w:val="2-Bullet Text"/>
    <w:qFormat/>
    <w:rsid w:val="00406700"/>
    <w:pPr>
      <w:numPr>
        <w:numId w:val="23"/>
      </w:numPr>
      <w:spacing w:before="60" w:after="0" w:line="240" w:lineRule="auto"/>
    </w:pPr>
    <w:rPr>
      <w:rFonts w:ascii="Madras Regular" w:eastAsia="Times New Roman" w:hAnsi="Madras Regular" w:cs="Madras Regular"/>
      <w:sz w:val="20"/>
    </w:rPr>
  </w:style>
  <w:style w:type="numbering" w:customStyle="1" w:styleId="ListBulletmaster">
    <w:name w:val="List Bullet (master)"/>
    <w:rsid w:val="00406700"/>
    <w:pPr>
      <w:numPr>
        <w:numId w:val="26"/>
      </w:numPr>
    </w:pPr>
  </w:style>
  <w:style w:type="paragraph" w:styleId="ListBullet3">
    <w:name w:val="List Bullet 3"/>
    <w:basedOn w:val="Normal"/>
    <w:uiPriority w:val="4"/>
    <w:rsid w:val="00406700"/>
    <w:pPr>
      <w:spacing w:before="120" w:after="120" w:line="260" w:lineRule="atLeast"/>
      <w:ind w:left="1072" w:hanging="358"/>
    </w:pPr>
    <w:rPr>
      <w:rFonts w:ascii="Tahoma" w:eastAsia="Times New Roman" w:hAnsi="Tahoma" w:cs="Times New Roman"/>
      <w:bCs w:val="0"/>
      <w:szCs w:val="24"/>
      <w:lang w:eastAsia="en-GB"/>
    </w:rPr>
  </w:style>
  <w:style w:type="numbering" w:customStyle="1" w:styleId="ListNumbermaster">
    <w:name w:val="List Number (master)"/>
    <w:rsid w:val="00406700"/>
    <w:pPr>
      <w:numPr>
        <w:numId w:val="27"/>
      </w:numPr>
    </w:pPr>
  </w:style>
  <w:style w:type="paragraph" w:styleId="ListNumber3">
    <w:name w:val="List Number 3"/>
    <w:basedOn w:val="Normal"/>
    <w:uiPriority w:val="5"/>
    <w:rsid w:val="00406700"/>
    <w:pPr>
      <w:spacing w:before="120" w:after="120" w:line="260" w:lineRule="atLeast"/>
      <w:ind w:left="1080" w:hanging="360"/>
    </w:pPr>
    <w:rPr>
      <w:rFonts w:ascii="Tahoma" w:eastAsia="Times New Roman" w:hAnsi="Tahoma" w:cs="Times New Roman"/>
      <w:bCs w:val="0"/>
      <w:szCs w:val="24"/>
      <w:lang w:eastAsia="en-GB"/>
    </w:rPr>
  </w:style>
  <w:style w:type="paragraph" w:styleId="NoSpacing">
    <w:name w:val="No Spacing"/>
    <w:uiPriority w:val="99"/>
    <w:qFormat/>
    <w:rsid w:val="00406700"/>
    <w:pPr>
      <w:spacing w:before="40" w:after="0" w:line="240" w:lineRule="auto"/>
    </w:pPr>
    <w:rPr>
      <w:rFonts w:ascii="Arial" w:eastAsia="Times New Roman" w:hAnsi="Arial" w:cs="Times New Roman"/>
      <w:sz w:val="2"/>
      <w:szCs w:val="24"/>
      <w:lang w:eastAsia="en-GB"/>
    </w:rPr>
  </w:style>
  <w:style w:type="paragraph" w:customStyle="1" w:styleId="TableHeader">
    <w:name w:val="Table Header"/>
    <w:basedOn w:val="Normal"/>
    <w:qFormat/>
    <w:rsid w:val="00406700"/>
    <w:pPr>
      <w:spacing w:before="120" w:after="60" w:line="260" w:lineRule="exact"/>
      <w:ind w:left="0"/>
    </w:pPr>
    <w:rPr>
      <w:rFonts w:ascii="Tahoma" w:eastAsia="Times New Roman" w:hAnsi="Tahoma" w:cs="Times New Roman"/>
      <w:spacing w:val="6"/>
      <w:sz w:val="18"/>
      <w:szCs w:val="24"/>
      <w:lang w:eastAsia="en-GB"/>
    </w:rPr>
  </w:style>
  <w:style w:type="paragraph" w:customStyle="1" w:styleId="TableListBullet">
    <w:name w:val="Table List Bullet"/>
    <w:basedOn w:val="Normal"/>
    <w:uiPriority w:val="16"/>
    <w:qFormat/>
    <w:rsid w:val="00406700"/>
    <w:pPr>
      <w:numPr>
        <w:numId w:val="33"/>
      </w:numPr>
      <w:spacing w:before="120" w:after="60" w:line="100" w:lineRule="atLeast"/>
    </w:pPr>
    <w:rPr>
      <w:rFonts w:ascii="Tahoma" w:eastAsia="Times New Roman" w:hAnsi="Tahoma" w:cs="Times New Roman"/>
      <w:sz w:val="18"/>
      <w:szCs w:val="24"/>
      <w:lang w:eastAsia="en-GB"/>
    </w:rPr>
  </w:style>
  <w:style w:type="numbering" w:customStyle="1" w:styleId="TableListBulletmaster">
    <w:name w:val="Table List Bullet (master)"/>
    <w:rsid w:val="00406700"/>
    <w:pPr>
      <w:numPr>
        <w:numId w:val="28"/>
      </w:numPr>
    </w:pPr>
  </w:style>
  <w:style w:type="paragraph" w:customStyle="1" w:styleId="TableListBullet2">
    <w:name w:val="Table List Bullet 2"/>
    <w:basedOn w:val="TableListBullet"/>
    <w:uiPriority w:val="16"/>
    <w:qFormat/>
    <w:rsid w:val="00406700"/>
    <w:pPr>
      <w:numPr>
        <w:ilvl w:val="1"/>
      </w:numPr>
      <w:spacing w:after="40"/>
    </w:pPr>
  </w:style>
  <w:style w:type="paragraph" w:customStyle="1" w:styleId="TableListNumber">
    <w:name w:val="Table List Number"/>
    <w:basedOn w:val="Normal"/>
    <w:uiPriority w:val="16"/>
    <w:qFormat/>
    <w:rsid w:val="00406700"/>
    <w:pPr>
      <w:numPr>
        <w:numId w:val="29"/>
      </w:numPr>
      <w:spacing w:before="120" w:after="120" w:line="100" w:lineRule="atLeast"/>
    </w:pPr>
    <w:rPr>
      <w:rFonts w:ascii="Tahoma" w:eastAsia="Times New Roman" w:hAnsi="Tahoma" w:cs="Times New Roman"/>
      <w:sz w:val="18"/>
      <w:szCs w:val="24"/>
      <w:lang w:eastAsia="en-GB"/>
    </w:rPr>
  </w:style>
  <w:style w:type="numbering" w:customStyle="1" w:styleId="TableListNumbermaster">
    <w:name w:val="Table List Number (master)"/>
    <w:rsid w:val="00406700"/>
    <w:pPr>
      <w:numPr>
        <w:numId w:val="29"/>
      </w:numPr>
    </w:pPr>
  </w:style>
  <w:style w:type="paragraph" w:customStyle="1" w:styleId="TableListNumber2">
    <w:name w:val="Table List Number 2"/>
    <w:basedOn w:val="TableListNumber"/>
    <w:uiPriority w:val="16"/>
    <w:qFormat/>
    <w:rsid w:val="00406700"/>
    <w:pPr>
      <w:numPr>
        <w:ilvl w:val="1"/>
      </w:numPr>
    </w:pPr>
  </w:style>
  <w:style w:type="paragraph" w:customStyle="1" w:styleId="TableTextsmall">
    <w:name w:val="Table Text (small)"/>
    <w:basedOn w:val="TableText"/>
    <w:uiPriority w:val="17"/>
    <w:qFormat/>
    <w:rsid w:val="00406700"/>
    <w:pPr>
      <w:spacing w:before="120" w:after="120" w:line="100" w:lineRule="atLeast"/>
    </w:pPr>
    <w:rPr>
      <w:rFonts w:ascii="Tahoma" w:eastAsia="Times New Roman" w:hAnsi="Tahoma" w:cs="Times New Roman"/>
      <w:spacing w:val="0"/>
      <w:sz w:val="15"/>
      <w:szCs w:val="24"/>
      <w:lang w:val="en-AU" w:eastAsia="en-GB"/>
    </w:rPr>
  </w:style>
  <w:style w:type="character" w:customStyle="1" w:styleId="Characterbold">
    <w:name w:val="Character (bold)"/>
    <w:basedOn w:val="DefaultParagraphFont"/>
    <w:uiPriority w:val="2"/>
    <w:qFormat/>
    <w:rsid w:val="00406700"/>
    <w:rPr>
      <w:b/>
      <w:lang w:val="en-AU"/>
    </w:rPr>
  </w:style>
  <w:style w:type="character" w:customStyle="1" w:styleId="Characteritalic">
    <w:name w:val="Character (italic)"/>
    <w:basedOn w:val="DefaultParagraphFont"/>
    <w:uiPriority w:val="2"/>
    <w:qFormat/>
    <w:rsid w:val="00406700"/>
    <w:rPr>
      <w:i/>
      <w:lang w:val="en-AU"/>
    </w:rPr>
  </w:style>
  <w:style w:type="character" w:customStyle="1" w:styleId="Charactersubscript">
    <w:name w:val="Character (subscript)"/>
    <w:basedOn w:val="DefaultParagraphFont"/>
    <w:uiPriority w:val="3"/>
    <w:qFormat/>
    <w:rsid w:val="00406700"/>
    <w:rPr>
      <w:vertAlign w:val="subscript"/>
      <w:lang w:val="en-AU"/>
    </w:rPr>
  </w:style>
  <w:style w:type="character" w:customStyle="1" w:styleId="Charactersuperscript">
    <w:name w:val="Character (superscript)"/>
    <w:basedOn w:val="DefaultParagraphFont"/>
    <w:uiPriority w:val="3"/>
    <w:qFormat/>
    <w:rsid w:val="00406700"/>
    <w:rPr>
      <w:vertAlign w:val="superscript"/>
      <w:lang w:val="en-AU"/>
    </w:rPr>
  </w:style>
  <w:style w:type="character" w:customStyle="1" w:styleId="Characterunderline">
    <w:name w:val="Character (underline)"/>
    <w:basedOn w:val="DefaultParagraphFont"/>
    <w:uiPriority w:val="2"/>
    <w:qFormat/>
    <w:rsid w:val="00406700"/>
    <w:rPr>
      <w:u w:val="single"/>
      <w:lang w:val="en-AU"/>
    </w:rPr>
  </w:style>
  <w:style w:type="paragraph" w:customStyle="1" w:styleId="AppendixHeading1">
    <w:name w:val="Appendix Heading 1"/>
    <w:basedOn w:val="Heading1"/>
    <w:next w:val="BodyText"/>
    <w:uiPriority w:val="11"/>
    <w:rsid w:val="00406700"/>
    <w:pPr>
      <w:keepNext w:val="0"/>
      <w:pageBreakBefore/>
      <w:numPr>
        <w:numId w:val="34"/>
      </w:numPr>
      <w:tabs>
        <w:tab w:val="left" w:pos="2835"/>
      </w:tabs>
      <w:suppressAutoHyphens/>
      <w:spacing w:before="200" w:after="400" w:line="260" w:lineRule="atLeast"/>
      <w:ind w:right="0"/>
      <w:contextualSpacing/>
    </w:pPr>
    <w:rPr>
      <w:rFonts w:ascii="Tahoma" w:eastAsia="Times New Roman" w:hAnsi="Tahoma"/>
      <w:b w:val="0"/>
      <w:bCs/>
      <w:color w:val="003C71"/>
      <w:kern w:val="0"/>
      <w:sz w:val="40"/>
      <w:szCs w:val="30"/>
      <w:lang w:eastAsia="en-AU"/>
    </w:rPr>
  </w:style>
  <w:style w:type="numbering" w:customStyle="1" w:styleId="AppendixHeadingmaster">
    <w:name w:val="Appendix Heading (master)"/>
    <w:uiPriority w:val="99"/>
    <w:rsid w:val="00406700"/>
    <w:pPr>
      <w:numPr>
        <w:numId w:val="24"/>
      </w:numPr>
    </w:pPr>
  </w:style>
  <w:style w:type="paragraph" w:customStyle="1" w:styleId="AppendixHeading2">
    <w:name w:val="Appendix Heading 2"/>
    <w:basedOn w:val="AppendixHeading1"/>
    <w:next w:val="BodyText"/>
    <w:uiPriority w:val="11"/>
    <w:rsid w:val="00406700"/>
    <w:pPr>
      <w:keepNext/>
      <w:pageBreakBefore w:val="0"/>
      <w:numPr>
        <w:ilvl w:val="1"/>
      </w:numPr>
      <w:spacing w:before="160" w:after="120"/>
    </w:pPr>
    <w:rPr>
      <w:b/>
      <w:color w:val="00A3E0"/>
      <w:sz w:val="28"/>
    </w:rPr>
  </w:style>
  <w:style w:type="paragraph" w:customStyle="1" w:styleId="AppendixHeading3">
    <w:name w:val="Appendix Heading 3"/>
    <w:basedOn w:val="Heading1"/>
    <w:next w:val="BodyText"/>
    <w:uiPriority w:val="11"/>
    <w:semiHidden/>
    <w:rsid w:val="00406700"/>
    <w:pPr>
      <w:pageBreakBefore/>
      <w:tabs>
        <w:tab w:val="num" w:pos="2268"/>
      </w:tabs>
      <w:suppressAutoHyphens/>
      <w:spacing w:before="200" w:after="120" w:line="312" w:lineRule="auto"/>
      <w:ind w:left="2268" w:right="0" w:hanging="2268"/>
      <w:contextualSpacing/>
    </w:pPr>
    <w:rPr>
      <w:rFonts w:ascii="Tahoma" w:eastAsia="Times New Roman" w:hAnsi="Tahoma"/>
      <w:bCs/>
      <w:color w:val="0C9FCD"/>
      <w:kern w:val="0"/>
      <w:sz w:val="26"/>
      <w:szCs w:val="30"/>
      <w:lang w:eastAsia="en-AU"/>
    </w:rPr>
  </w:style>
  <w:style w:type="paragraph" w:customStyle="1" w:styleId="Heading1non-numbered">
    <w:name w:val="Heading 1 (non-numbered)"/>
    <w:basedOn w:val="Heading1"/>
    <w:next w:val="BodyText"/>
    <w:uiPriority w:val="10"/>
    <w:semiHidden/>
    <w:qFormat/>
    <w:rsid w:val="00406700"/>
    <w:pPr>
      <w:pageBreakBefore/>
      <w:numPr>
        <w:numId w:val="0"/>
      </w:numPr>
      <w:spacing w:before="200" w:after="400" w:line="260" w:lineRule="atLeast"/>
      <w:ind w:right="0"/>
      <w:contextualSpacing/>
    </w:pPr>
    <w:rPr>
      <w:rFonts w:ascii="Tahoma" w:eastAsia="Times New Roman" w:hAnsi="Tahoma"/>
      <w:b w:val="0"/>
      <w:bCs/>
      <w:color w:val="003C71"/>
      <w:kern w:val="0"/>
      <w:sz w:val="40"/>
      <w:szCs w:val="32"/>
      <w:lang w:eastAsia="en-AU"/>
    </w:rPr>
  </w:style>
  <w:style w:type="numbering" w:customStyle="1" w:styleId="Headingsmaster">
    <w:name w:val="Headings (master)"/>
    <w:uiPriority w:val="99"/>
    <w:rsid w:val="00406700"/>
    <w:pPr>
      <w:numPr>
        <w:numId w:val="25"/>
      </w:numPr>
    </w:pPr>
  </w:style>
  <w:style w:type="paragraph" w:customStyle="1" w:styleId="Image">
    <w:name w:val="Image"/>
    <w:basedOn w:val="Normal"/>
    <w:next w:val="BodyText"/>
    <w:uiPriority w:val="19"/>
    <w:qFormat/>
    <w:rsid w:val="00406700"/>
    <w:pPr>
      <w:spacing w:before="200" w:after="120" w:line="260" w:lineRule="atLeast"/>
      <w:ind w:left="0"/>
    </w:pPr>
    <w:rPr>
      <w:rFonts w:ascii="Tahoma" w:eastAsia="Times New Roman" w:hAnsi="Tahoma" w:cs="Times New Roman"/>
      <w:bCs w:val="0"/>
      <w:szCs w:val="24"/>
      <w:lang w:eastAsia="en-AU"/>
    </w:rPr>
  </w:style>
  <w:style w:type="paragraph" w:customStyle="1" w:styleId="InstructionalText">
    <w:name w:val="Instructional Text"/>
    <w:basedOn w:val="Normal"/>
    <w:uiPriority w:val="40"/>
    <w:semiHidden/>
    <w:qFormat/>
    <w:rsid w:val="00406700"/>
    <w:pPr>
      <w:spacing w:before="120" w:after="80" w:line="288" w:lineRule="auto"/>
      <w:ind w:left="0"/>
    </w:pPr>
    <w:rPr>
      <w:rFonts w:ascii="Tahoma" w:eastAsia="Times New Roman" w:hAnsi="Tahoma" w:cs="Times New Roman"/>
      <w:bCs w:val="0"/>
      <w:vanish/>
      <w:color w:val="FF0000"/>
      <w:sz w:val="16"/>
      <w:szCs w:val="24"/>
      <w:lang w:eastAsia="en-GB"/>
    </w:rPr>
  </w:style>
  <w:style w:type="paragraph" w:customStyle="1" w:styleId="TableTextrightalign">
    <w:name w:val="Table Text (right align)"/>
    <w:basedOn w:val="TableText"/>
    <w:uiPriority w:val="17"/>
    <w:qFormat/>
    <w:rsid w:val="00406700"/>
    <w:pPr>
      <w:spacing w:before="120" w:after="120" w:line="100" w:lineRule="atLeast"/>
      <w:jc w:val="right"/>
    </w:pPr>
    <w:rPr>
      <w:rFonts w:ascii="Tahoma" w:eastAsia="Times New Roman" w:hAnsi="Tahoma" w:cs="Times New Roman"/>
      <w:spacing w:val="0"/>
      <w:sz w:val="18"/>
      <w:szCs w:val="24"/>
      <w:lang w:val="en-AU" w:eastAsia="en-GB"/>
    </w:rPr>
  </w:style>
  <w:style w:type="paragraph" w:styleId="Quote">
    <w:name w:val="Quote"/>
    <w:basedOn w:val="Normal"/>
    <w:link w:val="QuoteChar"/>
    <w:uiPriority w:val="19"/>
    <w:qFormat/>
    <w:rsid w:val="00406700"/>
    <w:pPr>
      <w:spacing w:before="120" w:after="120" w:line="260" w:lineRule="atLeast"/>
      <w:ind w:left="1021" w:right="1021"/>
    </w:pPr>
    <w:rPr>
      <w:rFonts w:ascii="Tahoma" w:eastAsiaTheme="minorHAnsi" w:hAnsi="Tahoma" w:cstheme="minorBidi"/>
      <w:bCs w:val="0"/>
      <w:i/>
      <w:iCs/>
      <w:szCs w:val="22"/>
    </w:rPr>
  </w:style>
  <w:style w:type="character" w:customStyle="1" w:styleId="QuoteChar">
    <w:name w:val="Quote Char"/>
    <w:basedOn w:val="DefaultParagraphFont"/>
    <w:link w:val="Quote"/>
    <w:uiPriority w:val="19"/>
    <w:rsid w:val="00406700"/>
    <w:rPr>
      <w:rFonts w:ascii="Tahoma" w:eastAsiaTheme="minorHAnsi" w:hAnsi="Tahoma"/>
      <w:i/>
      <w:iCs/>
    </w:rPr>
  </w:style>
  <w:style w:type="table" w:styleId="LightShading">
    <w:name w:val="Light Shading"/>
    <w:basedOn w:val="TableNormal"/>
    <w:uiPriority w:val="60"/>
    <w:rsid w:val="00406700"/>
    <w:pPr>
      <w:spacing w:before="40" w:after="0" w:line="240" w:lineRule="auto"/>
    </w:pPr>
    <w:rPr>
      <w:rFonts w:asciiTheme="majorHAnsi" w:eastAsiaTheme="minorHAnsi" w:hAnsiTheme="majorHAnsi"/>
      <w:color w:val="000000" w:themeColor="text1" w:themeShade="BF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406700"/>
    <w:pPr>
      <w:spacing w:before="40" w:after="0" w:line="240" w:lineRule="auto"/>
    </w:pPr>
    <w:rPr>
      <w:rFonts w:asciiTheme="majorHAnsi" w:eastAsiaTheme="minorHAnsi" w:hAnsiTheme="majorHAnsi"/>
      <w:color w:val="365F91" w:themeColor="accent1" w:themeShade="BF"/>
      <w:lang w:val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numbering" w:customStyle="1" w:styleId="ListAlphanumericmaster">
    <w:name w:val="List Alphanumeric (master)"/>
    <w:uiPriority w:val="99"/>
    <w:rsid w:val="00406700"/>
    <w:pPr>
      <w:numPr>
        <w:numId w:val="30"/>
      </w:numPr>
    </w:pPr>
  </w:style>
  <w:style w:type="paragraph" w:customStyle="1" w:styleId="Footerlandscape">
    <w:name w:val="Footer (landscape)"/>
    <w:basedOn w:val="Footer"/>
    <w:uiPriority w:val="24"/>
    <w:semiHidden/>
    <w:qFormat/>
    <w:rsid w:val="00406700"/>
    <w:pPr>
      <w:tabs>
        <w:tab w:val="clear" w:pos="4513"/>
        <w:tab w:val="clear" w:pos="9026"/>
        <w:tab w:val="right" w:pos="13608"/>
      </w:tabs>
      <w:spacing w:line="260" w:lineRule="atLeast"/>
      <w:ind w:left="0"/>
      <w:jc w:val="right"/>
    </w:pPr>
    <w:rPr>
      <w:rFonts w:ascii="Tahoma" w:eastAsiaTheme="minorHAnsi" w:hAnsi="Tahoma" w:cstheme="minorBidi"/>
      <w:bCs w:val="0"/>
      <w:color w:val="B2B2B2"/>
      <w:sz w:val="16"/>
      <w:szCs w:val="22"/>
    </w:rPr>
  </w:style>
  <w:style w:type="paragraph" w:customStyle="1" w:styleId="Headerlandscape">
    <w:name w:val="Header (landscape)"/>
    <w:basedOn w:val="Header"/>
    <w:uiPriority w:val="24"/>
    <w:semiHidden/>
    <w:qFormat/>
    <w:rsid w:val="00406700"/>
    <w:pPr>
      <w:tabs>
        <w:tab w:val="clear" w:pos="4513"/>
        <w:tab w:val="clear" w:pos="9026"/>
        <w:tab w:val="center" w:pos="4680"/>
        <w:tab w:val="right" w:pos="13608"/>
      </w:tabs>
      <w:spacing w:before="200" w:line="260" w:lineRule="atLeast"/>
      <w:ind w:left="0"/>
      <w:jc w:val="right"/>
    </w:pPr>
    <w:rPr>
      <w:rFonts w:ascii="Tahoma" w:eastAsiaTheme="minorHAnsi" w:hAnsi="Tahoma" w:cstheme="minorBidi"/>
      <w:b/>
      <w:bCs w:val="0"/>
      <w:color w:val="003C71"/>
      <w:szCs w:val="22"/>
    </w:rPr>
  </w:style>
  <w:style w:type="paragraph" w:customStyle="1" w:styleId="ListLegal">
    <w:name w:val="List Legal"/>
    <w:basedOn w:val="ListNumber"/>
    <w:uiPriority w:val="8"/>
    <w:semiHidden/>
    <w:qFormat/>
    <w:rsid w:val="00406700"/>
    <w:pPr>
      <w:numPr>
        <w:numId w:val="32"/>
      </w:numPr>
      <w:spacing w:before="120" w:after="120" w:line="260" w:lineRule="atLeast"/>
      <w:contextualSpacing w:val="0"/>
    </w:pPr>
    <w:rPr>
      <w:rFonts w:ascii="Tahoma" w:eastAsia="Times New Roman" w:hAnsi="Tahoma" w:cs="Times New Roman"/>
      <w:bCs w:val="0"/>
      <w:szCs w:val="24"/>
      <w:lang w:eastAsia="en-GB"/>
    </w:rPr>
  </w:style>
  <w:style w:type="numbering" w:customStyle="1" w:styleId="ListLegalmaster">
    <w:name w:val="List Legal (master)"/>
    <w:uiPriority w:val="99"/>
    <w:rsid w:val="00406700"/>
    <w:pPr>
      <w:numPr>
        <w:numId w:val="31"/>
      </w:numPr>
    </w:pPr>
  </w:style>
  <w:style w:type="paragraph" w:customStyle="1" w:styleId="ListLegal2">
    <w:name w:val="List Legal 2"/>
    <w:basedOn w:val="ListNumber2"/>
    <w:uiPriority w:val="8"/>
    <w:semiHidden/>
    <w:qFormat/>
    <w:rsid w:val="00406700"/>
    <w:pPr>
      <w:numPr>
        <w:ilvl w:val="1"/>
        <w:numId w:val="32"/>
      </w:numPr>
      <w:tabs>
        <w:tab w:val="clear" w:pos="720"/>
        <w:tab w:val="left" w:pos="1077"/>
      </w:tabs>
      <w:spacing w:before="120" w:after="120" w:line="260" w:lineRule="atLeast"/>
    </w:pPr>
    <w:rPr>
      <w:rFonts w:ascii="Tahoma" w:hAnsi="Tahoma"/>
      <w:sz w:val="22"/>
      <w:szCs w:val="24"/>
      <w:lang w:val="en-AU" w:eastAsia="en-GB"/>
    </w:rPr>
  </w:style>
  <w:style w:type="paragraph" w:customStyle="1" w:styleId="ListLegal3">
    <w:name w:val="List Legal 3"/>
    <w:basedOn w:val="ListLegal2"/>
    <w:uiPriority w:val="8"/>
    <w:semiHidden/>
    <w:qFormat/>
    <w:rsid w:val="00406700"/>
    <w:pPr>
      <w:numPr>
        <w:ilvl w:val="2"/>
      </w:numPr>
    </w:pPr>
  </w:style>
  <w:style w:type="paragraph" w:customStyle="1" w:styleId="DocumentDetails">
    <w:name w:val="Document Details"/>
    <w:basedOn w:val="Normal"/>
    <w:uiPriority w:val="24"/>
    <w:semiHidden/>
    <w:qFormat/>
    <w:rsid w:val="00406700"/>
    <w:pPr>
      <w:spacing w:before="120" w:after="120" w:line="260" w:lineRule="atLeast"/>
      <w:ind w:left="0"/>
      <w:jc w:val="center"/>
    </w:pPr>
    <w:rPr>
      <w:rFonts w:ascii="Tahoma" w:eastAsiaTheme="minorHAnsi" w:hAnsi="Tahoma" w:cstheme="minorBidi"/>
      <w:bCs w:val="0"/>
      <w:sz w:val="24"/>
      <w:szCs w:val="22"/>
    </w:rPr>
  </w:style>
  <w:style w:type="paragraph" w:customStyle="1" w:styleId="SingleSpace">
    <w:name w:val="Single Space"/>
    <w:basedOn w:val="BodyText"/>
    <w:uiPriority w:val="21"/>
    <w:semiHidden/>
    <w:qFormat/>
    <w:rsid w:val="00406700"/>
    <w:pPr>
      <w:spacing w:line="240" w:lineRule="auto"/>
      <w:ind w:left="0"/>
    </w:pPr>
    <w:rPr>
      <w:rFonts w:ascii="Tahoma" w:eastAsiaTheme="minorHAnsi" w:hAnsi="Tahoma" w:cstheme="minorBidi"/>
      <w:bCs w:val="0"/>
      <w:sz w:val="2"/>
      <w:szCs w:val="22"/>
    </w:rPr>
  </w:style>
  <w:style w:type="character" w:customStyle="1" w:styleId="Characteryellowhighlight">
    <w:name w:val="Character (yellow highlight)"/>
    <w:basedOn w:val="DefaultParagraphFont"/>
    <w:uiPriority w:val="3"/>
    <w:qFormat/>
    <w:rsid w:val="00406700"/>
    <w:rPr>
      <w:bdr w:val="none" w:sz="0" w:space="0" w:color="auto"/>
      <w:shd w:val="clear" w:color="auto" w:fill="FFFF00"/>
      <w:lang w:val="en-AU"/>
    </w:rPr>
  </w:style>
  <w:style w:type="paragraph" w:customStyle="1" w:styleId="BodyTextindent0">
    <w:name w:val="Body Text (indent)"/>
    <w:basedOn w:val="BodyText"/>
    <w:uiPriority w:val="1"/>
    <w:qFormat/>
    <w:rsid w:val="00406700"/>
    <w:pPr>
      <w:spacing w:before="120" w:after="120" w:line="260" w:lineRule="atLeast"/>
    </w:pPr>
    <w:rPr>
      <w:rFonts w:ascii="Tahoma" w:eastAsiaTheme="minorHAnsi" w:hAnsi="Tahoma" w:cstheme="minorBidi"/>
      <w:bCs w:val="0"/>
      <w:szCs w:val="22"/>
    </w:rPr>
  </w:style>
  <w:style w:type="paragraph" w:customStyle="1" w:styleId="Bodytextindent2">
    <w:name w:val="Body text (indent 2)"/>
    <w:basedOn w:val="BodyText"/>
    <w:uiPriority w:val="2"/>
    <w:qFormat/>
    <w:rsid w:val="00406700"/>
    <w:pPr>
      <w:spacing w:before="120" w:after="120" w:line="260" w:lineRule="atLeast"/>
      <w:ind w:left="714"/>
    </w:pPr>
    <w:rPr>
      <w:rFonts w:ascii="Tahoma" w:eastAsiaTheme="minorHAnsi" w:hAnsi="Tahoma" w:cstheme="minorBidi"/>
      <w:bCs w:val="0"/>
      <w:szCs w:val="22"/>
    </w:rPr>
  </w:style>
  <w:style w:type="paragraph" w:customStyle="1" w:styleId="Bodytextindent3">
    <w:name w:val="Body text (indent 3)"/>
    <w:basedOn w:val="BodyText"/>
    <w:uiPriority w:val="2"/>
    <w:qFormat/>
    <w:rsid w:val="00406700"/>
    <w:pPr>
      <w:spacing w:before="120" w:after="120" w:line="260" w:lineRule="atLeast"/>
      <w:ind w:left="1077"/>
    </w:pPr>
    <w:rPr>
      <w:rFonts w:ascii="Tahoma" w:eastAsiaTheme="minorHAnsi" w:hAnsi="Tahoma" w:cstheme="minorBidi"/>
      <w:bCs w:val="0"/>
      <w:szCs w:val="22"/>
    </w:rPr>
  </w:style>
  <w:style w:type="paragraph" w:styleId="ListBullet4">
    <w:name w:val="List Bullet 4"/>
    <w:basedOn w:val="Normal"/>
    <w:uiPriority w:val="4"/>
    <w:rsid w:val="00406700"/>
    <w:pPr>
      <w:spacing w:before="120" w:after="120" w:line="260" w:lineRule="atLeast"/>
      <w:ind w:left="1429" w:hanging="357"/>
      <w:contextualSpacing/>
    </w:pPr>
    <w:rPr>
      <w:rFonts w:ascii="Tahoma" w:eastAsiaTheme="minorHAnsi" w:hAnsi="Tahoma" w:cstheme="minorBidi"/>
      <w:bCs w:val="0"/>
      <w:szCs w:val="22"/>
    </w:rPr>
  </w:style>
  <w:style w:type="paragraph" w:styleId="ListNumber4">
    <w:name w:val="List Number 4"/>
    <w:basedOn w:val="Normal"/>
    <w:uiPriority w:val="5"/>
    <w:rsid w:val="00406700"/>
    <w:pPr>
      <w:spacing w:before="120" w:after="120" w:line="260" w:lineRule="atLeast"/>
      <w:ind w:left="1440" w:hanging="360"/>
      <w:contextualSpacing/>
    </w:pPr>
    <w:rPr>
      <w:rFonts w:ascii="Tahoma" w:eastAsiaTheme="minorHAnsi" w:hAnsi="Tahoma" w:cstheme="minorBidi"/>
      <w:bCs w:val="0"/>
      <w:szCs w:val="22"/>
    </w:rPr>
  </w:style>
  <w:style w:type="paragraph" w:customStyle="1" w:styleId="Heading2non-numbered">
    <w:name w:val="Heading 2 (non-numbered)"/>
    <w:basedOn w:val="Heading2"/>
    <w:next w:val="BodyText"/>
    <w:uiPriority w:val="10"/>
    <w:semiHidden/>
    <w:qFormat/>
    <w:rsid w:val="00406700"/>
    <w:pPr>
      <w:numPr>
        <w:ilvl w:val="0"/>
        <w:numId w:val="0"/>
      </w:numPr>
      <w:spacing w:before="400" w:after="120" w:line="260" w:lineRule="atLeast"/>
      <w:ind w:right="0"/>
      <w:contextualSpacing/>
    </w:pPr>
    <w:rPr>
      <w:rFonts w:ascii="Tahoma" w:eastAsia="Times New Roman" w:hAnsi="Tahoma"/>
      <w:iCs/>
      <w:color w:val="00A3E0"/>
      <w:kern w:val="0"/>
      <w:sz w:val="28"/>
      <w:szCs w:val="28"/>
      <w:lang w:eastAsia="en-AU"/>
    </w:rPr>
  </w:style>
  <w:style w:type="paragraph" w:customStyle="1" w:styleId="Heading3non-numbered">
    <w:name w:val="Heading 3 (non-numbered)"/>
    <w:basedOn w:val="Heading3"/>
    <w:next w:val="BodyText"/>
    <w:uiPriority w:val="10"/>
    <w:semiHidden/>
    <w:qFormat/>
    <w:rsid w:val="00406700"/>
    <w:pPr>
      <w:keepNext/>
      <w:spacing w:before="400" w:after="120" w:line="260" w:lineRule="atLeast"/>
      <w:ind w:left="0"/>
      <w:contextualSpacing/>
    </w:pPr>
    <w:rPr>
      <w:rFonts w:ascii="Tahoma" w:eastAsia="Times New Roman" w:hAnsi="Tahoma" w:cs="Arial"/>
      <w:i w:val="0"/>
      <w:iCs w:val="0"/>
      <w:color w:val="003C71"/>
      <w:sz w:val="26"/>
      <w:szCs w:val="26"/>
      <w:lang w:eastAsia="en-AU"/>
    </w:rPr>
  </w:style>
  <w:style w:type="paragraph" w:customStyle="1" w:styleId="Heading4non-numbered">
    <w:name w:val="Heading 4 (non-numbered)"/>
    <w:basedOn w:val="Heading4"/>
    <w:next w:val="BodyText"/>
    <w:uiPriority w:val="10"/>
    <w:semiHidden/>
    <w:qFormat/>
    <w:rsid w:val="00406700"/>
    <w:pPr>
      <w:keepNext/>
      <w:spacing w:before="200" w:after="120" w:line="260" w:lineRule="atLeast"/>
      <w:ind w:left="0"/>
      <w:contextualSpacing/>
    </w:pPr>
    <w:rPr>
      <w:rFonts w:ascii="Tahoma" w:eastAsia="Times New Roman" w:hAnsi="Tahoma" w:cs="Arial"/>
      <w:color w:val="003C71"/>
      <w:sz w:val="22"/>
      <w:szCs w:val="21"/>
      <w:lang w:eastAsia="en-AU"/>
    </w:rPr>
  </w:style>
  <w:style w:type="paragraph" w:customStyle="1" w:styleId="CVBullets">
    <w:name w:val="CV Bullets"/>
    <w:rsid w:val="00406700"/>
    <w:pPr>
      <w:numPr>
        <w:numId w:val="35"/>
      </w:numPr>
      <w:tabs>
        <w:tab w:val="num" w:pos="360"/>
      </w:tabs>
      <w:spacing w:after="20" w:line="240" w:lineRule="auto"/>
    </w:pPr>
    <w:rPr>
      <w:rFonts w:ascii="Arial" w:eastAsiaTheme="minorEastAsia" w:hAnsi="Arial" w:cs="Arial"/>
      <w:color w:val="404040" w:themeColor="text1" w:themeTint="BF"/>
      <w:sz w:val="18"/>
      <w:szCs w:val="24"/>
      <w:lang w:val="en"/>
    </w:rPr>
  </w:style>
  <w:style w:type="paragraph" w:customStyle="1" w:styleId="TableTextLeft">
    <w:name w:val="Table Text Left"/>
    <w:basedOn w:val="Normal"/>
    <w:qFormat/>
    <w:rsid w:val="00406700"/>
    <w:pPr>
      <w:spacing w:before="80" w:after="80" w:line="260" w:lineRule="atLeast"/>
      <w:ind w:left="113" w:right="113"/>
    </w:pPr>
    <w:rPr>
      <w:rFonts w:ascii="Tahoma" w:eastAsiaTheme="minorHAnsi" w:hAnsi="Tahoma" w:cstheme="minorBidi"/>
      <w:bCs w:val="0"/>
      <w:sz w:val="18"/>
      <w:szCs w:val="22"/>
    </w:rPr>
  </w:style>
  <w:style w:type="paragraph" w:customStyle="1" w:styleId="TableHeadingLeft">
    <w:name w:val="Table Heading Left"/>
    <w:basedOn w:val="TableTextLeft"/>
    <w:qFormat/>
    <w:rsid w:val="00406700"/>
    <w:rPr>
      <w:rFonts w:asciiTheme="majorHAnsi" w:hAnsiTheme="majorHAnsi"/>
      <w:b/>
    </w:rPr>
  </w:style>
  <w:style w:type="paragraph" w:styleId="BlockText">
    <w:name w:val="Block Text"/>
    <w:basedOn w:val="Normal"/>
    <w:uiPriority w:val="99"/>
    <w:qFormat/>
    <w:rsid w:val="00406700"/>
    <w:pPr>
      <w:spacing w:line="240" w:lineRule="auto"/>
      <w:ind w:left="0"/>
    </w:pPr>
    <w:rPr>
      <w:rFonts w:ascii="Madras Regular" w:eastAsia="Times New Roman" w:hAnsi="Madras Regular" w:cs="Madras Regular"/>
      <w:bCs w:val="0"/>
      <w:sz w:val="20"/>
      <w:szCs w:val="22"/>
    </w:rPr>
  </w:style>
  <w:style w:type="paragraph" w:customStyle="1" w:styleId="TableText10pt">
    <w:name w:val="Table Text + 10 pt"/>
    <w:basedOn w:val="TableText-10"/>
    <w:rsid w:val="00406700"/>
    <w:pPr>
      <w:spacing w:before="40" w:after="40"/>
    </w:pPr>
  </w:style>
  <w:style w:type="paragraph" w:customStyle="1" w:styleId="TableText-10">
    <w:name w:val="Table Text - 10"/>
    <w:basedOn w:val="Normal"/>
    <w:qFormat/>
    <w:rsid w:val="00406700"/>
    <w:pPr>
      <w:spacing w:before="60" w:after="60" w:line="240" w:lineRule="auto"/>
      <w:ind w:left="0"/>
    </w:pPr>
    <w:rPr>
      <w:rFonts w:ascii="Madras Regular" w:eastAsia="Times New Roman" w:hAnsi="Madras Regular" w:cs="Madras Regular"/>
      <w:bCs w:val="0"/>
      <w:sz w:val="20"/>
      <w:szCs w:val="22"/>
    </w:rPr>
  </w:style>
  <w:style w:type="paragraph" w:customStyle="1" w:styleId="BlockLine">
    <w:name w:val="Block Line"/>
    <w:basedOn w:val="Normal"/>
    <w:next w:val="Normal"/>
    <w:qFormat/>
    <w:rsid w:val="00406700"/>
    <w:pPr>
      <w:pBdr>
        <w:top w:val="single" w:sz="6" w:space="1" w:color="DADADA"/>
        <w:between w:val="single" w:sz="6" w:space="1" w:color="auto"/>
      </w:pBdr>
      <w:spacing w:before="240" w:line="240" w:lineRule="auto"/>
      <w:ind w:left="1700"/>
    </w:pPr>
    <w:rPr>
      <w:rFonts w:ascii="Madras Regular" w:eastAsia="Times New Roman" w:hAnsi="Madras Regular" w:cs="Madras Regular"/>
      <w:bCs w:val="0"/>
      <w:sz w:val="20"/>
      <w:szCs w:val="22"/>
    </w:rPr>
  </w:style>
  <w:style w:type="paragraph" w:customStyle="1" w:styleId="ContinuedOnNextPa">
    <w:name w:val="Continued On Next Pa"/>
    <w:basedOn w:val="Normal"/>
    <w:next w:val="Normal"/>
    <w:rsid w:val="00406700"/>
    <w:pPr>
      <w:pBdr>
        <w:top w:val="single" w:sz="6" w:space="1" w:color="A6A6A6" w:themeColor="background1" w:themeShade="A6"/>
        <w:between w:val="single" w:sz="6" w:space="1" w:color="auto"/>
      </w:pBdr>
      <w:spacing w:before="240" w:line="240" w:lineRule="auto"/>
      <w:ind w:left="1701"/>
      <w:jc w:val="right"/>
    </w:pPr>
    <w:rPr>
      <w:rFonts w:ascii="Madras Regular" w:eastAsia="Times New Roman" w:hAnsi="Madras Regular" w:cs="Madras Regular"/>
      <w:bCs w:val="0"/>
      <w:i/>
      <w:color w:val="A6A6A6" w:themeColor="background1" w:themeShade="A6"/>
      <w:sz w:val="18"/>
    </w:rPr>
  </w:style>
  <w:style w:type="paragraph" w:customStyle="1" w:styleId="ContinuedTableLabe">
    <w:name w:val="Continued Table Labe"/>
    <w:basedOn w:val="Normal"/>
    <w:rsid w:val="00406700"/>
    <w:pPr>
      <w:spacing w:line="240" w:lineRule="auto"/>
      <w:ind w:left="0"/>
    </w:pPr>
    <w:rPr>
      <w:rFonts w:ascii="Madras Regular" w:eastAsia="Times New Roman" w:hAnsi="Madras Regular" w:cs="Madras Regular"/>
      <w:b/>
      <w:bCs w:val="0"/>
      <w:szCs w:val="22"/>
    </w:rPr>
  </w:style>
  <w:style w:type="paragraph" w:customStyle="1" w:styleId="MapTitleContinued">
    <w:name w:val="Map Title. Continued"/>
    <w:basedOn w:val="Heading4"/>
    <w:next w:val="Normal"/>
    <w:rsid w:val="00406700"/>
    <w:pPr>
      <w:spacing w:before="0" w:after="240" w:line="340" w:lineRule="exact"/>
      <w:ind w:left="0"/>
      <w:outlineLvl w:val="9"/>
    </w:pPr>
    <w:rPr>
      <w:rFonts w:ascii="Madras Regular" w:eastAsia="Times New Roman" w:hAnsi="Madras Regular" w:cs="Madras Regular"/>
      <w:color w:val="F07E26"/>
      <w:sz w:val="28"/>
      <w:szCs w:val="32"/>
    </w:rPr>
  </w:style>
  <w:style w:type="paragraph" w:customStyle="1" w:styleId="MemoLine">
    <w:name w:val="Memo Line"/>
    <w:basedOn w:val="BlockLine"/>
    <w:next w:val="Normal"/>
    <w:rsid w:val="00406700"/>
    <w:pPr>
      <w:ind w:left="0"/>
    </w:pPr>
  </w:style>
  <w:style w:type="paragraph" w:customStyle="1" w:styleId="TableCtrdHeaderText">
    <w:name w:val="Table Ctrd Header Text"/>
    <w:basedOn w:val="TableHeaderText"/>
    <w:rsid w:val="00406700"/>
    <w:pPr>
      <w:jc w:val="center"/>
    </w:pPr>
  </w:style>
  <w:style w:type="paragraph" w:customStyle="1" w:styleId="TableHeaderText">
    <w:name w:val="Table Header Text"/>
    <w:basedOn w:val="TableText-10"/>
    <w:qFormat/>
    <w:rsid w:val="00406700"/>
    <w:rPr>
      <w:b/>
    </w:rPr>
  </w:style>
  <w:style w:type="paragraph" w:customStyle="1" w:styleId="NoteText">
    <w:name w:val="Note Text"/>
    <w:basedOn w:val="BlockText"/>
    <w:next w:val="BlockText"/>
    <w:qFormat/>
    <w:rsid w:val="00406700"/>
    <w:pPr>
      <w:ind w:left="1134" w:hanging="1134"/>
    </w:pPr>
    <w:rPr>
      <w:color w:val="F07E26"/>
    </w:rPr>
  </w:style>
  <w:style w:type="paragraph" w:customStyle="1" w:styleId="EmbeddedText">
    <w:name w:val="Embedded Text"/>
    <w:basedOn w:val="TableText-10"/>
    <w:rsid w:val="00406700"/>
  </w:style>
  <w:style w:type="paragraph" w:customStyle="1" w:styleId="TOCStem">
    <w:name w:val="TOCStem"/>
    <w:basedOn w:val="Normal"/>
    <w:rsid w:val="00406700"/>
    <w:pPr>
      <w:spacing w:line="240" w:lineRule="auto"/>
      <w:ind w:left="0"/>
    </w:pPr>
    <w:rPr>
      <w:rFonts w:ascii="Madras Regular" w:eastAsia="Times New Roman" w:hAnsi="Madras Regular" w:cs="Madras Regular"/>
      <w:bCs w:val="0"/>
      <w:sz w:val="20"/>
      <w:szCs w:val="22"/>
    </w:rPr>
  </w:style>
  <w:style w:type="paragraph" w:customStyle="1" w:styleId="ContinuedBlockLabel">
    <w:name w:val="Continued Block Label"/>
    <w:basedOn w:val="Normal"/>
    <w:rsid w:val="00406700"/>
    <w:pPr>
      <w:spacing w:line="240" w:lineRule="auto"/>
      <w:ind w:left="0"/>
    </w:pPr>
    <w:rPr>
      <w:rFonts w:ascii="Madras Regular" w:eastAsia="Times New Roman" w:hAnsi="Madras Regular" w:cs="Madras Regular"/>
      <w:b/>
      <w:bCs w:val="0"/>
      <w:sz w:val="20"/>
      <w:szCs w:val="22"/>
    </w:rPr>
  </w:style>
  <w:style w:type="paragraph" w:customStyle="1" w:styleId="TOCItem">
    <w:name w:val="TOCItem"/>
    <w:basedOn w:val="Normal"/>
    <w:rsid w:val="00406700"/>
    <w:pPr>
      <w:tabs>
        <w:tab w:val="left" w:leader="dot" w:pos="7061"/>
        <w:tab w:val="right" w:pos="7524"/>
      </w:tabs>
      <w:spacing w:before="60" w:after="60" w:line="240" w:lineRule="auto"/>
      <w:ind w:left="0" w:right="465"/>
    </w:pPr>
    <w:rPr>
      <w:rFonts w:ascii="Madras Regular" w:eastAsia="Times New Roman" w:hAnsi="Madras Regular" w:cs="Madras Regular"/>
      <w:bCs w:val="0"/>
      <w:sz w:val="20"/>
      <w:szCs w:val="22"/>
    </w:rPr>
  </w:style>
  <w:style w:type="paragraph" w:customStyle="1" w:styleId="TOCTitle">
    <w:name w:val="TOC Title"/>
    <w:basedOn w:val="Normal"/>
    <w:rsid w:val="00406700"/>
    <w:pPr>
      <w:spacing w:line="380" w:lineRule="exact"/>
      <w:ind w:left="0"/>
    </w:pPr>
    <w:rPr>
      <w:rFonts w:ascii="Calibri Light" w:eastAsia="Times New Roman" w:hAnsi="Calibri Light" w:cs="Madras Regular"/>
      <w:b/>
      <w:bCs w:val="0"/>
      <w:color w:val="F07E26"/>
      <w:sz w:val="32"/>
      <w:szCs w:val="32"/>
    </w:rPr>
  </w:style>
  <w:style w:type="character" w:customStyle="1" w:styleId="DocumentMapChar1">
    <w:name w:val="Document Map Char1"/>
    <w:basedOn w:val="DefaultParagraphFont"/>
    <w:uiPriority w:val="99"/>
    <w:semiHidden/>
    <w:rsid w:val="00406700"/>
    <w:rPr>
      <w:rFonts w:ascii="Segoe UI" w:hAnsi="Segoe UI" w:cs="Segoe UI"/>
      <w:sz w:val="16"/>
      <w:szCs w:val="16"/>
    </w:rPr>
  </w:style>
  <w:style w:type="paragraph" w:customStyle="1" w:styleId="Result">
    <w:name w:val="Result"/>
    <w:basedOn w:val="TableText-10"/>
    <w:next w:val="TableText-10"/>
    <w:rsid w:val="00406700"/>
    <w:pPr>
      <w:tabs>
        <w:tab w:val="left" w:pos="890"/>
      </w:tabs>
      <w:ind w:left="890" w:hanging="890"/>
    </w:pPr>
  </w:style>
  <w:style w:type="paragraph" w:customStyle="1" w:styleId="If">
    <w:name w:val="If:"/>
    <w:basedOn w:val="TableText-10"/>
    <w:next w:val="1-Bullet"/>
    <w:rsid w:val="00406700"/>
  </w:style>
  <w:style w:type="paragraph" w:customStyle="1" w:styleId="figure">
    <w:name w:val="figure:"/>
    <w:basedOn w:val="BlockText"/>
    <w:next w:val="Normal"/>
    <w:rsid w:val="00406700"/>
    <w:pPr>
      <w:jc w:val="right"/>
    </w:pPr>
  </w:style>
  <w:style w:type="paragraph" w:customStyle="1" w:styleId="StyleEmbeddedTextBold">
    <w:name w:val="Style Embedded Text + Bold"/>
    <w:basedOn w:val="Normal"/>
    <w:rsid w:val="00406700"/>
    <w:pPr>
      <w:spacing w:before="60" w:after="60" w:line="240" w:lineRule="auto"/>
      <w:ind w:left="0"/>
    </w:pPr>
    <w:rPr>
      <w:rFonts w:ascii="Madras Regular" w:eastAsia="Times New Roman" w:hAnsi="Madras Regular" w:cs="Madras Regular"/>
      <w:b/>
      <w:sz w:val="20"/>
      <w:szCs w:val="22"/>
    </w:rPr>
  </w:style>
  <w:style w:type="paragraph" w:customStyle="1" w:styleId="HeaderBlockLabel">
    <w:name w:val="Header Block Label"/>
    <w:basedOn w:val="Heading5"/>
    <w:rsid w:val="00406700"/>
    <w:pPr>
      <w:spacing w:before="60" w:after="60"/>
      <w:ind w:left="0"/>
    </w:pPr>
    <w:rPr>
      <w:rFonts w:ascii="Madras Regular" w:eastAsia="Times New Roman" w:hAnsi="Madras Regular" w:cs="Madras Regular"/>
      <w:b/>
      <w:bCs w:val="0"/>
      <w:color w:val="5A5A5A"/>
      <w:sz w:val="24"/>
      <w:szCs w:val="24"/>
      <w:u w:val="none"/>
      <w:lang w:val="en-AU"/>
    </w:rPr>
  </w:style>
  <w:style w:type="paragraph" w:customStyle="1" w:styleId="Example">
    <w:name w:val="Example"/>
    <w:basedOn w:val="Result"/>
    <w:next w:val="BlockText"/>
    <w:rsid w:val="00406700"/>
    <w:pPr>
      <w:tabs>
        <w:tab w:val="clear" w:pos="890"/>
        <w:tab w:val="left" w:pos="1149"/>
      </w:tabs>
      <w:ind w:left="0" w:firstLine="0"/>
    </w:pPr>
    <w:rPr>
      <w:color w:val="F79646" w:themeColor="accent6"/>
      <w:sz w:val="22"/>
    </w:rPr>
  </w:style>
  <w:style w:type="paragraph" w:customStyle="1" w:styleId="TableText9pt">
    <w:name w:val="Table Text + 9 pt"/>
    <w:basedOn w:val="TableText-10"/>
    <w:qFormat/>
    <w:rsid w:val="00406700"/>
    <w:rPr>
      <w:sz w:val="18"/>
    </w:rPr>
  </w:style>
  <w:style w:type="paragraph" w:customStyle="1" w:styleId="StyleTableTextCentered">
    <w:name w:val="Style Table Text + Centered"/>
    <w:basedOn w:val="TableText-10"/>
    <w:rsid w:val="00406700"/>
    <w:pPr>
      <w:jc w:val="center"/>
    </w:pPr>
    <w:rPr>
      <w:szCs w:val="20"/>
    </w:rPr>
  </w:style>
  <w:style w:type="character" w:customStyle="1" w:styleId="gmaildefault">
    <w:name w:val="gmail_default"/>
    <w:basedOn w:val="DefaultParagraphFont"/>
    <w:rsid w:val="00406700"/>
    <w:rPr>
      <w:rFonts w:cs="Times New Roman"/>
    </w:rPr>
  </w:style>
  <w:style w:type="paragraph" w:customStyle="1" w:styleId="Numberedblocktext">
    <w:name w:val="Numbered block text"/>
    <w:basedOn w:val="BlockText"/>
    <w:qFormat/>
    <w:rsid w:val="00406700"/>
    <w:pPr>
      <w:numPr>
        <w:numId w:val="36"/>
      </w:numPr>
      <w:spacing w:before="120"/>
    </w:pPr>
  </w:style>
  <w:style w:type="paragraph" w:customStyle="1" w:styleId="Contractclauselist">
    <w:name w:val="Contract clause list"/>
    <w:basedOn w:val="BlockText"/>
    <w:rsid w:val="00406700"/>
    <w:pPr>
      <w:numPr>
        <w:numId w:val="37"/>
      </w:numPr>
      <w:spacing w:before="120"/>
    </w:pPr>
  </w:style>
  <w:style w:type="paragraph" w:customStyle="1" w:styleId="Tabletext0">
    <w:name w:val="Table text"/>
    <w:basedOn w:val="Normal"/>
    <w:qFormat/>
    <w:rsid w:val="00406700"/>
    <w:pPr>
      <w:spacing w:before="120" w:after="120" w:line="240" w:lineRule="auto"/>
      <w:ind w:left="0"/>
    </w:pPr>
    <w:rPr>
      <w:rFonts w:ascii="Madras Regular" w:eastAsia="Times New Roman" w:hAnsi="Madras Regular" w:cs="Madras Regular"/>
      <w:bCs w:val="0"/>
      <w:sz w:val="20"/>
      <w:szCs w:val="24"/>
      <w:lang w:val="en-GB"/>
    </w:rPr>
  </w:style>
  <w:style w:type="character" w:customStyle="1" w:styleId="spellingerror">
    <w:name w:val="spellingerror"/>
    <w:basedOn w:val="DefaultParagraphFont"/>
    <w:rsid w:val="00406700"/>
    <w:rPr>
      <w:rFonts w:cs="Times New Roman"/>
    </w:rPr>
  </w:style>
  <w:style w:type="table" w:styleId="GridTable6Colorful-Accent2">
    <w:name w:val="Grid Table 6 Colorful Accent 2"/>
    <w:basedOn w:val="TableNormal"/>
    <w:uiPriority w:val="51"/>
    <w:rsid w:val="0040670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customStyle="1" w:styleId="Lnv-Heading3">
    <w:name w:val="Lnv - Heading 3"/>
    <w:basedOn w:val="Heading2"/>
    <w:link w:val="Lnv-Heading3Char"/>
    <w:rsid w:val="00406700"/>
    <w:pPr>
      <w:numPr>
        <w:ilvl w:val="0"/>
        <w:numId w:val="38"/>
      </w:numPr>
      <w:ind w:left="714" w:hanging="357"/>
      <w:outlineLvl w:val="2"/>
    </w:pPr>
  </w:style>
  <w:style w:type="character" w:customStyle="1" w:styleId="Lnv-Heading3Char">
    <w:name w:val="Lnv - Heading 3 Char"/>
    <w:basedOn w:val="Heading2Char"/>
    <w:link w:val="Lnv-Heading3"/>
    <w:rsid w:val="00406700"/>
    <w:rPr>
      <w:rFonts w:eastAsia="Arial Unicode MS" w:cs="Arial"/>
      <w:b/>
      <w:kern w:val="32"/>
      <w:szCs w:val="24"/>
    </w:rPr>
  </w:style>
  <w:style w:type="paragraph" w:customStyle="1" w:styleId="LNVHeading1">
    <w:name w:val="LNVHeading 1"/>
    <w:basedOn w:val="Heading1"/>
    <w:link w:val="LNVHeading1Char"/>
    <w:rsid w:val="00406700"/>
    <w:pPr>
      <w:numPr>
        <w:numId w:val="39"/>
      </w:numPr>
    </w:pPr>
  </w:style>
  <w:style w:type="character" w:customStyle="1" w:styleId="LNVHeading1Char">
    <w:name w:val="LNVHeading 1 Char"/>
    <w:basedOn w:val="Lnv-Heading3Char"/>
    <w:link w:val="LNVHeading1"/>
    <w:rsid w:val="00406700"/>
    <w:rPr>
      <w:rFonts w:eastAsia="Arial Unicode MS" w:cs="Arial"/>
      <w:b/>
      <w:color w:val="E1251B"/>
      <w:kern w:val="32"/>
      <w:sz w:val="32"/>
      <w:szCs w:val="36"/>
    </w:rPr>
  </w:style>
  <w:style w:type="paragraph" w:customStyle="1" w:styleId="LNVHeading2">
    <w:name w:val="LNVHeading 2"/>
    <w:basedOn w:val="Heading2"/>
    <w:link w:val="LNVHeading2Char"/>
    <w:rsid w:val="00406700"/>
    <w:pPr>
      <w:numPr>
        <w:numId w:val="39"/>
      </w:numPr>
    </w:pPr>
  </w:style>
  <w:style w:type="character" w:customStyle="1" w:styleId="LNVHeading2Char">
    <w:name w:val="LNVHeading 2 Char"/>
    <w:basedOn w:val="Lnv-Heading3Char"/>
    <w:link w:val="LNVHeading2"/>
    <w:rsid w:val="00406700"/>
    <w:rPr>
      <w:rFonts w:eastAsia="Arial Unicode MS" w:cs="Arial"/>
      <w:b/>
      <w:kern w:val="32"/>
      <w:szCs w:val="24"/>
    </w:rPr>
  </w:style>
  <w:style w:type="paragraph" w:customStyle="1" w:styleId="LNVHeading3">
    <w:name w:val="LNVHeading 3"/>
    <w:basedOn w:val="Heading2"/>
    <w:link w:val="LNVHeading3Char"/>
    <w:rsid w:val="00406700"/>
    <w:pPr>
      <w:numPr>
        <w:ilvl w:val="2"/>
        <w:numId w:val="39"/>
      </w:numPr>
      <w:outlineLvl w:val="2"/>
    </w:pPr>
  </w:style>
  <w:style w:type="character" w:customStyle="1" w:styleId="LNVHeading3Char">
    <w:name w:val="LNVHeading 3 Char"/>
    <w:basedOn w:val="Lnv-Heading3Char"/>
    <w:link w:val="LNVHeading3"/>
    <w:rsid w:val="00406700"/>
    <w:rPr>
      <w:rFonts w:eastAsia="Arial Unicode MS" w:cs="Arial"/>
      <w:b/>
      <w:kern w:val="32"/>
      <w:szCs w:val="24"/>
    </w:rPr>
  </w:style>
  <w:style w:type="paragraph" w:customStyle="1" w:styleId="LNVHeading4">
    <w:name w:val="LNVHeading 4"/>
    <w:basedOn w:val="Heading2"/>
    <w:link w:val="LNVHeading4Char"/>
    <w:rsid w:val="00406700"/>
    <w:pPr>
      <w:numPr>
        <w:ilvl w:val="3"/>
        <w:numId w:val="39"/>
      </w:numPr>
      <w:outlineLvl w:val="3"/>
    </w:pPr>
  </w:style>
  <w:style w:type="character" w:customStyle="1" w:styleId="LNVHeading4Char">
    <w:name w:val="LNVHeading 4 Char"/>
    <w:basedOn w:val="Lnv-Heading3Char"/>
    <w:link w:val="LNVHeading4"/>
    <w:rsid w:val="00406700"/>
    <w:rPr>
      <w:rFonts w:eastAsia="Arial Unicode MS" w:cs="Arial"/>
      <w:b/>
      <w:kern w:val="32"/>
      <w:szCs w:val="24"/>
    </w:rPr>
  </w:style>
  <w:style w:type="paragraph" w:customStyle="1" w:styleId="LNVHeading5">
    <w:name w:val="LNVHeading 5"/>
    <w:basedOn w:val="LNVHeading4"/>
    <w:link w:val="LNVHeading5Char"/>
    <w:rsid w:val="00406700"/>
    <w:pPr>
      <w:numPr>
        <w:ilvl w:val="4"/>
      </w:numPr>
    </w:pPr>
  </w:style>
  <w:style w:type="character" w:customStyle="1" w:styleId="LNVHeading5Char">
    <w:name w:val="LNVHeading 5 Char"/>
    <w:basedOn w:val="Lnv-Heading3Char"/>
    <w:link w:val="LNVHeading5"/>
    <w:rsid w:val="00406700"/>
    <w:rPr>
      <w:rFonts w:eastAsia="Arial Unicode MS" w:cs="Arial"/>
      <w:b/>
      <w:kern w:val="32"/>
      <w:szCs w:val="24"/>
    </w:rPr>
  </w:style>
  <w:style w:type="paragraph" w:customStyle="1" w:styleId="LNVHeading6">
    <w:name w:val="LNVHeading 6"/>
    <w:basedOn w:val="LNVHeading5"/>
    <w:link w:val="LNVHeading6Char"/>
    <w:rsid w:val="00406700"/>
    <w:pPr>
      <w:numPr>
        <w:ilvl w:val="5"/>
      </w:numPr>
    </w:pPr>
  </w:style>
  <w:style w:type="character" w:customStyle="1" w:styleId="LNVHeading6Char">
    <w:name w:val="LNVHeading 6 Char"/>
    <w:basedOn w:val="Lnv-Heading3Char"/>
    <w:link w:val="LNVHeading6"/>
    <w:rsid w:val="00406700"/>
    <w:rPr>
      <w:rFonts w:eastAsia="Arial Unicode MS" w:cs="Arial"/>
      <w:b/>
      <w:kern w:val="32"/>
      <w:szCs w:val="24"/>
    </w:rPr>
  </w:style>
  <w:style w:type="paragraph" w:customStyle="1" w:styleId="LNVHeading7">
    <w:name w:val="LNVHeading 7"/>
    <w:basedOn w:val="LNVHeading6"/>
    <w:link w:val="LNVHeading7Char"/>
    <w:rsid w:val="00406700"/>
    <w:pPr>
      <w:numPr>
        <w:ilvl w:val="6"/>
      </w:numPr>
    </w:pPr>
  </w:style>
  <w:style w:type="character" w:customStyle="1" w:styleId="LNVHeading7Char">
    <w:name w:val="LNVHeading 7 Char"/>
    <w:basedOn w:val="Lnv-Heading3Char"/>
    <w:link w:val="LNVHeading7"/>
    <w:rsid w:val="00406700"/>
    <w:rPr>
      <w:rFonts w:eastAsia="Arial Unicode MS" w:cs="Arial"/>
      <w:b/>
      <w:kern w:val="32"/>
      <w:szCs w:val="24"/>
    </w:rPr>
  </w:style>
  <w:style w:type="paragraph" w:customStyle="1" w:styleId="LNVHeading8">
    <w:name w:val="LNVHeading 8"/>
    <w:basedOn w:val="LNVHeading7"/>
    <w:link w:val="LNVHeading8Char"/>
    <w:rsid w:val="00406700"/>
    <w:pPr>
      <w:numPr>
        <w:ilvl w:val="7"/>
      </w:numPr>
    </w:pPr>
  </w:style>
  <w:style w:type="character" w:customStyle="1" w:styleId="LNVHeading8Char">
    <w:name w:val="LNVHeading 8 Char"/>
    <w:basedOn w:val="Lnv-Heading3Char"/>
    <w:link w:val="LNVHeading8"/>
    <w:rsid w:val="00406700"/>
    <w:rPr>
      <w:rFonts w:eastAsia="Arial Unicode MS" w:cs="Arial"/>
      <w:b/>
      <w:kern w:val="32"/>
      <w:szCs w:val="24"/>
    </w:rPr>
  </w:style>
  <w:style w:type="paragraph" w:customStyle="1" w:styleId="LNVHeading9">
    <w:name w:val="LNVHeading 9"/>
    <w:basedOn w:val="LNVHeading8"/>
    <w:link w:val="LNVHeading9Char"/>
    <w:rsid w:val="00406700"/>
    <w:pPr>
      <w:numPr>
        <w:ilvl w:val="8"/>
      </w:numPr>
    </w:pPr>
  </w:style>
  <w:style w:type="character" w:customStyle="1" w:styleId="LNVHeading9Char">
    <w:name w:val="LNVHeading 9 Char"/>
    <w:basedOn w:val="Lnv-Heading3Char"/>
    <w:link w:val="LNVHeading9"/>
    <w:rsid w:val="00406700"/>
    <w:rPr>
      <w:rFonts w:eastAsia="Arial Unicode MS" w:cs="Arial"/>
      <w:b/>
      <w:kern w:val="32"/>
      <w:szCs w:val="24"/>
    </w:rPr>
  </w:style>
  <w:style w:type="paragraph" w:customStyle="1" w:styleId="FirstParagraph">
    <w:name w:val="First Paragraph"/>
    <w:basedOn w:val="BodyText"/>
    <w:next w:val="BodyText"/>
    <w:qFormat/>
    <w:rsid w:val="00406700"/>
    <w:pPr>
      <w:spacing w:before="180" w:after="180" w:line="240" w:lineRule="auto"/>
      <w:ind w:left="0"/>
    </w:pPr>
    <w:rPr>
      <w:rFonts w:eastAsiaTheme="minorHAnsi" w:cstheme="minorBidi"/>
      <w:bCs w:val="0"/>
      <w:sz w:val="24"/>
      <w:szCs w:val="24"/>
      <w:lang w:val="en-US"/>
    </w:rPr>
  </w:style>
  <w:style w:type="paragraph" w:customStyle="1" w:styleId="Compact">
    <w:name w:val="Compact"/>
    <w:basedOn w:val="BodyText"/>
    <w:qFormat/>
    <w:rsid w:val="00406700"/>
    <w:pPr>
      <w:spacing w:before="36" w:after="36" w:line="240" w:lineRule="auto"/>
      <w:ind w:left="0"/>
    </w:pPr>
    <w:rPr>
      <w:rFonts w:eastAsiaTheme="minorHAnsi" w:cstheme="minorBidi"/>
      <w:bCs w:val="0"/>
      <w:sz w:val="24"/>
      <w:szCs w:val="24"/>
      <w:lang w:val="en-US"/>
    </w:rPr>
  </w:style>
  <w:style w:type="table" w:customStyle="1" w:styleId="Table">
    <w:name w:val="Table"/>
    <w:semiHidden/>
    <w:unhideWhenUsed/>
    <w:qFormat/>
    <w:rsid w:val="00406700"/>
    <w:pPr>
      <w:spacing w:line="240" w:lineRule="auto"/>
    </w:pPr>
    <w:rPr>
      <w:rFonts w:eastAsiaTheme="minorHAnsi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CaptionChar"/>
    <w:link w:val="SourceCode"/>
    <w:rsid w:val="00406700"/>
    <w:rPr>
      <w:rFonts w:ascii="Consolas" w:eastAsiaTheme="majorEastAsia" w:hAnsi="Consolas" w:cs="Century Gothic"/>
      <w:bCs w:val="0"/>
      <w:i w:val="0"/>
      <w:iCs w:val="0"/>
      <w:color w:val="000000" w:themeColor="text1"/>
      <w:sz w:val="16"/>
      <w:szCs w:val="16"/>
    </w:rPr>
  </w:style>
  <w:style w:type="paragraph" w:customStyle="1" w:styleId="SourceCode">
    <w:name w:val="Source Code"/>
    <w:basedOn w:val="Normal"/>
    <w:link w:val="VerbatimChar"/>
    <w:rsid w:val="00406700"/>
    <w:pPr>
      <w:wordWrap w:val="0"/>
      <w:spacing w:after="200" w:line="240" w:lineRule="auto"/>
      <w:ind w:left="0"/>
    </w:pPr>
    <w:rPr>
      <w:rFonts w:ascii="Consolas" w:hAnsi="Consolas"/>
      <w:bCs w:val="0"/>
      <w:color w:val="000000" w:themeColor="text1"/>
      <w:sz w:val="16"/>
      <w:szCs w:val="16"/>
    </w:rPr>
  </w:style>
  <w:style w:type="table" w:customStyle="1" w:styleId="LNVTable1-9ptHeadBanded">
    <w:name w:val="LNV Table 1 - 9pt Head Banded"/>
    <w:basedOn w:val="GridTable4-Accent2"/>
    <w:uiPriority w:val="99"/>
    <w:rsid w:val="006B2961"/>
    <w:tblPr/>
    <w:tblStylePr w:type="firstRow">
      <w:pPr>
        <w:jc w:val="left"/>
      </w:pPr>
      <w:rPr>
        <w:rFonts w:asciiTheme="minorHAnsi" w:hAnsiTheme="minorHAnsi"/>
        <w:b/>
        <w:bCs/>
        <w:i w:val="0"/>
        <w:color w:val="FFFFFF" w:themeColor="background1"/>
        <w:sz w:val="18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  <w:vAlign w:val="center"/>
      </w:tcPr>
    </w:tblStylePr>
    <w:tblStylePr w:type="lastRow">
      <w:rPr>
        <w:b w:val="0"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NVTable2-8ptHeadBandedList">
    <w:name w:val="LNV Table 2 - 8pt Head Banded List"/>
    <w:basedOn w:val="ListTable4-Accent2"/>
    <w:uiPriority w:val="99"/>
    <w:rsid w:val="00406700"/>
    <w:pPr>
      <w:ind w:left="357"/>
    </w:pPr>
    <w:tblPr/>
    <w:tcPr>
      <w:tcMar>
        <w:left w:w="113" w:type="dxa"/>
      </w:tcMar>
    </w:tcPr>
    <w:tblStylePr w:type="firstRow">
      <w:rPr>
        <w:rFonts w:ascii="Calibri" w:hAnsi="Calibri"/>
        <w:b/>
        <w:bCs/>
        <w:color w:val="FFFFFF" w:themeColor="background1"/>
        <w:sz w:val="16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ghtList-Accent11">
    <w:name w:val="Light List - Accent 11"/>
    <w:basedOn w:val="TableNormal"/>
    <w:uiPriority w:val="99"/>
    <w:rsid w:val="008065D1"/>
    <w:pPr>
      <w:spacing w:after="0" w:line="240" w:lineRule="auto"/>
    </w:pPr>
    <w:rPr>
      <w:rFonts w:ascii="Calibri" w:eastAsia="Calibri" w:hAnsi="Calibri" w:cs="Calibri"/>
      <w:sz w:val="20"/>
      <w:szCs w:val="20"/>
      <w:lang w:val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8065D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LightList-Accent12">
    <w:name w:val="Light List - Accent 12"/>
    <w:basedOn w:val="TableNormal"/>
    <w:uiPriority w:val="61"/>
    <w:rsid w:val="008065D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DellTableBanner">
    <w:name w:val="Dell Table Banner"/>
    <w:basedOn w:val="TableNormal"/>
    <w:rsid w:val="008065D1"/>
    <w:pPr>
      <w:spacing w:before="60" w:after="60" w:line="240" w:lineRule="auto"/>
    </w:pPr>
    <w:rPr>
      <w:rFonts w:ascii="Arial" w:eastAsia="Times New Roman" w:hAnsi="Arial" w:cs="Times New Roman"/>
      <w:sz w:val="18"/>
      <w:szCs w:val="18"/>
      <w:lang w:val="nl-BE" w:eastAsia="zh-CN"/>
    </w:rPr>
    <w:tblPr>
      <w:tblBorders>
        <w:top w:val="single" w:sz="4" w:space="0" w:color="0066CC"/>
        <w:left w:val="single" w:sz="4" w:space="0" w:color="0066CC"/>
        <w:bottom w:val="single" w:sz="4" w:space="0" w:color="0066CC"/>
        <w:right w:val="single" w:sz="4" w:space="0" w:color="0066CC"/>
        <w:insideH w:val="single" w:sz="4" w:space="0" w:color="0066CC"/>
        <w:insideV w:val="single" w:sz="4" w:space="0" w:color="0066CC"/>
      </w:tblBorders>
      <w:tblCellMar>
        <w:left w:w="57" w:type="dxa"/>
        <w:right w:w="57" w:type="dxa"/>
      </w:tblCellMar>
    </w:tblPr>
    <w:tblStylePr w:type="firstRow">
      <w:rPr>
        <w:rFonts w:ascii="Arial" w:hAnsi="Arial"/>
        <w:b/>
        <w:color w:val="FFFFFF"/>
        <w:sz w:val="18"/>
      </w:rPr>
      <w:tblPr/>
      <w:tcPr>
        <w:tcBorders>
          <w:top w:val="single" w:sz="4" w:space="0" w:color="0066CC"/>
          <w:left w:val="single" w:sz="4" w:space="0" w:color="0066CC"/>
          <w:bottom w:val="single" w:sz="4" w:space="0" w:color="0066CC"/>
          <w:right w:val="single" w:sz="4" w:space="0" w:color="0066CC"/>
          <w:insideH w:val="single" w:sz="4" w:space="0" w:color="0066CC"/>
          <w:insideV w:val="single" w:sz="4" w:space="0" w:color="0066CC"/>
          <w:tl2br w:val="nil"/>
          <w:tr2bl w:val="nil"/>
        </w:tcBorders>
        <w:shd w:val="clear" w:color="auto" w:fill="0066CC"/>
      </w:tcPr>
    </w:tblStylePr>
  </w:style>
  <w:style w:type="table" w:customStyle="1" w:styleId="LightList-Accent13">
    <w:name w:val="Light List - Accent 13"/>
    <w:basedOn w:val="TableNormal"/>
    <w:next w:val="LightList-Accent1"/>
    <w:uiPriority w:val="61"/>
    <w:rsid w:val="008065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List-Accent121">
    <w:name w:val="Light List - Accent 121"/>
    <w:basedOn w:val="TableNormal"/>
    <w:uiPriority w:val="61"/>
    <w:rsid w:val="008065D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GridTable4-Accent11">
    <w:name w:val="Grid Table 4 - Accent 11"/>
    <w:basedOn w:val="TableNormal"/>
    <w:next w:val="GridTable4-Accent1"/>
    <w:uiPriority w:val="49"/>
    <w:rsid w:val="008065D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TSTableStyle">
    <w:name w:val="TS Table Style"/>
    <w:basedOn w:val="TableNormal"/>
    <w:uiPriority w:val="99"/>
    <w:qFormat/>
    <w:rsid w:val="008065D1"/>
    <w:pPr>
      <w:spacing w:before="120" w:after="12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Ind w:w="0" w:type="nil"/>
      <w:tblBorders>
        <w:top w:val="single" w:sz="6" w:space="0" w:color="000000"/>
        <w:bottom w:val="single" w:sz="6" w:space="0" w:color="000000"/>
        <w:insideH w:val="single" w:sz="6" w:space="0" w:color="000000"/>
      </w:tblBorders>
    </w:tblPr>
    <w:tblStylePr w:type="firstRow">
      <w:pPr>
        <w:wordWrap/>
        <w:spacing w:beforeLines="0" w:before="0" w:beforeAutospacing="1" w:afterLines="0" w:after="0" w:afterAutospacing="1"/>
      </w:pPr>
      <w:rPr>
        <w:b/>
        <w:bCs/>
        <w:color w:val="FFFFFF"/>
      </w:rPr>
      <w:tblPr/>
      <w:tcPr>
        <w:tc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clear" w:color="auto" w:fill="D9D9D9"/>
      </w:tcPr>
    </w:tblStylePr>
    <w:tblStylePr w:type="lastRow">
      <w:pPr>
        <w:spacing w:before="0" w:after="0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VIMTable">
    <w:name w:val="VIM Table"/>
    <w:basedOn w:val="TableNormal"/>
    <w:rsid w:val="008065D1"/>
    <w:pPr>
      <w:spacing w:before="120" w:after="12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nil"/>
      <w:tblBorders>
        <w:top w:val="single" w:sz="6" w:space="0" w:color="000000"/>
        <w:bottom w:val="single" w:sz="6" w:space="0" w:color="000000"/>
        <w:insideH w:val="single" w:sz="6" w:space="0" w:color="000000"/>
      </w:tblBorders>
      <w:tblCellMar>
        <w:left w:w="115" w:type="dxa"/>
        <w:right w:w="115" w:type="dxa"/>
      </w:tblCellMar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6E6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VMTStandardTable">
    <w:name w:val="VMT Standard Table"/>
    <w:basedOn w:val="TableNormal"/>
    <w:uiPriority w:val="99"/>
    <w:rsid w:val="008065D1"/>
    <w:pPr>
      <w:spacing w:after="0" w:line="240" w:lineRule="auto"/>
    </w:pPr>
    <w:rPr>
      <w:rFonts w:ascii="Lato" w:eastAsia="Calibri" w:hAnsi="Lato" w:cs="Times New Roman"/>
      <w:color w:val="262626"/>
      <w:sz w:val="20"/>
      <w:szCs w:val="20"/>
      <w:lang w:eastAsia="en-AU"/>
    </w:rPr>
    <w:tblPr>
      <w:tblStyleRowBandSize w:val="1"/>
      <w:tblBorders>
        <w:top w:val="single" w:sz="4" w:space="0" w:color="F2F2F2"/>
        <w:left w:val="single" w:sz="4" w:space="0" w:color="F2F2F2"/>
        <w:bottom w:val="single" w:sz="4" w:space="0" w:color="F2F2F2"/>
        <w:right w:val="single" w:sz="4" w:space="0" w:color="F2F2F2"/>
        <w:insideH w:val="single" w:sz="4" w:space="0" w:color="F2F2F2"/>
        <w:insideV w:val="single" w:sz="4" w:space="0" w:color="F2F2F2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6A6A6" w:themeFill="background1" w:themeFillShade="A6"/>
    </w:tcPr>
    <w:tblStylePr w:type="firstRow">
      <w:rPr>
        <w:rFonts w:ascii="Franklin Gothic Book" w:hAnsi="Franklin Gothic Book"/>
        <w:b/>
        <w:i w:val="0"/>
        <w:color w:val="FFFFFF" w:themeColor="background1"/>
        <w:sz w:val="20"/>
      </w:rPr>
      <w:tblPr/>
      <w:trPr>
        <w:cantSplit/>
        <w:tblHeader/>
      </w:trPr>
    </w:tblStylePr>
    <w:tblStylePr w:type="firstCol">
      <w:tblPr/>
      <w:tcPr>
        <w:shd w:val="clear" w:color="auto" w:fill="A6A6A6" w:themeFill="background1" w:themeFillShade="A6"/>
      </w:tcPr>
    </w:tblStylePr>
    <w:tblStylePr w:type="band1Horz">
      <w:tblPr/>
      <w:tcPr>
        <w:shd w:val="clear" w:color="auto" w:fill="E6E6E6"/>
      </w:tcPr>
    </w:tblStylePr>
    <w:tblStylePr w:type="band2Horz">
      <w:tblPr/>
      <w:tcPr>
        <w:shd w:val="clear" w:color="auto" w:fill="FAFAFA"/>
      </w:tcPr>
    </w:tblStylePr>
  </w:style>
  <w:style w:type="table" w:customStyle="1" w:styleId="NetAppTable">
    <w:name w:val="NetApp Table"/>
    <w:basedOn w:val="TableNormal"/>
    <w:uiPriority w:val="99"/>
    <w:rsid w:val="008065D1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5CC3FF"/>
        <w:bottom w:val="single" w:sz="4" w:space="0" w:color="5CC3FF"/>
        <w:insideH w:val="single" w:sz="4" w:space="0" w:color="5CC3FF"/>
        <w:insideV w:val="single" w:sz="4" w:space="0" w:color="5CC3FF"/>
      </w:tblBorders>
    </w:tblPr>
    <w:tcPr>
      <w:shd w:val="clear" w:color="auto" w:fill="auto"/>
    </w:tcPr>
    <w:tblStylePr w:type="firstRow">
      <w:tblPr/>
      <w:tcPr>
        <w:shd w:val="clear" w:color="auto" w:fill="D9D9D9"/>
      </w:tcPr>
    </w:tblStylePr>
  </w:style>
  <w:style w:type="table" w:customStyle="1" w:styleId="NetAppTable1">
    <w:name w:val="NetApp Table1"/>
    <w:basedOn w:val="TableNormal"/>
    <w:uiPriority w:val="99"/>
    <w:rsid w:val="008065D1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5CC3FF"/>
        <w:bottom w:val="single" w:sz="4" w:space="0" w:color="5CC3FF"/>
        <w:insideH w:val="single" w:sz="4" w:space="0" w:color="5CC3FF"/>
        <w:insideV w:val="single" w:sz="4" w:space="0" w:color="5CC3FF"/>
      </w:tblBorders>
    </w:tblPr>
    <w:tblStylePr w:type="firstRow">
      <w:tblPr/>
      <w:tcPr>
        <w:shd w:val="clear" w:color="auto" w:fill="CEEDFF"/>
      </w:tcPr>
    </w:tblStylePr>
  </w:style>
  <w:style w:type="table" w:customStyle="1" w:styleId="NetAppTable2">
    <w:name w:val="NetApp Table2"/>
    <w:basedOn w:val="TableNormal"/>
    <w:uiPriority w:val="99"/>
    <w:rsid w:val="008065D1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5CC3FF"/>
        <w:bottom w:val="single" w:sz="4" w:space="0" w:color="5CC3FF"/>
        <w:insideH w:val="single" w:sz="4" w:space="0" w:color="5CC3FF"/>
        <w:insideV w:val="single" w:sz="4" w:space="0" w:color="5CC3FF"/>
      </w:tblBorders>
    </w:tblPr>
    <w:tblStylePr w:type="firstRow">
      <w:tblPr/>
      <w:tcPr>
        <w:shd w:val="clear" w:color="auto" w:fill="CEEDFF"/>
      </w:tcPr>
    </w:tblStylePr>
  </w:style>
  <w:style w:type="table" w:customStyle="1" w:styleId="NetAppTable3">
    <w:name w:val="NetApp Table3"/>
    <w:basedOn w:val="TableNormal"/>
    <w:uiPriority w:val="99"/>
    <w:rsid w:val="008065D1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5CC3FF"/>
        <w:bottom w:val="single" w:sz="4" w:space="0" w:color="5CC3FF"/>
        <w:insideH w:val="single" w:sz="4" w:space="0" w:color="5CC3FF"/>
        <w:insideV w:val="single" w:sz="4" w:space="0" w:color="5CC3FF"/>
      </w:tblBorders>
    </w:tblPr>
    <w:tblStylePr w:type="firstRow">
      <w:tblPr/>
      <w:tcPr>
        <w:shd w:val="clear" w:color="auto" w:fill="CEEDFF"/>
      </w:tcPr>
    </w:tblStylePr>
  </w:style>
  <w:style w:type="character" w:customStyle="1" w:styleId="CaptionforTablesChar">
    <w:name w:val="Caption for Tables Char"/>
    <w:basedOn w:val="DefaultParagraphFont"/>
    <w:link w:val="CaptionforTables"/>
    <w:rsid w:val="008065D1"/>
    <w:rPr>
      <w:rFonts w:ascii="Arial" w:eastAsia="Times New Roman" w:hAnsi="Arial" w:cs="Times New Roman"/>
      <w:b/>
      <w:bCs/>
      <w:sz w:val="16"/>
      <w:szCs w:val="18"/>
      <w:lang w:val="en-US"/>
    </w:rPr>
  </w:style>
  <w:style w:type="paragraph" w:styleId="BodyText2">
    <w:name w:val="Body Text 2"/>
    <w:basedOn w:val="Normal"/>
    <w:link w:val="BodyText2Char"/>
    <w:uiPriority w:val="99"/>
    <w:unhideWhenUsed/>
    <w:rsid w:val="00DB7807"/>
    <w:pPr>
      <w:spacing w:after="120" w:line="480" w:lineRule="auto"/>
      <w:ind w:left="0"/>
    </w:pPr>
    <w:rPr>
      <w:rFonts w:ascii="Calibri" w:eastAsiaTheme="minorEastAsia" w:hAnsi="Calibri" w:cstheme="minorBidi"/>
      <w:bCs w:val="0"/>
      <w:szCs w:val="22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DB7807"/>
    <w:rPr>
      <w:rFonts w:ascii="Calibri" w:eastAsiaTheme="minorEastAsia" w:hAnsi="Calibri"/>
      <w:lang w:val="en-US"/>
    </w:rPr>
  </w:style>
  <w:style w:type="paragraph" w:styleId="BodyText3">
    <w:name w:val="Body Text 3"/>
    <w:basedOn w:val="Normal"/>
    <w:link w:val="BodyText3Char"/>
    <w:uiPriority w:val="99"/>
    <w:unhideWhenUsed/>
    <w:rsid w:val="00DB7807"/>
    <w:pPr>
      <w:spacing w:after="120"/>
      <w:ind w:left="0"/>
    </w:pPr>
    <w:rPr>
      <w:rFonts w:ascii="Calibri" w:eastAsiaTheme="minorEastAsia" w:hAnsi="Calibri" w:cstheme="minorBidi"/>
      <w:bCs w:val="0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DB7807"/>
    <w:rPr>
      <w:rFonts w:ascii="Calibri" w:eastAsiaTheme="minorEastAsia" w:hAnsi="Calibri"/>
      <w:sz w:val="16"/>
      <w:szCs w:val="16"/>
      <w:lang w:val="en-US"/>
    </w:rPr>
  </w:style>
  <w:style w:type="paragraph" w:styleId="List">
    <w:name w:val="List"/>
    <w:basedOn w:val="Normal"/>
    <w:uiPriority w:val="99"/>
    <w:unhideWhenUsed/>
    <w:rsid w:val="00DB7807"/>
    <w:pPr>
      <w:spacing w:after="200"/>
      <w:ind w:left="360" w:hanging="360"/>
      <w:contextualSpacing/>
    </w:pPr>
    <w:rPr>
      <w:rFonts w:ascii="Calibri" w:eastAsiaTheme="minorEastAsia" w:hAnsi="Calibri" w:cstheme="minorBidi"/>
      <w:bCs w:val="0"/>
      <w:szCs w:val="22"/>
      <w:lang w:val="en-US"/>
    </w:rPr>
  </w:style>
  <w:style w:type="paragraph" w:styleId="List2">
    <w:name w:val="List 2"/>
    <w:basedOn w:val="Normal"/>
    <w:uiPriority w:val="99"/>
    <w:unhideWhenUsed/>
    <w:rsid w:val="00DB7807"/>
    <w:pPr>
      <w:spacing w:after="200"/>
      <w:ind w:left="720" w:hanging="360"/>
      <w:contextualSpacing/>
    </w:pPr>
    <w:rPr>
      <w:rFonts w:ascii="Calibri" w:eastAsiaTheme="minorEastAsia" w:hAnsi="Calibri" w:cstheme="minorBidi"/>
      <w:bCs w:val="0"/>
      <w:szCs w:val="22"/>
      <w:lang w:val="en-US"/>
    </w:rPr>
  </w:style>
  <w:style w:type="paragraph" w:styleId="List3">
    <w:name w:val="List 3"/>
    <w:basedOn w:val="Normal"/>
    <w:uiPriority w:val="99"/>
    <w:unhideWhenUsed/>
    <w:rsid w:val="00DB7807"/>
    <w:pPr>
      <w:spacing w:after="200"/>
      <w:ind w:left="1080" w:hanging="360"/>
      <w:contextualSpacing/>
    </w:pPr>
    <w:rPr>
      <w:rFonts w:ascii="Calibri" w:eastAsiaTheme="minorEastAsia" w:hAnsi="Calibri" w:cstheme="minorBidi"/>
      <w:bCs w:val="0"/>
      <w:szCs w:val="22"/>
      <w:lang w:val="en-US"/>
    </w:rPr>
  </w:style>
  <w:style w:type="paragraph" w:styleId="ListContinue">
    <w:name w:val="List Continue"/>
    <w:basedOn w:val="Normal"/>
    <w:uiPriority w:val="99"/>
    <w:unhideWhenUsed/>
    <w:rsid w:val="00DB7807"/>
    <w:pPr>
      <w:spacing w:after="120"/>
      <w:ind w:left="360"/>
      <w:contextualSpacing/>
    </w:pPr>
    <w:rPr>
      <w:rFonts w:ascii="Calibri" w:eastAsiaTheme="minorEastAsia" w:hAnsi="Calibri" w:cstheme="minorBidi"/>
      <w:bCs w:val="0"/>
      <w:szCs w:val="22"/>
      <w:lang w:val="en-US"/>
    </w:rPr>
  </w:style>
  <w:style w:type="paragraph" w:styleId="ListContinue2">
    <w:name w:val="List Continue 2"/>
    <w:basedOn w:val="Normal"/>
    <w:uiPriority w:val="99"/>
    <w:unhideWhenUsed/>
    <w:rsid w:val="00DB7807"/>
    <w:pPr>
      <w:spacing w:after="120"/>
      <w:ind w:left="720"/>
      <w:contextualSpacing/>
    </w:pPr>
    <w:rPr>
      <w:rFonts w:ascii="Calibri" w:eastAsiaTheme="minorEastAsia" w:hAnsi="Calibri" w:cstheme="minorBidi"/>
      <w:bCs w:val="0"/>
      <w:szCs w:val="22"/>
      <w:lang w:val="en-US"/>
    </w:rPr>
  </w:style>
  <w:style w:type="paragraph" w:styleId="ListContinue3">
    <w:name w:val="List Continue 3"/>
    <w:basedOn w:val="Normal"/>
    <w:uiPriority w:val="99"/>
    <w:unhideWhenUsed/>
    <w:rsid w:val="00DB7807"/>
    <w:pPr>
      <w:spacing w:after="120"/>
      <w:ind w:left="1080"/>
      <w:contextualSpacing/>
    </w:pPr>
    <w:rPr>
      <w:rFonts w:ascii="Calibri" w:eastAsiaTheme="minorEastAsia" w:hAnsi="Calibri" w:cstheme="minorBidi"/>
      <w:bCs w:val="0"/>
      <w:szCs w:val="22"/>
      <w:lang w:val="en-US"/>
    </w:rPr>
  </w:style>
  <w:style w:type="paragraph" w:styleId="MacroText">
    <w:name w:val="macro"/>
    <w:link w:val="MacroTextChar"/>
    <w:uiPriority w:val="99"/>
    <w:unhideWhenUsed/>
    <w:rsid w:val="00DB7807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uiPriority w:val="99"/>
    <w:rsid w:val="00DB7807"/>
    <w:rPr>
      <w:rFonts w:ascii="Courier" w:eastAsiaTheme="minorEastAsia" w:hAnsi="Courier"/>
      <w:sz w:val="20"/>
      <w:szCs w:val="20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807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eastAsiaTheme="minorEastAsia" w:hAnsi="Calibri" w:cstheme="minorBidi"/>
      <w:b/>
      <w:i/>
      <w:iCs/>
      <w:color w:val="4F81BD" w:themeColor="accent1"/>
      <w:szCs w:val="22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807"/>
    <w:rPr>
      <w:rFonts w:ascii="Calibri" w:eastAsiaTheme="minorEastAsia" w:hAnsi="Calibri"/>
      <w:b/>
      <w:bCs/>
      <w:i/>
      <w:iCs/>
      <w:color w:val="4F81BD" w:themeColor="accent1"/>
      <w:lang w:val="en-US"/>
    </w:rPr>
  </w:style>
  <w:style w:type="character" w:styleId="SubtleEmphasis">
    <w:name w:val="Subtle Emphasis"/>
    <w:basedOn w:val="DefaultParagraphFont"/>
    <w:uiPriority w:val="19"/>
    <w:qFormat/>
    <w:rsid w:val="00DB7807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DB7807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DB7807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DB7807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B7807"/>
    <w:rPr>
      <w:b/>
      <w:bCs/>
      <w:smallCaps/>
      <w:spacing w:val="5"/>
    </w:rPr>
  </w:style>
  <w:style w:type="table" w:styleId="LightShading-Accent2">
    <w:name w:val="Light Shading Accent 2"/>
    <w:basedOn w:val="TableNormal"/>
    <w:uiPriority w:val="60"/>
    <w:rsid w:val="00DB7807"/>
    <w:pPr>
      <w:spacing w:after="0" w:line="240" w:lineRule="auto"/>
    </w:pPr>
    <w:rPr>
      <w:rFonts w:eastAsiaTheme="minorEastAsia"/>
      <w:color w:val="943634" w:themeColor="accent2" w:themeShade="BF"/>
      <w:lang w:val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DB7807"/>
    <w:pPr>
      <w:spacing w:after="0" w:line="240" w:lineRule="auto"/>
    </w:pPr>
    <w:rPr>
      <w:rFonts w:eastAsiaTheme="minorEastAsia"/>
      <w:color w:val="76923C" w:themeColor="accent3" w:themeShade="BF"/>
      <w:lang w:val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DB7807"/>
    <w:pPr>
      <w:spacing w:after="0" w:line="240" w:lineRule="auto"/>
    </w:pPr>
    <w:rPr>
      <w:rFonts w:eastAsiaTheme="minorEastAsia"/>
      <w:color w:val="5F497A" w:themeColor="accent4" w:themeShade="BF"/>
      <w:lang w:val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DB7807"/>
    <w:pPr>
      <w:spacing w:after="0" w:line="240" w:lineRule="auto"/>
    </w:pPr>
    <w:rPr>
      <w:rFonts w:eastAsiaTheme="minorEastAsia"/>
      <w:color w:val="31849B" w:themeColor="accent5" w:themeShade="BF"/>
      <w:lang w:val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DB7807"/>
    <w:pPr>
      <w:spacing w:after="0" w:line="240" w:lineRule="auto"/>
    </w:pPr>
    <w:rPr>
      <w:rFonts w:eastAsiaTheme="minorEastAsia"/>
      <w:color w:val="E36C0A" w:themeColor="accent6" w:themeShade="BF"/>
      <w:lang w:val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2">
    <w:name w:val="Light List Accent 2"/>
    <w:basedOn w:val="TableNormal"/>
    <w:uiPriority w:val="61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DB78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DB78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DB78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DB78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DB78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DB78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DB78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DB78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DB78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DB78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DB78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DB78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DB78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DB780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DB780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DB780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DB780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DB780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DB780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DB780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LNVTable1-9ptHeadBandedGrid">
    <w:name w:val="LNV Table 1 - 9pt Head Banded Grid"/>
    <w:basedOn w:val="GridTable4-Accent2"/>
    <w:uiPriority w:val="99"/>
    <w:rsid w:val="00406700"/>
    <w:pPr>
      <w:ind w:left="357"/>
    </w:pPr>
    <w:rPr>
      <w:rFonts w:ascii="Calibri" w:hAnsi="Calibri"/>
    </w:rPr>
    <w:tblPr>
      <w:tblInd w:w="357" w:type="dxa"/>
    </w:tblPr>
    <w:tcPr>
      <w:vAlign w:val="center"/>
    </w:tcPr>
    <w:tblStylePr w:type="firstRow">
      <w:pPr>
        <w:jc w:val="left"/>
      </w:pPr>
      <w:rPr>
        <w:rFonts w:asciiTheme="minorHAnsi" w:hAnsiTheme="minorHAnsi"/>
        <w:b/>
        <w:bCs/>
        <w:i w:val="0"/>
        <w:color w:val="FFFFFF" w:themeColor="background1"/>
        <w:sz w:val="18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  <w:tcMar>
          <w:top w:w="57" w:type="dxa"/>
          <w:left w:w="113" w:type="dxa"/>
          <w:bottom w:w="57" w:type="dxa"/>
          <w:right w:w="113" w:type="dxa"/>
        </w:tcMar>
        <w:vAlign w:val="center"/>
      </w:tcPr>
    </w:tblStylePr>
    <w:tblStylePr w:type="lastRow">
      <w:rPr>
        <w:b w:val="0"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customStyle="1" w:styleId="LNVTableTextOLD">
    <w:name w:val="LNVTableTextOLD"/>
    <w:basedOn w:val="Normal"/>
    <w:next w:val="Normal"/>
    <w:qFormat/>
    <w:rsid w:val="00406700"/>
    <w:pPr>
      <w:framePr w:wrap="notBeside" w:vAnchor="text" w:hAnchor="text" w:y="1"/>
      <w:spacing w:line="240" w:lineRule="auto"/>
      <w:ind w:left="0"/>
    </w:pPr>
    <w:rPr>
      <w:bCs w:val="0"/>
      <w:sz w:val="18"/>
      <w:lang w:val="en-US"/>
    </w:rPr>
  </w:style>
  <w:style w:type="paragraph" w:customStyle="1" w:styleId="LNVTableText1-9Pt-Indented">
    <w:name w:val="LNVTableText1-9Pt-Indented"/>
    <w:basedOn w:val="Normal"/>
    <w:next w:val="Normal"/>
    <w:qFormat/>
    <w:rsid w:val="00406700"/>
    <w:pPr>
      <w:ind w:left="0"/>
    </w:pPr>
    <w:rPr>
      <w:rFonts w:ascii="Calibri" w:hAnsi="Calibri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15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2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6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4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94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91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6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45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51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4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26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0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58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25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2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43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38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3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44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00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74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7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06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87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39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07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01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39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56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99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7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4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27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24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5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5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35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1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2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9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17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6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1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0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13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6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5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0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03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2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77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1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42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9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79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0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3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2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57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9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1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09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86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50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48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23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9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0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6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5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1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1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7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1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994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7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459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193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773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867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57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759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2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7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6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75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17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52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9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56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99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11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1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1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7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17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4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7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0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16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96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06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66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27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26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9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81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02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97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64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92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43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42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98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91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89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12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0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45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4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9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69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4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5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46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79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4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61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43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8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13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2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84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88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86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4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4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7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7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65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2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91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55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70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58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3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99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2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5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80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1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846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0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7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60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8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78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22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77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099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41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8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63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63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2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97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18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7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4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76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3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0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02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7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7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00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5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9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92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04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1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47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77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55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70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80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4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26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0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0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04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3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9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7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36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93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5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9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67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483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6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9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9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90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32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1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48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66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3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4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20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98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0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57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53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2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36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1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13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4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9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79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81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30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1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99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1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07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87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73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2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70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1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39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89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5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94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9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18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3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22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32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14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6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78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5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51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18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1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8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64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765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2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20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527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4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8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3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4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6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0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8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608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0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5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38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3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9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81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59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67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956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286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371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434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14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4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70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71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7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7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27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3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79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98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3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6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979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93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92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29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0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66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32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3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59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6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92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31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34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08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34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0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77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88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26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537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61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86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72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00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00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52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8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1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7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0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55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88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4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8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7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8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0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8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94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06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01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5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10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3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5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2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2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77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81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25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1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7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71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50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18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10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53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25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30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24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99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03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37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62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8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4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47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59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98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05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85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09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4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23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38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9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02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08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4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8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31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4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14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75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0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0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5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7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87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0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9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77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19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7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04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15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31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0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55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22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75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32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0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4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5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78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31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5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5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4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9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7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37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48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1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59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34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14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46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32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1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1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93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3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4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1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95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20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57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98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64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50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1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7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18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13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88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49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7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61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29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09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52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13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5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85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70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89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7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60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18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02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0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8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41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2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35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7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36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67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6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54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61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70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10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56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33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13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65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34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078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19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54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673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6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75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3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26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4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63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2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7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8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31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86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7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38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1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1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3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1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06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4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77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3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2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57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66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85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44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5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41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33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11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49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68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89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2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14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5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5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4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45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3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664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692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206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7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50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940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428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6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2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0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14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08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26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79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47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01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928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338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0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0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20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70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87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77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61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690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592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899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780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34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27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0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81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71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95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365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8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893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81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8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59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44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50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25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465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870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1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353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13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27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27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58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313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95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403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927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928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681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693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1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9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1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73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31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9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393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67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70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65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582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83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50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09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2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82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9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968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22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04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225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780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4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86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17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244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4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86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020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47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233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76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8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0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74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1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1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2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59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87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50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87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4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76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19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17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89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1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8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39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41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85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44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0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1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76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68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60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09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6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15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98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20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00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55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68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9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43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59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00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62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8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4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52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0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53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7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8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8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1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84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0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11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7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77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56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83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36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96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118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9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3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99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8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8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7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9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9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26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8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1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66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9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04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58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1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532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03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7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19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64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7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70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4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47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3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16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6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7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1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0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4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49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6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4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6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99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44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6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9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88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77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58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65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8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5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04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1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5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7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6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8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8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9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61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6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48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945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0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5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1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76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9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86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71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15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1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6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2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0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1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6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9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11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1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790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29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5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6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454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5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42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18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1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3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8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4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0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2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8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86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22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74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998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94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166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98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840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75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06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7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92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92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03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552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98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400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66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64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75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53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982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896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06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001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99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579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5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0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41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23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86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541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98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13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06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75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44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17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98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462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82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4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40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98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791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52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980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52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1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4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9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74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094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85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030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712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28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344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0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9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17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496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40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914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674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533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27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355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07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0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5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3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87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1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89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873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103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849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3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2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71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11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42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435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71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800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919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0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6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9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0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8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95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51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66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1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37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7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4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8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25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28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28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28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63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87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20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6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5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0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53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0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86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95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8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69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39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66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37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04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31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68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54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87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0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5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92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23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43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1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26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17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80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38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0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80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71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20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06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3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3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93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02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1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9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10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81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5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71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7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7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36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01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2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22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33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7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40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15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95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9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1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11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5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84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53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83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19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64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0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1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54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99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39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17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3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5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58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53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03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00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29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08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42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9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23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12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3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94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16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14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37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41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1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37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4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4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23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0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4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08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8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96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3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9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6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62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9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2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2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88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16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03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97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6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7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7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1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09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23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87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0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64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92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79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88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97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4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0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2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42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3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1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1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04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3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2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0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80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32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69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72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01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7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70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7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22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8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60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03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90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3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7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23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5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4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50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55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53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35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35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0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2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04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96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5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85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56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7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9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2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1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9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3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0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15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1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87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12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12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88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83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12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64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27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35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40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2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53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91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5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18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78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1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19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0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1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9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15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20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57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97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68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79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89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1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3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0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5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02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12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264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08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915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449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553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472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886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1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8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6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62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23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44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0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63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2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38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90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2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16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02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58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5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40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2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8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50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07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47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1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0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7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0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15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03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64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29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47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178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754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09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43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22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56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54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9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21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4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04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9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7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01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2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4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4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7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79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39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3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04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34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9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7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09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2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30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26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10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11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43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48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6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0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95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82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66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06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3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04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10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08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07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8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7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05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09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9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59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64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4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0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02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49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08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21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00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2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66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1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2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6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forrest\OneDrive%20-%20Lenovo\Shared%20Documents%20-%20IHCD%20-%20Documentation\_LNVGADE\Templates\00_GOLD\LNV_AsBuilt_Gol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7FDD631E5644FC2ABFC1AD814A9D5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77F80A-9EBB-421A-9E38-B5DD51145E89}"/>
      </w:docPartPr>
      <w:docPartBody>
        <w:p w:rsidR="00CF48DA" w:rsidRDefault="00B4591E" w:rsidP="00B4591E">
          <w:pPr>
            <w:pStyle w:val="C7FDD631E5644FC2ABFC1AD814A9D5EE"/>
          </w:pPr>
          <w:r w:rsidRPr="00CC27A2">
            <w:rPr>
              <w:rStyle w:val="PlaceholderText"/>
            </w:rPr>
            <w:t>[Title]</w:t>
          </w:r>
        </w:p>
      </w:docPartBody>
    </w:docPart>
    <w:docPart>
      <w:docPartPr>
        <w:name w:val="0F2876686CEC4CF78CBBC477D2DC97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080FD8-4932-4005-955E-8874010D5161}"/>
      </w:docPartPr>
      <w:docPartBody>
        <w:p w:rsidR="00CF48DA" w:rsidRDefault="00B4591E" w:rsidP="00B4591E">
          <w:pPr>
            <w:pStyle w:val="0F2876686CEC4CF78CBBC477D2DC9757"/>
          </w:pPr>
          <w:r w:rsidRPr="00EB27D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D0A8AD2260446FE891DEDECC5AEE1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D5DF73-08AD-4423-B76A-C167C265C1F3}"/>
      </w:docPartPr>
      <w:docPartBody>
        <w:p w:rsidR="009D6A60" w:rsidRDefault="008F35D5" w:rsidP="008F35D5">
          <w:pPr>
            <w:pStyle w:val="9D0A8AD2260446FE891DEDECC5AEE110"/>
          </w:pPr>
          <w:r w:rsidRPr="00896C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275FF8BA6A44039076F3D40985A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9EA60C-5F43-449E-9249-D8C9ABCCE80B}"/>
      </w:docPartPr>
      <w:docPartBody>
        <w:p w:rsidR="009D6A60" w:rsidRDefault="008F35D5" w:rsidP="008F35D5">
          <w:pPr>
            <w:pStyle w:val="CA275FF8BA6A44039076F3D40985A0FB"/>
          </w:pPr>
          <w:r w:rsidRPr="00896C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DA4E8FD25047D98CF4001D2D73C3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DACE4B-163C-4B52-9E86-FD18E5EF5F70}"/>
      </w:docPartPr>
      <w:docPartBody>
        <w:p w:rsidR="008F35D5" w:rsidRDefault="008F35D5" w:rsidP="008F35D5">
          <w:pPr>
            <w:pStyle w:val="8BDA4E8FD25047D98CF4001D2D73C3721"/>
          </w:pPr>
          <w:r w:rsidRPr="00F0115C">
            <w:rPr>
              <w:rStyle w:val="PlaceholderText"/>
            </w:rPr>
            <w:t>Click ore to enter text.</w:t>
          </w:r>
        </w:p>
      </w:docPartBody>
    </w:docPart>
    <w:docPart>
      <w:docPartPr>
        <w:name w:val="B8A665972CDE4F8C9EC92EA6E83BD8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2012D-1E2D-4DDC-BD8D-6FD9BF675088}"/>
      </w:docPartPr>
      <w:docPartBody>
        <w:p w:rsidR="008F35D5" w:rsidRDefault="008F35D5" w:rsidP="008F35D5">
          <w:pPr>
            <w:pStyle w:val="B8A665972CDE4F8C9EC92EA6E83BD8BD1"/>
          </w:pPr>
          <w:r w:rsidRPr="00F011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CDD388E3AB494EB14699C2E0E18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10E2EB-A11C-44CB-A0CA-F42666943E8B}"/>
      </w:docPartPr>
      <w:docPartBody>
        <w:p w:rsidR="008F35D5" w:rsidRDefault="008F35D5" w:rsidP="008F35D5">
          <w:pPr>
            <w:pStyle w:val="B9CDD388E3AB494EB14699C2E0E18EA51"/>
          </w:pPr>
          <w:r w:rsidRPr="00F011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05DE5434965473D91569482AD7482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B1CEC-8295-4D55-81B8-ED87DA3CB344}"/>
      </w:docPartPr>
      <w:docPartBody>
        <w:p w:rsidR="008F35D5" w:rsidRDefault="008F35D5" w:rsidP="008F35D5">
          <w:pPr>
            <w:pStyle w:val="A05DE5434965473D91569482AD74826C1"/>
          </w:pPr>
          <w:r w:rsidRPr="00F011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49C2777162489D83B8D7DF266CFC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6B8D6A-8942-4B60-B2AA-1D79265DA470}"/>
      </w:docPartPr>
      <w:docPartBody>
        <w:p w:rsidR="008F35D5" w:rsidRDefault="008F35D5" w:rsidP="008F35D5">
          <w:pPr>
            <w:pStyle w:val="2749C2777162489D83B8D7DF266CFC361"/>
          </w:pPr>
          <w:r w:rsidRPr="00F011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F91EFA63AD440D9AA9CAB0D65D1E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12833A-F794-4FCA-9228-B6B1722890A9}"/>
      </w:docPartPr>
      <w:docPartBody>
        <w:p w:rsidR="008F35D5" w:rsidRDefault="008F35D5" w:rsidP="008F35D5">
          <w:pPr>
            <w:pStyle w:val="CAF91EFA63AD440D9AA9CAB0D65D1E091"/>
          </w:pPr>
          <w:r w:rsidRPr="00F011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8B8D4789EB843EC80C89EE7AFAC36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39B795-1D68-406A-9B98-78039B71F7F0}"/>
      </w:docPartPr>
      <w:docPartBody>
        <w:p w:rsidR="008F35D5" w:rsidRDefault="008F35D5" w:rsidP="008F35D5">
          <w:pPr>
            <w:pStyle w:val="C8B8D4789EB843EC80C89EE7AFAC368F1"/>
          </w:pPr>
          <w:r w:rsidRPr="00F011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B21515ED3AC469BA83864DDE79929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16CC18-8B7B-49F5-B2DE-DA11F075977F}"/>
      </w:docPartPr>
      <w:docPartBody>
        <w:p w:rsidR="008F35D5" w:rsidRDefault="008F35D5" w:rsidP="008F35D5">
          <w:pPr>
            <w:pStyle w:val="3B21515ED3AC469BA83864DDE79929931"/>
          </w:pPr>
          <w:r w:rsidRPr="00F011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73291578EA64CD8BC8B916D56CD5B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49F23B-C261-4CE4-ABCB-9DFADBAAC339}"/>
      </w:docPartPr>
      <w:docPartBody>
        <w:p w:rsidR="008F35D5" w:rsidRDefault="008F35D5" w:rsidP="008F35D5">
          <w:pPr>
            <w:pStyle w:val="D73291578EA64CD8BC8B916D56CD5B301"/>
          </w:pPr>
          <w:r w:rsidRPr="00F011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11E99437384441AB83C31599ECAE8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DF152E-8FB2-449C-A5D1-8A0CF5627083}"/>
      </w:docPartPr>
      <w:docPartBody>
        <w:p w:rsidR="008F35D5" w:rsidRDefault="008F35D5" w:rsidP="008F35D5">
          <w:pPr>
            <w:pStyle w:val="511E99437384441AB83C31599ECAE8F71"/>
          </w:pPr>
          <w:r w:rsidRPr="00F011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96EA8FE8A3417B955C14B574CA1F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8DF92D-1011-420D-9A0B-2F69097FC8A4}"/>
      </w:docPartPr>
      <w:docPartBody>
        <w:p w:rsidR="008F35D5" w:rsidRDefault="008F35D5" w:rsidP="008F35D5">
          <w:pPr>
            <w:pStyle w:val="5B96EA8FE8A3417B955C14B574CA1FB41"/>
          </w:pPr>
          <w:r w:rsidRPr="00F011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23EE83F8104B6C9372765A9A05FB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948E58-E86E-47E9-B35E-C7B7A758D481}"/>
      </w:docPartPr>
      <w:docPartBody>
        <w:p w:rsidR="008F35D5" w:rsidRDefault="008F35D5" w:rsidP="008F35D5">
          <w:pPr>
            <w:pStyle w:val="1D23EE83F8104B6C9372765A9A05FB8E1"/>
          </w:pPr>
          <w:r w:rsidRPr="00F011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3E7A2108DE84062849E12E5F181E2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0A5338-B7F2-4D8F-88EB-45564B9DFEBF}"/>
      </w:docPartPr>
      <w:docPartBody>
        <w:p w:rsidR="008F35D5" w:rsidRDefault="008F35D5" w:rsidP="008F35D5">
          <w:pPr>
            <w:pStyle w:val="53E7A2108DE84062849E12E5F181E2451"/>
          </w:pPr>
          <w:r w:rsidRPr="00F011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683EE94061A447AB5848BE69DC31F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8F9743-E8A2-49BB-9E74-DE572A22F903}"/>
      </w:docPartPr>
      <w:docPartBody>
        <w:p w:rsidR="008F35D5" w:rsidRDefault="008F35D5" w:rsidP="008F35D5">
          <w:pPr>
            <w:pStyle w:val="A683EE94061A447AB5848BE69DC31FA01"/>
          </w:pPr>
          <w:r w:rsidRPr="00F011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D69DD83B3E24E60A57089A31C0100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778D85-7A80-46CD-98AC-41E859AFB897}"/>
      </w:docPartPr>
      <w:docPartBody>
        <w:p w:rsidR="008F35D5" w:rsidRDefault="008F35D5" w:rsidP="008F35D5">
          <w:pPr>
            <w:pStyle w:val="FD69DD83B3E24E60A57089A31C0100201"/>
          </w:pPr>
          <w:r w:rsidRPr="00F011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2F4D8C7C1364032BD4DF42094727D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F82C14-9A08-484A-BF99-1B016792C5C0}"/>
      </w:docPartPr>
      <w:docPartBody>
        <w:p w:rsidR="008F35D5" w:rsidRDefault="008F35D5" w:rsidP="008F35D5">
          <w:pPr>
            <w:pStyle w:val="42F4D8C7C1364032BD4DF42094727DD11"/>
          </w:pPr>
          <w:r w:rsidRPr="00F011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A0AF327E3004DCDB7950A75CCB17C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7E034B-6287-4760-BF81-F82C587389CF}"/>
      </w:docPartPr>
      <w:docPartBody>
        <w:p w:rsidR="008F35D5" w:rsidRDefault="008F35D5" w:rsidP="008F35D5">
          <w:pPr>
            <w:pStyle w:val="1A0AF327E3004DCDB7950A75CCB17CD41"/>
          </w:pPr>
          <w:r w:rsidRPr="00F011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024285E20E6489483351D88882698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7E17FC-0325-4780-AAA2-6B41DD25C1EE}"/>
      </w:docPartPr>
      <w:docPartBody>
        <w:p w:rsidR="008F35D5" w:rsidRDefault="008F35D5" w:rsidP="008F35D5">
          <w:pPr>
            <w:pStyle w:val="7024285E20E6489483351D88882698F31"/>
          </w:pPr>
          <w:r w:rsidRPr="00F011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C89AEC819B4D7BB2718BA529974A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E9E71C-F850-492D-A04E-35C13A192649}"/>
      </w:docPartPr>
      <w:docPartBody>
        <w:p w:rsidR="008F35D5" w:rsidRDefault="008F35D5" w:rsidP="008F35D5">
          <w:pPr>
            <w:pStyle w:val="69C89AEC819B4D7BB2718BA529974AAF1"/>
          </w:pPr>
          <w:r w:rsidRPr="00F011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C89245618E54BE28B8A1AE11365E8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A9929C-8EA9-481D-82DC-B654D1FD1D3D}"/>
      </w:docPartPr>
      <w:docPartBody>
        <w:p w:rsidR="008F35D5" w:rsidRDefault="008F35D5" w:rsidP="008F35D5">
          <w:pPr>
            <w:pStyle w:val="0C89245618E54BE28B8A1AE11365E8881"/>
          </w:pPr>
          <w:r w:rsidRPr="00F011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A7F3027DF3B47EAB6FF44E00522E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34A2A7-EF80-4516-9211-873477E5E157}"/>
      </w:docPartPr>
      <w:docPartBody>
        <w:p w:rsidR="00000000" w:rsidRDefault="008F35D5" w:rsidP="008F35D5">
          <w:pPr>
            <w:pStyle w:val="8A7F3027DF3B47EAB6FF44E00522E3EA"/>
          </w:pPr>
          <w:r w:rsidRPr="00F0115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utura Bk">
    <w:altName w:val="Segoe U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Lenovo Do Regular">
    <w:altName w:val="Corbel"/>
    <w:panose1 w:val="00000000000000000000"/>
    <w:charset w:val="00"/>
    <w:family w:val="modern"/>
    <w:notTrueType/>
    <w:pitch w:val="variable"/>
    <w:sig w:usb0="00000001" w:usb1="5000207B" w:usb2="00000000" w:usb3="00000000" w:csb0="00000093" w:csb1="00000000"/>
  </w:font>
  <w:font w:name="Lenovo Do Medium">
    <w:altName w:val="Trebuchet MS"/>
    <w:panose1 w:val="00000000000000000000"/>
    <w:charset w:val="00"/>
    <w:family w:val="modern"/>
    <w:notTrueType/>
    <w:pitch w:val="variable"/>
    <w:sig w:usb0="A00000AF" w:usb1="5000207B" w:usb2="00000000" w:usb3="00000000" w:csb0="00000093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dras Regular">
    <w:altName w:val="Arial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0CA"/>
    <w:rsid w:val="00036538"/>
    <w:rsid w:val="000C29DD"/>
    <w:rsid w:val="001C58D9"/>
    <w:rsid w:val="001D0FD7"/>
    <w:rsid w:val="002F2C46"/>
    <w:rsid w:val="003B6E22"/>
    <w:rsid w:val="003E1F94"/>
    <w:rsid w:val="004108EE"/>
    <w:rsid w:val="00442445"/>
    <w:rsid w:val="004D36D2"/>
    <w:rsid w:val="00551D89"/>
    <w:rsid w:val="006569BC"/>
    <w:rsid w:val="006A1FDF"/>
    <w:rsid w:val="006C0FB9"/>
    <w:rsid w:val="007505CB"/>
    <w:rsid w:val="00795AEE"/>
    <w:rsid w:val="007D6163"/>
    <w:rsid w:val="008D2654"/>
    <w:rsid w:val="008F15A8"/>
    <w:rsid w:val="008F35D5"/>
    <w:rsid w:val="00961D5D"/>
    <w:rsid w:val="009806D4"/>
    <w:rsid w:val="009D6A60"/>
    <w:rsid w:val="00A20C81"/>
    <w:rsid w:val="00A6193E"/>
    <w:rsid w:val="00AB19BD"/>
    <w:rsid w:val="00AC36B5"/>
    <w:rsid w:val="00AE5F99"/>
    <w:rsid w:val="00B37924"/>
    <w:rsid w:val="00B440CA"/>
    <w:rsid w:val="00B4591E"/>
    <w:rsid w:val="00BB27A5"/>
    <w:rsid w:val="00C13A1F"/>
    <w:rsid w:val="00C36578"/>
    <w:rsid w:val="00C41E85"/>
    <w:rsid w:val="00CD5982"/>
    <w:rsid w:val="00CF48DA"/>
    <w:rsid w:val="00CF542F"/>
    <w:rsid w:val="00D12779"/>
    <w:rsid w:val="00D339F5"/>
    <w:rsid w:val="00DA61AE"/>
    <w:rsid w:val="00DC139E"/>
    <w:rsid w:val="00E575BD"/>
    <w:rsid w:val="00E706E6"/>
    <w:rsid w:val="00E76141"/>
    <w:rsid w:val="00EA2C18"/>
    <w:rsid w:val="00F1211A"/>
    <w:rsid w:val="00F524CF"/>
    <w:rsid w:val="00FD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8F35D5"/>
    <w:rPr>
      <w:color w:val="808080"/>
    </w:rPr>
  </w:style>
  <w:style w:type="paragraph" w:customStyle="1" w:styleId="C7FDD631E5644FC2ABFC1AD814A9D5EE">
    <w:name w:val="C7FDD631E5644FC2ABFC1AD814A9D5EE"/>
    <w:rsid w:val="00B4591E"/>
  </w:style>
  <w:style w:type="paragraph" w:customStyle="1" w:styleId="0F2876686CEC4CF78CBBC477D2DC9757">
    <w:name w:val="0F2876686CEC4CF78CBBC477D2DC9757"/>
    <w:rsid w:val="00B4591E"/>
  </w:style>
  <w:style w:type="paragraph" w:customStyle="1" w:styleId="9D0A8AD2260446FE891DEDECC5AEE110">
    <w:name w:val="9D0A8AD2260446FE891DEDECC5AEE110"/>
    <w:rsid w:val="008F35D5"/>
    <w:pPr>
      <w:spacing w:after="0" w:line="276" w:lineRule="auto"/>
      <w:ind w:left="357"/>
    </w:pPr>
    <w:rPr>
      <w:rFonts w:eastAsiaTheme="majorEastAsia" w:cs="Century Gothic"/>
      <w:bCs/>
      <w:kern w:val="0"/>
      <w:sz w:val="22"/>
      <w:szCs w:val="20"/>
      <w:lang w:val="en-AU"/>
      <w14:ligatures w14:val="none"/>
    </w:rPr>
  </w:style>
  <w:style w:type="paragraph" w:customStyle="1" w:styleId="CA275FF8BA6A44039076F3D40985A0FB">
    <w:name w:val="CA275FF8BA6A44039076F3D40985A0FB"/>
    <w:rsid w:val="008F35D5"/>
    <w:pPr>
      <w:spacing w:after="0" w:line="276" w:lineRule="auto"/>
      <w:ind w:left="357"/>
    </w:pPr>
    <w:rPr>
      <w:rFonts w:eastAsiaTheme="majorEastAsia" w:cs="Century Gothic"/>
      <w:bCs/>
      <w:kern w:val="0"/>
      <w:sz w:val="22"/>
      <w:szCs w:val="20"/>
      <w:lang w:val="en-AU"/>
      <w14:ligatures w14:val="none"/>
    </w:rPr>
  </w:style>
  <w:style w:type="paragraph" w:customStyle="1" w:styleId="8A7F3027DF3B47EAB6FF44E00522E3EA">
    <w:name w:val="8A7F3027DF3B47EAB6FF44E00522E3EA"/>
    <w:rsid w:val="008F35D5"/>
    <w:pPr>
      <w:spacing w:after="0" w:line="276" w:lineRule="auto"/>
      <w:ind w:left="357"/>
    </w:pPr>
    <w:rPr>
      <w:rFonts w:eastAsiaTheme="majorEastAsia" w:cs="Century Gothic"/>
      <w:bCs/>
      <w:kern w:val="0"/>
      <w:sz w:val="22"/>
      <w:szCs w:val="20"/>
      <w:lang w:val="en-AU"/>
      <w14:ligatures w14:val="none"/>
    </w:rPr>
  </w:style>
  <w:style w:type="paragraph" w:customStyle="1" w:styleId="8BDA4E8FD25047D98CF4001D2D73C3721">
    <w:name w:val="8BDA4E8FD25047D98CF4001D2D73C3721"/>
    <w:rsid w:val="008F35D5"/>
    <w:pPr>
      <w:spacing w:after="0" w:line="276" w:lineRule="auto"/>
      <w:ind w:left="357"/>
    </w:pPr>
    <w:rPr>
      <w:rFonts w:eastAsiaTheme="majorEastAsia" w:cs="Century Gothic"/>
      <w:bCs/>
      <w:kern w:val="0"/>
      <w:sz w:val="22"/>
      <w:szCs w:val="20"/>
      <w:lang w:val="en-AU"/>
      <w14:ligatures w14:val="none"/>
    </w:rPr>
  </w:style>
  <w:style w:type="paragraph" w:customStyle="1" w:styleId="FD69DD83B3E24E60A57089A31C0100201">
    <w:name w:val="FD69DD83B3E24E60A57089A31C0100201"/>
    <w:rsid w:val="008F35D5"/>
    <w:pPr>
      <w:spacing w:after="0" w:line="276" w:lineRule="auto"/>
      <w:ind w:left="357"/>
    </w:pPr>
    <w:rPr>
      <w:rFonts w:eastAsiaTheme="majorEastAsia" w:cs="Century Gothic"/>
      <w:bCs/>
      <w:kern w:val="0"/>
      <w:sz w:val="22"/>
      <w:szCs w:val="20"/>
      <w:lang w:val="en-AU"/>
      <w14:ligatures w14:val="none"/>
    </w:rPr>
  </w:style>
  <w:style w:type="paragraph" w:customStyle="1" w:styleId="A683EE94061A447AB5848BE69DC31FA01">
    <w:name w:val="A683EE94061A447AB5848BE69DC31FA01"/>
    <w:rsid w:val="008F35D5"/>
    <w:pPr>
      <w:spacing w:after="0" w:line="276" w:lineRule="auto"/>
      <w:ind w:left="357"/>
    </w:pPr>
    <w:rPr>
      <w:rFonts w:eastAsiaTheme="majorEastAsia" w:cs="Century Gothic"/>
      <w:bCs/>
      <w:kern w:val="0"/>
      <w:sz w:val="22"/>
      <w:szCs w:val="20"/>
      <w:lang w:val="en-AU"/>
      <w14:ligatures w14:val="none"/>
    </w:rPr>
  </w:style>
  <w:style w:type="paragraph" w:customStyle="1" w:styleId="1D23EE83F8104B6C9372765A9A05FB8E1">
    <w:name w:val="1D23EE83F8104B6C9372765A9A05FB8E1"/>
    <w:rsid w:val="008F35D5"/>
    <w:pPr>
      <w:spacing w:after="0" w:line="276" w:lineRule="auto"/>
      <w:ind w:left="357"/>
    </w:pPr>
    <w:rPr>
      <w:rFonts w:eastAsiaTheme="majorEastAsia" w:cs="Century Gothic"/>
      <w:bCs/>
      <w:kern w:val="0"/>
      <w:sz w:val="22"/>
      <w:szCs w:val="20"/>
      <w:lang w:val="en-AU"/>
      <w14:ligatures w14:val="none"/>
    </w:rPr>
  </w:style>
  <w:style w:type="paragraph" w:customStyle="1" w:styleId="5B96EA8FE8A3417B955C14B574CA1FB41">
    <w:name w:val="5B96EA8FE8A3417B955C14B574CA1FB41"/>
    <w:rsid w:val="008F35D5"/>
    <w:pPr>
      <w:spacing w:after="0" w:line="276" w:lineRule="auto"/>
      <w:ind w:left="357"/>
    </w:pPr>
    <w:rPr>
      <w:rFonts w:eastAsiaTheme="majorEastAsia" w:cs="Century Gothic"/>
      <w:bCs/>
      <w:kern w:val="0"/>
      <w:sz w:val="22"/>
      <w:szCs w:val="20"/>
      <w:lang w:val="en-AU"/>
      <w14:ligatures w14:val="none"/>
    </w:rPr>
  </w:style>
  <w:style w:type="paragraph" w:customStyle="1" w:styleId="53E7A2108DE84062849E12E5F181E2451">
    <w:name w:val="53E7A2108DE84062849E12E5F181E2451"/>
    <w:rsid w:val="008F35D5"/>
    <w:pPr>
      <w:spacing w:after="0" w:line="276" w:lineRule="auto"/>
      <w:ind w:left="357"/>
    </w:pPr>
    <w:rPr>
      <w:rFonts w:eastAsiaTheme="majorEastAsia" w:cs="Century Gothic"/>
      <w:bCs/>
      <w:kern w:val="0"/>
      <w:sz w:val="22"/>
      <w:szCs w:val="20"/>
      <w:lang w:val="en-AU"/>
      <w14:ligatures w14:val="none"/>
    </w:rPr>
  </w:style>
  <w:style w:type="paragraph" w:customStyle="1" w:styleId="B8A665972CDE4F8C9EC92EA6E83BD8BD1">
    <w:name w:val="B8A665972CDE4F8C9EC92EA6E83BD8BD1"/>
    <w:rsid w:val="008F35D5"/>
    <w:pPr>
      <w:spacing w:after="0" w:line="276" w:lineRule="auto"/>
      <w:ind w:left="357"/>
    </w:pPr>
    <w:rPr>
      <w:rFonts w:eastAsiaTheme="majorEastAsia" w:cs="Century Gothic"/>
      <w:bCs/>
      <w:kern w:val="0"/>
      <w:sz w:val="22"/>
      <w:szCs w:val="20"/>
      <w:lang w:val="en-AU"/>
      <w14:ligatures w14:val="none"/>
    </w:rPr>
  </w:style>
  <w:style w:type="paragraph" w:customStyle="1" w:styleId="B9CDD388E3AB494EB14699C2E0E18EA51">
    <w:name w:val="B9CDD388E3AB494EB14699C2E0E18EA51"/>
    <w:rsid w:val="008F35D5"/>
    <w:pPr>
      <w:spacing w:after="0" w:line="276" w:lineRule="auto"/>
      <w:ind w:left="357"/>
    </w:pPr>
    <w:rPr>
      <w:rFonts w:eastAsiaTheme="majorEastAsia" w:cs="Century Gothic"/>
      <w:bCs/>
      <w:kern w:val="0"/>
      <w:sz w:val="22"/>
      <w:szCs w:val="20"/>
      <w:lang w:val="en-AU"/>
      <w14:ligatures w14:val="none"/>
    </w:rPr>
  </w:style>
  <w:style w:type="paragraph" w:customStyle="1" w:styleId="A05DE5434965473D91569482AD74826C1">
    <w:name w:val="A05DE5434965473D91569482AD74826C1"/>
    <w:rsid w:val="008F35D5"/>
    <w:pPr>
      <w:spacing w:after="0" w:line="276" w:lineRule="auto"/>
      <w:ind w:left="357"/>
    </w:pPr>
    <w:rPr>
      <w:rFonts w:eastAsiaTheme="majorEastAsia" w:cs="Century Gothic"/>
      <w:bCs/>
      <w:kern w:val="0"/>
      <w:sz w:val="22"/>
      <w:szCs w:val="20"/>
      <w:lang w:val="en-AU"/>
      <w14:ligatures w14:val="none"/>
    </w:rPr>
  </w:style>
  <w:style w:type="paragraph" w:customStyle="1" w:styleId="2749C2777162489D83B8D7DF266CFC361">
    <w:name w:val="2749C2777162489D83B8D7DF266CFC361"/>
    <w:rsid w:val="008F35D5"/>
    <w:pPr>
      <w:spacing w:after="0" w:line="276" w:lineRule="auto"/>
      <w:ind w:left="357"/>
    </w:pPr>
    <w:rPr>
      <w:rFonts w:eastAsiaTheme="majorEastAsia" w:cs="Century Gothic"/>
      <w:bCs/>
      <w:kern w:val="0"/>
      <w:sz w:val="22"/>
      <w:szCs w:val="20"/>
      <w:lang w:val="en-AU"/>
      <w14:ligatures w14:val="none"/>
    </w:rPr>
  </w:style>
  <w:style w:type="paragraph" w:customStyle="1" w:styleId="CAF91EFA63AD440D9AA9CAB0D65D1E091">
    <w:name w:val="CAF91EFA63AD440D9AA9CAB0D65D1E091"/>
    <w:rsid w:val="008F35D5"/>
    <w:pPr>
      <w:spacing w:after="0" w:line="276" w:lineRule="auto"/>
      <w:ind w:left="357"/>
    </w:pPr>
    <w:rPr>
      <w:rFonts w:eastAsiaTheme="majorEastAsia" w:cs="Century Gothic"/>
      <w:bCs/>
      <w:kern w:val="0"/>
      <w:sz w:val="22"/>
      <w:szCs w:val="20"/>
      <w:lang w:val="en-AU"/>
      <w14:ligatures w14:val="none"/>
    </w:rPr>
  </w:style>
  <w:style w:type="paragraph" w:customStyle="1" w:styleId="C8B8D4789EB843EC80C89EE7AFAC368F1">
    <w:name w:val="C8B8D4789EB843EC80C89EE7AFAC368F1"/>
    <w:rsid w:val="008F35D5"/>
    <w:pPr>
      <w:spacing w:after="0" w:line="276" w:lineRule="auto"/>
      <w:ind w:left="357"/>
    </w:pPr>
    <w:rPr>
      <w:rFonts w:eastAsiaTheme="majorEastAsia" w:cs="Century Gothic"/>
      <w:bCs/>
      <w:kern w:val="0"/>
      <w:sz w:val="22"/>
      <w:szCs w:val="20"/>
      <w:lang w:val="en-AU"/>
      <w14:ligatures w14:val="none"/>
    </w:rPr>
  </w:style>
  <w:style w:type="paragraph" w:customStyle="1" w:styleId="3B21515ED3AC469BA83864DDE79929931">
    <w:name w:val="3B21515ED3AC469BA83864DDE79929931"/>
    <w:rsid w:val="008F35D5"/>
    <w:pPr>
      <w:spacing w:after="0" w:line="276" w:lineRule="auto"/>
      <w:ind w:left="357"/>
    </w:pPr>
    <w:rPr>
      <w:rFonts w:eastAsiaTheme="majorEastAsia" w:cs="Century Gothic"/>
      <w:bCs/>
      <w:kern w:val="0"/>
      <w:sz w:val="22"/>
      <w:szCs w:val="20"/>
      <w:lang w:val="en-AU"/>
      <w14:ligatures w14:val="none"/>
    </w:rPr>
  </w:style>
  <w:style w:type="paragraph" w:customStyle="1" w:styleId="D73291578EA64CD8BC8B916D56CD5B301">
    <w:name w:val="D73291578EA64CD8BC8B916D56CD5B301"/>
    <w:rsid w:val="008F35D5"/>
    <w:pPr>
      <w:spacing w:after="0" w:line="276" w:lineRule="auto"/>
      <w:ind w:left="357"/>
    </w:pPr>
    <w:rPr>
      <w:rFonts w:eastAsiaTheme="majorEastAsia" w:cs="Century Gothic"/>
      <w:bCs/>
      <w:kern w:val="0"/>
      <w:sz w:val="22"/>
      <w:szCs w:val="20"/>
      <w:lang w:val="en-AU"/>
      <w14:ligatures w14:val="none"/>
    </w:rPr>
  </w:style>
  <w:style w:type="paragraph" w:customStyle="1" w:styleId="511E99437384441AB83C31599ECAE8F71">
    <w:name w:val="511E99437384441AB83C31599ECAE8F71"/>
    <w:rsid w:val="008F35D5"/>
    <w:pPr>
      <w:spacing w:after="0" w:line="276" w:lineRule="auto"/>
      <w:ind w:left="357"/>
    </w:pPr>
    <w:rPr>
      <w:rFonts w:eastAsiaTheme="majorEastAsia" w:cs="Century Gothic"/>
      <w:bCs/>
      <w:kern w:val="0"/>
      <w:sz w:val="22"/>
      <w:szCs w:val="20"/>
      <w:lang w:val="en-AU"/>
      <w14:ligatures w14:val="none"/>
    </w:rPr>
  </w:style>
  <w:style w:type="paragraph" w:customStyle="1" w:styleId="42F4D8C7C1364032BD4DF42094727DD11">
    <w:name w:val="42F4D8C7C1364032BD4DF42094727DD11"/>
    <w:rsid w:val="008F35D5"/>
    <w:pPr>
      <w:spacing w:after="0" w:line="276" w:lineRule="auto"/>
      <w:ind w:left="357"/>
    </w:pPr>
    <w:rPr>
      <w:rFonts w:eastAsiaTheme="majorEastAsia" w:cs="Century Gothic"/>
      <w:bCs/>
      <w:kern w:val="0"/>
      <w:sz w:val="22"/>
      <w:szCs w:val="20"/>
      <w:lang w:val="en-AU"/>
      <w14:ligatures w14:val="none"/>
    </w:rPr>
  </w:style>
  <w:style w:type="paragraph" w:customStyle="1" w:styleId="69C89AEC819B4D7BB2718BA529974AAF1">
    <w:name w:val="69C89AEC819B4D7BB2718BA529974AAF1"/>
    <w:rsid w:val="008F35D5"/>
    <w:pPr>
      <w:spacing w:after="0" w:line="276" w:lineRule="auto"/>
      <w:ind w:left="357"/>
    </w:pPr>
    <w:rPr>
      <w:rFonts w:eastAsiaTheme="majorEastAsia" w:cs="Century Gothic"/>
      <w:bCs/>
      <w:kern w:val="0"/>
      <w:sz w:val="22"/>
      <w:szCs w:val="20"/>
      <w:lang w:val="en-AU"/>
      <w14:ligatures w14:val="none"/>
    </w:rPr>
  </w:style>
  <w:style w:type="paragraph" w:customStyle="1" w:styleId="1A0AF327E3004DCDB7950A75CCB17CD41">
    <w:name w:val="1A0AF327E3004DCDB7950A75CCB17CD41"/>
    <w:rsid w:val="008F35D5"/>
    <w:pPr>
      <w:spacing w:after="0" w:line="276" w:lineRule="auto"/>
      <w:ind w:left="357"/>
    </w:pPr>
    <w:rPr>
      <w:rFonts w:eastAsiaTheme="majorEastAsia" w:cs="Century Gothic"/>
      <w:bCs/>
      <w:kern w:val="0"/>
      <w:sz w:val="22"/>
      <w:szCs w:val="20"/>
      <w:lang w:val="en-AU"/>
      <w14:ligatures w14:val="none"/>
    </w:rPr>
  </w:style>
  <w:style w:type="paragraph" w:customStyle="1" w:styleId="7024285E20E6489483351D88882698F31">
    <w:name w:val="7024285E20E6489483351D88882698F31"/>
    <w:rsid w:val="008F35D5"/>
    <w:pPr>
      <w:spacing w:after="0" w:line="276" w:lineRule="auto"/>
      <w:ind w:left="357"/>
    </w:pPr>
    <w:rPr>
      <w:rFonts w:eastAsiaTheme="majorEastAsia" w:cs="Century Gothic"/>
      <w:bCs/>
      <w:kern w:val="0"/>
      <w:sz w:val="22"/>
      <w:szCs w:val="20"/>
      <w:lang w:val="en-AU"/>
      <w14:ligatures w14:val="none"/>
    </w:rPr>
  </w:style>
  <w:style w:type="paragraph" w:customStyle="1" w:styleId="0C89245618E54BE28B8A1AE11365E8881">
    <w:name w:val="0C89245618E54BE28B8A1AE11365E8881"/>
    <w:rsid w:val="008F35D5"/>
    <w:pPr>
      <w:spacing w:after="0" w:line="276" w:lineRule="auto"/>
      <w:ind w:left="357"/>
    </w:pPr>
    <w:rPr>
      <w:rFonts w:eastAsiaTheme="majorEastAsia" w:cs="Century Gothic"/>
      <w:bCs/>
      <w:kern w:val="0"/>
      <w:sz w:val="22"/>
      <w:szCs w:val="20"/>
      <w:lang w:val="en-AU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e1c2ea9-7520-4248-8e19-60342144eb62" xsi:nil="true"/>
    <lcf76f155ced4ddcb4097134ff3c332f xmlns="f0cfa4ea-5a1f-4642-946d-05a6427ccb82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C8B10B30656540965ADD98C3DD1570" ma:contentTypeVersion="12" ma:contentTypeDescription="Create a new document." ma:contentTypeScope="" ma:versionID="d249ce594c92ee0ce677e4512098c445">
  <xsd:schema xmlns:xsd="http://www.w3.org/2001/XMLSchema" xmlns:xs="http://www.w3.org/2001/XMLSchema" xmlns:p="http://schemas.microsoft.com/office/2006/metadata/properties" xmlns:ns2="f0cfa4ea-5a1f-4642-946d-05a6427ccb82" xmlns:ns3="9e1c2ea9-7520-4248-8e19-60342144eb62" targetNamespace="http://schemas.microsoft.com/office/2006/metadata/properties" ma:root="true" ma:fieldsID="1404a1086453a4972e9944bd27cf5e5d" ns2:_="" ns3:_="">
    <xsd:import namespace="f0cfa4ea-5a1f-4642-946d-05a6427ccb82"/>
    <xsd:import namespace="9e1c2ea9-7520-4248-8e19-60342144eb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cfa4ea-5a1f-4642-946d-05a6427ccb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0b2ab70-381d-4de1-873d-678182fc59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1c2ea9-7520-4248-8e19-60342144eb6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bbd9798-4700-4f71-b32b-ccadd041692e}" ma:internalName="TaxCatchAll" ma:showField="CatchAllData" ma:web="9e1c2ea9-7520-4248-8e19-60342144eb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C738F891-9D7D-4CD4-BCFB-65C41B1F26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6DA08F-1028-4A19-8E51-38F2EF12070C}">
  <ds:schemaRefs>
    <ds:schemaRef ds:uri="http://schemas.microsoft.com/office/2006/metadata/properties"/>
    <ds:schemaRef ds:uri="http://schemas.microsoft.com/office/infopath/2007/PartnerControls"/>
    <ds:schemaRef ds:uri="9e1c2ea9-7520-4248-8e19-60342144eb62"/>
    <ds:schemaRef ds:uri="f0cfa4ea-5a1f-4642-946d-05a6427ccb82"/>
  </ds:schemaRefs>
</ds:datastoreItem>
</file>

<file path=customXml/itemProps3.xml><?xml version="1.0" encoding="utf-8"?>
<ds:datastoreItem xmlns:ds="http://schemas.openxmlformats.org/officeDocument/2006/customXml" ds:itemID="{E5E86BF2-7231-4F38-94F9-341870D45A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cfa4ea-5a1f-4642-946d-05a6427ccb82"/>
    <ds:schemaRef ds:uri="9e1c2ea9-7520-4248-8e19-60342144eb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465C331-A505-47E6-995E-7D6F346E5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LNV_AsBuilt_Gold.dotx</Template>
  <TotalTime>7514</TotalTime>
  <Pages>13</Pages>
  <Words>1882</Words>
  <Characters>10734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Name [Lenovo DE]</vt:lpstr>
    </vt:vector>
  </TitlesOfParts>
  <Company/>
  <LinksUpToDate>false</LinksUpToDate>
  <CharactersWithSpaces>12591</CharactersWithSpaces>
  <SharedDoc>false</SharedDoc>
  <HLinks>
    <vt:vector size="720" baseType="variant">
      <vt:variant>
        <vt:i4>3407897</vt:i4>
      </vt:variant>
      <vt:variant>
        <vt:i4>741</vt:i4>
      </vt:variant>
      <vt:variant>
        <vt:i4>0</vt:i4>
      </vt:variant>
      <vt:variant>
        <vt:i4>5</vt:i4>
      </vt:variant>
      <vt:variant>
        <vt:lpwstr>https://vmware.lenovo.com/content/recipe/SR650_v2-Icelake-ESXi7.0.html</vt:lpwstr>
      </vt:variant>
      <vt:variant>
        <vt:lpwstr/>
      </vt:variant>
      <vt:variant>
        <vt:i4>720914</vt:i4>
      </vt:variant>
      <vt:variant>
        <vt:i4>738</vt:i4>
      </vt:variant>
      <vt:variant>
        <vt:i4>0</vt:i4>
      </vt:variant>
      <vt:variant>
        <vt:i4>5</vt:i4>
      </vt:variant>
      <vt:variant>
        <vt:lpwstr>https://lenovopress.lenovo.com/lp1392-thinksystem-sr650-v2-server</vt:lpwstr>
      </vt:variant>
      <vt:variant>
        <vt:lpwstr/>
      </vt:variant>
      <vt:variant>
        <vt:i4>1310773</vt:i4>
      </vt:variant>
      <vt:variant>
        <vt:i4>713</vt:i4>
      </vt:variant>
      <vt:variant>
        <vt:i4>0</vt:i4>
      </vt:variant>
      <vt:variant>
        <vt:i4>5</vt:i4>
      </vt:variant>
      <vt:variant>
        <vt:lpwstr/>
      </vt:variant>
      <vt:variant>
        <vt:lpwstr>_Toc209194765</vt:lpwstr>
      </vt:variant>
      <vt:variant>
        <vt:i4>1310773</vt:i4>
      </vt:variant>
      <vt:variant>
        <vt:i4>707</vt:i4>
      </vt:variant>
      <vt:variant>
        <vt:i4>0</vt:i4>
      </vt:variant>
      <vt:variant>
        <vt:i4>5</vt:i4>
      </vt:variant>
      <vt:variant>
        <vt:lpwstr/>
      </vt:variant>
      <vt:variant>
        <vt:lpwstr>_Toc209194764</vt:lpwstr>
      </vt:variant>
      <vt:variant>
        <vt:i4>1310773</vt:i4>
      </vt:variant>
      <vt:variant>
        <vt:i4>701</vt:i4>
      </vt:variant>
      <vt:variant>
        <vt:i4>0</vt:i4>
      </vt:variant>
      <vt:variant>
        <vt:i4>5</vt:i4>
      </vt:variant>
      <vt:variant>
        <vt:lpwstr/>
      </vt:variant>
      <vt:variant>
        <vt:lpwstr>_Toc209194763</vt:lpwstr>
      </vt:variant>
      <vt:variant>
        <vt:i4>1310773</vt:i4>
      </vt:variant>
      <vt:variant>
        <vt:i4>695</vt:i4>
      </vt:variant>
      <vt:variant>
        <vt:i4>0</vt:i4>
      </vt:variant>
      <vt:variant>
        <vt:i4>5</vt:i4>
      </vt:variant>
      <vt:variant>
        <vt:lpwstr/>
      </vt:variant>
      <vt:variant>
        <vt:lpwstr>_Toc209194762</vt:lpwstr>
      </vt:variant>
      <vt:variant>
        <vt:i4>1310773</vt:i4>
      </vt:variant>
      <vt:variant>
        <vt:i4>689</vt:i4>
      </vt:variant>
      <vt:variant>
        <vt:i4>0</vt:i4>
      </vt:variant>
      <vt:variant>
        <vt:i4>5</vt:i4>
      </vt:variant>
      <vt:variant>
        <vt:lpwstr/>
      </vt:variant>
      <vt:variant>
        <vt:lpwstr>_Toc209194761</vt:lpwstr>
      </vt:variant>
      <vt:variant>
        <vt:i4>1310773</vt:i4>
      </vt:variant>
      <vt:variant>
        <vt:i4>683</vt:i4>
      </vt:variant>
      <vt:variant>
        <vt:i4>0</vt:i4>
      </vt:variant>
      <vt:variant>
        <vt:i4>5</vt:i4>
      </vt:variant>
      <vt:variant>
        <vt:lpwstr/>
      </vt:variant>
      <vt:variant>
        <vt:lpwstr>_Toc209194760</vt:lpwstr>
      </vt:variant>
      <vt:variant>
        <vt:i4>1507381</vt:i4>
      </vt:variant>
      <vt:variant>
        <vt:i4>677</vt:i4>
      </vt:variant>
      <vt:variant>
        <vt:i4>0</vt:i4>
      </vt:variant>
      <vt:variant>
        <vt:i4>5</vt:i4>
      </vt:variant>
      <vt:variant>
        <vt:lpwstr/>
      </vt:variant>
      <vt:variant>
        <vt:lpwstr>_Toc209194759</vt:lpwstr>
      </vt:variant>
      <vt:variant>
        <vt:i4>1507381</vt:i4>
      </vt:variant>
      <vt:variant>
        <vt:i4>671</vt:i4>
      </vt:variant>
      <vt:variant>
        <vt:i4>0</vt:i4>
      </vt:variant>
      <vt:variant>
        <vt:i4>5</vt:i4>
      </vt:variant>
      <vt:variant>
        <vt:lpwstr/>
      </vt:variant>
      <vt:variant>
        <vt:lpwstr>_Toc209194758</vt:lpwstr>
      </vt:variant>
      <vt:variant>
        <vt:i4>1507381</vt:i4>
      </vt:variant>
      <vt:variant>
        <vt:i4>665</vt:i4>
      </vt:variant>
      <vt:variant>
        <vt:i4>0</vt:i4>
      </vt:variant>
      <vt:variant>
        <vt:i4>5</vt:i4>
      </vt:variant>
      <vt:variant>
        <vt:lpwstr/>
      </vt:variant>
      <vt:variant>
        <vt:lpwstr>_Toc209194757</vt:lpwstr>
      </vt:variant>
      <vt:variant>
        <vt:i4>1507381</vt:i4>
      </vt:variant>
      <vt:variant>
        <vt:i4>659</vt:i4>
      </vt:variant>
      <vt:variant>
        <vt:i4>0</vt:i4>
      </vt:variant>
      <vt:variant>
        <vt:i4>5</vt:i4>
      </vt:variant>
      <vt:variant>
        <vt:lpwstr/>
      </vt:variant>
      <vt:variant>
        <vt:lpwstr>_Toc209194756</vt:lpwstr>
      </vt:variant>
      <vt:variant>
        <vt:i4>1507381</vt:i4>
      </vt:variant>
      <vt:variant>
        <vt:i4>653</vt:i4>
      </vt:variant>
      <vt:variant>
        <vt:i4>0</vt:i4>
      </vt:variant>
      <vt:variant>
        <vt:i4>5</vt:i4>
      </vt:variant>
      <vt:variant>
        <vt:lpwstr/>
      </vt:variant>
      <vt:variant>
        <vt:lpwstr>_Toc209194755</vt:lpwstr>
      </vt:variant>
      <vt:variant>
        <vt:i4>1507381</vt:i4>
      </vt:variant>
      <vt:variant>
        <vt:i4>647</vt:i4>
      </vt:variant>
      <vt:variant>
        <vt:i4>0</vt:i4>
      </vt:variant>
      <vt:variant>
        <vt:i4>5</vt:i4>
      </vt:variant>
      <vt:variant>
        <vt:lpwstr/>
      </vt:variant>
      <vt:variant>
        <vt:lpwstr>_Toc209194754</vt:lpwstr>
      </vt:variant>
      <vt:variant>
        <vt:i4>1507381</vt:i4>
      </vt:variant>
      <vt:variant>
        <vt:i4>641</vt:i4>
      </vt:variant>
      <vt:variant>
        <vt:i4>0</vt:i4>
      </vt:variant>
      <vt:variant>
        <vt:i4>5</vt:i4>
      </vt:variant>
      <vt:variant>
        <vt:lpwstr/>
      </vt:variant>
      <vt:variant>
        <vt:lpwstr>_Toc209194753</vt:lpwstr>
      </vt:variant>
      <vt:variant>
        <vt:i4>1507381</vt:i4>
      </vt:variant>
      <vt:variant>
        <vt:i4>635</vt:i4>
      </vt:variant>
      <vt:variant>
        <vt:i4>0</vt:i4>
      </vt:variant>
      <vt:variant>
        <vt:i4>5</vt:i4>
      </vt:variant>
      <vt:variant>
        <vt:lpwstr/>
      </vt:variant>
      <vt:variant>
        <vt:lpwstr>_Toc209194752</vt:lpwstr>
      </vt:variant>
      <vt:variant>
        <vt:i4>1507381</vt:i4>
      </vt:variant>
      <vt:variant>
        <vt:i4>629</vt:i4>
      </vt:variant>
      <vt:variant>
        <vt:i4>0</vt:i4>
      </vt:variant>
      <vt:variant>
        <vt:i4>5</vt:i4>
      </vt:variant>
      <vt:variant>
        <vt:lpwstr/>
      </vt:variant>
      <vt:variant>
        <vt:lpwstr>_Toc209194751</vt:lpwstr>
      </vt:variant>
      <vt:variant>
        <vt:i4>1507381</vt:i4>
      </vt:variant>
      <vt:variant>
        <vt:i4>623</vt:i4>
      </vt:variant>
      <vt:variant>
        <vt:i4>0</vt:i4>
      </vt:variant>
      <vt:variant>
        <vt:i4>5</vt:i4>
      </vt:variant>
      <vt:variant>
        <vt:lpwstr/>
      </vt:variant>
      <vt:variant>
        <vt:lpwstr>_Toc209194750</vt:lpwstr>
      </vt:variant>
      <vt:variant>
        <vt:i4>1441845</vt:i4>
      </vt:variant>
      <vt:variant>
        <vt:i4>617</vt:i4>
      </vt:variant>
      <vt:variant>
        <vt:i4>0</vt:i4>
      </vt:variant>
      <vt:variant>
        <vt:i4>5</vt:i4>
      </vt:variant>
      <vt:variant>
        <vt:lpwstr/>
      </vt:variant>
      <vt:variant>
        <vt:lpwstr>_Toc209194749</vt:lpwstr>
      </vt:variant>
      <vt:variant>
        <vt:i4>1441845</vt:i4>
      </vt:variant>
      <vt:variant>
        <vt:i4>611</vt:i4>
      </vt:variant>
      <vt:variant>
        <vt:i4>0</vt:i4>
      </vt:variant>
      <vt:variant>
        <vt:i4>5</vt:i4>
      </vt:variant>
      <vt:variant>
        <vt:lpwstr/>
      </vt:variant>
      <vt:variant>
        <vt:lpwstr>_Toc209194748</vt:lpwstr>
      </vt:variant>
      <vt:variant>
        <vt:i4>1441845</vt:i4>
      </vt:variant>
      <vt:variant>
        <vt:i4>605</vt:i4>
      </vt:variant>
      <vt:variant>
        <vt:i4>0</vt:i4>
      </vt:variant>
      <vt:variant>
        <vt:i4>5</vt:i4>
      </vt:variant>
      <vt:variant>
        <vt:lpwstr/>
      </vt:variant>
      <vt:variant>
        <vt:lpwstr>_Toc209194747</vt:lpwstr>
      </vt:variant>
      <vt:variant>
        <vt:i4>1441845</vt:i4>
      </vt:variant>
      <vt:variant>
        <vt:i4>599</vt:i4>
      </vt:variant>
      <vt:variant>
        <vt:i4>0</vt:i4>
      </vt:variant>
      <vt:variant>
        <vt:i4>5</vt:i4>
      </vt:variant>
      <vt:variant>
        <vt:lpwstr/>
      </vt:variant>
      <vt:variant>
        <vt:lpwstr>_Toc209194746</vt:lpwstr>
      </vt:variant>
      <vt:variant>
        <vt:i4>1441845</vt:i4>
      </vt:variant>
      <vt:variant>
        <vt:i4>593</vt:i4>
      </vt:variant>
      <vt:variant>
        <vt:i4>0</vt:i4>
      </vt:variant>
      <vt:variant>
        <vt:i4>5</vt:i4>
      </vt:variant>
      <vt:variant>
        <vt:lpwstr/>
      </vt:variant>
      <vt:variant>
        <vt:lpwstr>_Toc209194745</vt:lpwstr>
      </vt:variant>
      <vt:variant>
        <vt:i4>1441845</vt:i4>
      </vt:variant>
      <vt:variant>
        <vt:i4>587</vt:i4>
      </vt:variant>
      <vt:variant>
        <vt:i4>0</vt:i4>
      </vt:variant>
      <vt:variant>
        <vt:i4>5</vt:i4>
      </vt:variant>
      <vt:variant>
        <vt:lpwstr/>
      </vt:variant>
      <vt:variant>
        <vt:lpwstr>_Toc209194744</vt:lpwstr>
      </vt:variant>
      <vt:variant>
        <vt:i4>1441845</vt:i4>
      </vt:variant>
      <vt:variant>
        <vt:i4>581</vt:i4>
      </vt:variant>
      <vt:variant>
        <vt:i4>0</vt:i4>
      </vt:variant>
      <vt:variant>
        <vt:i4>5</vt:i4>
      </vt:variant>
      <vt:variant>
        <vt:lpwstr/>
      </vt:variant>
      <vt:variant>
        <vt:lpwstr>_Toc209194743</vt:lpwstr>
      </vt:variant>
      <vt:variant>
        <vt:i4>1441845</vt:i4>
      </vt:variant>
      <vt:variant>
        <vt:i4>575</vt:i4>
      </vt:variant>
      <vt:variant>
        <vt:i4>0</vt:i4>
      </vt:variant>
      <vt:variant>
        <vt:i4>5</vt:i4>
      </vt:variant>
      <vt:variant>
        <vt:lpwstr/>
      </vt:variant>
      <vt:variant>
        <vt:lpwstr>_Toc209194742</vt:lpwstr>
      </vt:variant>
      <vt:variant>
        <vt:i4>1441845</vt:i4>
      </vt:variant>
      <vt:variant>
        <vt:i4>569</vt:i4>
      </vt:variant>
      <vt:variant>
        <vt:i4>0</vt:i4>
      </vt:variant>
      <vt:variant>
        <vt:i4>5</vt:i4>
      </vt:variant>
      <vt:variant>
        <vt:lpwstr/>
      </vt:variant>
      <vt:variant>
        <vt:lpwstr>_Toc209194741</vt:lpwstr>
      </vt:variant>
      <vt:variant>
        <vt:i4>1441845</vt:i4>
      </vt:variant>
      <vt:variant>
        <vt:i4>563</vt:i4>
      </vt:variant>
      <vt:variant>
        <vt:i4>0</vt:i4>
      </vt:variant>
      <vt:variant>
        <vt:i4>5</vt:i4>
      </vt:variant>
      <vt:variant>
        <vt:lpwstr/>
      </vt:variant>
      <vt:variant>
        <vt:lpwstr>_Toc209194740</vt:lpwstr>
      </vt:variant>
      <vt:variant>
        <vt:i4>1114165</vt:i4>
      </vt:variant>
      <vt:variant>
        <vt:i4>557</vt:i4>
      </vt:variant>
      <vt:variant>
        <vt:i4>0</vt:i4>
      </vt:variant>
      <vt:variant>
        <vt:i4>5</vt:i4>
      </vt:variant>
      <vt:variant>
        <vt:lpwstr/>
      </vt:variant>
      <vt:variant>
        <vt:lpwstr>_Toc209194739</vt:lpwstr>
      </vt:variant>
      <vt:variant>
        <vt:i4>1114165</vt:i4>
      </vt:variant>
      <vt:variant>
        <vt:i4>551</vt:i4>
      </vt:variant>
      <vt:variant>
        <vt:i4>0</vt:i4>
      </vt:variant>
      <vt:variant>
        <vt:i4>5</vt:i4>
      </vt:variant>
      <vt:variant>
        <vt:lpwstr/>
      </vt:variant>
      <vt:variant>
        <vt:lpwstr>_Toc209194737</vt:lpwstr>
      </vt:variant>
      <vt:variant>
        <vt:i4>1114165</vt:i4>
      </vt:variant>
      <vt:variant>
        <vt:i4>545</vt:i4>
      </vt:variant>
      <vt:variant>
        <vt:i4>0</vt:i4>
      </vt:variant>
      <vt:variant>
        <vt:i4>5</vt:i4>
      </vt:variant>
      <vt:variant>
        <vt:lpwstr/>
      </vt:variant>
      <vt:variant>
        <vt:lpwstr>_Toc209194736</vt:lpwstr>
      </vt:variant>
      <vt:variant>
        <vt:i4>1114165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_Toc209194735</vt:lpwstr>
      </vt:variant>
      <vt:variant>
        <vt:i4>1114165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_Toc209194734</vt:lpwstr>
      </vt:variant>
      <vt:variant>
        <vt:i4>1114165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_Toc209194733</vt:lpwstr>
      </vt:variant>
      <vt:variant>
        <vt:i4>1114165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_Toc209194732</vt:lpwstr>
      </vt:variant>
      <vt:variant>
        <vt:i4>1114165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_Toc209194731</vt:lpwstr>
      </vt:variant>
      <vt:variant>
        <vt:i4>1114165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_Toc209194730</vt:lpwstr>
      </vt:variant>
      <vt:variant>
        <vt:i4>1048629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_Toc209194729</vt:lpwstr>
      </vt:variant>
      <vt:variant>
        <vt:i4>1048629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_Toc209194728</vt:lpwstr>
      </vt:variant>
      <vt:variant>
        <vt:i4>1048629</vt:i4>
      </vt:variant>
      <vt:variant>
        <vt:i4>491</vt:i4>
      </vt:variant>
      <vt:variant>
        <vt:i4>0</vt:i4>
      </vt:variant>
      <vt:variant>
        <vt:i4>5</vt:i4>
      </vt:variant>
      <vt:variant>
        <vt:lpwstr/>
      </vt:variant>
      <vt:variant>
        <vt:lpwstr>_Toc209194727</vt:lpwstr>
      </vt:variant>
      <vt:variant>
        <vt:i4>1048629</vt:i4>
      </vt:variant>
      <vt:variant>
        <vt:i4>485</vt:i4>
      </vt:variant>
      <vt:variant>
        <vt:i4>0</vt:i4>
      </vt:variant>
      <vt:variant>
        <vt:i4>5</vt:i4>
      </vt:variant>
      <vt:variant>
        <vt:lpwstr/>
      </vt:variant>
      <vt:variant>
        <vt:lpwstr>_Toc209194726</vt:lpwstr>
      </vt:variant>
      <vt:variant>
        <vt:i4>1048629</vt:i4>
      </vt:variant>
      <vt:variant>
        <vt:i4>479</vt:i4>
      </vt:variant>
      <vt:variant>
        <vt:i4>0</vt:i4>
      </vt:variant>
      <vt:variant>
        <vt:i4>5</vt:i4>
      </vt:variant>
      <vt:variant>
        <vt:lpwstr/>
      </vt:variant>
      <vt:variant>
        <vt:lpwstr>_Toc209194725</vt:lpwstr>
      </vt:variant>
      <vt:variant>
        <vt:i4>1048629</vt:i4>
      </vt:variant>
      <vt:variant>
        <vt:i4>473</vt:i4>
      </vt:variant>
      <vt:variant>
        <vt:i4>0</vt:i4>
      </vt:variant>
      <vt:variant>
        <vt:i4>5</vt:i4>
      </vt:variant>
      <vt:variant>
        <vt:lpwstr/>
      </vt:variant>
      <vt:variant>
        <vt:lpwstr>_Toc209194724</vt:lpwstr>
      </vt:variant>
      <vt:variant>
        <vt:i4>1048629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_Toc209194723</vt:lpwstr>
      </vt:variant>
      <vt:variant>
        <vt:i4>1048629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_Toc209194722</vt:lpwstr>
      </vt:variant>
      <vt:variant>
        <vt:i4>1048629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_Toc209194721</vt:lpwstr>
      </vt:variant>
      <vt:variant>
        <vt:i4>1048629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_Toc209194720</vt:lpwstr>
      </vt:variant>
      <vt:variant>
        <vt:i4>1245237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_Toc209194719</vt:lpwstr>
      </vt:variant>
      <vt:variant>
        <vt:i4>1245237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_Toc209194718</vt:lpwstr>
      </vt:variant>
      <vt:variant>
        <vt:i4>1245237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_Toc209194717</vt:lpwstr>
      </vt:variant>
      <vt:variant>
        <vt:i4>1245237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_Toc209194716</vt:lpwstr>
      </vt:variant>
      <vt:variant>
        <vt:i4>1245237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_Toc209194715</vt:lpwstr>
      </vt:variant>
      <vt:variant>
        <vt:i4>1245237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_Toc209194714</vt:lpwstr>
      </vt:variant>
      <vt:variant>
        <vt:i4>1245237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_Toc209194713</vt:lpwstr>
      </vt:variant>
      <vt:variant>
        <vt:i4>1245237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_Toc209194712</vt:lpwstr>
      </vt:variant>
      <vt:variant>
        <vt:i4>1245237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_Toc209194711</vt:lpwstr>
      </vt:variant>
      <vt:variant>
        <vt:i4>1245237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_Toc209194710</vt:lpwstr>
      </vt:variant>
      <vt:variant>
        <vt:i4>1179701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_Toc209194709</vt:lpwstr>
      </vt:variant>
      <vt:variant>
        <vt:i4>1179701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_Toc209194708</vt:lpwstr>
      </vt:variant>
      <vt:variant>
        <vt:i4>1179701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_Toc209194707</vt:lpwstr>
      </vt:variant>
      <vt:variant>
        <vt:i4>1179701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_Toc209194706</vt:lpwstr>
      </vt:variant>
      <vt:variant>
        <vt:i4>1179701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_Toc209194705</vt:lpwstr>
      </vt:variant>
      <vt:variant>
        <vt:i4>1179701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_Toc209194704</vt:lpwstr>
      </vt:variant>
      <vt:variant>
        <vt:i4>1179701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_Toc209194703</vt:lpwstr>
      </vt:variant>
      <vt:variant>
        <vt:i4>1179701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_Toc209194702</vt:lpwstr>
      </vt:variant>
      <vt:variant>
        <vt:i4>1179701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_Toc209194701</vt:lpwstr>
      </vt:variant>
      <vt:variant>
        <vt:i4>1179701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_Toc209194700</vt:lpwstr>
      </vt:variant>
      <vt:variant>
        <vt:i4>1769524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_Toc209194699</vt:lpwstr>
      </vt:variant>
      <vt:variant>
        <vt:i4>1769524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_Toc209194698</vt:lpwstr>
      </vt:variant>
      <vt:variant>
        <vt:i4>1769524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_Toc209194697</vt:lpwstr>
      </vt:variant>
      <vt:variant>
        <vt:i4>1769524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_Toc209194696</vt:lpwstr>
      </vt:variant>
      <vt:variant>
        <vt:i4>1769524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_Toc209194695</vt:lpwstr>
      </vt:variant>
      <vt:variant>
        <vt:i4>1769524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_Toc209194694</vt:lpwstr>
      </vt:variant>
      <vt:variant>
        <vt:i4>1769524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_Toc209194693</vt:lpwstr>
      </vt:variant>
      <vt:variant>
        <vt:i4>1769524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_Toc209194692</vt:lpwstr>
      </vt:variant>
      <vt:variant>
        <vt:i4>1769524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_Toc209194691</vt:lpwstr>
      </vt:variant>
      <vt:variant>
        <vt:i4>1769524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_Toc209194690</vt:lpwstr>
      </vt:variant>
      <vt:variant>
        <vt:i4>1703988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_Toc209194689</vt:lpwstr>
      </vt:variant>
      <vt:variant>
        <vt:i4>1703988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_Toc209194688</vt:lpwstr>
      </vt:variant>
      <vt:variant>
        <vt:i4>1703988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_Toc209194687</vt:lpwstr>
      </vt:variant>
      <vt:variant>
        <vt:i4>1703988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_Toc209194686</vt:lpwstr>
      </vt:variant>
      <vt:variant>
        <vt:i4>1703988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_Toc209194685</vt:lpwstr>
      </vt:variant>
      <vt:variant>
        <vt:i4>1703988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_Toc209194683</vt:lpwstr>
      </vt:variant>
      <vt:variant>
        <vt:i4>1703988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_Toc209194682</vt:lpwstr>
      </vt:variant>
      <vt:variant>
        <vt:i4>1703988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_Toc209194681</vt:lpwstr>
      </vt:variant>
      <vt:variant>
        <vt:i4>1703988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_Toc209194680</vt:lpwstr>
      </vt:variant>
      <vt:variant>
        <vt:i4>1376308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_Toc209194678</vt:lpwstr>
      </vt:variant>
      <vt:variant>
        <vt:i4>1376308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_Toc209194676</vt:lpwstr>
      </vt:variant>
      <vt:variant>
        <vt:i4>1376308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_Toc209194675</vt:lpwstr>
      </vt:variant>
      <vt:variant>
        <vt:i4>1376308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_Toc209194674</vt:lpwstr>
      </vt:variant>
      <vt:variant>
        <vt:i4>1507380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_Toc209194659</vt:lpwstr>
      </vt:variant>
      <vt:variant>
        <vt:i4>1507380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_Toc209194658</vt:lpwstr>
      </vt:variant>
      <vt:variant>
        <vt:i4>1507380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_Toc209194657</vt:lpwstr>
      </vt:variant>
      <vt:variant>
        <vt:i4>1507380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_Toc209194656</vt:lpwstr>
      </vt:variant>
      <vt:variant>
        <vt:i4>1507380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_Toc209194655</vt:lpwstr>
      </vt:variant>
      <vt:variant>
        <vt:i4>1507380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_Toc209194654</vt:lpwstr>
      </vt:variant>
      <vt:variant>
        <vt:i4>1507380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_Toc209194653</vt:lpwstr>
      </vt:variant>
      <vt:variant>
        <vt:i4>1507380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_Toc209194652</vt:lpwstr>
      </vt:variant>
      <vt:variant>
        <vt:i4>1507380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_Toc209194651</vt:lpwstr>
      </vt:variant>
      <vt:variant>
        <vt:i4>1507380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_Toc209194650</vt:lpwstr>
      </vt:variant>
      <vt:variant>
        <vt:i4>1441844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_Toc209194649</vt:lpwstr>
      </vt:variant>
      <vt:variant>
        <vt:i4>1441844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_Toc209194646</vt:lpwstr>
      </vt:variant>
      <vt:variant>
        <vt:i4>1441844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_Toc209194645</vt:lpwstr>
      </vt:variant>
      <vt:variant>
        <vt:i4>1441844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_Toc209194644</vt:lpwstr>
      </vt:variant>
      <vt:variant>
        <vt:i4>1441844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_Toc209194643</vt:lpwstr>
      </vt:variant>
      <vt:variant>
        <vt:i4>1441844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_Toc209194642</vt:lpwstr>
      </vt:variant>
      <vt:variant>
        <vt:i4>1441844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_Toc209194641</vt:lpwstr>
      </vt:variant>
      <vt:variant>
        <vt:i4>1441844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_Toc209194640</vt:lpwstr>
      </vt:variant>
      <vt:variant>
        <vt:i4>1114164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_Toc209194639</vt:lpwstr>
      </vt:variant>
      <vt:variant>
        <vt:i4>1114164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_Toc209194638</vt:lpwstr>
      </vt:variant>
      <vt:variant>
        <vt:i4>1114164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_Toc209194637</vt:lpwstr>
      </vt:variant>
      <vt:variant>
        <vt:i4>1114164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_Toc209194636</vt:lpwstr>
      </vt:variant>
      <vt:variant>
        <vt:i4>1114164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_Toc209194635</vt:lpwstr>
      </vt:variant>
      <vt:variant>
        <vt:i4>1114164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_Toc209194634</vt:lpwstr>
      </vt:variant>
      <vt:variant>
        <vt:i4>1114164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_Toc209194633</vt:lpwstr>
      </vt:variant>
      <vt:variant>
        <vt:i4>1114164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_Toc209194632</vt:lpwstr>
      </vt:variant>
      <vt:variant>
        <vt:i4>1114164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_Toc209194631</vt:lpwstr>
      </vt:variant>
      <vt:variant>
        <vt:i4>1114164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_Toc209194630</vt:lpwstr>
      </vt:variant>
      <vt:variant>
        <vt:i4>1048628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_Toc209194629</vt:lpwstr>
      </vt:variant>
      <vt:variant>
        <vt:i4>1048628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_Toc209194628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Name [Lenovo DE]</dc:title>
  <dc:subject/>
  <dc:creator>Levin Forrest</dc:creator>
  <cp:keywords/>
  <dc:description/>
  <cp:lastModifiedBy>Levin Forrest</cp:lastModifiedBy>
  <cp:revision>118</cp:revision>
  <cp:lastPrinted>2023-01-05T22:22:00Z</cp:lastPrinted>
  <dcterms:created xsi:type="dcterms:W3CDTF">2026-01-12T22:46:00Z</dcterms:created>
  <dcterms:modified xsi:type="dcterms:W3CDTF">2026-03-31T05:54:00Z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er">
    <vt:lpwstr>Customer</vt:lpwstr>
  </property>
  <property fmtid="{D5CDD505-2E9C-101B-9397-08002B2CF9AE}" pid="3" name="CustomerAbbr">
    <vt:lpwstr>CustomerAbbr</vt:lpwstr>
  </property>
  <property fmtid="{D5CDD505-2E9C-101B-9397-08002B2CF9AE}" pid="4" name="Location">
    <vt:lpwstr>Australia</vt:lpwstr>
  </property>
  <property fmtid="{D5CDD505-2E9C-101B-9397-08002B2CF9AE}" pid="5" name="Subsidiary">
    <vt:lpwstr>subsid</vt:lpwstr>
  </property>
  <property fmtid="{D5CDD505-2E9C-101B-9397-08002B2CF9AE}" pid="6" name="DocumentReference">
    <vt:lpwstr>Lenovo DE</vt:lpwstr>
  </property>
  <property fmtid="{D5CDD505-2E9C-101B-9397-08002B2CF9AE}" pid="7" name="ApprovedDate">
    <vt:filetime>2001-01-01T10:00:00Z</vt:filetime>
  </property>
  <property fmtid="{D5CDD505-2E9C-101B-9397-08002B2CF9AE}" pid="8" name="ClassificationContentMarkingHeaderText">
    <vt:lpwstr>PROTECTED</vt:lpwstr>
  </property>
  <property fmtid="{D5CDD505-2E9C-101B-9397-08002B2CF9AE}" pid="9" name="LNV.TemplateId">
    <vt:lpwstr>LenovoDE</vt:lpwstr>
  </property>
  <property fmtid="{D5CDD505-2E9C-101B-9397-08002B2CF9AE}" pid="10" name="LNV.TemplateRole">
    <vt:lpwstr>Skeleton</vt:lpwstr>
  </property>
  <property fmtid="{D5CDD505-2E9C-101B-9397-08002B2CF9AE}" pid="11" name="LNV.TemplateStatus">
    <vt:lpwstr>Canonical</vt:lpwstr>
  </property>
  <property fmtid="{D5CDD505-2E9C-101B-9397-08002B2CF9AE}" pid="12" name="LNV.TemplateVersion">
    <vt:lpwstr>0.1</vt:lpwstr>
  </property>
  <property fmtid="{D5CDD505-2E9C-101B-9397-08002B2CF9AE}" pid="13" name="LNV.TemplateLastUpdated">
    <vt:lpwstr>2026-01-12</vt:lpwstr>
  </property>
  <property fmtid="{D5CDD505-2E9C-101B-9397-08002B2CF9AE}" pid="14" name="ContentTypeId">
    <vt:lpwstr>0x010100A4C8B10B30656540965ADD98C3DD1570</vt:lpwstr>
  </property>
  <property fmtid="{D5CDD505-2E9C-101B-9397-08002B2CF9AE}" pid="15" name="MediaServiceImageTags">
    <vt:lpwstr/>
  </property>
  <property fmtid="{D5CDD505-2E9C-101B-9397-08002B2CF9AE}" pid="16" name="Environment">
    <vt:lpwstr>Production</vt:lpwstr>
  </property>
</Properties>
</file>